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AB8" w:rsidRDefault="005B6AB8" w:rsidP="005B6AB8">
      <w:pPr>
        <w:rPr>
          <w:sz w:val="28"/>
        </w:rPr>
      </w:pPr>
      <w:r>
        <w:rPr>
          <w:sz w:val="28"/>
        </w:rPr>
        <w:t>ФГБОУ ВО «Калининградский Государственный Технический Университет»</w:t>
      </w:r>
    </w:p>
    <w:p w:rsidR="005B6AB8" w:rsidRDefault="005B6AB8" w:rsidP="005B6AB8">
      <w:pPr>
        <w:spacing w:before="240"/>
        <w:jc w:val="center"/>
        <w:rPr>
          <w:sz w:val="28"/>
        </w:rPr>
      </w:pPr>
      <w:r>
        <w:rPr>
          <w:sz w:val="28"/>
        </w:rPr>
        <w:t>Кафедра систем управления и вычислительной техники</w:t>
      </w:r>
    </w:p>
    <w:p w:rsidR="005B6AB8" w:rsidRDefault="005B6AB8" w:rsidP="005B6AB8">
      <w:pPr>
        <w:jc w:val="center"/>
        <w:rPr>
          <w:sz w:val="28"/>
        </w:rPr>
      </w:pPr>
    </w:p>
    <w:p w:rsidR="005B6AB8" w:rsidRDefault="005B6AB8" w:rsidP="005B6AB8">
      <w:pPr>
        <w:jc w:val="center"/>
        <w:rPr>
          <w:sz w:val="28"/>
        </w:rPr>
      </w:pPr>
    </w:p>
    <w:p w:rsidR="005B6AB8" w:rsidRDefault="005B6AB8" w:rsidP="005B6AB8">
      <w:pPr>
        <w:jc w:val="both"/>
        <w:rPr>
          <w:sz w:val="28"/>
        </w:rPr>
      </w:pPr>
      <w:r>
        <w:rPr>
          <w:sz w:val="28"/>
        </w:rPr>
        <w:t xml:space="preserve">Курсовой проект                                                 </w:t>
      </w:r>
      <w:r w:rsidR="00063987">
        <w:rPr>
          <w:sz w:val="28"/>
        </w:rPr>
        <w:t>Курсовой проект защищё</w:t>
      </w:r>
      <w:r>
        <w:rPr>
          <w:sz w:val="28"/>
        </w:rPr>
        <w:t>н</w:t>
      </w:r>
    </w:p>
    <w:p w:rsidR="005B6AB8" w:rsidRDefault="005B6AB8" w:rsidP="005B6AB8">
      <w:pPr>
        <w:jc w:val="both"/>
        <w:rPr>
          <w:sz w:val="28"/>
        </w:rPr>
      </w:pPr>
      <w:r>
        <w:rPr>
          <w:sz w:val="28"/>
        </w:rPr>
        <w:t>допущен к защите                                               с оценкой______________</w:t>
      </w:r>
    </w:p>
    <w:p w:rsidR="005B6AB8" w:rsidRDefault="005B6AB8" w:rsidP="005B6AB8">
      <w:pPr>
        <w:jc w:val="both"/>
        <w:rPr>
          <w:sz w:val="28"/>
        </w:rPr>
      </w:pPr>
      <w:r>
        <w:rPr>
          <w:sz w:val="28"/>
        </w:rPr>
        <w:t xml:space="preserve">руководитель </w:t>
      </w:r>
      <w:proofErr w:type="spellStart"/>
      <w:r>
        <w:rPr>
          <w:sz w:val="28"/>
        </w:rPr>
        <w:t>д.п.н</w:t>
      </w:r>
      <w:proofErr w:type="spellEnd"/>
      <w:r>
        <w:rPr>
          <w:sz w:val="28"/>
        </w:rPr>
        <w:t xml:space="preserve">., профессор                        руководитель </w:t>
      </w:r>
      <w:proofErr w:type="spellStart"/>
      <w:r>
        <w:rPr>
          <w:sz w:val="28"/>
        </w:rPr>
        <w:t>д.п.н</w:t>
      </w:r>
      <w:proofErr w:type="spellEnd"/>
      <w:r>
        <w:rPr>
          <w:sz w:val="28"/>
        </w:rPr>
        <w:t>., профессор</w:t>
      </w:r>
    </w:p>
    <w:p w:rsidR="005B6AB8" w:rsidRDefault="005B6AB8" w:rsidP="005B6AB8">
      <w:pPr>
        <w:jc w:val="both"/>
        <w:rPr>
          <w:sz w:val="28"/>
        </w:rPr>
      </w:pPr>
      <w:r>
        <w:rPr>
          <w:sz w:val="28"/>
        </w:rPr>
        <w:t xml:space="preserve">_____________И.Д. </w:t>
      </w:r>
      <w:proofErr w:type="spellStart"/>
      <w:r>
        <w:rPr>
          <w:sz w:val="28"/>
        </w:rPr>
        <w:t>Рудинский</w:t>
      </w:r>
      <w:proofErr w:type="spellEnd"/>
      <w:r>
        <w:rPr>
          <w:sz w:val="28"/>
        </w:rPr>
        <w:t xml:space="preserve">                         ______________И.Д. </w:t>
      </w:r>
      <w:proofErr w:type="spellStart"/>
      <w:r>
        <w:rPr>
          <w:sz w:val="28"/>
        </w:rPr>
        <w:t>Рудинский</w:t>
      </w:r>
      <w:proofErr w:type="spellEnd"/>
    </w:p>
    <w:p w:rsidR="005B6AB8" w:rsidRDefault="005B6AB8" w:rsidP="005B6AB8">
      <w:pPr>
        <w:jc w:val="both"/>
        <w:rPr>
          <w:sz w:val="28"/>
        </w:rPr>
      </w:pPr>
      <w:r>
        <w:rPr>
          <w:sz w:val="28"/>
        </w:rPr>
        <w:t>____________________20__ г.                           _____________________20__г.</w:t>
      </w: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Pr="00E718BF" w:rsidRDefault="00E718BF" w:rsidP="005B6AB8">
      <w:pPr>
        <w:jc w:val="center"/>
        <w:rPr>
          <w:b/>
          <w:i/>
          <w:sz w:val="28"/>
        </w:rPr>
      </w:pPr>
      <w:r>
        <w:rPr>
          <w:b/>
          <w:i/>
          <w:sz w:val="28"/>
          <w:lang w:val="en-US"/>
        </w:rPr>
        <w:t>Web</w:t>
      </w:r>
      <w:r w:rsidRPr="00F97021">
        <w:rPr>
          <w:b/>
          <w:i/>
          <w:sz w:val="28"/>
        </w:rPr>
        <w:t>-</w:t>
      </w:r>
      <w:r>
        <w:rPr>
          <w:b/>
          <w:i/>
          <w:sz w:val="28"/>
        </w:rPr>
        <w:t xml:space="preserve">сайт </w:t>
      </w:r>
      <w:r w:rsidR="000D3C93">
        <w:rPr>
          <w:b/>
          <w:i/>
          <w:sz w:val="28"/>
        </w:rPr>
        <w:t>МКП «Калининград</w:t>
      </w:r>
      <w:r w:rsidR="00F97021">
        <w:rPr>
          <w:b/>
          <w:i/>
          <w:sz w:val="28"/>
        </w:rPr>
        <w:t>-</w:t>
      </w:r>
      <w:proofErr w:type="spellStart"/>
      <w:r w:rsidR="00F97021">
        <w:rPr>
          <w:b/>
          <w:i/>
          <w:sz w:val="28"/>
        </w:rPr>
        <w:t>ГорТранс</w:t>
      </w:r>
      <w:proofErr w:type="spellEnd"/>
      <w:r w:rsidR="00F97021">
        <w:rPr>
          <w:b/>
          <w:i/>
          <w:sz w:val="28"/>
        </w:rPr>
        <w:t>»</w:t>
      </w:r>
    </w:p>
    <w:p w:rsidR="005B6AB8" w:rsidRDefault="005B6AB8" w:rsidP="005B6AB8">
      <w:pPr>
        <w:jc w:val="center"/>
        <w:rPr>
          <w:b/>
          <w:i/>
          <w:sz w:val="28"/>
        </w:rPr>
      </w:pPr>
    </w:p>
    <w:p w:rsidR="005B6AB8" w:rsidRDefault="005B6AB8" w:rsidP="005B6AB8">
      <w:pPr>
        <w:jc w:val="center"/>
      </w:pPr>
      <w:r w:rsidRPr="004A3CE9">
        <w:t>Курсовой проект по дисциплине «Технология проектирования АСОИ и У»</w:t>
      </w:r>
    </w:p>
    <w:p w:rsidR="005B6AB8" w:rsidRDefault="005B6AB8" w:rsidP="005B6AB8">
      <w:pPr>
        <w:jc w:val="center"/>
      </w:pPr>
    </w:p>
    <w:p w:rsidR="005B6AB8" w:rsidRDefault="005B6AB8" w:rsidP="005B6AB8">
      <w:pPr>
        <w:jc w:val="center"/>
      </w:pPr>
    </w:p>
    <w:p w:rsidR="005B6AB8" w:rsidRDefault="005B6AB8" w:rsidP="005B6AB8">
      <w:pPr>
        <w:jc w:val="center"/>
      </w:pPr>
      <w:r>
        <w:t>Пояснительная записка</w:t>
      </w:r>
    </w:p>
    <w:p w:rsidR="005B6AB8" w:rsidRDefault="007F1A40" w:rsidP="005B6AB8">
      <w:pPr>
        <w:spacing w:before="240"/>
        <w:jc w:val="center"/>
        <w:rPr>
          <w:sz w:val="28"/>
        </w:rPr>
      </w:pPr>
      <w:r>
        <w:rPr>
          <w:sz w:val="28"/>
        </w:rPr>
        <w:t>КП 53.09.03.01.212</w:t>
      </w:r>
      <w:r w:rsidR="005B6AB8">
        <w:rPr>
          <w:sz w:val="28"/>
        </w:rPr>
        <w:t>.</w:t>
      </w:r>
      <w:r w:rsidR="001E428B">
        <w:rPr>
          <w:sz w:val="28"/>
        </w:rPr>
        <w:t xml:space="preserve"> </w:t>
      </w:r>
      <w:r w:rsidR="005B6AB8">
        <w:rPr>
          <w:sz w:val="28"/>
        </w:rPr>
        <w:t>ПЗ</w:t>
      </w:r>
    </w:p>
    <w:p w:rsidR="005B6AB8" w:rsidRDefault="005B6AB8" w:rsidP="005B6AB8">
      <w:pPr>
        <w:spacing w:before="240"/>
        <w:jc w:val="center"/>
        <w:rPr>
          <w:sz w:val="28"/>
        </w:rPr>
      </w:pPr>
    </w:p>
    <w:p w:rsidR="005B6AB8" w:rsidRDefault="005B6AB8" w:rsidP="005B6AB8">
      <w:pPr>
        <w:spacing w:before="240"/>
        <w:rPr>
          <w:sz w:val="28"/>
        </w:rPr>
      </w:pPr>
    </w:p>
    <w:p w:rsidR="005B6AB8" w:rsidRDefault="005B6AB8" w:rsidP="005B6AB8">
      <w:pPr>
        <w:spacing w:before="240"/>
        <w:jc w:val="center"/>
        <w:rPr>
          <w:sz w:val="28"/>
        </w:rPr>
      </w:pPr>
    </w:p>
    <w:p w:rsidR="005B6AB8" w:rsidRDefault="005B6AB8" w:rsidP="005B6AB8">
      <w:pPr>
        <w:jc w:val="both"/>
        <w:rPr>
          <w:sz w:val="28"/>
        </w:rPr>
      </w:pPr>
      <w:proofErr w:type="spellStart"/>
      <w:r>
        <w:rPr>
          <w:sz w:val="28"/>
        </w:rPr>
        <w:t>Нормоконтролёр</w:t>
      </w:r>
      <w:proofErr w:type="spellEnd"/>
      <w:r>
        <w:rPr>
          <w:sz w:val="28"/>
        </w:rPr>
        <w:tab/>
      </w:r>
      <w:r>
        <w:rPr>
          <w:sz w:val="28"/>
        </w:rPr>
        <w:tab/>
      </w:r>
      <w:r>
        <w:rPr>
          <w:sz w:val="28"/>
        </w:rPr>
        <w:tab/>
      </w:r>
      <w:r>
        <w:rPr>
          <w:sz w:val="28"/>
        </w:rPr>
        <w:tab/>
        <w:t xml:space="preserve">                 Проект выполнил</w:t>
      </w:r>
      <w:r w:rsidR="007F1A40">
        <w:rPr>
          <w:sz w:val="28"/>
        </w:rPr>
        <w:t>а</w:t>
      </w:r>
    </w:p>
    <w:p w:rsidR="005B6AB8" w:rsidRDefault="005B6AB8" w:rsidP="005B6AB8">
      <w:pPr>
        <w:jc w:val="both"/>
        <w:rPr>
          <w:sz w:val="28"/>
        </w:rPr>
      </w:pPr>
      <w:r>
        <w:rPr>
          <w:sz w:val="28"/>
        </w:rPr>
        <w:t xml:space="preserve">Руководитель </w:t>
      </w:r>
      <w:proofErr w:type="spellStart"/>
      <w:r>
        <w:rPr>
          <w:sz w:val="28"/>
        </w:rPr>
        <w:t>д.п.н</w:t>
      </w:r>
      <w:proofErr w:type="spellEnd"/>
      <w:r>
        <w:rPr>
          <w:sz w:val="28"/>
        </w:rPr>
        <w:t>., профессор</w:t>
      </w:r>
      <w:r>
        <w:rPr>
          <w:sz w:val="28"/>
        </w:rPr>
        <w:tab/>
      </w:r>
      <w:r>
        <w:rPr>
          <w:sz w:val="28"/>
        </w:rPr>
        <w:tab/>
        <w:t xml:space="preserve">       студент</w:t>
      </w:r>
      <w:r w:rsidR="007F1A40">
        <w:rPr>
          <w:sz w:val="28"/>
        </w:rPr>
        <w:t>ка</w:t>
      </w:r>
      <w:r>
        <w:rPr>
          <w:sz w:val="28"/>
        </w:rPr>
        <w:t xml:space="preserve"> группы 13-ВТ</w:t>
      </w:r>
    </w:p>
    <w:p w:rsidR="005B6AB8" w:rsidRDefault="005B6AB8" w:rsidP="005B6AB8">
      <w:pPr>
        <w:jc w:val="both"/>
        <w:rPr>
          <w:sz w:val="28"/>
        </w:rPr>
      </w:pPr>
      <w:r>
        <w:rPr>
          <w:sz w:val="28"/>
        </w:rPr>
        <w:t xml:space="preserve">_____________И.Д. </w:t>
      </w:r>
      <w:proofErr w:type="spellStart"/>
      <w:r>
        <w:rPr>
          <w:sz w:val="28"/>
        </w:rPr>
        <w:t>Рудинский</w:t>
      </w:r>
      <w:proofErr w:type="spellEnd"/>
      <w:r>
        <w:rPr>
          <w:sz w:val="28"/>
        </w:rPr>
        <w:t xml:space="preserve">                          ____________</w:t>
      </w:r>
      <w:r w:rsidR="00BC1EED">
        <w:rPr>
          <w:sz w:val="28"/>
        </w:rPr>
        <w:t>Кутузова В.О.</w:t>
      </w:r>
      <w:r>
        <w:rPr>
          <w:sz w:val="28"/>
        </w:rPr>
        <w:t xml:space="preserve">  </w:t>
      </w:r>
    </w:p>
    <w:p w:rsidR="005B6AB8" w:rsidRPr="004A3CE9" w:rsidRDefault="005B6AB8" w:rsidP="005B6AB8">
      <w:pPr>
        <w:jc w:val="both"/>
        <w:rPr>
          <w:sz w:val="28"/>
        </w:rPr>
      </w:pPr>
      <w:r>
        <w:rPr>
          <w:sz w:val="28"/>
        </w:rPr>
        <w:t>____________________20__ г.</w:t>
      </w:r>
      <w:r>
        <w:rPr>
          <w:sz w:val="28"/>
        </w:rPr>
        <w:tab/>
      </w:r>
      <w:r>
        <w:rPr>
          <w:sz w:val="28"/>
        </w:rPr>
        <w:tab/>
        <w:t xml:space="preserve">       ____________________20__ г.</w:t>
      </w: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both"/>
        <w:rPr>
          <w:sz w:val="28"/>
        </w:rPr>
      </w:pPr>
    </w:p>
    <w:p w:rsidR="005B6AB8" w:rsidRDefault="005B6AB8" w:rsidP="005B6AB8">
      <w:pPr>
        <w:jc w:val="center"/>
        <w:rPr>
          <w:sz w:val="28"/>
        </w:rPr>
      </w:pPr>
      <w:r>
        <w:rPr>
          <w:sz w:val="28"/>
        </w:rPr>
        <w:t>Калининград</w:t>
      </w:r>
    </w:p>
    <w:p w:rsidR="005B6AB8" w:rsidRPr="005B6AB8" w:rsidRDefault="005B6AB8" w:rsidP="005B6AB8">
      <w:pPr>
        <w:jc w:val="center"/>
        <w:rPr>
          <w:sz w:val="28"/>
        </w:rPr>
        <w:sectPr w:rsidR="005B6AB8" w:rsidRPr="005B6AB8" w:rsidSect="0019494F">
          <w:headerReference w:type="default" r:id="rId8"/>
          <w:headerReference w:type="first" r:id="rId9"/>
          <w:pgSz w:w="11907" w:h="16840" w:code="9"/>
          <w:pgMar w:top="907" w:right="851" w:bottom="1758" w:left="1701" w:header="720" w:footer="720" w:gutter="0"/>
          <w:cols w:space="720"/>
          <w:titlePg/>
          <w:docGrid w:linePitch="326"/>
        </w:sectPr>
      </w:pPr>
      <w:r>
        <w:rPr>
          <w:sz w:val="28"/>
        </w:rPr>
        <w:t>2017</w:t>
      </w:r>
    </w:p>
    <w:p w:rsidR="005B6AB8" w:rsidRDefault="005B6AB8"/>
    <w:p w:rsidR="005B6AB8" w:rsidRDefault="005B6AB8"/>
    <w:p w:rsidR="005B6AB8" w:rsidRPr="00E94AA3" w:rsidRDefault="005B6AB8" w:rsidP="005B6AB8">
      <w:pPr>
        <w:autoSpaceDE w:val="0"/>
        <w:autoSpaceDN w:val="0"/>
        <w:rPr>
          <w:sz w:val="22"/>
          <w:szCs w:val="22"/>
        </w:rPr>
      </w:pPr>
      <w:r w:rsidRPr="00E94AA3">
        <w:rPr>
          <w:sz w:val="22"/>
          <w:szCs w:val="22"/>
        </w:rPr>
        <w:t>СОГЛАСОВАНО</w:t>
      </w:r>
      <w:r w:rsidRPr="00E94AA3">
        <w:rPr>
          <w:sz w:val="22"/>
          <w:szCs w:val="22"/>
        </w:rPr>
        <w:tab/>
      </w:r>
      <w:r w:rsidRPr="00E94AA3">
        <w:rPr>
          <w:sz w:val="22"/>
          <w:szCs w:val="22"/>
        </w:rPr>
        <w:tab/>
      </w:r>
      <w:r w:rsidRPr="00E94AA3">
        <w:rPr>
          <w:sz w:val="22"/>
          <w:szCs w:val="22"/>
        </w:rPr>
        <w:tab/>
      </w:r>
      <w:r w:rsidRPr="00E94AA3">
        <w:rPr>
          <w:sz w:val="22"/>
          <w:szCs w:val="22"/>
        </w:rPr>
        <w:tab/>
      </w:r>
      <w:r w:rsidRPr="00E94AA3">
        <w:rPr>
          <w:sz w:val="22"/>
          <w:szCs w:val="22"/>
        </w:rPr>
        <w:tab/>
        <w:t>УТВЕРЖДАЮ</w:t>
      </w:r>
    </w:p>
    <w:p w:rsidR="005B6AB8" w:rsidRPr="00E94AA3" w:rsidRDefault="005B6AB8" w:rsidP="005B6AB8">
      <w:pPr>
        <w:keepNext/>
        <w:autoSpaceDE w:val="0"/>
        <w:autoSpaceDN w:val="0"/>
        <w:outlineLvl w:val="0"/>
        <w:rPr>
          <w:sz w:val="22"/>
          <w:szCs w:val="22"/>
        </w:rPr>
      </w:pPr>
      <w:bookmarkStart w:id="0" w:name="_Toc481488155"/>
      <w:bookmarkStart w:id="1" w:name="_Toc513507880"/>
      <w:r w:rsidRPr="00E94AA3">
        <w:rPr>
          <w:sz w:val="22"/>
          <w:szCs w:val="22"/>
        </w:rPr>
        <w:t>Руководитель выпускной</w:t>
      </w:r>
      <w:bookmarkEnd w:id="0"/>
      <w:bookmarkEnd w:id="1"/>
      <w:r w:rsidRPr="00E94AA3">
        <w:rPr>
          <w:sz w:val="22"/>
          <w:szCs w:val="22"/>
        </w:rPr>
        <w:tab/>
      </w:r>
      <w:r w:rsidRPr="00E94AA3">
        <w:rPr>
          <w:sz w:val="22"/>
          <w:szCs w:val="22"/>
        </w:rPr>
        <w:tab/>
      </w:r>
      <w:r w:rsidRPr="00E94AA3">
        <w:rPr>
          <w:sz w:val="22"/>
          <w:szCs w:val="22"/>
        </w:rPr>
        <w:tab/>
      </w:r>
    </w:p>
    <w:p w:rsidR="005B6AB8" w:rsidRPr="00E94AA3" w:rsidRDefault="005B6AB8" w:rsidP="005B6AB8">
      <w:pPr>
        <w:autoSpaceDE w:val="0"/>
        <w:autoSpaceDN w:val="0"/>
        <w:rPr>
          <w:sz w:val="22"/>
          <w:szCs w:val="22"/>
        </w:rPr>
      </w:pPr>
      <w:r w:rsidRPr="00E94AA3">
        <w:rPr>
          <w:bCs/>
          <w:sz w:val="22"/>
          <w:szCs w:val="22"/>
        </w:rPr>
        <w:t>квалификационной работы</w:t>
      </w:r>
      <w:r w:rsidRPr="00E94AA3">
        <w:rPr>
          <w:b/>
          <w:bCs/>
          <w:sz w:val="20"/>
          <w:szCs w:val="20"/>
        </w:rPr>
        <w:t xml:space="preserve">                                                </w:t>
      </w:r>
      <w:r w:rsidRPr="00E94AA3">
        <w:rPr>
          <w:bCs/>
          <w:sz w:val="22"/>
          <w:szCs w:val="22"/>
        </w:rPr>
        <w:t>Заведующий кафедрой СУ и ВТ</w:t>
      </w:r>
    </w:p>
    <w:p w:rsidR="005B6AB8" w:rsidRPr="00E94AA3" w:rsidRDefault="005B6AB8" w:rsidP="005B6AB8">
      <w:pPr>
        <w:autoSpaceDE w:val="0"/>
        <w:autoSpaceDN w:val="0"/>
        <w:rPr>
          <w:sz w:val="22"/>
          <w:szCs w:val="22"/>
        </w:rPr>
      </w:pPr>
      <w:r w:rsidRPr="00E94AA3">
        <w:rPr>
          <w:sz w:val="22"/>
          <w:szCs w:val="22"/>
        </w:rPr>
        <w:t xml:space="preserve">к.т.н., доцент, </w:t>
      </w:r>
      <w:proofErr w:type="spellStart"/>
      <w:r w:rsidR="00CF1260">
        <w:rPr>
          <w:sz w:val="22"/>
          <w:szCs w:val="22"/>
        </w:rPr>
        <w:t>Петрикин</w:t>
      </w:r>
      <w:proofErr w:type="spellEnd"/>
      <w:r w:rsidR="00CF1260">
        <w:rPr>
          <w:sz w:val="22"/>
          <w:szCs w:val="22"/>
        </w:rPr>
        <w:t xml:space="preserve"> В.А.</w:t>
      </w:r>
      <w:r w:rsidRPr="00E94AA3">
        <w:rPr>
          <w:sz w:val="22"/>
          <w:szCs w:val="22"/>
        </w:rPr>
        <w:tab/>
      </w:r>
      <w:r w:rsidRPr="00E94AA3">
        <w:rPr>
          <w:sz w:val="22"/>
          <w:szCs w:val="22"/>
        </w:rPr>
        <w:tab/>
        <w:t xml:space="preserve">             </w:t>
      </w:r>
      <w:r w:rsidRPr="00E94AA3">
        <w:rPr>
          <w:sz w:val="22"/>
          <w:szCs w:val="22"/>
        </w:rPr>
        <w:tab/>
        <w:t xml:space="preserve">к.т.н., доцент, </w:t>
      </w:r>
      <w:proofErr w:type="spellStart"/>
      <w:r w:rsidRPr="00E94AA3">
        <w:rPr>
          <w:sz w:val="22"/>
          <w:szCs w:val="22"/>
        </w:rPr>
        <w:t>Петрикин</w:t>
      </w:r>
      <w:proofErr w:type="spellEnd"/>
      <w:r w:rsidRPr="00E94AA3">
        <w:rPr>
          <w:sz w:val="22"/>
          <w:szCs w:val="22"/>
        </w:rPr>
        <w:t xml:space="preserve"> В.А. </w:t>
      </w:r>
    </w:p>
    <w:p w:rsidR="005B6AB8" w:rsidRPr="00E94AA3" w:rsidRDefault="005B6AB8" w:rsidP="005B6AB8">
      <w:pPr>
        <w:autoSpaceDE w:val="0"/>
        <w:autoSpaceDN w:val="0"/>
        <w:spacing w:line="360" w:lineRule="auto"/>
        <w:rPr>
          <w:sz w:val="22"/>
          <w:szCs w:val="22"/>
        </w:rPr>
      </w:pPr>
      <w:r w:rsidRPr="00E94AA3">
        <w:rPr>
          <w:sz w:val="22"/>
          <w:szCs w:val="22"/>
        </w:rPr>
        <w:t>_____________________________</w:t>
      </w:r>
      <w:r w:rsidRPr="00E94AA3">
        <w:rPr>
          <w:sz w:val="22"/>
          <w:szCs w:val="22"/>
        </w:rPr>
        <w:tab/>
      </w:r>
      <w:r w:rsidRPr="00E94AA3">
        <w:rPr>
          <w:sz w:val="22"/>
          <w:szCs w:val="22"/>
        </w:rPr>
        <w:tab/>
      </w:r>
      <w:r w:rsidRPr="00E94AA3">
        <w:rPr>
          <w:sz w:val="22"/>
          <w:szCs w:val="22"/>
        </w:rPr>
        <w:tab/>
        <w:t>_____________________________</w:t>
      </w:r>
    </w:p>
    <w:p w:rsidR="005B6AB8" w:rsidRPr="00E94AA3" w:rsidRDefault="005B6AB8" w:rsidP="005B6AB8">
      <w:pPr>
        <w:autoSpaceDE w:val="0"/>
        <w:autoSpaceDN w:val="0"/>
        <w:spacing w:line="360" w:lineRule="auto"/>
        <w:rPr>
          <w:sz w:val="22"/>
          <w:szCs w:val="22"/>
        </w:rPr>
      </w:pPr>
      <w:r w:rsidRPr="00E94AA3">
        <w:rPr>
          <w:sz w:val="22"/>
          <w:szCs w:val="22"/>
        </w:rPr>
        <w:t>“_____”_______________20__ г.</w:t>
      </w:r>
      <w:r w:rsidRPr="00E94AA3">
        <w:rPr>
          <w:sz w:val="22"/>
          <w:szCs w:val="22"/>
        </w:rPr>
        <w:tab/>
      </w:r>
      <w:r w:rsidRPr="00E94AA3">
        <w:rPr>
          <w:sz w:val="22"/>
          <w:szCs w:val="22"/>
        </w:rPr>
        <w:tab/>
      </w:r>
      <w:r w:rsidRPr="00E94AA3">
        <w:rPr>
          <w:sz w:val="22"/>
          <w:szCs w:val="22"/>
        </w:rPr>
        <w:tab/>
        <w:t>“_____”_______________20__ г.</w:t>
      </w:r>
    </w:p>
    <w:p w:rsidR="005B6AB8" w:rsidRPr="00E94AA3" w:rsidRDefault="005B6AB8" w:rsidP="005B6AB8">
      <w:pPr>
        <w:autoSpaceDE w:val="0"/>
        <w:autoSpaceDN w:val="0"/>
        <w:rPr>
          <w:sz w:val="20"/>
          <w:szCs w:val="20"/>
        </w:rPr>
      </w:pPr>
    </w:p>
    <w:p w:rsidR="005B6AB8" w:rsidRPr="00E94AA3" w:rsidRDefault="005B6AB8" w:rsidP="005B6AB8">
      <w:pPr>
        <w:autoSpaceDE w:val="0"/>
        <w:autoSpaceDN w:val="0"/>
        <w:rPr>
          <w:sz w:val="20"/>
          <w:szCs w:val="20"/>
        </w:rPr>
      </w:pPr>
    </w:p>
    <w:p w:rsidR="005B6AB8" w:rsidRPr="00E94AA3" w:rsidRDefault="005B6AB8" w:rsidP="005B6AB8">
      <w:pPr>
        <w:autoSpaceDE w:val="0"/>
        <w:autoSpaceDN w:val="0"/>
        <w:rPr>
          <w:sz w:val="20"/>
          <w:szCs w:val="20"/>
        </w:rPr>
      </w:pPr>
    </w:p>
    <w:p w:rsidR="005B6AB8" w:rsidRPr="00E94AA3" w:rsidRDefault="005B6AB8" w:rsidP="005B6AB8">
      <w:pPr>
        <w:autoSpaceDE w:val="0"/>
        <w:autoSpaceDN w:val="0"/>
        <w:rPr>
          <w:sz w:val="20"/>
          <w:szCs w:val="20"/>
        </w:rPr>
      </w:pPr>
    </w:p>
    <w:p w:rsidR="00CF1260" w:rsidRDefault="005B6AB8" w:rsidP="005B6AB8">
      <w:pPr>
        <w:autoSpaceDE w:val="0"/>
        <w:autoSpaceDN w:val="0"/>
        <w:jc w:val="center"/>
        <w:rPr>
          <w:b/>
          <w:bCs/>
          <w:sz w:val="28"/>
          <w:szCs w:val="28"/>
        </w:rPr>
      </w:pPr>
      <w:r w:rsidRPr="00E94AA3">
        <w:rPr>
          <w:b/>
          <w:bCs/>
          <w:sz w:val="28"/>
          <w:szCs w:val="28"/>
        </w:rPr>
        <w:t xml:space="preserve">Индивидуальное задание на курсовой проект по дисциплине </w:t>
      </w:r>
    </w:p>
    <w:p w:rsidR="005B6AB8" w:rsidRPr="00E94AA3" w:rsidRDefault="005B6AB8" w:rsidP="005B6AB8">
      <w:pPr>
        <w:autoSpaceDE w:val="0"/>
        <w:autoSpaceDN w:val="0"/>
        <w:jc w:val="center"/>
        <w:rPr>
          <w:b/>
          <w:bCs/>
          <w:sz w:val="28"/>
          <w:szCs w:val="28"/>
        </w:rPr>
      </w:pPr>
      <w:r w:rsidRPr="00E94AA3">
        <w:rPr>
          <w:b/>
          <w:bCs/>
          <w:sz w:val="28"/>
          <w:szCs w:val="28"/>
        </w:rPr>
        <w:t>“Технология проектирования АСОИ и У”</w:t>
      </w:r>
    </w:p>
    <w:p w:rsidR="005B6AB8" w:rsidRPr="00E94AA3" w:rsidRDefault="005B6AB8" w:rsidP="005B6AB8">
      <w:pPr>
        <w:autoSpaceDE w:val="0"/>
        <w:autoSpaceDN w:val="0"/>
        <w:jc w:val="center"/>
        <w:rPr>
          <w:b/>
          <w:bCs/>
          <w:sz w:val="28"/>
          <w:szCs w:val="28"/>
        </w:rPr>
      </w:pPr>
    </w:p>
    <w:p w:rsidR="005B6AB8" w:rsidRPr="00E94AA3" w:rsidRDefault="005B6AB8" w:rsidP="005B6AB8">
      <w:pPr>
        <w:autoSpaceDE w:val="0"/>
        <w:autoSpaceDN w:val="0"/>
        <w:jc w:val="center"/>
        <w:rPr>
          <w:b/>
          <w:bCs/>
          <w:sz w:val="28"/>
          <w:szCs w:val="28"/>
        </w:rPr>
      </w:pPr>
    </w:p>
    <w:p w:rsidR="005B6AB8" w:rsidRPr="007D6D0D" w:rsidRDefault="007D6D0D" w:rsidP="005B6AB8">
      <w:pPr>
        <w:autoSpaceDE w:val="0"/>
        <w:autoSpaceDN w:val="0"/>
        <w:jc w:val="center"/>
        <w:rPr>
          <w:b/>
          <w:bCs/>
          <w:sz w:val="28"/>
          <w:szCs w:val="28"/>
        </w:rPr>
      </w:pPr>
      <w:r>
        <w:rPr>
          <w:b/>
          <w:bCs/>
          <w:sz w:val="28"/>
          <w:szCs w:val="28"/>
        </w:rPr>
        <w:t xml:space="preserve">Тема: </w:t>
      </w:r>
      <w:r w:rsidRPr="00F61ABD">
        <w:rPr>
          <w:b/>
          <w:bCs/>
          <w:i/>
          <w:sz w:val="28"/>
          <w:szCs w:val="28"/>
        </w:rPr>
        <w:t>«</w:t>
      </w:r>
      <w:r w:rsidRPr="00F61ABD">
        <w:rPr>
          <w:b/>
          <w:bCs/>
          <w:i/>
          <w:sz w:val="28"/>
          <w:szCs w:val="28"/>
          <w:lang w:val="en-US"/>
        </w:rPr>
        <w:t>Web</w:t>
      </w:r>
      <w:r w:rsidRPr="00F61ABD">
        <w:rPr>
          <w:b/>
          <w:bCs/>
          <w:i/>
          <w:sz w:val="28"/>
          <w:szCs w:val="28"/>
        </w:rPr>
        <w:t>-</w:t>
      </w:r>
      <w:r w:rsidRPr="00F61ABD">
        <w:rPr>
          <w:b/>
          <w:bCs/>
          <w:i/>
          <w:sz w:val="28"/>
          <w:szCs w:val="28"/>
          <w:lang w:val="en-US"/>
        </w:rPr>
        <w:t>c</w:t>
      </w:r>
      <w:proofErr w:type="spellStart"/>
      <w:r w:rsidRPr="00F61ABD">
        <w:rPr>
          <w:b/>
          <w:bCs/>
          <w:i/>
          <w:sz w:val="28"/>
          <w:szCs w:val="28"/>
        </w:rPr>
        <w:t>айт</w:t>
      </w:r>
      <w:proofErr w:type="spellEnd"/>
      <w:r w:rsidRPr="00F61ABD">
        <w:rPr>
          <w:b/>
          <w:bCs/>
          <w:i/>
          <w:sz w:val="28"/>
          <w:szCs w:val="28"/>
        </w:rPr>
        <w:t xml:space="preserve"> МКП «Калининград-</w:t>
      </w:r>
      <w:proofErr w:type="spellStart"/>
      <w:r w:rsidRPr="00F61ABD">
        <w:rPr>
          <w:b/>
          <w:bCs/>
          <w:i/>
          <w:sz w:val="28"/>
          <w:szCs w:val="28"/>
        </w:rPr>
        <w:t>ГорТранс</w:t>
      </w:r>
      <w:proofErr w:type="spellEnd"/>
      <w:r w:rsidRPr="00F61ABD">
        <w:rPr>
          <w:b/>
          <w:bCs/>
          <w:i/>
          <w:sz w:val="28"/>
          <w:szCs w:val="28"/>
        </w:rPr>
        <w:t>»</w:t>
      </w:r>
    </w:p>
    <w:p w:rsidR="005B6AB8" w:rsidRPr="00E94AA3" w:rsidRDefault="005B6AB8" w:rsidP="005B6AB8">
      <w:pPr>
        <w:autoSpaceDE w:val="0"/>
        <w:autoSpaceDN w:val="0"/>
        <w:jc w:val="center"/>
        <w:rPr>
          <w:b/>
          <w:bCs/>
          <w:sz w:val="28"/>
          <w:szCs w:val="28"/>
        </w:rPr>
      </w:pPr>
    </w:p>
    <w:p w:rsidR="005B6AB8" w:rsidRPr="00E94AA3" w:rsidRDefault="005B6AB8" w:rsidP="005B6AB8">
      <w:pPr>
        <w:autoSpaceDE w:val="0"/>
        <w:autoSpaceDN w:val="0"/>
        <w:jc w:val="center"/>
        <w:rPr>
          <w:b/>
          <w:bCs/>
          <w:sz w:val="28"/>
          <w:szCs w:val="28"/>
        </w:rPr>
      </w:pPr>
    </w:p>
    <w:p w:rsidR="005B6AB8" w:rsidRPr="00E94AA3" w:rsidRDefault="005B6AB8" w:rsidP="005B6AB8">
      <w:pPr>
        <w:autoSpaceDE w:val="0"/>
        <w:autoSpaceDN w:val="0"/>
      </w:pPr>
      <w:r w:rsidRPr="00E94AA3">
        <w:t>Разработать документы:</w:t>
      </w:r>
    </w:p>
    <w:p w:rsidR="005B6AB8" w:rsidRPr="00E94AA3" w:rsidRDefault="005B6AB8" w:rsidP="005B6AB8">
      <w:pPr>
        <w:numPr>
          <w:ilvl w:val="0"/>
          <w:numId w:val="1"/>
        </w:numPr>
        <w:autoSpaceDE w:val="0"/>
        <w:autoSpaceDN w:val="0"/>
      </w:pPr>
      <w:r w:rsidRPr="00E94AA3">
        <w:t>Техническое задание</w:t>
      </w:r>
    </w:p>
    <w:p w:rsidR="005B6AB8" w:rsidRPr="00E94AA3" w:rsidRDefault="005B6AB8" w:rsidP="005B6AB8">
      <w:pPr>
        <w:numPr>
          <w:ilvl w:val="0"/>
          <w:numId w:val="1"/>
        </w:numPr>
        <w:autoSpaceDE w:val="0"/>
        <w:autoSpaceDN w:val="0"/>
      </w:pPr>
      <w:r w:rsidRPr="00E94AA3">
        <w:t>Описание автоматизируемых функций</w:t>
      </w:r>
    </w:p>
    <w:p w:rsidR="005B6AB8" w:rsidRPr="00E94AA3" w:rsidRDefault="005B6AB8" w:rsidP="005B6AB8">
      <w:pPr>
        <w:numPr>
          <w:ilvl w:val="0"/>
          <w:numId w:val="1"/>
        </w:numPr>
        <w:autoSpaceDE w:val="0"/>
        <w:autoSpaceDN w:val="0"/>
      </w:pPr>
      <w:r w:rsidRPr="00E94AA3">
        <w:t>Описание технологического процесса обработки данных</w:t>
      </w:r>
    </w:p>
    <w:p w:rsidR="005B6AB8" w:rsidRPr="00E94AA3" w:rsidRDefault="005B6AB8" w:rsidP="005B6AB8">
      <w:pPr>
        <w:numPr>
          <w:ilvl w:val="0"/>
          <w:numId w:val="1"/>
        </w:numPr>
        <w:autoSpaceDE w:val="0"/>
        <w:autoSpaceDN w:val="0"/>
      </w:pPr>
      <w:r w:rsidRPr="00E94AA3">
        <w:t>Чертеж формы документа (видеокадра)</w:t>
      </w:r>
    </w:p>
    <w:p w:rsidR="005B6AB8" w:rsidRPr="00E94AA3" w:rsidRDefault="005B6AB8" w:rsidP="005B6AB8">
      <w:pPr>
        <w:numPr>
          <w:ilvl w:val="0"/>
          <w:numId w:val="1"/>
        </w:numPr>
        <w:autoSpaceDE w:val="0"/>
        <w:autoSpaceDN w:val="0"/>
      </w:pPr>
      <w:r w:rsidRPr="00E94AA3">
        <w:t>Описание организации информационной базы</w:t>
      </w:r>
    </w:p>
    <w:p w:rsidR="005B6AB8" w:rsidRPr="00E94AA3" w:rsidRDefault="005B6AB8" w:rsidP="005B6AB8">
      <w:pPr>
        <w:numPr>
          <w:ilvl w:val="0"/>
          <w:numId w:val="1"/>
        </w:numPr>
        <w:autoSpaceDE w:val="0"/>
        <w:autoSpaceDN w:val="0"/>
      </w:pPr>
      <w:r w:rsidRPr="00E94AA3">
        <w:t>Описание комплекса технических средств</w:t>
      </w:r>
    </w:p>
    <w:p w:rsidR="005B6AB8" w:rsidRPr="00E94AA3" w:rsidRDefault="005B6AB8" w:rsidP="005B6AB8">
      <w:pPr>
        <w:autoSpaceDE w:val="0"/>
        <w:autoSpaceDN w:val="0"/>
        <w:rPr>
          <w:b/>
          <w:bCs/>
          <w:sz w:val="28"/>
          <w:szCs w:val="28"/>
        </w:rPr>
      </w:pPr>
    </w:p>
    <w:p w:rsidR="005B6AB8" w:rsidRPr="00E94AA3" w:rsidRDefault="005B6AB8" w:rsidP="005B6AB8">
      <w:pPr>
        <w:autoSpaceDE w:val="0"/>
        <w:autoSpaceDN w:val="0"/>
      </w:pPr>
      <w:r w:rsidRPr="00E94AA3">
        <w:t>Графическая часть:</w:t>
      </w:r>
    </w:p>
    <w:p w:rsidR="005B6AB8" w:rsidRPr="00E94AA3" w:rsidRDefault="005B6AB8" w:rsidP="005B6AB8">
      <w:pPr>
        <w:numPr>
          <w:ilvl w:val="0"/>
          <w:numId w:val="2"/>
        </w:numPr>
        <w:autoSpaceDE w:val="0"/>
        <w:autoSpaceDN w:val="0"/>
      </w:pPr>
      <w:r w:rsidRPr="00E94AA3">
        <w:t>Схема организационной структуры объекта автоматизации</w:t>
      </w:r>
    </w:p>
    <w:p w:rsidR="005B6AB8" w:rsidRPr="00E94AA3" w:rsidRDefault="005B6AB8" w:rsidP="005B6AB8">
      <w:pPr>
        <w:numPr>
          <w:ilvl w:val="0"/>
          <w:numId w:val="2"/>
        </w:numPr>
        <w:autoSpaceDE w:val="0"/>
        <w:autoSpaceDN w:val="0"/>
      </w:pPr>
      <w:r w:rsidRPr="00E94AA3">
        <w:t>Схема функциональной структуры автоматизированной системы</w:t>
      </w:r>
    </w:p>
    <w:p w:rsidR="005B6AB8" w:rsidRPr="00E94AA3" w:rsidRDefault="005B6AB8" w:rsidP="005B6AB8">
      <w:pPr>
        <w:numPr>
          <w:ilvl w:val="0"/>
          <w:numId w:val="2"/>
        </w:numPr>
        <w:autoSpaceDE w:val="0"/>
        <w:autoSpaceDN w:val="0"/>
      </w:pPr>
      <w:r w:rsidRPr="00E94AA3">
        <w:t>Схемы технологических процессов обработки данных</w:t>
      </w:r>
    </w:p>
    <w:p w:rsidR="005B6AB8" w:rsidRPr="00E94AA3" w:rsidRDefault="005B6AB8" w:rsidP="005B6AB8">
      <w:pPr>
        <w:numPr>
          <w:ilvl w:val="0"/>
          <w:numId w:val="2"/>
        </w:numPr>
        <w:autoSpaceDE w:val="0"/>
        <w:autoSpaceDN w:val="0"/>
      </w:pPr>
      <w:r w:rsidRPr="00E94AA3">
        <w:t>Примеры чертежей форм документов и видеокадров</w:t>
      </w:r>
    </w:p>
    <w:p w:rsidR="005B6AB8" w:rsidRPr="00E94AA3" w:rsidRDefault="005B6AB8" w:rsidP="005B6AB8">
      <w:pPr>
        <w:numPr>
          <w:ilvl w:val="0"/>
          <w:numId w:val="2"/>
        </w:numPr>
        <w:autoSpaceDE w:val="0"/>
        <w:autoSpaceDN w:val="0"/>
      </w:pPr>
      <w:r w:rsidRPr="00E94AA3">
        <w:t>Схема логической структуры информационной базы</w:t>
      </w: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p>
    <w:p w:rsidR="005B6AB8" w:rsidRPr="00E94AA3" w:rsidRDefault="005B6AB8" w:rsidP="005B6AB8">
      <w:pPr>
        <w:autoSpaceDE w:val="0"/>
        <w:autoSpaceDN w:val="0"/>
      </w:pPr>
      <w:r w:rsidRPr="00E94AA3">
        <w:t xml:space="preserve">                                                                                           </w:t>
      </w:r>
    </w:p>
    <w:p w:rsidR="005B6AB8" w:rsidRPr="00E94AA3" w:rsidRDefault="005B6AB8" w:rsidP="005B6AB8">
      <w:pPr>
        <w:autoSpaceDE w:val="0"/>
        <w:autoSpaceDN w:val="0"/>
      </w:pPr>
      <w:r w:rsidRPr="00E94AA3">
        <w:t xml:space="preserve">Задание выдал: _______________________ </w:t>
      </w:r>
      <w:proofErr w:type="spellStart"/>
      <w:r w:rsidRPr="00E94AA3">
        <w:rPr>
          <w:sz w:val="22"/>
          <w:szCs w:val="22"/>
        </w:rPr>
        <w:t>д.п.н</w:t>
      </w:r>
      <w:proofErr w:type="spellEnd"/>
      <w:r w:rsidRPr="00E94AA3">
        <w:rPr>
          <w:sz w:val="22"/>
          <w:szCs w:val="22"/>
        </w:rPr>
        <w:t xml:space="preserve">., профессор, </w:t>
      </w:r>
      <w:proofErr w:type="spellStart"/>
      <w:r w:rsidRPr="00E94AA3">
        <w:rPr>
          <w:sz w:val="22"/>
          <w:szCs w:val="22"/>
        </w:rPr>
        <w:t>Рудинский</w:t>
      </w:r>
      <w:proofErr w:type="spellEnd"/>
      <w:r w:rsidRPr="00E94AA3">
        <w:rPr>
          <w:sz w:val="22"/>
          <w:szCs w:val="22"/>
        </w:rPr>
        <w:t xml:space="preserve"> И.Д.</w:t>
      </w:r>
    </w:p>
    <w:p w:rsidR="005B6AB8" w:rsidRPr="00E94AA3" w:rsidRDefault="005B6AB8" w:rsidP="005B6AB8">
      <w:pPr>
        <w:autoSpaceDE w:val="0"/>
        <w:autoSpaceDN w:val="0"/>
      </w:pPr>
    </w:p>
    <w:p w:rsidR="005B6AB8" w:rsidRDefault="005B6AB8" w:rsidP="005B6AB8">
      <w:pPr>
        <w:autoSpaceDE w:val="0"/>
        <w:autoSpaceDN w:val="0"/>
        <w:sectPr w:rsidR="005B6AB8">
          <w:pgSz w:w="11906" w:h="16838"/>
          <w:pgMar w:top="1134" w:right="850" w:bottom="1134" w:left="1701" w:header="708" w:footer="708" w:gutter="0"/>
          <w:cols w:space="708"/>
          <w:docGrid w:linePitch="360"/>
        </w:sectPr>
      </w:pPr>
      <w:r w:rsidRPr="00E94AA3">
        <w:t>Задание получил: _____________________ студе</w:t>
      </w:r>
      <w:r>
        <w:t xml:space="preserve">нт группы 13-ВТ </w:t>
      </w:r>
      <w:r w:rsidR="00DA1A42">
        <w:t>Кутузова В.О</w:t>
      </w:r>
    </w:p>
    <w:p w:rsidR="00EB71F3" w:rsidRDefault="00EB71F3"/>
    <w:p w:rsidR="003318CE" w:rsidRDefault="003318CE" w:rsidP="00A409B8">
      <w:pPr>
        <w:tabs>
          <w:tab w:val="left" w:pos="993"/>
        </w:tabs>
        <w:rPr>
          <w:b/>
          <w:sz w:val="28"/>
        </w:rPr>
      </w:pPr>
    </w:p>
    <w:p w:rsidR="00A409B8" w:rsidRPr="00A409B8" w:rsidRDefault="00A409B8" w:rsidP="00A409B8">
      <w:pPr>
        <w:tabs>
          <w:tab w:val="left" w:pos="993"/>
        </w:tabs>
        <w:rPr>
          <w:sz w:val="28"/>
        </w:rPr>
      </w:pPr>
      <w:r>
        <w:rPr>
          <w:b/>
          <w:sz w:val="28"/>
        </w:rPr>
        <w:lastRenderedPageBreak/>
        <w:t>Список сокращений</w:t>
      </w:r>
    </w:p>
    <w:p w:rsidR="00A409B8" w:rsidRDefault="00A409B8" w:rsidP="00A409B8">
      <w:pPr>
        <w:tabs>
          <w:tab w:val="left" w:pos="993"/>
        </w:tabs>
        <w:rPr>
          <w:b/>
          <w:sz w:val="28"/>
        </w:rPr>
      </w:pPr>
    </w:p>
    <w:p w:rsidR="00A409B8" w:rsidRDefault="00A409B8" w:rsidP="00A409B8">
      <w:pPr>
        <w:tabs>
          <w:tab w:val="left" w:pos="993"/>
        </w:tabs>
        <w:rPr>
          <w:sz w:val="28"/>
        </w:rPr>
      </w:pPr>
      <w:r w:rsidRPr="00C336AC">
        <w:rPr>
          <w:b/>
          <w:sz w:val="28"/>
        </w:rPr>
        <w:t>АИС</w:t>
      </w:r>
      <w:r>
        <w:rPr>
          <w:b/>
          <w:sz w:val="28"/>
        </w:rPr>
        <w:tab/>
        <w:t xml:space="preserve">– </w:t>
      </w:r>
      <w:r>
        <w:rPr>
          <w:sz w:val="28"/>
        </w:rPr>
        <w:t>автоматизированная информационная система</w:t>
      </w:r>
    </w:p>
    <w:p w:rsidR="00A409B8" w:rsidRDefault="00A409B8" w:rsidP="00A409B8">
      <w:pPr>
        <w:tabs>
          <w:tab w:val="left" w:pos="993"/>
        </w:tabs>
        <w:rPr>
          <w:sz w:val="28"/>
        </w:rPr>
      </w:pPr>
      <w:r w:rsidRPr="00C336AC">
        <w:rPr>
          <w:b/>
          <w:sz w:val="28"/>
        </w:rPr>
        <w:t>АРМ</w:t>
      </w:r>
      <w:r>
        <w:rPr>
          <w:sz w:val="28"/>
        </w:rPr>
        <w:t xml:space="preserve"> </w:t>
      </w:r>
      <w:r>
        <w:rPr>
          <w:sz w:val="28"/>
        </w:rPr>
        <w:tab/>
        <w:t>– автоматизированное рабочее место</w:t>
      </w:r>
    </w:p>
    <w:p w:rsidR="00A409B8" w:rsidRDefault="00A409B8" w:rsidP="00A409B8">
      <w:pPr>
        <w:tabs>
          <w:tab w:val="left" w:pos="993"/>
        </w:tabs>
        <w:rPr>
          <w:sz w:val="28"/>
        </w:rPr>
      </w:pPr>
      <w:r w:rsidRPr="00536230">
        <w:rPr>
          <w:b/>
          <w:sz w:val="28"/>
        </w:rPr>
        <w:t xml:space="preserve">ГОСТ </w:t>
      </w:r>
      <w:r>
        <w:rPr>
          <w:b/>
          <w:sz w:val="28"/>
        </w:rPr>
        <w:tab/>
      </w:r>
      <w:r>
        <w:rPr>
          <w:sz w:val="28"/>
        </w:rPr>
        <w:t>– государственный стандарт</w:t>
      </w:r>
    </w:p>
    <w:p w:rsidR="00A409B8" w:rsidRDefault="00A409B8" w:rsidP="00A409B8">
      <w:pPr>
        <w:tabs>
          <w:tab w:val="left" w:pos="993"/>
        </w:tabs>
        <w:rPr>
          <w:sz w:val="28"/>
        </w:rPr>
      </w:pPr>
      <w:r w:rsidRPr="00C336AC">
        <w:rPr>
          <w:b/>
          <w:sz w:val="28"/>
        </w:rPr>
        <w:t>КТС</w:t>
      </w:r>
      <w:r>
        <w:rPr>
          <w:b/>
          <w:sz w:val="28"/>
        </w:rPr>
        <w:tab/>
      </w:r>
      <w:r>
        <w:rPr>
          <w:sz w:val="28"/>
        </w:rPr>
        <w:t>– комплекс технических средств</w:t>
      </w:r>
    </w:p>
    <w:p w:rsidR="00A409B8" w:rsidRDefault="00A409B8" w:rsidP="00A409B8">
      <w:pPr>
        <w:tabs>
          <w:tab w:val="left" w:pos="993"/>
        </w:tabs>
        <w:rPr>
          <w:sz w:val="28"/>
        </w:rPr>
      </w:pPr>
      <w:r w:rsidRPr="002708B4">
        <w:rPr>
          <w:b/>
          <w:sz w:val="28"/>
        </w:rPr>
        <w:t>ПО</w:t>
      </w:r>
      <w:r>
        <w:rPr>
          <w:b/>
          <w:sz w:val="28"/>
        </w:rPr>
        <w:t xml:space="preserve"> </w:t>
      </w:r>
      <w:r>
        <w:rPr>
          <w:b/>
          <w:sz w:val="28"/>
        </w:rPr>
        <w:tab/>
        <w:t xml:space="preserve">– </w:t>
      </w:r>
      <w:r>
        <w:rPr>
          <w:sz w:val="28"/>
        </w:rPr>
        <w:t>программное обеспечение</w:t>
      </w:r>
    </w:p>
    <w:p w:rsidR="008C7CBB" w:rsidRDefault="00A409B8" w:rsidP="00A409B8">
      <w:r>
        <w:br w:type="page"/>
      </w:r>
    </w:p>
    <w:sdt>
      <w:sdtPr>
        <w:rPr>
          <w:rFonts w:ascii="Times New Roman" w:eastAsia="Times New Roman" w:hAnsi="Times New Roman" w:cs="Times New Roman"/>
          <w:color w:val="auto"/>
          <w:sz w:val="24"/>
          <w:szCs w:val="24"/>
        </w:rPr>
        <w:id w:val="-244642287"/>
        <w:docPartObj>
          <w:docPartGallery w:val="Table of Contents"/>
          <w:docPartUnique/>
        </w:docPartObj>
      </w:sdtPr>
      <w:sdtContent>
        <w:p w:rsidR="0096421E" w:rsidRPr="00514246" w:rsidRDefault="0096421E">
          <w:pPr>
            <w:pStyle w:val="af2"/>
            <w:rPr>
              <w:rFonts w:ascii="Times New Roman" w:hAnsi="Times New Roman" w:cs="Times New Roman"/>
              <w:b/>
              <w:color w:val="000000" w:themeColor="text1"/>
              <w:sz w:val="28"/>
            </w:rPr>
          </w:pPr>
          <w:r w:rsidRPr="00514246">
            <w:rPr>
              <w:rFonts w:ascii="Times New Roman" w:hAnsi="Times New Roman" w:cs="Times New Roman"/>
              <w:b/>
              <w:color w:val="000000" w:themeColor="text1"/>
              <w:sz w:val="28"/>
            </w:rPr>
            <w:t>Оглавление</w:t>
          </w:r>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66" w:history="1">
            <w:r w:rsidR="0096421E" w:rsidRPr="00BE2697">
              <w:rPr>
                <w:noProof/>
                <w:color w:val="000000" w:themeColor="text1"/>
                <w:sz w:val="28"/>
                <w:szCs w:val="28"/>
              </w:rPr>
              <w:t>Техническое задание</w:t>
            </w:r>
            <w:r w:rsidR="0096421E" w:rsidRPr="00BE2697">
              <w:rPr>
                <w:noProof/>
                <w:webHidden/>
                <w:color w:val="000000" w:themeColor="text1"/>
                <w:sz w:val="28"/>
                <w:szCs w:val="28"/>
              </w:rPr>
              <w:tab/>
            </w:r>
            <w:r w:rsidR="00A9640F">
              <w:rPr>
                <w:noProof/>
                <w:webHidden/>
                <w:color w:val="000000" w:themeColor="text1"/>
                <w:sz w:val="28"/>
                <w:szCs w:val="28"/>
              </w:rPr>
              <w:t>5</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67" w:history="1">
            <w:r w:rsidR="0096421E" w:rsidRPr="00BE2697">
              <w:rPr>
                <w:noProof/>
                <w:color w:val="000000" w:themeColor="text1"/>
                <w:sz w:val="28"/>
                <w:szCs w:val="28"/>
              </w:rPr>
              <w:t>Описание автоматизируемых функций</w:t>
            </w:r>
            <w:r w:rsidR="0096421E" w:rsidRPr="00BE2697">
              <w:rPr>
                <w:noProof/>
                <w:webHidden/>
                <w:color w:val="000000" w:themeColor="text1"/>
                <w:sz w:val="28"/>
                <w:szCs w:val="28"/>
              </w:rPr>
              <w:tab/>
            </w:r>
            <w:r w:rsidR="00A9640F">
              <w:rPr>
                <w:noProof/>
                <w:webHidden/>
                <w:color w:val="000000" w:themeColor="text1"/>
                <w:sz w:val="28"/>
                <w:szCs w:val="28"/>
              </w:rPr>
              <w:t>30</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68" w:history="1">
            <w:r w:rsidR="0096421E" w:rsidRPr="00BE2697">
              <w:rPr>
                <w:noProof/>
                <w:color w:val="000000" w:themeColor="text1"/>
                <w:sz w:val="28"/>
                <w:szCs w:val="28"/>
              </w:rPr>
              <w:t>Описание технологического процесса обработки данных</w:t>
            </w:r>
            <w:r w:rsidR="0096421E" w:rsidRPr="00BE2697">
              <w:rPr>
                <w:noProof/>
                <w:webHidden/>
                <w:color w:val="000000" w:themeColor="text1"/>
                <w:sz w:val="28"/>
                <w:szCs w:val="28"/>
              </w:rPr>
              <w:tab/>
            </w:r>
            <w:r w:rsidR="00A9640F">
              <w:rPr>
                <w:noProof/>
                <w:webHidden/>
                <w:color w:val="000000" w:themeColor="text1"/>
                <w:sz w:val="28"/>
                <w:szCs w:val="28"/>
              </w:rPr>
              <w:t>39</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69" w:history="1">
            <w:r w:rsidR="0096421E" w:rsidRPr="00BE2697">
              <w:rPr>
                <w:noProof/>
                <w:color w:val="000000" w:themeColor="text1"/>
                <w:sz w:val="28"/>
                <w:szCs w:val="28"/>
              </w:rPr>
              <w:t>Чертеж формы документа (видеокадра)</w:t>
            </w:r>
            <w:r w:rsidR="0096421E" w:rsidRPr="00BE2697">
              <w:rPr>
                <w:noProof/>
                <w:webHidden/>
                <w:color w:val="000000" w:themeColor="text1"/>
                <w:sz w:val="28"/>
                <w:szCs w:val="28"/>
              </w:rPr>
              <w:tab/>
            </w:r>
            <w:r w:rsidR="00A9640F">
              <w:rPr>
                <w:noProof/>
                <w:webHidden/>
                <w:color w:val="000000" w:themeColor="text1"/>
                <w:sz w:val="28"/>
                <w:szCs w:val="28"/>
              </w:rPr>
              <w:t>51</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70" w:history="1">
            <w:r w:rsidR="0096421E" w:rsidRPr="00BE2697">
              <w:rPr>
                <w:noProof/>
                <w:color w:val="000000" w:themeColor="text1"/>
                <w:sz w:val="28"/>
                <w:szCs w:val="28"/>
              </w:rPr>
              <w:t>Описание организации информационной базы</w:t>
            </w:r>
            <w:r w:rsidR="0096421E" w:rsidRPr="00BE2697">
              <w:rPr>
                <w:noProof/>
                <w:webHidden/>
                <w:color w:val="000000" w:themeColor="text1"/>
                <w:sz w:val="28"/>
                <w:szCs w:val="28"/>
              </w:rPr>
              <w:tab/>
            </w:r>
            <w:r w:rsidR="00A9640F">
              <w:rPr>
                <w:noProof/>
                <w:webHidden/>
                <w:color w:val="000000" w:themeColor="text1"/>
                <w:sz w:val="28"/>
                <w:szCs w:val="28"/>
              </w:rPr>
              <w:t>60</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71" w:history="1">
            <w:r w:rsidR="0096421E" w:rsidRPr="00BE2697">
              <w:rPr>
                <w:noProof/>
                <w:color w:val="000000" w:themeColor="text1"/>
                <w:sz w:val="28"/>
                <w:szCs w:val="28"/>
              </w:rPr>
              <w:t>Описание комплекса технических средств</w:t>
            </w:r>
            <w:r w:rsidR="0096421E" w:rsidRPr="00BE2697">
              <w:rPr>
                <w:noProof/>
                <w:webHidden/>
                <w:color w:val="000000" w:themeColor="text1"/>
                <w:sz w:val="28"/>
                <w:szCs w:val="28"/>
              </w:rPr>
              <w:tab/>
            </w:r>
            <w:r w:rsidR="00A9640F">
              <w:rPr>
                <w:noProof/>
                <w:webHidden/>
                <w:color w:val="000000" w:themeColor="text1"/>
                <w:sz w:val="28"/>
                <w:szCs w:val="28"/>
              </w:rPr>
              <w:t>75</w:t>
            </w:r>
          </w:hyperlink>
        </w:p>
        <w:p w:rsidR="0096421E" w:rsidRPr="00BE2697" w:rsidRDefault="00FD58D3" w:rsidP="0096421E">
          <w:pPr>
            <w:tabs>
              <w:tab w:val="right" w:leader="dot" w:pos="9345"/>
            </w:tabs>
            <w:spacing w:after="100"/>
            <w:rPr>
              <w:rFonts w:eastAsiaTheme="minorEastAsia"/>
              <w:noProof/>
              <w:color w:val="000000" w:themeColor="text1"/>
              <w:sz w:val="28"/>
              <w:szCs w:val="28"/>
            </w:rPr>
          </w:pPr>
          <w:hyperlink w:anchor="_Toc481441272" w:history="1">
            <w:r w:rsidR="00A9640F">
              <w:rPr>
                <w:noProof/>
                <w:color w:val="000000" w:themeColor="text1"/>
                <w:sz w:val="28"/>
                <w:szCs w:val="28"/>
              </w:rPr>
              <w:t>Графическа</w:t>
            </w:r>
            <w:r w:rsidR="00A9640F">
              <w:rPr>
                <w:noProof/>
                <w:color w:val="000000" w:themeColor="text1"/>
                <w:sz w:val="28"/>
                <w:szCs w:val="28"/>
              </w:rPr>
              <w:t>я</w:t>
            </w:r>
            <w:r w:rsidR="00A9640F">
              <w:rPr>
                <w:noProof/>
                <w:color w:val="000000" w:themeColor="text1"/>
                <w:sz w:val="28"/>
                <w:szCs w:val="28"/>
              </w:rPr>
              <w:t xml:space="preserve"> часть</w:t>
            </w:r>
            <w:r w:rsidR="0096421E" w:rsidRPr="00BE2697">
              <w:rPr>
                <w:noProof/>
                <w:webHidden/>
                <w:color w:val="000000" w:themeColor="text1"/>
                <w:sz w:val="28"/>
                <w:szCs w:val="28"/>
              </w:rPr>
              <w:tab/>
            </w:r>
            <w:r w:rsidR="00A9640F">
              <w:rPr>
                <w:noProof/>
                <w:webHidden/>
                <w:color w:val="000000" w:themeColor="text1"/>
                <w:sz w:val="28"/>
                <w:szCs w:val="28"/>
              </w:rPr>
              <w:t>80</w:t>
            </w:r>
          </w:hyperlink>
        </w:p>
        <w:p w:rsidR="0096421E" w:rsidRPr="00BE2697" w:rsidRDefault="0096421E" w:rsidP="0096421E">
          <w:pPr>
            <w:tabs>
              <w:tab w:val="right" w:leader="dot" w:pos="9345"/>
            </w:tabs>
            <w:spacing w:after="100"/>
            <w:rPr>
              <w:rFonts w:eastAsiaTheme="minorEastAsia"/>
              <w:noProof/>
              <w:color w:val="000000" w:themeColor="text1"/>
              <w:sz w:val="28"/>
              <w:szCs w:val="28"/>
            </w:rPr>
          </w:pPr>
        </w:p>
        <w:p w:rsidR="0096421E" w:rsidRPr="0096421E" w:rsidRDefault="00FD58D3" w:rsidP="0096421E">
          <w:pPr>
            <w:pStyle w:val="33"/>
            <w:ind w:left="446"/>
          </w:pPr>
        </w:p>
      </w:sdtContent>
    </w:sdt>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Calibri" w:hAnsi="Courier New" w:cs="Courier New"/>
          <w:sz w:val="20"/>
          <w:szCs w:val="20"/>
          <w:lang w:eastAsia="en-US"/>
        </w:rPr>
      </w:pPr>
      <w:r w:rsidRPr="003C187C">
        <w:rPr>
          <w:rFonts w:ascii="Courier New" w:eastAsia="Calibri" w:hAnsi="Courier New" w:cs="Courier New"/>
          <w:sz w:val="20"/>
          <w:szCs w:val="20"/>
          <w:lang w:eastAsia="en-US"/>
        </w:rPr>
        <w:t xml:space="preserve">         .</w:t>
      </w: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C07EAD" w:rsidRDefault="00C07EAD"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sectPr w:rsidR="00C07EAD" w:rsidSect="001D0969">
          <w:headerReference w:type="default" r:id="rId10"/>
          <w:footerReference w:type="default" r:id="rId11"/>
          <w:type w:val="continuous"/>
          <w:pgSz w:w="11906" w:h="16838"/>
          <w:pgMar w:top="1134" w:right="850" w:bottom="1134" w:left="1701" w:header="708" w:footer="708" w:gutter="0"/>
          <w:cols w:space="708"/>
          <w:docGrid w:linePitch="360"/>
        </w:sect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3318CE" w:rsidRDefault="003318CE"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p>
    <w:p w:rsidR="0096421E" w:rsidRDefault="0096421E" w:rsidP="001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eastAsia="Calibri"/>
          <w:sz w:val="28"/>
          <w:szCs w:val="28"/>
          <w:lang w:eastAsia="en-US"/>
        </w:rPr>
      </w:pPr>
    </w:p>
    <w:p w:rsidR="00915C9D" w:rsidRDefault="00915C9D" w:rsidP="001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rFonts w:eastAsia="Calibri"/>
          <w:sz w:val="28"/>
          <w:szCs w:val="28"/>
          <w:lang w:eastAsia="en-US"/>
        </w:rPr>
      </w:pPr>
      <w:r w:rsidRPr="003C187C">
        <w:rPr>
          <w:rFonts w:eastAsia="Calibri"/>
          <w:sz w:val="28"/>
          <w:szCs w:val="28"/>
          <w:lang w:eastAsia="en-US"/>
        </w:rPr>
        <w:lastRenderedPageBreak/>
        <w:t>ФГБОУ ВО «Калининградский государственный технический университет»</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r w:rsidRPr="003C187C">
        <w:rPr>
          <w:rFonts w:eastAsia="Calibri"/>
          <w:sz w:val="28"/>
          <w:szCs w:val="28"/>
          <w:lang w:eastAsia="en-US"/>
        </w:rPr>
        <w:t>УТВЕРЖДАЮ</w:t>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t xml:space="preserve">                               </w:t>
      </w:r>
      <w:proofErr w:type="spellStart"/>
      <w:r w:rsidRPr="003C187C">
        <w:rPr>
          <w:rFonts w:eastAsia="Calibri"/>
          <w:sz w:val="28"/>
          <w:szCs w:val="28"/>
          <w:lang w:eastAsia="en-US"/>
        </w:rPr>
        <w:t>УТВЕРЖДАЮ</w:t>
      </w:r>
      <w:proofErr w:type="spellEnd"/>
    </w:p>
    <w:p w:rsidR="003C187C" w:rsidRPr="003C187C" w:rsidRDefault="003C187C" w:rsidP="003C187C">
      <w:pPr>
        <w:tabs>
          <w:tab w:val="left" w:pos="916"/>
          <w:tab w:val="left" w:pos="1832"/>
          <w:tab w:val="right" w:pos="9355"/>
        </w:tabs>
        <w:jc w:val="right"/>
        <w:rPr>
          <w:rFonts w:eastAsia="Calibri"/>
          <w:sz w:val="28"/>
          <w:szCs w:val="28"/>
          <w:lang w:eastAsia="en-US"/>
        </w:rPr>
      </w:pPr>
      <w:proofErr w:type="gramStart"/>
      <w:r w:rsidRPr="003C187C">
        <w:rPr>
          <w:rFonts w:eastAsia="Calibri"/>
          <w:sz w:val="28"/>
          <w:szCs w:val="28"/>
          <w:lang w:eastAsia="en-US"/>
        </w:rPr>
        <w:t>Руководитель:_</w:t>
      </w:r>
      <w:proofErr w:type="gramEnd"/>
      <w:r w:rsidRPr="003C187C">
        <w:rPr>
          <w:rFonts w:eastAsia="Calibri"/>
          <w:sz w:val="28"/>
          <w:szCs w:val="28"/>
          <w:lang w:eastAsia="en-US"/>
        </w:rPr>
        <w:t xml:space="preserve">____________ </w:t>
      </w:r>
      <w:r w:rsidRPr="003C187C">
        <w:rPr>
          <w:rFonts w:eastAsia="Calibri"/>
          <w:sz w:val="28"/>
          <w:szCs w:val="28"/>
          <w:lang w:eastAsia="en-US"/>
        </w:rPr>
        <w:tab/>
        <w:t xml:space="preserve">                                Руководитель: Кутузова В.О.                        </w:t>
      </w:r>
    </w:p>
    <w:p w:rsidR="003C187C" w:rsidRPr="003C187C" w:rsidRDefault="003C187C" w:rsidP="003C187C">
      <w:pPr>
        <w:tabs>
          <w:tab w:val="left" w:pos="916"/>
          <w:tab w:val="left" w:pos="7380"/>
        </w:tabs>
        <w:rPr>
          <w:rFonts w:eastAsia="Calibri"/>
          <w:sz w:val="28"/>
          <w:szCs w:val="28"/>
          <w:lang w:eastAsia="en-US"/>
        </w:rPr>
      </w:pPr>
      <w:proofErr w:type="gramStart"/>
      <w:r w:rsidRPr="003C187C">
        <w:rPr>
          <w:rFonts w:eastAsia="Calibri"/>
          <w:sz w:val="28"/>
          <w:szCs w:val="28"/>
          <w:lang w:eastAsia="en-US"/>
        </w:rPr>
        <w:t>Подпись:_</w:t>
      </w:r>
      <w:proofErr w:type="gramEnd"/>
      <w:r w:rsidRPr="003C187C">
        <w:rPr>
          <w:rFonts w:eastAsia="Calibri"/>
          <w:sz w:val="28"/>
          <w:szCs w:val="28"/>
          <w:lang w:eastAsia="en-US"/>
        </w:rPr>
        <w:t>_______(______)                                     Подпись:_________(______)</w:t>
      </w:r>
    </w:p>
    <w:p w:rsidR="00DA1A42"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roofErr w:type="gramStart"/>
      <w:r w:rsidRPr="003C187C">
        <w:rPr>
          <w:rFonts w:eastAsia="Calibri"/>
          <w:sz w:val="28"/>
          <w:szCs w:val="28"/>
          <w:lang w:eastAsia="en-US"/>
        </w:rPr>
        <w:t>Дата:_</w:t>
      </w:r>
      <w:proofErr w:type="gramEnd"/>
      <w:r w:rsidRPr="003C187C">
        <w:rPr>
          <w:rFonts w:eastAsia="Calibri"/>
          <w:sz w:val="28"/>
          <w:szCs w:val="28"/>
          <w:lang w:eastAsia="en-US"/>
        </w:rPr>
        <w:t xml:space="preserve">_______________                                          Дата:_______________ </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roofErr w:type="gramStart"/>
      <w:r w:rsidRPr="003C187C">
        <w:rPr>
          <w:rFonts w:eastAsia="Calibri"/>
          <w:sz w:val="28"/>
          <w:szCs w:val="28"/>
          <w:lang w:eastAsia="en-US"/>
        </w:rPr>
        <w:t xml:space="preserve">Печать:   </w:t>
      </w:r>
      <w:proofErr w:type="gramEnd"/>
      <w:r w:rsidRPr="003C187C">
        <w:rPr>
          <w:rFonts w:eastAsia="Calibri"/>
          <w:sz w:val="28"/>
          <w:szCs w:val="28"/>
          <w:lang w:eastAsia="en-US"/>
        </w:rPr>
        <w:t xml:space="preserve">                                                                   Печать:</w:t>
      </w:r>
    </w:p>
    <w:p w:rsidR="003C187C" w:rsidRPr="003C187C" w:rsidRDefault="003C187C" w:rsidP="003C187C">
      <w:pPr>
        <w:rPr>
          <w:rFonts w:eastAsia="Calibri"/>
          <w:sz w:val="28"/>
          <w:szCs w:val="28"/>
          <w:lang w:eastAsia="en-US"/>
        </w:rPr>
      </w:pPr>
      <w:r w:rsidRPr="003C187C">
        <w:rPr>
          <w:rFonts w:eastAsia="Calibri"/>
          <w:sz w:val="28"/>
          <w:szCs w:val="28"/>
          <w:lang w:eastAsia="en-US"/>
        </w:rPr>
        <w:tab/>
        <w:t xml:space="preserve"> </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rPr>
          <w:rFonts w:eastAsia="Calibri"/>
          <w:sz w:val="28"/>
          <w:szCs w:val="28"/>
          <w:lang w:eastAsia="en-US"/>
        </w:rPr>
      </w:pP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r>
      <w:r w:rsidRPr="003C187C">
        <w:rPr>
          <w:rFonts w:eastAsia="Calibri"/>
          <w:sz w:val="28"/>
          <w:szCs w:val="28"/>
          <w:lang w:eastAsia="en-US"/>
        </w:rPr>
        <w:tab/>
        <w:t xml:space="preserve"> </w:t>
      </w:r>
    </w:p>
    <w:p w:rsidR="003C187C" w:rsidRPr="003C187C" w:rsidRDefault="003C187C" w:rsidP="003C187C">
      <w:pPr>
        <w:tabs>
          <w:tab w:val="left" w:pos="916"/>
          <w:tab w:val="left" w:pos="1832"/>
          <w:tab w:val="left" w:pos="2124"/>
          <w:tab w:val="left" w:pos="2832"/>
          <w:tab w:val="left" w:pos="3540"/>
          <w:tab w:val="left" w:pos="4248"/>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2D3639"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b/>
          <w:sz w:val="28"/>
          <w:szCs w:val="28"/>
          <w:lang w:eastAsia="en-US"/>
        </w:rPr>
      </w:pPr>
      <w:r w:rsidRPr="002D3639">
        <w:rPr>
          <w:rFonts w:eastAsia="Calibri"/>
          <w:b/>
          <w:sz w:val="28"/>
          <w:szCs w:val="28"/>
          <w:lang w:val="en-US" w:eastAsia="en-US"/>
        </w:rPr>
        <w:t>Web</w:t>
      </w:r>
      <w:r w:rsidRPr="002D3639">
        <w:rPr>
          <w:rFonts w:eastAsia="Calibri"/>
          <w:b/>
          <w:sz w:val="28"/>
          <w:szCs w:val="28"/>
          <w:lang w:eastAsia="en-US"/>
        </w:rPr>
        <w:t>-сайт МКП «Калининград-</w:t>
      </w:r>
      <w:proofErr w:type="spellStart"/>
      <w:r w:rsidRPr="002D3639">
        <w:rPr>
          <w:rFonts w:eastAsia="Calibri"/>
          <w:b/>
          <w:sz w:val="28"/>
          <w:szCs w:val="28"/>
          <w:lang w:eastAsia="en-US"/>
        </w:rPr>
        <w:t>ГорТранс</w:t>
      </w:r>
      <w:proofErr w:type="spellEnd"/>
      <w:r w:rsidRPr="002D3639">
        <w:rPr>
          <w:rFonts w:eastAsia="Calibri"/>
          <w:b/>
          <w:sz w:val="28"/>
          <w:szCs w:val="28"/>
          <w:lang w:eastAsia="en-US"/>
        </w:rPr>
        <w:t>»</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sz w:val="28"/>
          <w:szCs w:val="28"/>
          <w:lang w:eastAsia="en-US"/>
        </w:rPr>
      </w:pPr>
    </w:p>
    <w:p w:rsidR="003C187C" w:rsidRPr="002D3639"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b/>
          <w:sz w:val="28"/>
          <w:szCs w:val="28"/>
          <w:lang w:eastAsia="en-US"/>
        </w:rPr>
      </w:pPr>
      <w:r w:rsidRPr="002D3639">
        <w:rPr>
          <w:rFonts w:eastAsia="Calibri"/>
          <w:b/>
          <w:sz w:val="28"/>
          <w:szCs w:val="28"/>
          <w:lang w:eastAsia="en-US"/>
        </w:rPr>
        <w:t>ТЕХНИЧЕСКОЕ ЗАДАНИЕ</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sz w:val="28"/>
          <w:szCs w:val="28"/>
          <w:lang w:eastAsia="en-US"/>
        </w:rPr>
      </w:pPr>
      <w:r w:rsidRPr="003C187C">
        <w:rPr>
          <w:rFonts w:eastAsia="Calibri"/>
          <w:sz w:val="28"/>
          <w:szCs w:val="28"/>
          <w:lang w:eastAsia="en-US"/>
        </w:rPr>
        <w:t>На 26 листах</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Calibri"/>
          <w:sz w:val="28"/>
          <w:szCs w:val="28"/>
          <w:lang w:eastAsia="en-US"/>
        </w:rPr>
      </w:pPr>
      <w:r w:rsidRPr="003C187C">
        <w:rPr>
          <w:rFonts w:eastAsia="Calibri"/>
          <w:sz w:val="28"/>
          <w:szCs w:val="28"/>
          <w:lang w:eastAsia="en-US"/>
        </w:rPr>
        <w:t xml:space="preserve">Действует с января </w:t>
      </w:r>
      <w:smartTag w:uri="urn:schemas-microsoft-com:office:smarttags" w:element="metricconverter">
        <w:smartTagPr>
          <w:attr w:name="ProductID" w:val="2017 г"/>
        </w:smartTagPr>
        <w:r w:rsidRPr="003C187C">
          <w:rPr>
            <w:rFonts w:eastAsia="Calibri"/>
            <w:sz w:val="28"/>
            <w:szCs w:val="28"/>
            <w:lang w:eastAsia="en-US"/>
          </w:rPr>
          <w:t>2017 г</w:t>
        </w:r>
      </w:smartTag>
      <w:r w:rsidRPr="003C187C">
        <w:rPr>
          <w:rFonts w:eastAsia="Calibri"/>
          <w:sz w:val="28"/>
          <w:szCs w:val="28"/>
          <w:lang w:eastAsia="en-US"/>
        </w:rPr>
        <w:t xml:space="preserve">. </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r w:rsidRPr="003C187C">
        <w:rPr>
          <w:rFonts w:eastAsia="Calibri"/>
          <w:sz w:val="28"/>
          <w:szCs w:val="28"/>
          <w:lang w:eastAsia="en-US"/>
        </w:rPr>
        <w:t>СОГЛАСОВАНО:</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roofErr w:type="gramStart"/>
      <w:r w:rsidRPr="003C187C">
        <w:rPr>
          <w:rFonts w:eastAsia="Calibri"/>
          <w:sz w:val="28"/>
          <w:szCs w:val="28"/>
          <w:lang w:eastAsia="en-US"/>
        </w:rPr>
        <w:t>Руководитель:_</w:t>
      </w:r>
      <w:proofErr w:type="gramEnd"/>
      <w:r w:rsidRPr="003C187C">
        <w:rPr>
          <w:rFonts w:eastAsia="Calibri"/>
          <w:sz w:val="28"/>
          <w:szCs w:val="28"/>
          <w:lang w:eastAsia="en-US"/>
        </w:rPr>
        <w:t>_______________________________</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proofErr w:type="gramStart"/>
      <w:r w:rsidRPr="003C187C">
        <w:rPr>
          <w:rFonts w:eastAsia="Calibri"/>
          <w:sz w:val="28"/>
          <w:szCs w:val="28"/>
          <w:lang w:eastAsia="en-US"/>
        </w:rPr>
        <w:t>Подпись:_</w:t>
      </w:r>
      <w:proofErr w:type="gramEnd"/>
      <w:r w:rsidRPr="003C187C">
        <w:rPr>
          <w:rFonts w:eastAsia="Calibri"/>
          <w:sz w:val="28"/>
          <w:szCs w:val="28"/>
          <w:lang w:eastAsia="en-US"/>
        </w:rPr>
        <w:t>____________(_________________)</w:t>
      </w:r>
    </w:p>
    <w:p w:rsidR="003C187C" w:rsidRPr="003C187C" w:rsidRDefault="003C187C" w:rsidP="003C187C">
      <w:pPr>
        <w:rPr>
          <w:sz w:val="28"/>
          <w:szCs w:val="28"/>
          <w:lang w:eastAsia="en-US"/>
        </w:rPr>
      </w:pPr>
      <w:proofErr w:type="gramStart"/>
      <w:r w:rsidRPr="003C187C">
        <w:rPr>
          <w:sz w:val="28"/>
          <w:szCs w:val="28"/>
          <w:lang w:eastAsia="en-US"/>
        </w:rPr>
        <w:t>Дата:_</w:t>
      </w:r>
      <w:proofErr w:type="gramEnd"/>
      <w:r w:rsidRPr="003C187C">
        <w:rPr>
          <w:sz w:val="28"/>
          <w:szCs w:val="28"/>
          <w:lang w:eastAsia="en-US"/>
        </w:rPr>
        <w:t>______________</w:t>
      </w:r>
    </w:p>
    <w:p w:rsidR="003C187C" w:rsidRPr="003C187C" w:rsidRDefault="003C187C" w:rsidP="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sz w:val="28"/>
          <w:szCs w:val="28"/>
          <w:lang w:eastAsia="en-US"/>
        </w:rPr>
      </w:pPr>
      <w:r w:rsidRPr="003C187C">
        <w:rPr>
          <w:rFonts w:eastAsia="Calibri"/>
          <w:sz w:val="28"/>
          <w:szCs w:val="28"/>
          <w:lang w:eastAsia="en-US"/>
        </w:rPr>
        <w:t xml:space="preserve">Печать: </w:t>
      </w:r>
    </w:p>
    <w:p w:rsidR="003C187C" w:rsidRPr="003C187C" w:rsidRDefault="003C187C" w:rsidP="003C187C">
      <w:pPr>
        <w:rPr>
          <w:sz w:val="28"/>
          <w:szCs w:val="28"/>
          <w:lang w:eastAsia="en-US"/>
        </w:rPr>
      </w:pPr>
    </w:p>
    <w:p w:rsidR="00C07EAD" w:rsidRDefault="00C07EAD" w:rsidP="003C187C">
      <w:pPr>
        <w:rPr>
          <w:sz w:val="28"/>
          <w:szCs w:val="28"/>
          <w:lang w:eastAsia="en-US"/>
        </w:rPr>
        <w:sectPr w:rsidR="00C07EAD" w:rsidSect="001D0969">
          <w:headerReference w:type="default" r:id="rId12"/>
          <w:type w:val="continuous"/>
          <w:pgSz w:w="11906" w:h="16838"/>
          <w:pgMar w:top="1134" w:right="850" w:bottom="1134" w:left="1701" w:header="708" w:footer="708" w:gutter="0"/>
          <w:cols w:space="708"/>
          <w:docGrid w:linePitch="360"/>
        </w:sect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Default="003C187C" w:rsidP="003C187C">
      <w:pPr>
        <w:rPr>
          <w:sz w:val="28"/>
          <w:szCs w:val="28"/>
          <w:lang w:eastAsia="en-US"/>
        </w:rPr>
      </w:pPr>
    </w:p>
    <w:p w:rsidR="00A9640F" w:rsidRDefault="00A9640F" w:rsidP="003C187C">
      <w:pPr>
        <w:rPr>
          <w:sz w:val="28"/>
          <w:szCs w:val="28"/>
          <w:lang w:eastAsia="en-US"/>
        </w:rPr>
      </w:pPr>
    </w:p>
    <w:p w:rsidR="00A9640F" w:rsidRPr="003C187C" w:rsidRDefault="00A9640F" w:rsidP="003C187C">
      <w:pPr>
        <w:rPr>
          <w:sz w:val="28"/>
          <w:szCs w:val="28"/>
          <w:lang w:eastAsia="en-US"/>
        </w:rPr>
      </w:pPr>
    </w:p>
    <w:p w:rsidR="007048AC" w:rsidRPr="003C187C" w:rsidRDefault="007048AC" w:rsidP="003C187C">
      <w:pPr>
        <w:rPr>
          <w:sz w:val="28"/>
          <w:szCs w:val="28"/>
          <w:lang w:eastAsia="en-US"/>
        </w:rPr>
      </w:pPr>
    </w:p>
    <w:p w:rsidR="003C187C" w:rsidRPr="003C187C" w:rsidRDefault="003C187C" w:rsidP="003C187C">
      <w:pPr>
        <w:rPr>
          <w:sz w:val="28"/>
          <w:szCs w:val="28"/>
          <w:lang w:eastAsia="en-US"/>
        </w:rPr>
      </w:pPr>
    </w:p>
    <w:p w:rsidR="003C187C" w:rsidRPr="00B5747C" w:rsidRDefault="00B5747C" w:rsidP="00B5747C">
      <w:pPr>
        <w:jc w:val="center"/>
        <w:rPr>
          <w:b/>
          <w:sz w:val="28"/>
          <w:szCs w:val="28"/>
          <w:lang w:eastAsia="en-US"/>
        </w:rPr>
      </w:pPr>
      <w:r>
        <w:rPr>
          <w:b/>
          <w:sz w:val="28"/>
          <w:szCs w:val="28"/>
          <w:lang w:eastAsia="en-US"/>
        </w:rPr>
        <w:t>Аннотация</w:t>
      </w:r>
    </w:p>
    <w:p w:rsidR="003C187C" w:rsidRPr="003C187C" w:rsidRDefault="003C187C" w:rsidP="00454354">
      <w:pPr>
        <w:ind w:firstLine="709"/>
        <w:jc w:val="both"/>
        <w:rPr>
          <w:sz w:val="28"/>
          <w:szCs w:val="28"/>
          <w:lang w:eastAsia="en-US"/>
        </w:rPr>
      </w:pPr>
      <w:r w:rsidRPr="003C187C">
        <w:rPr>
          <w:sz w:val="28"/>
          <w:szCs w:val="28"/>
          <w:lang w:eastAsia="en-US"/>
        </w:rPr>
        <w:t>Настоящее техническое задание (</w:t>
      </w:r>
      <w:r w:rsidR="005D1F70">
        <w:rPr>
          <w:sz w:val="28"/>
          <w:szCs w:val="28"/>
          <w:lang w:eastAsia="en-US"/>
        </w:rPr>
        <w:t xml:space="preserve">далее - </w:t>
      </w:r>
      <w:r w:rsidRPr="003C187C">
        <w:rPr>
          <w:sz w:val="28"/>
          <w:szCs w:val="28"/>
          <w:lang w:eastAsia="en-US"/>
        </w:rPr>
        <w:t xml:space="preserve">ТЗ) определяет назначение, общие и специальные требования к </w:t>
      </w:r>
      <w:r w:rsidRPr="003C187C">
        <w:rPr>
          <w:sz w:val="28"/>
          <w:szCs w:val="28"/>
          <w:lang w:val="en-US" w:eastAsia="en-US"/>
        </w:rPr>
        <w:t>web</w:t>
      </w:r>
      <w:r w:rsidRPr="003C187C">
        <w:rPr>
          <w:sz w:val="28"/>
          <w:szCs w:val="28"/>
          <w:lang w:eastAsia="en-US"/>
        </w:rPr>
        <w:t>-сайту МКП «Калининград-</w:t>
      </w:r>
      <w:proofErr w:type="spellStart"/>
      <w:r w:rsidRPr="003C187C">
        <w:rPr>
          <w:sz w:val="28"/>
          <w:szCs w:val="28"/>
          <w:lang w:eastAsia="en-US"/>
        </w:rPr>
        <w:t>ГорТранс</w:t>
      </w:r>
      <w:proofErr w:type="spellEnd"/>
      <w:r w:rsidRPr="003C187C">
        <w:rPr>
          <w:sz w:val="28"/>
          <w:szCs w:val="28"/>
          <w:lang w:eastAsia="en-US"/>
        </w:rPr>
        <w:t>» (</w:t>
      </w:r>
      <w:r w:rsidR="005D1F70">
        <w:rPr>
          <w:sz w:val="28"/>
          <w:szCs w:val="28"/>
          <w:lang w:eastAsia="en-US"/>
        </w:rPr>
        <w:t>далее -</w:t>
      </w:r>
      <w:r w:rsidR="00514246">
        <w:rPr>
          <w:sz w:val="28"/>
          <w:szCs w:val="28"/>
          <w:lang w:eastAsia="en-US"/>
        </w:rPr>
        <w:t xml:space="preserve"> сайт</w:t>
      </w:r>
      <w:r w:rsidRPr="003C187C">
        <w:rPr>
          <w:sz w:val="28"/>
          <w:szCs w:val="28"/>
          <w:lang w:eastAsia="en-US"/>
        </w:rPr>
        <w:t>), предназначенному для представления МКП «Калининград-</w:t>
      </w:r>
      <w:proofErr w:type="spellStart"/>
      <w:r w:rsidRPr="003C187C">
        <w:rPr>
          <w:sz w:val="28"/>
          <w:szCs w:val="28"/>
          <w:lang w:eastAsia="en-US"/>
        </w:rPr>
        <w:t>ГорТранс</w:t>
      </w:r>
      <w:proofErr w:type="spellEnd"/>
      <w:r w:rsidRPr="003C187C">
        <w:rPr>
          <w:sz w:val="28"/>
          <w:szCs w:val="28"/>
          <w:lang w:eastAsia="en-US"/>
        </w:rPr>
        <w:t xml:space="preserve">» в сети Интернет. </w:t>
      </w: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Pr="003C187C" w:rsidRDefault="003C187C" w:rsidP="003C187C">
      <w:pPr>
        <w:rPr>
          <w:sz w:val="28"/>
          <w:szCs w:val="28"/>
          <w:lang w:eastAsia="en-US"/>
        </w:rPr>
      </w:pPr>
    </w:p>
    <w:p w:rsidR="003C187C" w:rsidRDefault="003C187C" w:rsidP="003C187C">
      <w:pPr>
        <w:rPr>
          <w:lang w:eastAsia="en-US"/>
        </w:rPr>
      </w:pPr>
    </w:p>
    <w:p w:rsidR="00246093" w:rsidRDefault="00246093" w:rsidP="003C187C">
      <w:pPr>
        <w:rPr>
          <w:lang w:eastAsia="en-US"/>
        </w:rPr>
      </w:pPr>
    </w:p>
    <w:p w:rsidR="00246093" w:rsidRPr="003C187C" w:rsidRDefault="00246093" w:rsidP="003C187C">
      <w:pPr>
        <w:rPr>
          <w:lang w:eastAsia="en-US"/>
        </w:rPr>
      </w:pPr>
    </w:p>
    <w:p w:rsidR="00915C9D" w:rsidRPr="005D1F70" w:rsidRDefault="005D1F70" w:rsidP="00915C9D">
      <w:pPr>
        <w:keepNext/>
        <w:keepLines/>
        <w:tabs>
          <w:tab w:val="left" w:pos="3090"/>
        </w:tabs>
        <w:spacing w:before="240" w:line="259" w:lineRule="auto"/>
        <w:rPr>
          <w:lang w:eastAsia="en-US"/>
        </w:rPr>
      </w:pPr>
      <w:r>
        <w:rPr>
          <w:b/>
          <w:sz w:val="32"/>
          <w:szCs w:val="32"/>
        </w:rPr>
        <w:lastRenderedPageBreak/>
        <w:tab/>
      </w:r>
    </w:p>
    <w:p w:rsidR="003C187C" w:rsidRDefault="003C187C"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Default="00915C9D" w:rsidP="003C187C">
      <w:pPr>
        <w:rPr>
          <w:lang w:eastAsia="en-US"/>
        </w:rPr>
      </w:pPr>
    </w:p>
    <w:p w:rsidR="00915C9D" w:rsidRPr="005D1F70" w:rsidRDefault="00915C9D" w:rsidP="003C187C">
      <w:pPr>
        <w:rPr>
          <w:lang w:eastAsia="en-US"/>
        </w:rPr>
      </w:pPr>
    </w:p>
    <w:p w:rsidR="003C187C" w:rsidRPr="003C187C" w:rsidRDefault="003C187C" w:rsidP="003C187C">
      <w:pPr>
        <w:rPr>
          <w:lang w:eastAsia="en-US"/>
        </w:rPr>
      </w:pPr>
    </w:p>
    <w:p w:rsidR="003C187C" w:rsidRPr="003C187C" w:rsidRDefault="003C187C" w:rsidP="003C187C">
      <w:pPr>
        <w:rPr>
          <w:sz w:val="28"/>
          <w:szCs w:val="28"/>
          <w:lang w:eastAsia="en-US"/>
        </w:rPr>
      </w:pPr>
    </w:p>
    <w:p w:rsidR="003C187C" w:rsidRDefault="003C187C" w:rsidP="003C187C">
      <w:pPr>
        <w:rPr>
          <w:sz w:val="28"/>
          <w:szCs w:val="28"/>
          <w:lang w:eastAsia="en-US"/>
        </w:rPr>
      </w:pPr>
    </w:p>
    <w:p w:rsidR="00E13325" w:rsidRDefault="00E13325" w:rsidP="003C187C">
      <w:pPr>
        <w:rPr>
          <w:sz w:val="28"/>
          <w:szCs w:val="28"/>
          <w:lang w:eastAsia="en-US"/>
        </w:rPr>
      </w:pPr>
    </w:p>
    <w:p w:rsidR="00E13325" w:rsidRDefault="00E13325" w:rsidP="003C187C">
      <w:pPr>
        <w:rPr>
          <w:sz w:val="28"/>
          <w:szCs w:val="28"/>
          <w:lang w:eastAsia="en-US"/>
        </w:rPr>
      </w:pPr>
    </w:p>
    <w:p w:rsidR="00E13325" w:rsidRDefault="00E13325" w:rsidP="003C187C">
      <w:pPr>
        <w:rPr>
          <w:sz w:val="28"/>
          <w:szCs w:val="28"/>
          <w:lang w:eastAsia="en-US"/>
        </w:rPr>
      </w:pPr>
    </w:p>
    <w:p w:rsidR="00E13325" w:rsidRDefault="00E13325" w:rsidP="003C187C">
      <w:pPr>
        <w:rPr>
          <w:sz w:val="28"/>
          <w:szCs w:val="28"/>
          <w:lang w:eastAsia="en-US"/>
        </w:rPr>
      </w:pPr>
    </w:p>
    <w:p w:rsidR="00E13325" w:rsidRDefault="00E13325" w:rsidP="003C187C">
      <w:pPr>
        <w:rPr>
          <w:sz w:val="28"/>
          <w:szCs w:val="28"/>
          <w:lang w:eastAsia="en-US"/>
        </w:rPr>
      </w:pPr>
    </w:p>
    <w:p w:rsidR="00E13325" w:rsidRPr="003C187C" w:rsidRDefault="00E13325" w:rsidP="003C187C">
      <w:pPr>
        <w:rPr>
          <w:sz w:val="28"/>
          <w:szCs w:val="28"/>
          <w:lang w:eastAsia="en-US"/>
        </w:rPr>
      </w:pPr>
    </w:p>
    <w:p w:rsidR="003C187C" w:rsidRDefault="003C187C" w:rsidP="003C187C">
      <w:pPr>
        <w:rPr>
          <w:sz w:val="28"/>
          <w:szCs w:val="28"/>
          <w:lang w:eastAsia="en-US"/>
        </w:rPr>
      </w:pPr>
    </w:p>
    <w:p w:rsidR="00915C9D" w:rsidRPr="003C187C" w:rsidRDefault="00915C9D" w:rsidP="003C187C">
      <w:pPr>
        <w:rPr>
          <w:sz w:val="28"/>
          <w:szCs w:val="28"/>
          <w:lang w:eastAsia="en-US"/>
        </w:rPr>
      </w:pPr>
    </w:p>
    <w:p w:rsidR="003C187C" w:rsidRPr="00B5747C" w:rsidRDefault="003C187C" w:rsidP="00D26607">
      <w:pPr>
        <w:pStyle w:val="af1"/>
        <w:keepNext/>
        <w:keepLines/>
        <w:numPr>
          <w:ilvl w:val="0"/>
          <w:numId w:val="4"/>
        </w:numPr>
        <w:spacing w:before="240"/>
        <w:jc w:val="both"/>
        <w:outlineLvl w:val="0"/>
        <w:rPr>
          <w:b/>
          <w:sz w:val="32"/>
          <w:szCs w:val="32"/>
          <w:lang w:eastAsia="en-US"/>
        </w:rPr>
      </w:pPr>
      <w:bookmarkStart w:id="2" w:name="_Toc470120496"/>
      <w:bookmarkStart w:id="3" w:name="_Toc481488156"/>
      <w:bookmarkStart w:id="4" w:name="_Toc513507881"/>
      <w:r w:rsidRPr="00B5747C">
        <w:rPr>
          <w:b/>
          <w:sz w:val="32"/>
          <w:szCs w:val="32"/>
          <w:lang w:eastAsia="en-US"/>
        </w:rPr>
        <w:lastRenderedPageBreak/>
        <w:t>Общие сведения</w:t>
      </w:r>
      <w:bookmarkEnd w:id="2"/>
      <w:bookmarkEnd w:id="3"/>
      <w:bookmarkEnd w:id="4"/>
    </w:p>
    <w:p w:rsidR="003C187C" w:rsidRPr="00B5747C" w:rsidRDefault="003C187C" w:rsidP="00D26607">
      <w:pPr>
        <w:pStyle w:val="af1"/>
        <w:keepNext/>
        <w:keepLines/>
        <w:numPr>
          <w:ilvl w:val="1"/>
          <w:numId w:val="4"/>
        </w:numPr>
        <w:spacing w:before="240"/>
        <w:jc w:val="both"/>
        <w:outlineLvl w:val="0"/>
        <w:rPr>
          <w:b/>
          <w:sz w:val="32"/>
          <w:szCs w:val="32"/>
          <w:lang w:eastAsia="en-US"/>
        </w:rPr>
      </w:pPr>
      <w:bookmarkStart w:id="5" w:name="_Toc470120497"/>
      <w:bookmarkStart w:id="6" w:name="_Toc481488157"/>
      <w:bookmarkStart w:id="7" w:name="_Toc513507882"/>
      <w:r w:rsidRPr="00B5747C">
        <w:rPr>
          <w:b/>
          <w:sz w:val="32"/>
          <w:szCs w:val="32"/>
          <w:lang w:eastAsia="en-US"/>
        </w:rPr>
        <w:t>Наименование системы</w:t>
      </w:r>
      <w:bookmarkEnd w:id="5"/>
      <w:bookmarkEnd w:id="6"/>
      <w:bookmarkEnd w:id="7"/>
    </w:p>
    <w:p w:rsidR="003C187C" w:rsidRPr="003C187C" w:rsidRDefault="003C187C" w:rsidP="00B5747C">
      <w:pPr>
        <w:jc w:val="both"/>
        <w:rPr>
          <w:sz w:val="28"/>
          <w:szCs w:val="28"/>
          <w:lang w:eastAsia="en-US"/>
        </w:rPr>
      </w:pPr>
    </w:p>
    <w:p w:rsidR="003C187C" w:rsidRPr="003C187C" w:rsidRDefault="003C187C" w:rsidP="00B5747C">
      <w:pPr>
        <w:spacing w:after="160"/>
        <w:jc w:val="both"/>
        <w:rPr>
          <w:b/>
          <w:sz w:val="28"/>
          <w:szCs w:val="28"/>
          <w:lang w:eastAsia="en-US"/>
        </w:rPr>
      </w:pPr>
      <w:r w:rsidRPr="003C187C">
        <w:rPr>
          <w:b/>
          <w:sz w:val="28"/>
          <w:szCs w:val="28"/>
          <w:lang w:eastAsia="en-US"/>
        </w:rPr>
        <w:t>Полное наименование системы:</w:t>
      </w:r>
    </w:p>
    <w:p w:rsidR="003C187C" w:rsidRPr="003C187C" w:rsidRDefault="003C187C" w:rsidP="00B5747C">
      <w:pPr>
        <w:spacing w:after="160"/>
        <w:jc w:val="both"/>
        <w:rPr>
          <w:sz w:val="28"/>
          <w:szCs w:val="28"/>
          <w:lang w:eastAsia="en-US"/>
        </w:rPr>
      </w:pPr>
      <w:r w:rsidRPr="003C187C">
        <w:rPr>
          <w:sz w:val="28"/>
          <w:szCs w:val="28"/>
          <w:lang w:eastAsia="en-US"/>
        </w:rPr>
        <w:t>WEB-сайт предприятия МКП «Калининград-</w:t>
      </w:r>
      <w:proofErr w:type="spellStart"/>
      <w:r w:rsidRPr="003C187C">
        <w:rPr>
          <w:sz w:val="28"/>
          <w:szCs w:val="28"/>
          <w:lang w:eastAsia="en-US"/>
        </w:rPr>
        <w:t>ГорТранс</w:t>
      </w:r>
      <w:proofErr w:type="spellEnd"/>
      <w:r w:rsidRPr="003C187C">
        <w:rPr>
          <w:sz w:val="28"/>
          <w:szCs w:val="28"/>
          <w:lang w:eastAsia="en-US"/>
        </w:rPr>
        <w:t>»</w:t>
      </w:r>
    </w:p>
    <w:p w:rsidR="003C187C" w:rsidRPr="003C187C" w:rsidRDefault="003C187C" w:rsidP="00B5747C">
      <w:pPr>
        <w:spacing w:after="160"/>
        <w:jc w:val="both"/>
        <w:rPr>
          <w:b/>
          <w:sz w:val="28"/>
          <w:szCs w:val="28"/>
          <w:lang w:eastAsia="en-US"/>
        </w:rPr>
      </w:pPr>
      <w:r w:rsidRPr="003C187C">
        <w:rPr>
          <w:b/>
          <w:sz w:val="28"/>
          <w:szCs w:val="28"/>
          <w:lang w:eastAsia="en-US"/>
        </w:rPr>
        <w:t xml:space="preserve">Краткое наименование: </w:t>
      </w:r>
    </w:p>
    <w:p w:rsidR="00B5747C" w:rsidRDefault="003C187C" w:rsidP="00B5747C">
      <w:pPr>
        <w:spacing w:after="160"/>
        <w:jc w:val="both"/>
        <w:rPr>
          <w:sz w:val="28"/>
          <w:szCs w:val="28"/>
          <w:lang w:eastAsia="en-US"/>
        </w:rPr>
      </w:pPr>
      <w:r w:rsidRPr="003C187C">
        <w:rPr>
          <w:sz w:val="28"/>
          <w:szCs w:val="28"/>
          <w:lang w:eastAsia="en-US"/>
        </w:rPr>
        <w:t>Сайт</w:t>
      </w:r>
      <w:bookmarkStart w:id="8" w:name="_Toc470120498"/>
    </w:p>
    <w:p w:rsidR="00B5747C" w:rsidRPr="00B5747C" w:rsidRDefault="003C187C" w:rsidP="00D26607">
      <w:pPr>
        <w:pStyle w:val="af1"/>
        <w:numPr>
          <w:ilvl w:val="1"/>
          <w:numId w:val="4"/>
        </w:numPr>
        <w:spacing w:after="160"/>
        <w:jc w:val="both"/>
        <w:rPr>
          <w:sz w:val="28"/>
          <w:szCs w:val="28"/>
          <w:lang w:eastAsia="en-US"/>
        </w:rPr>
      </w:pPr>
      <w:r w:rsidRPr="00B5747C">
        <w:rPr>
          <w:b/>
          <w:sz w:val="32"/>
          <w:szCs w:val="28"/>
          <w:lang w:eastAsia="en-US"/>
        </w:rPr>
        <w:t xml:space="preserve">Наименование предприятий -  заказчика и </w:t>
      </w:r>
    </w:p>
    <w:p w:rsidR="003C187C" w:rsidRPr="00B5747C" w:rsidRDefault="003C187C" w:rsidP="00B5747C">
      <w:pPr>
        <w:spacing w:after="160"/>
        <w:jc w:val="both"/>
        <w:rPr>
          <w:sz w:val="28"/>
          <w:szCs w:val="28"/>
          <w:lang w:eastAsia="en-US"/>
        </w:rPr>
      </w:pPr>
      <w:r w:rsidRPr="00B5747C">
        <w:rPr>
          <w:b/>
          <w:sz w:val="32"/>
          <w:szCs w:val="28"/>
          <w:lang w:eastAsia="en-US"/>
        </w:rPr>
        <w:t>разработчика</w:t>
      </w:r>
      <w:bookmarkEnd w:id="8"/>
    </w:p>
    <w:p w:rsidR="003C187C" w:rsidRPr="003C187C" w:rsidRDefault="003C187C" w:rsidP="00B5747C">
      <w:pPr>
        <w:jc w:val="both"/>
        <w:rPr>
          <w:lang w:eastAsia="en-US"/>
        </w:rPr>
      </w:pPr>
    </w:p>
    <w:p w:rsidR="003C187C" w:rsidRPr="003C187C" w:rsidRDefault="003C187C" w:rsidP="00B5747C">
      <w:pPr>
        <w:spacing w:after="160"/>
        <w:jc w:val="both"/>
        <w:rPr>
          <w:b/>
          <w:sz w:val="28"/>
          <w:szCs w:val="28"/>
          <w:lang w:eastAsia="en-US"/>
        </w:rPr>
      </w:pPr>
      <w:r w:rsidRPr="003C187C">
        <w:rPr>
          <w:b/>
          <w:sz w:val="28"/>
          <w:szCs w:val="28"/>
          <w:lang w:eastAsia="en-US"/>
        </w:rPr>
        <w:t>Заказчик:</w:t>
      </w:r>
    </w:p>
    <w:p w:rsidR="003C187C" w:rsidRPr="003C187C" w:rsidRDefault="003C187C" w:rsidP="00B5747C">
      <w:pPr>
        <w:jc w:val="both"/>
        <w:rPr>
          <w:sz w:val="28"/>
          <w:szCs w:val="28"/>
          <w:lang w:eastAsia="en-US"/>
        </w:rPr>
      </w:pPr>
      <w:r w:rsidRPr="003C187C">
        <w:rPr>
          <w:sz w:val="28"/>
          <w:szCs w:val="28"/>
          <w:lang w:eastAsia="en-US"/>
        </w:rPr>
        <w:t>Заказчик: МКП «Калининград-</w:t>
      </w:r>
      <w:proofErr w:type="spellStart"/>
      <w:r w:rsidRPr="003C187C">
        <w:rPr>
          <w:sz w:val="28"/>
          <w:szCs w:val="28"/>
          <w:lang w:eastAsia="en-US"/>
        </w:rPr>
        <w:t>ГорТранс</w:t>
      </w:r>
      <w:proofErr w:type="spellEnd"/>
      <w:r w:rsidRPr="003C187C">
        <w:rPr>
          <w:sz w:val="28"/>
          <w:szCs w:val="28"/>
          <w:lang w:eastAsia="en-US"/>
        </w:rPr>
        <w:t>»</w:t>
      </w:r>
    </w:p>
    <w:p w:rsidR="003C187C" w:rsidRPr="003C187C" w:rsidRDefault="003C187C" w:rsidP="00B5747C">
      <w:pPr>
        <w:jc w:val="both"/>
        <w:rPr>
          <w:sz w:val="28"/>
          <w:szCs w:val="28"/>
          <w:lang w:eastAsia="en-US"/>
        </w:rPr>
      </w:pPr>
      <w:r w:rsidRPr="003C187C">
        <w:rPr>
          <w:sz w:val="28"/>
          <w:szCs w:val="28"/>
          <w:lang w:eastAsia="en-US"/>
        </w:rPr>
        <w:t xml:space="preserve">Адрес юридический: </w:t>
      </w:r>
      <w:smartTag w:uri="urn:schemas-microsoft-com:office:smarttags" w:element="metricconverter">
        <w:smartTagPr>
          <w:attr w:name="ProductID" w:val="236039, г"/>
        </w:smartTagPr>
        <w:r w:rsidRPr="003C187C">
          <w:rPr>
            <w:color w:val="000000"/>
            <w:sz w:val="28"/>
            <w:szCs w:val="28"/>
            <w:shd w:val="clear" w:color="auto" w:fill="FFFFFF"/>
            <w:lang w:eastAsia="en-US"/>
          </w:rPr>
          <w:t xml:space="preserve">236039, </w:t>
        </w:r>
        <w:proofErr w:type="spellStart"/>
        <w:r w:rsidRPr="003C187C">
          <w:rPr>
            <w:color w:val="000000"/>
            <w:sz w:val="28"/>
            <w:szCs w:val="28"/>
            <w:shd w:val="clear" w:color="auto" w:fill="FFFFFF"/>
            <w:lang w:eastAsia="en-US"/>
          </w:rPr>
          <w:t>г</w:t>
        </w:r>
      </w:smartTag>
      <w:r w:rsidRPr="003C187C">
        <w:rPr>
          <w:color w:val="000000"/>
          <w:sz w:val="28"/>
          <w:szCs w:val="28"/>
          <w:shd w:val="clear" w:color="auto" w:fill="FFFFFF"/>
          <w:lang w:eastAsia="en-US"/>
        </w:rPr>
        <w:t>.Калининград</w:t>
      </w:r>
      <w:proofErr w:type="spellEnd"/>
      <w:r w:rsidRPr="003C187C">
        <w:rPr>
          <w:color w:val="000000"/>
          <w:sz w:val="28"/>
          <w:szCs w:val="28"/>
          <w:shd w:val="clear" w:color="auto" w:fill="FFFFFF"/>
          <w:lang w:eastAsia="en-US"/>
        </w:rPr>
        <w:t xml:space="preserve">, </w:t>
      </w:r>
      <w:proofErr w:type="spellStart"/>
      <w:r w:rsidRPr="003C187C">
        <w:rPr>
          <w:color w:val="000000"/>
          <w:sz w:val="28"/>
          <w:szCs w:val="28"/>
          <w:shd w:val="clear" w:color="auto" w:fill="FFFFFF"/>
          <w:lang w:eastAsia="en-US"/>
        </w:rPr>
        <w:t>ул.Киевская</w:t>
      </w:r>
      <w:proofErr w:type="spellEnd"/>
      <w:r w:rsidRPr="003C187C">
        <w:rPr>
          <w:color w:val="000000"/>
          <w:sz w:val="28"/>
          <w:szCs w:val="28"/>
          <w:shd w:val="clear" w:color="auto" w:fill="FFFFFF"/>
          <w:lang w:eastAsia="en-US"/>
        </w:rPr>
        <w:t>, д.17</w:t>
      </w:r>
    </w:p>
    <w:p w:rsidR="003C187C" w:rsidRPr="003C187C" w:rsidRDefault="003C187C" w:rsidP="00B5747C">
      <w:pPr>
        <w:jc w:val="both"/>
        <w:rPr>
          <w:color w:val="000000"/>
          <w:sz w:val="28"/>
          <w:szCs w:val="28"/>
          <w:lang w:eastAsia="en-US"/>
        </w:rPr>
      </w:pPr>
      <w:r w:rsidRPr="003C187C">
        <w:rPr>
          <w:sz w:val="28"/>
          <w:szCs w:val="28"/>
          <w:lang w:eastAsia="en-US"/>
        </w:rPr>
        <w:t xml:space="preserve">Адрес фактический: </w:t>
      </w:r>
      <w:smartTag w:uri="urn:schemas-microsoft-com:office:smarttags" w:element="metricconverter">
        <w:smartTagPr>
          <w:attr w:name="ProductID" w:val="236039, г"/>
        </w:smartTagPr>
        <w:r w:rsidRPr="003C187C">
          <w:rPr>
            <w:color w:val="000000"/>
            <w:sz w:val="28"/>
            <w:szCs w:val="28"/>
            <w:shd w:val="clear" w:color="auto" w:fill="FFFFFF"/>
            <w:lang w:eastAsia="en-US"/>
          </w:rPr>
          <w:t xml:space="preserve">236039, </w:t>
        </w:r>
        <w:proofErr w:type="spellStart"/>
        <w:r w:rsidRPr="003C187C">
          <w:rPr>
            <w:color w:val="000000"/>
            <w:sz w:val="28"/>
            <w:szCs w:val="28"/>
            <w:shd w:val="clear" w:color="auto" w:fill="FFFFFF"/>
            <w:lang w:eastAsia="en-US"/>
          </w:rPr>
          <w:t>г</w:t>
        </w:r>
      </w:smartTag>
      <w:r w:rsidRPr="003C187C">
        <w:rPr>
          <w:color w:val="000000"/>
          <w:sz w:val="28"/>
          <w:szCs w:val="28"/>
          <w:shd w:val="clear" w:color="auto" w:fill="FFFFFF"/>
          <w:lang w:eastAsia="en-US"/>
        </w:rPr>
        <w:t>.Калининград</w:t>
      </w:r>
      <w:proofErr w:type="spellEnd"/>
      <w:r w:rsidRPr="003C187C">
        <w:rPr>
          <w:color w:val="000000"/>
          <w:sz w:val="28"/>
          <w:szCs w:val="28"/>
          <w:shd w:val="clear" w:color="auto" w:fill="FFFFFF"/>
          <w:lang w:eastAsia="en-US"/>
        </w:rPr>
        <w:t xml:space="preserve">, </w:t>
      </w:r>
      <w:proofErr w:type="spellStart"/>
      <w:r w:rsidRPr="003C187C">
        <w:rPr>
          <w:color w:val="000000"/>
          <w:sz w:val="28"/>
          <w:szCs w:val="28"/>
          <w:shd w:val="clear" w:color="auto" w:fill="FFFFFF"/>
          <w:lang w:eastAsia="en-US"/>
        </w:rPr>
        <w:t>ул.Киевская</w:t>
      </w:r>
      <w:proofErr w:type="spellEnd"/>
      <w:r w:rsidRPr="003C187C">
        <w:rPr>
          <w:color w:val="000000"/>
          <w:sz w:val="28"/>
          <w:szCs w:val="28"/>
          <w:shd w:val="clear" w:color="auto" w:fill="FFFFFF"/>
          <w:lang w:eastAsia="en-US"/>
        </w:rPr>
        <w:t>, д.17</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Телефон: +7(4012)605222</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 xml:space="preserve">Банковские реквизиты: </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ОГРН: 1033904500332</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ИНН: 3903006520</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КПП: 390701001</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ОКПО: 3269292</w:t>
      </w:r>
    </w:p>
    <w:p w:rsidR="003C187C" w:rsidRPr="003C187C" w:rsidRDefault="003C187C" w:rsidP="00B5747C">
      <w:pPr>
        <w:jc w:val="both"/>
        <w:rPr>
          <w:color w:val="000000"/>
          <w:sz w:val="28"/>
          <w:szCs w:val="28"/>
          <w:shd w:val="clear" w:color="auto" w:fill="FFFFFF"/>
          <w:lang w:eastAsia="en-US"/>
        </w:rPr>
      </w:pPr>
      <w:r w:rsidRPr="003C187C">
        <w:rPr>
          <w:color w:val="000000"/>
          <w:sz w:val="28"/>
          <w:szCs w:val="28"/>
          <w:shd w:val="clear" w:color="auto" w:fill="FFFFFF"/>
          <w:lang w:eastAsia="en-US"/>
        </w:rPr>
        <w:t>ОКАТО: 27401373000</w:t>
      </w:r>
    </w:p>
    <w:p w:rsidR="003C187C" w:rsidRPr="003C187C" w:rsidRDefault="003C187C" w:rsidP="00B5747C">
      <w:pPr>
        <w:jc w:val="both"/>
        <w:rPr>
          <w:color w:val="000000"/>
          <w:sz w:val="28"/>
          <w:szCs w:val="28"/>
          <w:lang w:eastAsia="en-US"/>
        </w:rPr>
      </w:pPr>
    </w:p>
    <w:p w:rsidR="003C187C" w:rsidRPr="003C187C" w:rsidRDefault="003C187C" w:rsidP="00B5747C">
      <w:pPr>
        <w:spacing w:after="160"/>
        <w:jc w:val="both"/>
        <w:rPr>
          <w:b/>
          <w:color w:val="000000"/>
          <w:sz w:val="28"/>
          <w:szCs w:val="28"/>
          <w:lang w:eastAsia="en-US"/>
        </w:rPr>
      </w:pPr>
      <w:r w:rsidRPr="003C187C">
        <w:rPr>
          <w:b/>
          <w:color w:val="000000"/>
          <w:sz w:val="28"/>
          <w:szCs w:val="28"/>
          <w:shd w:val="clear" w:color="auto" w:fill="FFFFFF"/>
          <w:lang w:eastAsia="en-US"/>
        </w:rPr>
        <w:t>Разработчик:</w:t>
      </w:r>
    </w:p>
    <w:p w:rsidR="003C187C" w:rsidRPr="003C187C" w:rsidRDefault="003C187C" w:rsidP="00B5747C">
      <w:pPr>
        <w:jc w:val="both"/>
        <w:rPr>
          <w:color w:val="000000"/>
          <w:sz w:val="28"/>
          <w:szCs w:val="28"/>
          <w:lang w:eastAsia="en-US"/>
        </w:rPr>
      </w:pPr>
      <w:r w:rsidRPr="003C187C">
        <w:rPr>
          <w:color w:val="000000"/>
          <w:sz w:val="28"/>
          <w:szCs w:val="28"/>
          <w:shd w:val="clear" w:color="auto" w:fill="FFFFFF"/>
          <w:lang w:eastAsia="en-US"/>
        </w:rPr>
        <w:t xml:space="preserve">Разработчик: Кутузова В.О. </w:t>
      </w:r>
    </w:p>
    <w:p w:rsidR="003C187C" w:rsidRPr="003C187C" w:rsidRDefault="003C187C" w:rsidP="00B5747C">
      <w:pPr>
        <w:jc w:val="both"/>
        <w:rPr>
          <w:sz w:val="28"/>
          <w:szCs w:val="22"/>
          <w:lang w:eastAsia="en-US"/>
        </w:rPr>
      </w:pPr>
      <w:r w:rsidRPr="003C187C">
        <w:rPr>
          <w:color w:val="000000"/>
          <w:sz w:val="28"/>
          <w:szCs w:val="28"/>
          <w:shd w:val="clear" w:color="auto" w:fill="FFFFFF"/>
          <w:lang w:eastAsia="en-US"/>
        </w:rPr>
        <w:t xml:space="preserve">Адрес фактический: </w:t>
      </w:r>
      <w:smartTag w:uri="urn:schemas-microsoft-com:office:smarttags" w:element="metricconverter">
        <w:smartTagPr>
          <w:attr w:name="ProductID" w:val="236022, г"/>
        </w:smartTagPr>
        <w:r w:rsidRPr="003C187C">
          <w:rPr>
            <w:sz w:val="28"/>
            <w:szCs w:val="22"/>
            <w:lang w:eastAsia="en-US"/>
          </w:rPr>
          <w:t>236022, г</w:t>
        </w:r>
      </w:smartTag>
      <w:r w:rsidRPr="003C187C">
        <w:rPr>
          <w:sz w:val="28"/>
          <w:szCs w:val="22"/>
          <w:lang w:eastAsia="en-US"/>
        </w:rPr>
        <w:t>. Калининград, С</w:t>
      </w:r>
      <w:r w:rsidR="00454354">
        <w:rPr>
          <w:sz w:val="28"/>
          <w:szCs w:val="22"/>
          <w:lang w:eastAsia="en-US"/>
        </w:rPr>
        <w:t xml:space="preserve">оветский проспект, </w:t>
      </w:r>
      <w:r w:rsidR="00B5747C">
        <w:rPr>
          <w:sz w:val="28"/>
          <w:szCs w:val="22"/>
          <w:lang w:eastAsia="en-US"/>
        </w:rPr>
        <w:t>д. 1</w:t>
      </w:r>
    </w:p>
    <w:p w:rsidR="003C187C" w:rsidRPr="003C187C" w:rsidRDefault="003C187C" w:rsidP="00454354">
      <w:pPr>
        <w:keepNext/>
        <w:keepLines/>
        <w:numPr>
          <w:ilvl w:val="1"/>
          <w:numId w:val="4"/>
        </w:numPr>
        <w:spacing w:before="240"/>
        <w:jc w:val="both"/>
        <w:outlineLvl w:val="0"/>
        <w:rPr>
          <w:b/>
          <w:color w:val="000000"/>
          <w:sz w:val="32"/>
          <w:szCs w:val="32"/>
          <w:lang w:eastAsia="en-US"/>
        </w:rPr>
      </w:pPr>
      <w:bookmarkStart w:id="9" w:name="_Toc470120499"/>
      <w:bookmarkStart w:id="10" w:name="_Toc481488158"/>
      <w:bookmarkStart w:id="11" w:name="_Toc513507883"/>
      <w:r w:rsidRPr="003C187C">
        <w:rPr>
          <w:b/>
          <w:sz w:val="32"/>
          <w:szCs w:val="32"/>
          <w:shd w:val="clear" w:color="auto" w:fill="FFFFFF"/>
          <w:lang w:eastAsia="en-US"/>
        </w:rPr>
        <w:t>Основания для проведения работ</w:t>
      </w:r>
      <w:bookmarkEnd w:id="9"/>
      <w:bookmarkEnd w:id="10"/>
      <w:bookmarkEnd w:id="11"/>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Работа выполняется в качестве выпускной квалификационной работы по направлению подготовки 09.03.01. Информатика и вычислительная техника. </w:t>
      </w:r>
    </w:p>
    <w:p w:rsidR="003C187C" w:rsidRPr="003C187C" w:rsidRDefault="003C187C" w:rsidP="00454354">
      <w:pPr>
        <w:keepNext/>
        <w:keepLines/>
        <w:numPr>
          <w:ilvl w:val="1"/>
          <w:numId w:val="4"/>
        </w:numPr>
        <w:spacing w:before="240"/>
        <w:jc w:val="both"/>
        <w:outlineLvl w:val="0"/>
        <w:rPr>
          <w:b/>
          <w:color w:val="000000"/>
          <w:sz w:val="32"/>
          <w:szCs w:val="32"/>
          <w:lang w:eastAsia="en-US"/>
        </w:rPr>
      </w:pPr>
      <w:bookmarkStart w:id="12" w:name="_Toc470120500"/>
      <w:bookmarkStart w:id="13" w:name="_Toc481488159"/>
      <w:bookmarkStart w:id="14" w:name="_Toc513507884"/>
      <w:r w:rsidRPr="003C187C">
        <w:rPr>
          <w:b/>
          <w:sz w:val="32"/>
          <w:szCs w:val="32"/>
          <w:shd w:val="clear" w:color="auto" w:fill="FFFFFF"/>
          <w:lang w:eastAsia="en-US"/>
        </w:rPr>
        <w:t>Плановые сроки начала и окончания работы</w:t>
      </w:r>
      <w:bookmarkEnd w:id="12"/>
      <w:bookmarkEnd w:id="13"/>
      <w:bookmarkEnd w:id="14"/>
    </w:p>
    <w:p w:rsidR="003C187C" w:rsidRPr="003C187C" w:rsidRDefault="003C187C" w:rsidP="00454354">
      <w:pPr>
        <w:jc w:val="both"/>
        <w:rPr>
          <w:b/>
          <w:color w:val="000000"/>
          <w:sz w:val="32"/>
          <w:szCs w:val="28"/>
          <w:lang w:eastAsia="en-US"/>
        </w:rPr>
      </w:pPr>
    </w:p>
    <w:p w:rsidR="003C187C" w:rsidRPr="003C187C" w:rsidRDefault="003C187C" w:rsidP="00454354">
      <w:pPr>
        <w:spacing w:after="160"/>
        <w:jc w:val="both"/>
        <w:rPr>
          <w:color w:val="000000"/>
          <w:sz w:val="28"/>
          <w:szCs w:val="28"/>
          <w:shd w:val="clear" w:color="auto" w:fill="FFFFFF"/>
          <w:lang w:eastAsia="en-US"/>
        </w:rPr>
      </w:pPr>
      <w:r w:rsidRPr="003C187C">
        <w:rPr>
          <w:color w:val="000000"/>
          <w:sz w:val="28"/>
          <w:szCs w:val="28"/>
          <w:shd w:val="clear" w:color="auto" w:fill="FFFFFF"/>
          <w:lang w:eastAsia="en-US"/>
        </w:rPr>
        <w:t xml:space="preserve">Дата начала работ: январь 2017 года. </w:t>
      </w:r>
    </w:p>
    <w:p w:rsidR="003C187C" w:rsidRPr="003C187C" w:rsidRDefault="003C187C" w:rsidP="00454354">
      <w:pPr>
        <w:spacing w:after="160"/>
        <w:jc w:val="both"/>
        <w:rPr>
          <w:color w:val="000000"/>
          <w:sz w:val="28"/>
          <w:szCs w:val="28"/>
          <w:shd w:val="clear" w:color="auto" w:fill="FFFFFF"/>
          <w:lang w:eastAsia="en-US"/>
        </w:rPr>
      </w:pPr>
      <w:r w:rsidRPr="003C187C">
        <w:rPr>
          <w:color w:val="000000"/>
          <w:sz w:val="28"/>
          <w:szCs w:val="28"/>
          <w:shd w:val="clear" w:color="auto" w:fill="FFFFFF"/>
          <w:lang w:eastAsia="en-US"/>
        </w:rPr>
        <w:t xml:space="preserve">Дата окончания работ: июнь 2017 года. </w:t>
      </w:r>
    </w:p>
    <w:p w:rsidR="003C187C" w:rsidRPr="003C187C" w:rsidRDefault="003C187C" w:rsidP="00454354">
      <w:pPr>
        <w:keepNext/>
        <w:keepLines/>
        <w:numPr>
          <w:ilvl w:val="1"/>
          <w:numId w:val="4"/>
        </w:numPr>
        <w:spacing w:before="240"/>
        <w:jc w:val="both"/>
        <w:outlineLvl w:val="0"/>
        <w:rPr>
          <w:b/>
          <w:sz w:val="32"/>
          <w:szCs w:val="32"/>
          <w:shd w:val="clear" w:color="auto" w:fill="FFFFFF"/>
          <w:lang w:eastAsia="en-US"/>
        </w:rPr>
      </w:pPr>
      <w:bookmarkStart w:id="15" w:name="_Toc470120501"/>
      <w:bookmarkStart w:id="16" w:name="_Toc481488160"/>
      <w:bookmarkStart w:id="17" w:name="_Toc513507885"/>
      <w:r w:rsidRPr="003C187C">
        <w:rPr>
          <w:b/>
          <w:sz w:val="32"/>
          <w:szCs w:val="32"/>
          <w:shd w:val="clear" w:color="auto" w:fill="FFFFFF"/>
          <w:lang w:eastAsia="en-US"/>
        </w:rPr>
        <w:t>Источники и порядок финансирования</w:t>
      </w:r>
      <w:bookmarkEnd w:id="15"/>
      <w:bookmarkEnd w:id="16"/>
      <w:bookmarkEnd w:id="17"/>
    </w:p>
    <w:p w:rsidR="003C187C" w:rsidRPr="003C187C" w:rsidRDefault="003C187C" w:rsidP="00454354">
      <w:pPr>
        <w:jc w:val="both"/>
        <w:rPr>
          <w:lang w:eastAsia="en-US"/>
        </w:rPr>
      </w:pPr>
    </w:p>
    <w:p w:rsidR="003C187C" w:rsidRPr="00B5747C" w:rsidRDefault="003C187C" w:rsidP="00454354">
      <w:pPr>
        <w:ind w:firstLine="709"/>
        <w:jc w:val="both"/>
        <w:rPr>
          <w:color w:val="000000"/>
          <w:sz w:val="28"/>
          <w:szCs w:val="28"/>
          <w:lang w:eastAsia="en-US"/>
        </w:rPr>
      </w:pPr>
      <w:r w:rsidRPr="003C187C">
        <w:rPr>
          <w:color w:val="000000"/>
          <w:sz w:val="28"/>
          <w:szCs w:val="28"/>
          <w:shd w:val="clear" w:color="auto" w:fill="FFFFFF"/>
          <w:lang w:eastAsia="en-US"/>
        </w:rPr>
        <w:t xml:space="preserve">Работа носит инициативный характер разработки, финансируется из собственных средств Разработчика. </w:t>
      </w:r>
    </w:p>
    <w:p w:rsidR="003C187C" w:rsidRPr="003C187C" w:rsidRDefault="003C187C" w:rsidP="00454354">
      <w:pPr>
        <w:keepNext/>
        <w:keepLines/>
        <w:numPr>
          <w:ilvl w:val="1"/>
          <w:numId w:val="4"/>
        </w:numPr>
        <w:spacing w:before="240"/>
        <w:jc w:val="both"/>
        <w:outlineLvl w:val="0"/>
        <w:rPr>
          <w:b/>
          <w:sz w:val="32"/>
          <w:szCs w:val="32"/>
          <w:shd w:val="clear" w:color="auto" w:fill="FFFFFF"/>
          <w:lang w:eastAsia="en-US"/>
        </w:rPr>
      </w:pPr>
      <w:bookmarkStart w:id="18" w:name="_Toc470120502"/>
      <w:bookmarkStart w:id="19" w:name="_Toc481488161"/>
      <w:bookmarkStart w:id="20" w:name="_Toc513507886"/>
      <w:r w:rsidRPr="003C187C">
        <w:rPr>
          <w:b/>
          <w:sz w:val="32"/>
          <w:szCs w:val="32"/>
          <w:shd w:val="clear" w:color="auto" w:fill="FFFFFF"/>
          <w:lang w:eastAsia="en-US"/>
        </w:rPr>
        <w:lastRenderedPageBreak/>
        <w:t>Порядок оформления и предъявления заказчику результатов работ по созданию систем</w:t>
      </w:r>
      <w:bookmarkEnd w:id="18"/>
      <w:bookmarkEnd w:id="19"/>
      <w:bookmarkEnd w:id="20"/>
    </w:p>
    <w:p w:rsidR="003C187C" w:rsidRPr="003C187C" w:rsidRDefault="003C187C" w:rsidP="00454354">
      <w:pPr>
        <w:jc w:val="both"/>
        <w:rPr>
          <w:lang w:eastAsia="en-US"/>
        </w:rPr>
      </w:pPr>
    </w:p>
    <w:p w:rsidR="003C187C" w:rsidRPr="003C187C" w:rsidRDefault="003C187C" w:rsidP="00454354">
      <w:pPr>
        <w:ind w:firstLine="709"/>
        <w:jc w:val="both"/>
        <w:rPr>
          <w:color w:val="000000"/>
          <w:sz w:val="28"/>
          <w:szCs w:val="28"/>
          <w:shd w:val="clear" w:color="auto" w:fill="FFFFFF"/>
          <w:lang w:eastAsia="en-US"/>
        </w:rPr>
      </w:pPr>
      <w:r w:rsidRPr="003C187C">
        <w:rPr>
          <w:color w:val="000000"/>
          <w:sz w:val="28"/>
          <w:szCs w:val="28"/>
          <w:shd w:val="clear" w:color="auto" w:fill="FFFFFF"/>
          <w:lang w:eastAsia="en-US"/>
        </w:rPr>
        <w:t xml:space="preserve">Работы по созданию сайта сдаются Разработчиком поэтапно в соответствии с календарным планом Проекта. По окончании каждого из этапов работ Разработчик сдает Заказчику соответствующие отчетные документы этапа, в конце всех этапов все документы оформляются в пояснительную записку. </w:t>
      </w:r>
    </w:p>
    <w:p w:rsidR="003C187C" w:rsidRPr="003C187C" w:rsidRDefault="003C187C" w:rsidP="00454354">
      <w:pPr>
        <w:jc w:val="both"/>
        <w:rPr>
          <w:color w:val="000000"/>
          <w:sz w:val="28"/>
          <w:szCs w:val="28"/>
          <w:shd w:val="clear" w:color="auto" w:fill="FFFFFF"/>
          <w:lang w:eastAsia="en-US"/>
        </w:rPr>
      </w:pPr>
    </w:p>
    <w:p w:rsidR="003C187C" w:rsidRPr="00701FCA" w:rsidRDefault="003C187C" w:rsidP="00454354">
      <w:pPr>
        <w:pStyle w:val="af1"/>
        <w:keepNext/>
        <w:keepLines/>
        <w:numPr>
          <w:ilvl w:val="0"/>
          <w:numId w:val="4"/>
        </w:numPr>
        <w:spacing w:before="240"/>
        <w:jc w:val="both"/>
        <w:outlineLvl w:val="0"/>
        <w:rPr>
          <w:b/>
          <w:sz w:val="32"/>
          <w:szCs w:val="32"/>
          <w:shd w:val="clear" w:color="auto" w:fill="FFFFFF"/>
          <w:lang w:eastAsia="en-US"/>
        </w:rPr>
      </w:pPr>
      <w:bookmarkStart w:id="21" w:name="_Toc470120503"/>
      <w:bookmarkStart w:id="22" w:name="_Toc481488162"/>
      <w:bookmarkStart w:id="23" w:name="_Toc513507887"/>
      <w:r w:rsidRPr="00701FCA">
        <w:rPr>
          <w:b/>
          <w:sz w:val="32"/>
          <w:szCs w:val="32"/>
          <w:shd w:val="clear" w:color="auto" w:fill="FFFFFF"/>
          <w:lang w:eastAsia="en-US"/>
        </w:rPr>
        <w:t>Назначение и цели создания системы</w:t>
      </w:r>
      <w:bookmarkEnd w:id="21"/>
      <w:bookmarkEnd w:id="22"/>
      <w:bookmarkEnd w:id="23"/>
    </w:p>
    <w:p w:rsidR="003C187C" w:rsidRPr="003C187C" w:rsidRDefault="003C187C" w:rsidP="00454354">
      <w:pPr>
        <w:jc w:val="both"/>
        <w:rPr>
          <w:lang w:eastAsia="en-US"/>
        </w:rPr>
      </w:pPr>
    </w:p>
    <w:p w:rsidR="003C187C" w:rsidRPr="003C187C" w:rsidRDefault="003C187C" w:rsidP="00454354">
      <w:pPr>
        <w:keepNext/>
        <w:keepLines/>
        <w:spacing w:before="240"/>
        <w:jc w:val="both"/>
        <w:outlineLvl w:val="0"/>
        <w:rPr>
          <w:b/>
          <w:sz w:val="32"/>
          <w:szCs w:val="32"/>
          <w:shd w:val="clear" w:color="auto" w:fill="FFFFFF"/>
          <w:lang w:eastAsia="en-US"/>
        </w:rPr>
      </w:pPr>
      <w:bookmarkStart w:id="24" w:name="_Toc470120504"/>
      <w:bookmarkStart w:id="25" w:name="_Toc481488163"/>
      <w:bookmarkStart w:id="26" w:name="_Toc513507888"/>
      <w:r w:rsidRPr="003C187C">
        <w:rPr>
          <w:b/>
          <w:sz w:val="32"/>
          <w:szCs w:val="32"/>
          <w:shd w:val="clear" w:color="auto" w:fill="FFFFFF"/>
          <w:lang w:eastAsia="en-US"/>
        </w:rPr>
        <w:t>2.1. Назначение системы</w:t>
      </w:r>
      <w:bookmarkEnd w:id="24"/>
      <w:bookmarkEnd w:id="25"/>
      <w:bookmarkEnd w:id="26"/>
      <w:r w:rsidRPr="003C187C">
        <w:rPr>
          <w:b/>
          <w:sz w:val="32"/>
          <w:szCs w:val="32"/>
          <w:shd w:val="clear" w:color="auto" w:fill="FFFFFF"/>
          <w:lang w:eastAsia="en-US"/>
        </w:rPr>
        <w:t xml:space="preserve"> </w:t>
      </w:r>
    </w:p>
    <w:p w:rsidR="008E0593" w:rsidRDefault="008E0593" w:rsidP="00454354">
      <w:pPr>
        <w:jc w:val="both"/>
        <w:rPr>
          <w:lang w:eastAsia="en-US"/>
        </w:rPr>
      </w:pP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Сайт предназначен для:</w:t>
      </w:r>
    </w:p>
    <w:p w:rsidR="003C187C" w:rsidRPr="003C187C" w:rsidRDefault="003C187C" w:rsidP="00454354">
      <w:pPr>
        <w:numPr>
          <w:ilvl w:val="0"/>
          <w:numId w:val="5"/>
        </w:numPr>
        <w:spacing w:after="160"/>
        <w:ind w:left="284" w:hanging="284"/>
        <w:contextualSpacing/>
        <w:jc w:val="both"/>
        <w:rPr>
          <w:color w:val="000000"/>
          <w:sz w:val="28"/>
          <w:szCs w:val="28"/>
          <w:lang w:eastAsia="en-US"/>
        </w:rPr>
      </w:pPr>
      <w:r w:rsidRPr="003C187C">
        <w:rPr>
          <w:color w:val="000000"/>
          <w:sz w:val="28"/>
          <w:szCs w:val="28"/>
          <w:shd w:val="clear" w:color="auto" w:fill="FFFFFF"/>
          <w:lang w:eastAsia="en-US"/>
        </w:rPr>
        <w:t>предоставления информации о предприятии МКП «Калининград-</w:t>
      </w:r>
      <w:proofErr w:type="spellStart"/>
      <w:r w:rsidRPr="003C187C">
        <w:rPr>
          <w:color w:val="000000"/>
          <w:sz w:val="28"/>
          <w:szCs w:val="28"/>
          <w:shd w:val="clear" w:color="auto" w:fill="FFFFFF"/>
          <w:lang w:eastAsia="en-US"/>
        </w:rPr>
        <w:t>ГорТранс</w:t>
      </w:r>
      <w:proofErr w:type="spellEnd"/>
      <w:r w:rsidRPr="003C187C">
        <w:rPr>
          <w:color w:val="000000"/>
          <w:sz w:val="28"/>
          <w:szCs w:val="28"/>
          <w:shd w:val="clear" w:color="auto" w:fill="FFFFFF"/>
          <w:lang w:eastAsia="en-US"/>
        </w:rPr>
        <w:t>»;</w:t>
      </w:r>
    </w:p>
    <w:p w:rsidR="003C187C" w:rsidRPr="003C187C" w:rsidRDefault="003C187C" w:rsidP="00454354">
      <w:pPr>
        <w:numPr>
          <w:ilvl w:val="0"/>
          <w:numId w:val="5"/>
        </w:numPr>
        <w:spacing w:after="160"/>
        <w:ind w:left="284" w:hanging="284"/>
        <w:contextualSpacing/>
        <w:jc w:val="both"/>
        <w:rPr>
          <w:color w:val="000000"/>
          <w:sz w:val="28"/>
          <w:szCs w:val="28"/>
          <w:lang w:eastAsia="en-US"/>
        </w:rPr>
      </w:pPr>
      <w:r w:rsidRPr="003C187C">
        <w:rPr>
          <w:color w:val="000000"/>
          <w:sz w:val="28"/>
          <w:szCs w:val="28"/>
          <w:shd w:val="clear" w:color="auto" w:fill="FFFFFF"/>
          <w:lang w:eastAsia="en-US"/>
        </w:rPr>
        <w:t>предоставления информации о деятельности предприятия МКП «Калининград-</w:t>
      </w:r>
      <w:proofErr w:type="spellStart"/>
      <w:r w:rsidRPr="003C187C">
        <w:rPr>
          <w:color w:val="000000"/>
          <w:sz w:val="28"/>
          <w:szCs w:val="28"/>
          <w:shd w:val="clear" w:color="auto" w:fill="FFFFFF"/>
          <w:lang w:eastAsia="en-US"/>
        </w:rPr>
        <w:t>ГорТранс</w:t>
      </w:r>
      <w:proofErr w:type="spellEnd"/>
      <w:r w:rsidRPr="003C187C">
        <w:rPr>
          <w:color w:val="000000"/>
          <w:sz w:val="28"/>
          <w:szCs w:val="28"/>
          <w:shd w:val="clear" w:color="auto" w:fill="FFFFFF"/>
          <w:lang w:eastAsia="en-US"/>
        </w:rPr>
        <w:t>»;</w:t>
      </w:r>
    </w:p>
    <w:p w:rsidR="003C187C" w:rsidRPr="003C187C" w:rsidRDefault="003C187C" w:rsidP="00454354">
      <w:pPr>
        <w:numPr>
          <w:ilvl w:val="0"/>
          <w:numId w:val="5"/>
        </w:numPr>
        <w:spacing w:after="160"/>
        <w:ind w:left="284" w:hanging="284"/>
        <w:contextualSpacing/>
        <w:jc w:val="both"/>
        <w:rPr>
          <w:color w:val="000000"/>
          <w:sz w:val="28"/>
          <w:szCs w:val="28"/>
          <w:lang w:eastAsia="en-US"/>
        </w:rPr>
      </w:pPr>
      <w:r w:rsidRPr="003C187C">
        <w:rPr>
          <w:color w:val="000000"/>
          <w:sz w:val="28"/>
          <w:szCs w:val="28"/>
          <w:shd w:val="clear" w:color="auto" w:fill="FFFFFF"/>
          <w:lang w:eastAsia="en-US"/>
        </w:rPr>
        <w:t>осуществления обратной связи с кли</w:t>
      </w:r>
      <w:r w:rsidR="00701FCA">
        <w:rPr>
          <w:color w:val="000000"/>
          <w:sz w:val="28"/>
          <w:szCs w:val="28"/>
          <w:shd w:val="clear" w:color="auto" w:fill="FFFFFF"/>
          <w:lang w:eastAsia="en-US"/>
        </w:rPr>
        <w:t>ентами.</w:t>
      </w:r>
      <w:r w:rsidRPr="003C187C">
        <w:rPr>
          <w:color w:val="000000"/>
          <w:sz w:val="28"/>
          <w:szCs w:val="28"/>
          <w:shd w:val="clear" w:color="auto" w:fill="FFFFFF"/>
          <w:lang w:eastAsia="en-US"/>
        </w:rPr>
        <w:t xml:space="preserve"> </w:t>
      </w:r>
    </w:p>
    <w:p w:rsidR="003C187C" w:rsidRPr="003C187C" w:rsidRDefault="003C187C" w:rsidP="00454354">
      <w:pPr>
        <w:keepNext/>
        <w:keepLines/>
        <w:spacing w:before="240"/>
        <w:jc w:val="both"/>
        <w:outlineLvl w:val="0"/>
        <w:rPr>
          <w:b/>
          <w:color w:val="000000"/>
          <w:sz w:val="32"/>
          <w:szCs w:val="32"/>
          <w:lang w:eastAsia="en-US"/>
        </w:rPr>
      </w:pPr>
      <w:bookmarkStart w:id="27" w:name="_Toc470120505"/>
      <w:bookmarkStart w:id="28" w:name="_Toc481488164"/>
      <w:bookmarkStart w:id="29" w:name="_Toc513507889"/>
      <w:r w:rsidRPr="003C187C">
        <w:rPr>
          <w:b/>
          <w:sz w:val="32"/>
          <w:szCs w:val="32"/>
          <w:shd w:val="clear" w:color="auto" w:fill="FFFFFF"/>
          <w:lang w:eastAsia="en-US"/>
        </w:rPr>
        <w:t>2.2. Цели создания системы.</w:t>
      </w:r>
      <w:bookmarkEnd w:id="27"/>
      <w:bookmarkEnd w:id="28"/>
      <w:bookmarkEnd w:id="29"/>
      <w:r w:rsidRPr="003C187C">
        <w:rPr>
          <w:b/>
          <w:sz w:val="32"/>
          <w:szCs w:val="32"/>
          <w:shd w:val="clear" w:color="auto" w:fill="FFFFFF"/>
          <w:lang w:eastAsia="en-US"/>
        </w:rPr>
        <w:t xml:space="preserve"> </w:t>
      </w:r>
    </w:p>
    <w:p w:rsidR="008E0593" w:rsidRDefault="008E0593" w:rsidP="00454354">
      <w:pPr>
        <w:jc w:val="both"/>
        <w:rPr>
          <w:color w:val="000000"/>
          <w:sz w:val="28"/>
          <w:szCs w:val="28"/>
          <w:shd w:val="clear" w:color="auto" w:fill="FFFFFF"/>
          <w:lang w:eastAsia="en-US"/>
        </w:rPr>
      </w:pP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Сайт создаётся с целью: </w:t>
      </w:r>
    </w:p>
    <w:p w:rsidR="003C187C" w:rsidRPr="003C187C" w:rsidRDefault="003C187C" w:rsidP="00454354">
      <w:pPr>
        <w:numPr>
          <w:ilvl w:val="0"/>
          <w:numId w:val="6"/>
        </w:numPr>
        <w:spacing w:after="160"/>
        <w:ind w:left="284" w:hanging="284"/>
        <w:contextualSpacing/>
        <w:jc w:val="both"/>
        <w:rPr>
          <w:color w:val="000000"/>
          <w:sz w:val="28"/>
          <w:szCs w:val="28"/>
          <w:lang w:eastAsia="en-US"/>
        </w:rPr>
      </w:pPr>
      <w:r w:rsidRPr="003C187C">
        <w:rPr>
          <w:color w:val="000000"/>
          <w:sz w:val="28"/>
          <w:szCs w:val="28"/>
          <w:shd w:val="clear" w:color="auto" w:fill="FFFFFF"/>
          <w:lang w:eastAsia="en-US"/>
        </w:rPr>
        <w:t xml:space="preserve">повышение информированности жителей города о муниципальном общественном транспорте; </w:t>
      </w:r>
    </w:p>
    <w:p w:rsidR="003C187C" w:rsidRPr="003C187C" w:rsidRDefault="003C187C" w:rsidP="00454354">
      <w:pPr>
        <w:numPr>
          <w:ilvl w:val="0"/>
          <w:numId w:val="6"/>
        </w:numPr>
        <w:spacing w:after="160"/>
        <w:ind w:left="284" w:hanging="284"/>
        <w:contextualSpacing/>
        <w:jc w:val="both"/>
        <w:rPr>
          <w:lang w:eastAsia="en-US"/>
        </w:rPr>
      </w:pPr>
      <w:r w:rsidRPr="003C187C">
        <w:rPr>
          <w:color w:val="000000"/>
          <w:sz w:val="28"/>
          <w:szCs w:val="28"/>
          <w:shd w:val="clear" w:color="auto" w:fill="FFFFFF"/>
          <w:lang w:eastAsia="en-US"/>
        </w:rPr>
        <w:t>улучшение информационного взаимодействия между властью и обществом;</w:t>
      </w:r>
    </w:p>
    <w:p w:rsidR="003C187C" w:rsidRDefault="003C187C" w:rsidP="00454354">
      <w:pPr>
        <w:numPr>
          <w:ilvl w:val="0"/>
          <w:numId w:val="6"/>
        </w:numPr>
        <w:spacing w:after="160"/>
        <w:ind w:left="284" w:hanging="284"/>
        <w:contextualSpacing/>
        <w:jc w:val="both"/>
        <w:rPr>
          <w:sz w:val="28"/>
          <w:lang w:eastAsia="en-US"/>
        </w:rPr>
      </w:pPr>
      <w:r w:rsidRPr="003C187C">
        <w:rPr>
          <w:sz w:val="28"/>
          <w:lang w:eastAsia="en-US"/>
        </w:rPr>
        <w:t>повышение эффективности информационного мониторинга и управления состоянием общественного мнения за счет повышения достоверности статистической информации, характеризующей состояние общественного мнения по наиболее актуальным аспектам муниципал</w:t>
      </w:r>
      <w:r w:rsidR="00701FCA">
        <w:rPr>
          <w:sz w:val="28"/>
          <w:lang w:eastAsia="en-US"/>
        </w:rPr>
        <w:t>ьного общественного транспорта.</w:t>
      </w:r>
    </w:p>
    <w:p w:rsidR="00701FCA" w:rsidRPr="003C187C" w:rsidRDefault="00701FCA" w:rsidP="00454354">
      <w:pPr>
        <w:spacing w:after="160"/>
        <w:ind w:left="1428"/>
        <w:contextualSpacing/>
        <w:jc w:val="both"/>
        <w:rPr>
          <w:sz w:val="28"/>
          <w:lang w:eastAsia="en-US"/>
        </w:rPr>
      </w:pPr>
    </w:p>
    <w:p w:rsidR="003C187C" w:rsidRPr="008005AF" w:rsidRDefault="003C187C" w:rsidP="00454354">
      <w:pPr>
        <w:pStyle w:val="af1"/>
        <w:keepNext/>
        <w:keepLines/>
        <w:numPr>
          <w:ilvl w:val="0"/>
          <w:numId w:val="4"/>
        </w:numPr>
        <w:spacing w:before="240"/>
        <w:jc w:val="both"/>
        <w:outlineLvl w:val="0"/>
        <w:rPr>
          <w:b/>
          <w:sz w:val="32"/>
          <w:szCs w:val="32"/>
          <w:lang w:eastAsia="en-US"/>
        </w:rPr>
      </w:pPr>
      <w:bookmarkStart w:id="30" w:name="_Toc470120506"/>
      <w:bookmarkStart w:id="31" w:name="_Toc481488165"/>
      <w:bookmarkStart w:id="32" w:name="_Toc513507890"/>
      <w:r w:rsidRPr="008005AF">
        <w:rPr>
          <w:b/>
          <w:sz w:val="32"/>
          <w:szCs w:val="32"/>
          <w:lang w:eastAsia="en-US"/>
        </w:rPr>
        <w:t>Характеристика объекта автоматизации</w:t>
      </w:r>
      <w:bookmarkEnd w:id="30"/>
      <w:bookmarkEnd w:id="31"/>
      <w:bookmarkEnd w:id="32"/>
    </w:p>
    <w:p w:rsidR="003C187C" w:rsidRPr="008005AF" w:rsidRDefault="003C187C" w:rsidP="00454354">
      <w:pPr>
        <w:pStyle w:val="af1"/>
        <w:keepNext/>
        <w:keepLines/>
        <w:numPr>
          <w:ilvl w:val="1"/>
          <w:numId w:val="4"/>
        </w:numPr>
        <w:spacing w:before="240"/>
        <w:jc w:val="both"/>
        <w:outlineLvl w:val="0"/>
        <w:rPr>
          <w:b/>
          <w:sz w:val="32"/>
          <w:szCs w:val="32"/>
          <w:lang w:eastAsia="en-US"/>
        </w:rPr>
      </w:pPr>
      <w:bookmarkStart w:id="33" w:name="_Toc470120507"/>
      <w:bookmarkStart w:id="34" w:name="_Toc481488166"/>
      <w:bookmarkStart w:id="35" w:name="_Toc513507891"/>
      <w:r w:rsidRPr="008005AF">
        <w:rPr>
          <w:b/>
          <w:sz w:val="32"/>
          <w:szCs w:val="32"/>
          <w:lang w:eastAsia="en-US"/>
        </w:rPr>
        <w:t>Краткие сведения об объекте автоматизации</w:t>
      </w:r>
      <w:bookmarkEnd w:id="33"/>
      <w:bookmarkEnd w:id="34"/>
      <w:bookmarkEnd w:id="35"/>
    </w:p>
    <w:p w:rsidR="003C187C" w:rsidRPr="003C187C" w:rsidRDefault="00701FCA" w:rsidP="005110F2">
      <w:pPr>
        <w:spacing w:after="160" w:line="259" w:lineRule="auto"/>
        <w:jc w:val="both"/>
        <w:rPr>
          <w:color w:val="000000"/>
          <w:sz w:val="28"/>
          <w:szCs w:val="28"/>
          <w:lang w:eastAsia="en-US"/>
        </w:rPr>
      </w:pPr>
      <w:r w:rsidRPr="003C187C">
        <w:rPr>
          <w:color w:val="000000"/>
          <w:sz w:val="28"/>
          <w:szCs w:val="28"/>
          <w:lang w:eastAsia="en-US"/>
        </w:rPr>
        <w:t>Предметом деятельности</w:t>
      </w:r>
      <w:r w:rsidR="003C187C" w:rsidRPr="003C187C">
        <w:rPr>
          <w:color w:val="000000"/>
          <w:sz w:val="28"/>
          <w:szCs w:val="28"/>
          <w:lang w:eastAsia="en-US"/>
        </w:rPr>
        <w:t xml:space="preserve"> Предприятия является осуществление регулярных пассажирских перевозок в городском сообщении муниципальным автомобильным транспортом и городским наземным электрическим транспортом. Целями Предприятия    являются выполнение работ, производство    продукции, оказание    услуг    для выполнения   городских социально-экономических   заказов, удовлетворение общественных потребностей и получение прибыли. </w:t>
      </w:r>
      <w:r w:rsidR="003C187C" w:rsidRPr="003C187C">
        <w:rPr>
          <w:color w:val="000000"/>
          <w:sz w:val="28"/>
          <w:szCs w:val="28"/>
          <w:lang w:eastAsia="en-US"/>
        </w:rPr>
        <w:lastRenderedPageBreak/>
        <w:t>Для достижения указанных целей Предприятие осуществляет в установленном законодательством Российской Федерации порядке следующие виды деятельности:</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трамвайного транспорта;</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троллейбусного транспорта;</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 xml:space="preserve">передача электроэнергии; </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аренда строительных машин и оборудования с оператором;</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производство общестроительных работ по прокладке   местных трубопроводов, линий связи и линий электропередач, включая взаимосвязанные вспомогательные работы;</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строительство зданий и сооружений;</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производство отделочных работ;</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монтаж прочего инженерного оборудования;</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внутригородские автомобильные (автобусные) пассажирские перевозки, подчиняющиеся расписанию;</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техническое обслуживание и ремонт легковых автомобилей;</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техническое обслуживание и ремонт прочих автотранспортных средств;</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предоставление прочих видов услуг по техническому обслуживанию автотранспортных средств;</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оптовая торговля автомобильными деталями, узлами и принадлежностями;</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розничная торговля автомобильными деталями, узлами и принадлежностями;</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розничная торговля моторным топливом;</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столовых при предприятиях и учреждениях;</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пригородные автомобильные (автобусные) пассажирские перевозки, подчиняющиеся расписанию;</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междугородные автомобильные (автобусные) пассажирские перевозки, подчиняющиеся расписанию;</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такси;</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прочего сухопутного пассажирского транспорта;</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организация работы автомобильного грузового специализированного транспорта;</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деятельность автомобильного грузового неспециализированного транспорта;</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хранение и складирование нефти и продуктов ее переработки;</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хранение и складирование прочих грузов;</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прочая оптовая торговля;</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lastRenderedPageBreak/>
        <w:t>организация работы автомобильного транспорта, в том числе содержание и обслуживание остановочных пунктов на территории городского округа «Город Калининград»;</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эксплуатация гаражей, стоянок для автотранспортных средств, велосипедов и т. п.;</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рекламная деятельность;</w:t>
      </w:r>
    </w:p>
    <w:p w:rsidR="003C187C" w:rsidRPr="004A1677"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 xml:space="preserve">сдача в аренду имущества, переданного в установленном порядке </w:t>
      </w:r>
      <w:r w:rsidRPr="004A1677">
        <w:rPr>
          <w:color w:val="000000"/>
          <w:sz w:val="28"/>
          <w:szCs w:val="28"/>
          <w:lang w:eastAsia="en-US"/>
        </w:rPr>
        <w:t xml:space="preserve">Предприятию на праве оперативного управления; </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обучение водителей транспортных средств;</w:t>
      </w:r>
    </w:p>
    <w:p w:rsidR="003C187C" w:rsidRPr="003C187C" w:rsidRDefault="003C187C" w:rsidP="005110F2">
      <w:pPr>
        <w:numPr>
          <w:ilvl w:val="0"/>
          <w:numId w:val="7"/>
        </w:numPr>
        <w:spacing w:after="160" w:line="259" w:lineRule="auto"/>
        <w:ind w:left="567" w:hanging="425"/>
        <w:contextualSpacing/>
        <w:jc w:val="both"/>
        <w:rPr>
          <w:color w:val="000000"/>
          <w:sz w:val="28"/>
          <w:szCs w:val="28"/>
          <w:lang w:eastAsia="en-US"/>
        </w:rPr>
      </w:pPr>
      <w:r w:rsidRPr="003C187C">
        <w:rPr>
          <w:color w:val="000000"/>
          <w:sz w:val="28"/>
          <w:szCs w:val="28"/>
          <w:lang w:eastAsia="en-US"/>
        </w:rPr>
        <w:t xml:space="preserve">деятельность по охране здоровья (проведение </w:t>
      </w:r>
      <w:proofErr w:type="spellStart"/>
      <w:r w:rsidRPr="003C187C">
        <w:rPr>
          <w:color w:val="000000"/>
          <w:sz w:val="28"/>
          <w:szCs w:val="28"/>
          <w:lang w:eastAsia="en-US"/>
        </w:rPr>
        <w:t>предрейсовых</w:t>
      </w:r>
      <w:proofErr w:type="spellEnd"/>
      <w:r w:rsidRPr="003C187C">
        <w:rPr>
          <w:color w:val="000000"/>
          <w:sz w:val="28"/>
          <w:szCs w:val="28"/>
          <w:lang w:eastAsia="en-US"/>
        </w:rPr>
        <w:t xml:space="preserve">, </w:t>
      </w:r>
      <w:proofErr w:type="spellStart"/>
      <w:r w:rsidRPr="003C187C">
        <w:rPr>
          <w:color w:val="000000"/>
          <w:sz w:val="28"/>
          <w:szCs w:val="28"/>
          <w:lang w:eastAsia="en-US"/>
        </w:rPr>
        <w:t>послерейсовых</w:t>
      </w:r>
      <w:proofErr w:type="spellEnd"/>
      <w:r w:rsidRPr="003C187C">
        <w:rPr>
          <w:color w:val="000000"/>
          <w:sz w:val="28"/>
          <w:szCs w:val="28"/>
          <w:lang w:eastAsia="en-US"/>
        </w:rPr>
        <w:t xml:space="preserve"> и текущих медицинских осмотров водителей транспортных средств). </w:t>
      </w:r>
    </w:p>
    <w:p w:rsidR="003C187C" w:rsidRPr="003C187C" w:rsidRDefault="003C187C" w:rsidP="005110F2">
      <w:pPr>
        <w:spacing w:after="160"/>
        <w:ind w:firstLine="709"/>
        <w:jc w:val="both"/>
        <w:rPr>
          <w:color w:val="000000"/>
          <w:sz w:val="28"/>
          <w:szCs w:val="28"/>
          <w:lang w:eastAsia="en-US"/>
        </w:rPr>
      </w:pPr>
      <w:r w:rsidRPr="003C187C">
        <w:rPr>
          <w:color w:val="000000"/>
          <w:sz w:val="28"/>
          <w:szCs w:val="28"/>
          <w:lang w:eastAsia="en-US"/>
        </w:rPr>
        <w:t xml:space="preserve">Предприятие   осуществляет   свою   деятельность   в соответствии      с Конституцией Российской Федерации, федеральными законами Российской Федерации, иными нормативными актами Российской Федерации, постановлениями и распоряжениями Правительства Российской   Федерации, законами Калининградской области, постановлениями и распоряжениями Правительства Калининградской области, решениями городского Совета    депутатов    </w:t>
      </w:r>
      <w:r w:rsidR="004A1677" w:rsidRPr="003C187C">
        <w:rPr>
          <w:color w:val="000000"/>
          <w:sz w:val="28"/>
          <w:szCs w:val="28"/>
          <w:lang w:eastAsia="en-US"/>
        </w:rPr>
        <w:t>Калининграда, постановлениями</w:t>
      </w:r>
      <w:r w:rsidR="004A1677">
        <w:rPr>
          <w:color w:val="000000"/>
          <w:sz w:val="28"/>
          <w:szCs w:val="28"/>
          <w:lang w:eastAsia="en-US"/>
        </w:rPr>
        <w:t xml:space="preserve">    и    распоряжениями </w:t>
      </w:r>
      <w:r w:rsidRPr="003C187C">
        <w:rPr>
          <w:color w:val="000000"/>
          <w:sz w:val="28"/>
          <w:szCs w:val="28"/>
          <w:lang w:eastAsia="en-US"/>
        </w:rPr>
        <w:t xml:space="preserve">администрации    городского    </w:t>
      </w:r>
      <w:r w:rsidR="004A1677" w:rsidRPr="003C187C">
        <w:rPr>
          <w:color w:val="000000"/>
          <w:sz w:val="28"/>
          <w:szCs w:val="28"/>
          <w:lang w:eastAsia="en-US"/>
        </w:rPr>
        <w:t>округа «</w:t>
      </w:r>
      <w:r w:rsidRPr="003C187C">
        <w:rPr>
          <w:color w:val="000000"/>
          <w:sz w:val="28"/>
          <w:szCs w:val="28"/>
          <w:lang w:eastAsia="en-US"/>
        </w:rPr>
        <w:t xml:space="preserve">Город    Калининград», распоряжениями комитета муниципального имущества и земельных ресурсов администрации    городского    </w:t>
      </w:r>
      <w:r w:rsidR="004A1677" w:rsidRPr="003C187C">
        <w:rPr>
          <w:color w:val="000000"/>
          <w:sz w:val="28"/>
          <w:szCs w:val="28"/>
          <w:lang w:eastAsia="en-US"/>
        </w:rPr>
        <w:t>округа «</w:t>
      </w:r>
      <w:r w:rsidRPr="003C187C">
        <w:rPr>
          <w:color w:val="000000"/>
          <w:sz w:val="28"/>
          <w:szCs w:val="28"/>
          <w:lang w:eastAsia="en-US"/>
        </w:rPr>
        <w:t xml:space="preserve">Город    Калининград», а также настоящим Уставом предприятия. </w:t>
      </w:r>
    </w:p>
    <w:p w:rsidR="003C187C" w:rsidRPr="003C187C" w:rsidRDefault="003C187C" w:rsidP="003C187C">
      <w:pPr>
        <w:keepNext/>
        <w:keepLines/>
        <w:spacing w:before="240"/>
        <w:outlineLvl w:val="0"/>
        <w:rPr>
          <w:b/>
          <w:sz w:val="32"/>
          <w:szCs w:val="32"/>
          <w:lang w:eastAsia="en-US"/>
        </w:rPr>
      </w:pPr>
      <w:bookmarkStart w:id="36" w:name="_Toc470120508"/>
      <w:bookmarkStart w:id="37" w:name="_Toc481488167"/>
      <w:bookmarkStart w:id="38" w:name="_Toc513507892"/>
      <w:r w:rsidRPr="003C187C">
        <w:rPr>
          <w:b/>
          <w:sz w:val="32"/>
          <w:szCs w:val="32"/>
          <w:lang w:eastAsia="en-US"/>
        </w:rPr>
        <w:t>3.2. Сведения об условиях эксплуатации объекта и характеристиках окружающей среды</w:t>
      </w:r>
      <w:bookmarkEnd w:id="36"/>
      <w:bookmarkEnd w:id="37"/>
      <w:bookmarkEnd w:id="38"/>
    </w:p>
    <w:p w:rsidR="003C187C" w:rsidRPr="003C187C" w:rsidRDefault="003C187C" w:rsidP="003C187C">
      <w:pPr>
        <w:rPr>
          <w:lang w:eastAsia="en-US"/>
        </w:rPr>
      </w:pPr>
    </w:p>
    <w:p w:rsidR="003C187C" w:rsidRPr="003C187C" w:rsidRDefault="003C187C" w:rsidP="004A1677">
      <w:pPr>
        <w:spacing w:after="240"/>
        <w:ind w:firstLine="709"/>
        <w:jc w:val="both"/>
        <w:rPr>
          <w:color w:val="000000"/>
          <w:sz w:val="28"/>
          <w:szCs w:val="28"/>
          <w:lang w:eastAsia="en-US"/>
        </w:rPr>
      </w:pPr>
      <w:r w:rsidRPr="003C187C">
        <w:rPr>
          <w:color w:val="000000"/>
          <w:sz w:val="28"/>
          <w:szCs w:val="28"/>
          <w:lang w:eastAsia="en-US"/>
        </w:rPr>
        <w:t xml:space="preserve">Условия эксплуатации объекта автоматизации и характеристики окружающей среды определяются в соответствии с Гигиеническими требованиями к </w:t>
      </w:r>
      <w:proofErr w:type="spellStart"/>
      <w:r w:rsidRPr="003C187C">
        <w:rPr>
          <w:color w:val="000000"/>
          <w:sz w:val="28"/>
          <w:szCs w:val="28"/>
          <w:lang w:eastAsia="en-US"/>
        </w:rPr>
        <w:t>видеодисплейным</w:t>
      </w:r>
      <w:proofErr w:type="spellEnd"/>
      <w:r w:rsidRPr="003C187C">
        <w:rPr>
          <w:color w:val="000000"/>
          <w:sz w:val="28"/>
          <w:szCs w:val="28"/>
          <w:lang w:eastAsia="en-US"/>
        </w:rPr>
        <w:t xml:space="preserve"> терминалам, персональным электронно-вычислительным машинам и организации работы (Санитарные правила и нормы. СанПиН 2.2.2/2.4.1340-03</w:t>
      </w:r>
      <w:r w:rsidRPr="003C187C">
        <w:rPr>
          <w:lang w:eastAsia="en-US"/>
        </w:rPr>
        <w:t xml:space="preserve"> </w:t>
      </w:r>
      <w:r w:rsidRPr="003C187C">
        <w:rPr>
          <w:color w:val="000000"/>
          <w:sz w:val="28"/>
          <w:szCs w:val="28"/>
          <w:lang w:eastAsia="en-US"/>
        </w:rPr>
        <w:t>(утверждены Главным государственным санитарным врачом РФ 30.05.2003) с изменениями и дополнениями от 25 апреля 2007 г., 30 апреля 2010 г., 3 сентября 2010 г., 21 июня 2016 г., вводимыми</w:t>
      </w:r>
      <w:r w:rsidR="00D01245">
        <w:rPr>
          <w:color w:val="000000"/>
          <w:sz w:val="28"/>
          <w:szCs w:val="28"/>
          <w:lang w:eastAsia="en-US"/>
        </w:rPr>
        <w:t xml:space="preserve"> в действие с 1 января 2017 г.).</w:t>
      </w:r>
    </w:p>
    <w:p w:rsidR="003C187C" w:rsidRPr="003C187C" w:rsidRDefault="003C187C" w:rsidP="004A1677">
      <w:pPr>
        <w:spacing w:after="160"/>
        <w:ind w:firstLine="709"/>
        <w:rPr>
          <w:sz w:val="28"/>
          <w:szCs w:val="28"/>
          <w:lang w:eastAsia="en-US"/>
        </w:rPr>
      </w:pPr>
      <w:r w:rsidRPr="003C187C">
        <w:rPr>
          <w:sz w:val="28"/>
          <w:szCs w:val="28"/>
          <w:lang w:val="en-US" w:eastAsia="en-US"/>
        </w:rPr>
        <w:t>C</w:t>
      </w:r>
      <w:r w:rsidRPr="003C187C">
        <w:rPr>
          <w:sz w:val="28"/>
          <w:szCs w:val="28"/>
          <w:lang w:eastAsia="en-US"/>
        </w:rPr>
        <w:t xml:space="preserve">ведения о наличии и использовании средств автоматизации Заказчиком не предоставлены. </w:t>
      </w:r>
    </w:p>
    <w:p w:rsidR="003C187C" w:rsidRPr="00D01245" w:rsidRDefault="003C187C" w:rsidP="00D26607">
      <w:pPr>
        <w:pStyle w:val="af1"/>
        <w:keepNext/>
        <w:keepLines/>
        <w:numPr>
          <w:ilvl w:val="0"/>
          <w:numId w:val="15"/>
        </w:numPr>
        <w:spacing w:before="240"/>
        <w:outlineLvl w:val="0"/>
        <w:rPr>
          <w:b/>
          <w:sz w:val="32"/>
          <w:szCs w:val="32"/>
          <w:lang w:eastAsia="en-US"/>
        </w:rPr>
      </w:pPr>
      <w:bookmarkStart w:id="39" w:name="_Toc470120509"/>
      <w:bookmarkStart w:id="40" w:name="_Toc481488168"/>
      <w:bookmarkStart w:id="41" w:name="_Toc513507893"/>
      <w:r w:rsidRPr="00D01245">
        <w:rPr>
          <w:b/>
          <w:sz w:val="32"/>
          <w:szCs w:val="32"/>
          <w:lang w:eastAsia="en-US"/>
        </w:rPr>
        <w:lastRenderedPageBreak/>
        <w:t>Требования к системе</w:t>
      </w:r>
      <w:bookmarkEnd w:id="39"/>
      <w:bookmarkEnd w:id="40"/>
      <w:bookmarkEnd w:id="41"/>
    </w:p>
    <w:p w:rsidR="003C187C" w:rsidRPr="00D01245" w:rsidRDefault="003C187C" w:rsidP="00D26607">
      <w:pPr>
        <w:pStyle w:val="af1"/>
        <w:keepNext/>
        <w:keepLines/>
        <w:numPr>
          <w:ilvl w:val="1"/>
          <w:numId w:val="15"/>
        </w:numPr>
        <w:spacing w:before="240"/>
        <w:outlineLvl w:val="0"/>
        <w:rPr>
          <w:b/>
          <w:sz w:val="32"/>
          <w:szCs w:val="32"/>
          <w:lang w:eastAsia="en-US"/>
        </w:rPr>
      </w:pPr>
      <w:bookmarkStart w:id="42" w:name="_Toc470120510"/>
      <w:bookmarkStart w:id="43" w:name="_Toc481488169"/>
      <w:bookmarkStart w:id="44" w:name="_Toc513507894"/>
      <w:r w:rsidRPr="00D01245">
        <w:rPr>
          <w:b/>
          <w:sz w:val="32"/>
          <w:szCs w:val="32"/>
          <w:lang w:eastAsia="en-US"/>
        </w:rPr>
        <w:t>Требования к системе в целом</w:t>
      </w:r>
      <w:bookmarkEnd w:id="42"/>
      <w:bookmarkEnd w:id="43"/>
      <w:bookmarkEnd w:id="44"/>
    </w:p>
    <w:p w:rsidR="003C187C" w:rsidRPr="00D01245" w:rsidRDefault="003C187C" w:rsidP="00D26607">
      <w:pPr>
        <w:pStyle w:val="af1"/>
        <w:keepNext/>
        <w:keepLines/>
        <w:numPr>
          <w:ilvl w:val="2"/>
          <w:numId w:val="15"/>
        </w:numPr>
        <w:spacing w:before="240"/>
        <w:outlineLvl w:val="0"/>
        <w:rPr>
          <w:b/>
          <w:sz w:val="32"/>
          <w:szCs w:val="32"/>
          <w:lang w:eastAsia="en-US"/>
        </w:rPr>
      </w:pPr>
      <w:r w:rsidRPr="00D01245">
        <w:rPr>
          <w:b/>
          <w:sz w:val="32"/>
          <w:szCs w:val="32"/>
          <w:lang w:eastAsia="en-US"/>
        </w:rPr>
        <w:t xml:space="preserve"> </w:t>
      </w:r>
      <w:bookmarkStart w:id="45" w:name="_Toc470120511"/>
      <w:bookmarkStart w:id="46" w:name="_Toc481488170"/>
      <w:bookmarkStart w:id="47" w:name="_Toc513507895"/>
      <w:r w:rsidRPr="00D01245">
        <w:rPr>
          <w:b/>
          <w:sz w:val="32"/>
          <w:szCs w:val="32"/>
          <w:lang w:eastAsia="en-US"/>
        </w:rPr>
        <w:t>Требования к структуре и функционированию системы</w:t>
      </w:r>
      <w:bookmarkEnd w:id="45"/>
      <w:bookmarkEnd w:id="46"/>
      <w:bookmarkEnd w:id="47"/>
    </w:p>
    <w:p w:rsidR="003C187C" w:rsidRPr="003C187C" w:rsidRDefault="003C187C" w:rsidP="00D01245">
      <w:pPr>
        <w:spacing w:after="160"/>
        <w:ind w:firstLine="709"/>
        <w:jc w:val="both"/>
        <w:rPr>
          <w:bCs/>
          <w:color w:val="000000"/>
          <w:sz w:val="28"/>
          <w:szCs w:val="28"/>
          <w:lang w:eastAsia="en-US"/>
        </w:rPr>
      </w:pPr>
      <w:r w:rsidRPr="003C187C">
        <w:rPr>
          <w:bCs/>
          <w:color w:val="000000"/>
          <w:sz w:val="28"/>
          <w:szCs w:val="28"/>
          <w:lang w:eastAsia="en-US"/>
        </w:rPr>
        <w:t>Все названия разделов сайта, приведенные ниже, являются условными и могут корректироваться по согласованию с Заказчиком в ходе проектирования. При помощи системы управления сайтом (ITCMS) структура и состав разделов сайта в дальнейшем могут быть изменены и дополнены.</w:t>
      </w:r>
    </w:p>
    <w:p w:rsidR="003C187C" w:rsidRPr="003C187C" w:rsidRDefault="003C187C" w:rsidP="005110F2">
      <w:pPr>
        <w:spacing w:after="160"/>
        <w:ind w:firstLine="709"/>
        <w:jc w:val="both"/>
        <w:rPr>
          <w:bCs/>
          <w:color w:val="000000"/>
          <w:sz w:val="28"/>
          <w:szCs w:val="28"/>
          <w:lang w:eastAsia="en-US"/>
        </w:rPr>
      </w:pPr>
      <w:r w:rsidRPr="003C187C">
        <w:rPr>
          <w:bCs/>
          <w:color w:val="000000"/>
          <w:sz w:val="28"/>
          <w:szCs w:val="28"/>
          <w:lang w:eastAsia="en-US"/>
        </w:rPr>
        <w:t xml:space="preserve">Первоначальная структура сайта должна иметь следующий вид </w:t>
      </w:r>
      <w:r w:rsidRPr="003C187C">
        <w:rPr>
          <w:bCs/>
          <w:sz w:val="28"/>
          <w:szCs w:val="28"/>
          <w:lang w:eastAsia="en-US"/>
        </w:rPr>
        <w:t>(фронт-энд, общедоступная информация):</w:t>
      </w:r>
    </w:p>
    <w:p w:rsidR="003C187C" w:rsidRPr="003C187C" w:rsidRDefault="003C187C" w:rsidP="00D01245">
      <w:pPr>
        <w:spacing w:after="160"/>
        <w:rPr>
          <w:bCs/>
          <w:color w:val="000000"/>
          <w:sz w:val="28"/>
          <w:szCs w:val="28"/>
          <w:lang w:eastAsia="en-US"/>
        </w:rPr>
      </w:pPr>
      <w:r w:rsidRPr="003C187C">
        <w:rPr>
          <w:bCs/>
          <w:color w:val="000000"/>
          <w:sz w:val="28"/>
          <w:szCs w:val="28"/>
          <w:lang w:eastAsia="en-US"/>
        </w:rPr>
        <w:t xml:space="preserve">1. О предприятии </w:t>
      </w:r>
    </w:p>
    <w:p w:rsidR="003C187C" w:rsidRPr="003C187C" w:rsidRDefault="003C187C" w:rsidP="008E0593">
      <w:pPr>
        <w:numPr>
          <w:ilvl w:val="0"/>
          <w:numId w:val="8"/>
        </w:numPr>
        <w:spacing w:after="160"/>
        <w:ind w:left="851" w:hanging="425"/>
        <w:contextualSpacing/>
        <w:rPr>
          <w:bCs/>
          <w:color w:val="000000"/>
          <w:sz w:val="28"/>
          <w:szCs w:val="28"/>
          <w:lang w:eastAsia="en-US"/>
        </w:rPr>
      </w:pPr>
      <w:r w:rsidRPr="003C187C">
        <w:rPr>
          <w:bCs/>
          <w:color w:val="000000"/>
          <w:sz w:val="28"/>
          <w:szCs w:val="28"/>
          <w:lang w:eastAsia="en-US"/>
        </w:rPr>
        <w:t xml:space="preserve">Новости </w:t>
      </w:r>
    </w:p>
    <w:p w:rsidR="003C187C" w:rsidRPr="003C187C" w:rsidRDefault="003C187C" w:rsidP="008E0593">
      <w:pPr>
        <w:numPr>
          <w:ilvl w:val="0"/>
          <w:numId w:val="8"/>
        </w:numPr>
        <w:spacing w:after="160"/>
        <w:ind w:left="851" w:hanging="425"/>
        <w:contextualSpacing/>
        <w:rPr>
          <w:bCs/>
          <w:color w:val="000000"/>
          <w:sz w:val="28"/>
          <w:szCs w:val="28"/>
          <w:lang w:eastAsia="en-US"/>
        </w:rPr>
      </w:pPr>
      <w:r w:rsidRPr="003C187C">
        <w:rPr>
          <w:bCs/>
          <w:color w:val="000000"/>
          <w:sz w:val="28"/>
          <w:szCs w:val="28"/>
          <w:lang w:eastAsia="en-US"/>
        </w:rPr>
        <w:t>История</w:t>
      </w:r>
    </w:p>
    <w:p w:rsidR="003C187C" w:rsidRPr="003C187C" w:rsidRDefault="003C187C" w:rsidP="008E0593">
      <w:pPr>
        <w:numPr>
          <w:ilvl w:val="0"/>
          <w:numId w:val="8"/>
        </w:numPr>
        <w:spacing w:after="160"/>
        <w:ind w:left="851" w:hanging="425"/>
        <w:contextualSpacing/>
        <w:rPr>
          <w:bCs/>
          <w:color w:val="000000"/>
          <w:sz w:val="28"/>
          <w:szCs w:val="28"/>
          <w:lang w:eastAsia="en-US"/>
        </w:rPr>
      </w:pPr>
      <w:r w:rsidRPr="003C187C">
        <w:rPr>
          <w:bCs/>
          <w:color w:val="000000"/>
          <w:sz w:val="28"/>
          <w:szCs w:val="28"/>
          <w:lang w:eastAsia="en-US"/>
        </w:rPr>
        <w:t xml:space="preserve">Руководство </w:t>
      </w:r>
    </w:p>
    <w:p w:rsidR="003C187C" w:rsidRPr="003C187C" w:rsidRDefault="003C187C" w:rsidP="008E0593">
      <w:pPr>
        <w:numPr>
          <w:ilvl w:val="0"/>
          <w:numId w:val="8"/>
        </w:numPr>
        <w:spacing w:after="160"/>
        <w:ind w:left="851" w:hanging="425"/>
        <w:contextualSpacing/>
        <w:rPr>
          <w:bCs/>
          <w:color w:val="000000"/>
          <w:sz w:val="28"/>
          <w:szCs w:val="28"/>
          <w:lang w:eastAsia="en-US"/>
        </w:rPr>
      </w:pPr>
      <w:r w:rsidRPr="003C187C">
        <w:rPr>
          <w:bCs/>
          <w:color w:val="000000"/>
          <w:sz w:val="28"/>
          <w:szCs w:val="28"/>
          <w:lang w:eastAsia="en-US"/>
        </w:rPr>
        <w:t xml:space="preserve">Доска почёта </w:t>
      </w:r>
    </w:p>
    <w:p w:rsidR="003C187C" w:rsidRPr="003C187C" w:rsidRDefault="003C187C" w:rsidP="008E0593">
      <w:pPr>
        <w:spacing w:after="160"/>
        <w:ind w:left="851" w:hanging="851"/>
        <w:rPr>
          <w:bCs/>
          <w:color w:val="000000"/>
          <w:sz w:val="28"/>
          <w:szCs w:val="28"/>
          <w:lang w:eastAsia="en-US"/>
        </w:rPr>
      </w:pPr>
      <w:r w:rsidRPr="003C187C">
        <w:rPr>
          <w:bCs/>
          <w:color w:val="000000"/>
          <w:sz w:val="28"/>
          <w:szCs w:val="28"/>
          <w:lang w:eastAsia="en-US"/>
        </w:rPr>
        <w:t xml:space="preserve">2. Маршруты и расписания </w:t>
      </w:r>
    </w:p>
    <w:p w:rsidR="003C187C" w:rsidRPr="003C187C" w:rsidRDefault="003C187C" w:rsidP="008E0593">
      <w:pPr>
        <w:numPr>
          <w:ilvl w:val="0"/>
          <w:numId w:val="9"/>
        </w:numPr>
        <w:spacing w:after="160"/>
        <w:ind w:left="851" w:hanging="425"/>
        <w:contextualSpacing/>
        <w:rPr>
          <w:bCs/>
          <w:color w:val="000000"/>
          <w:sz w:val="28"/>
          <w:szCs w:val="28"/>
          <w:lang w:eastAsia="en-US"/>
        </w:rPr>
      </w:pPr>
      <w:r w:rsidRPr="003C187C">
        <w:rPr>
          <w:bCs/>
          <w:color w:val="000000"/>
          <w:sz w:val="28"/>
          <w:szCs w:val="28"/>
          <w:lang w:eastAsia="en-US"/>
        </w:rPr>
        <w:t>Автобус</w:t>
      </w:r>
    </w:p>
    <w:p w:rsidR="003C187C" w:rsidRPr="003C187C" w:rsidRDefault="003C187C" w:rsidP="008E0593">
      <w:pPr>
        <w:numPr>
          <w:ilvl w:val="0"/>
          <w:numId w:val="9"/>
        </w:numPr>
        <w:spacing w:after="160"/>
        <w:ind w:left="851" w:hanging="425"/>
        <w:contextualSpacing/>
        <w:rPr>
          <w:bCs/>
          <w:color w:val="000000"/>
          <w:sz w:val="28"/>
          <w:szCs w:val="28"/>
          <w:lang w:eastAsia="en-US"/>
        </w:rPr>
      </w:pPr>
      <w:r w:rsidRPr="003C187C">
        <w:rPr>
          <w:bCs/>
          <w:color w:val="000000"/>
          <w:sz w:val="28"/>
          <w:szCs w:val="28"/>
          <w:lang w:eastAsia="en-US"/>
        </w:rPr>
        <w:t>Троллейбус</w:t>
      </w:r>
    </w:p>
    <w:p w:rsidR="003C187C" w:rsidRPr="003C187C" w:rsidRDefault="003C187C" w:rsidP="008E0593">
      <w:pPr>
        <w:numPr>
          <w:ilvl w:val="0"/>
          <w:numId w:val="9"/>
        </w:numPr>
        <w:spacing w:after="160"/>
        <w:ind w:left="851" w:hanging="425"/>
        <w:contextualSpacing/>
        <w:rPr>
          <w:bCs/>
          <w:color w:val="000000"/>
          <w:sz w:val="28"/>
          <w:szCs w:val="28"/>
          <w:lang w:eastAsia="en-US"/>
        </w:rPr>
      </w:pPr>
      <w:r w:rsidRPr="003C187C">
        <w:rPr>
          <w:bCs/>
          <w:color w:val="000000"/>
          <w:sz w:val="28"/>
          <w:szCs w:val="28"/>
          <w:lang w:eastAsia="en-US"/>
        </w:rPr>
        <w:t>Трамвай</w:t>
      </w:r>
    </w:p>
    <w:p w:rsidR="003C187C" w:rsidRPr="003C187C" w:rsidRDefault="003C187C" w:rsidP="008E0593">
      <w:pPr>
        <w:spacing w:after="160"/>
        <w:ind w:left="851" w:hanging="851"/>
        <w:rPr>
          <w:bCs/>
          <w:color w:val="000000"/>
          <w:sz w:val="28"/>
          <w:szCs w:val="28"/>
          <w:lang w:eastAsia="en-US"/>
        </w:rPr>
      </w:pPr>
      <w:r w:rsidRPr="003C187C">
        <w:rPr>
          <w:bCs/>
          <w:color w:val="000000"/>
          <w:sz w:val="28"/>
          <w:szCs w:val="28"/>
          <w:lang w:eastAsia="en-US"/>
        </w:rPr>
        <w:t>3. Для пассажиров</w:t>
      </w:r>
    </w:p>
    <w:p w:rsidR="003C187C" w:rsidRPr="003C187C" w:rsidRDefault="003C187C" w:rsidP="008E0593">
      <w:pPr>
        <w:numPr>
          <w:ilvl w:val="0"/>
          <w:numId w:val="10"/>
        </w:numPr>
        <w:spacing w:after="160"/>
        <w:ind w:left="851" w:hanging="425"/>
        <w:contextualSpacing/>
        <w:rPr>
          <w:bCs/>
          <w:color w:val="000000"/>
          <w:sz w:val="28"/>
          <w:szCs w:val="28"/>
          <w:lang w:eastAsia="en-US"/>
        </w:rPr>
      </w:pPr>
      <w:r w:rsidRPr="003C187C">
        <w:rPr>
          <w:bCs/>
          <w:color w:val="000000"/>
          <w:sz w:val="28"/>
          <w:szCs w:val="28"/>
          <w:lang w:eastAsia="en-US"/>
        </w:rPr>
        <w:t>Стоимость проезда</w:t>
      </w:r>
    </w:p>
    <w:p w:rsidR="003C187C" w:rsidRPr="003C187C" w:rsidRDefault="003C187C" w:rsidP="008E0593">
      <w:pPr>
        <w:numPr>
          <w:ilvl w:val="0"/>
          <w:numId w:val="10"/>
        </w:numPr>
        <w:spacing w:after="160"/>
        <w:ind w:left="851" w:hanging="425"/>
        <w:contextualSpacing/>
        <w:rPr>
          <w:bCs/>
          <w:color w:val="000000"/>
          <w:sz w:val="28"/>
          <w:szCs w:val="28"/>
          <w:lang w:eastAsia="en-US"/>
        </w:rPr>
      </w:pPr>
      <w:r w:rsidRPr="003C187C">
        <w:rPr>
          <w:bCs/>
          <w:color w:val="000000"/>
          <w:sz w:val="28"/>
          <w:szCs w:val="28"/>
          <w:lang w:eastAsia="en-US"/>
        </w:rPr>
        <w:t>Проездные билеты</w:t>
      </w:r>
    </w:p>
    <w:p w:rsidR="003C187C" w:rsidRPr="003C187C" w:rsidRDefault="003C187C" w:rsidP="008E0593">
      <w:pPr>
        <w:numPr>
          <w:ilvl w:val="0"/>
          <w:numId w:val="10"/>
        </w:numPr>
        <w:spacing w:after="160"/>
        <w:ind w:left="851" w:hanging="425"/>
        <w:contextualSpacing/>
        <w:rPr>
          <w:bCs/>
          <w:color w:val="000000"/>
          <w:sz w:val="28"/>
          <w:szCs w:val="28"/>
          <w:lang w:eastAsia="en-US"/>
        </w:rPr>
      </w:pPr>
      <w:r w:rsidRPr="003C187C">
        <w:rPr>
          <w:bCs/>
          <w:color w:val="000000"/>
          <w:sz w:val="28"/>
          <w:szCs w:val="28"/>
          <w:lang w:eastAsia="en-US"/>
        </w:rPr>
        <w:t xml:space="preserve">Контролеры </w:t>
      </w:r>
    </w:p>
    <w:p w:rsidR="003C187C" w:rsidRPr="003C187C" w:rsidRDefault="003C187C" w:rsidP="008E0593">
      <w:pPr>
        <w:numPr>
          <w:ilvl w:val="0"/>
          <w:numId w:val="10"/>
        </w:numPr>
        <w:spacing w:after="160"/>
        <w:ind w:left="851" w:hanging="425"/>
        <w:contextualSpacing/>
        <w:rPr>
          <w:bCs/>
          <w:color w:val="000000"/>
          <w:sz w:val="28"/>
          <w:szCs w:val="28"/>
          <w:lang w:eastAsia="en-US"/>
        </w:rPr>
      </w:pPr>
      <w:r w:rsidRPr="003C187C">
        <w:rPr>
          <w:bCs/>
          <w:color w:val="000000"/>
          <w:sz w:val="28"/>
          <w:szCs w:val="28"/>
          <w:lang w:eastAsia="en-US"/>
        </w:rPr>
        <w:t>Страхование пассажиров</w:t>
      </w:r>
    </w:p>
    <w:p w:rsidR="003C187C" w:rsidRPr="003C187C" w:rsidRDefault="003C187C" w:rsidP="008E0593">
      <w:pPr>
        <w:numPr>
          <w:ilvl w:val="0"/>
          <w:numId w:val="11"/>
        </w:numPr>
        <w:spacing w:after="160"/>
        <w:ind w:left="284" w:hanging="284"/>
        <w:contextualSpacing/>
        <w:rPr>
          <w:bCs/>
          <w:color w:val="000000"/>
          <w:sz w:val="28"/>
          <w:szCs w:val="28"/>
          <w:lang w:eastAsia="en-US"/>
        </w:rPr>
      </w:pPr>
      <w:r w:rsidRPr="003C187C">
        <w:rPr>
          <w:bCs/>
          <w:color w:val="000000"/>
          <w:sz w:val="28"/>
          <w:szCs w:val="28"/>
          <w:lang w:eastAsia="en-US"/>
        </w:rPr>
        <w:t>Работа</w:t>
      </w:r>
    </w:p>
    <w:p w:rsidR="003C187C" w:rsidRPr="003C187C" w:rsidRDefault="003C187C" w:rsidP="008E0593">
      <w:pPr>
        <w:numPr>
          <w:ilvl w:val="0"/>
          <w:numId w:val="12"/>
        </w:numPr>
        <w:spacing w:after="160"/>
        <w:ind w:left="851" w:hanging="425"/>
        <w:contextualSpacing/>
        <w:rPr>
          <w:bCs/>
          <w:color w:val="000000"/>
          <w:sz w:val="28"/>
          <w:szCs w:val="28"/>
          <w:lang w:eastAsia="en-US"/>
        </w:rPr>
      </w:pPr>
      <w:r w:rsidRPr="003C187C">
        <w:rPr>
          <w:bCs/>
          <w:color w:val="000000"/>
          <w:sz w:val="28"/>
          <w:szCs w:val="28"/>
          <w:lang w:eastAsia="en-US"/>
        </w:rPr>
        <w:t xml:space="preserve">Вакансии </w:t>
      </w:r>
    </w:p>
    <w:p w:rsidR="003C187C" w:rsidRPr="003C187C" w:rsidRDefault="003C187C" w:rsidP="008E0593">
      <w:pPr>
        <w:numPr>
          <w:ilvl w:val="0"/>
          <w:numId w:val="12"/>
        </w:numPr>
        <w:spacing w:after="160"/>
        <w:ind w:left="851" w:hanging="425"/>
        <w:contextualSpacing/>
        <w:rPr>
          <w:bCs/>
          <w:color w:val="000000"/>
          <w:sz w:val="28"/>
          <w:szCs w:val="28"/>
          <w:lang w:eastAsia="en-US"/>
        </w:rPr>
      </w:pPr>
      <w:r w:rsidRPr="003C187C">
        <w:rPr>
          <w:bCs/>
          <w:color w:val="000000"/>
          <w:sz w:val="28"/>
          <w:szCs w:val="28"/>
          <w:lang w:eastAsia="en-US"/>
        </w:rPr>
        <w:t>Для студентов</w:t>
      </w:r>
    </w:p>
    <w:p w:rsidR="003C187C" w:rsidRPr="003C187C" w:rsidRDefault="003C187C" w:rsidP="008E0593">
      <w:pPr>
        <w:numPr>
          <w:ilvl w:val="0"/>
          <w:numId w:val="12"/>
        </w:numPr>
        <w:spacing w:after="160"/>
        <w:ind w:left="851" w:hanging="425"/>
        <w:contextualSpacing/>
        <w:rPr>
          <w:bCs/>
          <w:color w:val="000000"/>
          <w:sz w:val="28"/>
          <w:szCs w:val="28"/>
          <w:lang w:eastAsia="en-US"/>
        </w:rPr>
      </w:pPr>
      <w:r w:rsidRPr="003C187C">
        <w:rPr>
          <w:bCs/>
          <w:color w:val="000000"/>
          <w:sz w:val="28"/>
          <w:szCs w:val="28"/>
          <w:lang w:eastAsia="en-US"/>
        </w:rPr>
        <w:t>Учебный центр</w:t>
      </w:r>
    </w:p>
    <w:p w:rsidR="003C187C" w:rsidRPr="003C187C" w:rsidRDefault="003C187C" w:rsidP="008E0593">
      <w:pPr>
        <w:numPr>
          <w:ilvl w:val="0"/>
          <w:numId w:val="11"/>
        </w:numPr>
        <w:spacing w:after="160"/>
        <w:ind w:left="426" w:hanging="426"/>
        <w:contextualSpacing/>
        <w:rPr>
          <w:bCs/>
          <w:color w:val="000000"/>
          <w:sz w:val="28"/>
          <w:szCs w:val="28"/>
          <w:lang w:eastAsia="en-US"/>
        </w:rPr>
      </w:pPr>
      <w:r w:rsidRPr="003C187C">
        <w:rPr>
          <w:bCs/>
          <w:color w:val="000000"/>
          <w:sz w:val="28"/>
          <w:szCs w:val="28"/>
          <w:lang w:eastAsia="en-US"/>
        </w:rPr>
        <w:t xml:space="preserve">Закупки и конкурсы: </w:t>
      </w:r>
    </w:p>
    <w:p w:rsidR="003C187C" w:rsidRPr="003C187C" w:rsidRDefault="003C187C" w:rsidP="008E0593">
      <w:pPr>
        <w:numPr>
          <w:ilvl w:val="0"/>
          <w:numId w:val="13"/>
        </w:numPr>
        <w:spacing w:after="160"/>
        <w:ind w:left="851" w:hanging="425"/>
        <w:contextualSpacing/>
        <w:rPr>
          <w:bCs/>
          <w:color w:val="000000"/>
          <w:sz w:val="28"/>
          <w:szCs w:val="28"/>
          <w:lang w:eastAsia="en-US"/>
        </w:rPr>
      </w:pPr>
      <w:r w:rsidRPr="003C187C">
        <w:rPr>
          <w:bCs/>
          <w:color w:val="000000"/>
          <w:sz w:val="28"/>
          <w:szCs w:val="28"/>
          <w:lang w:eastAsia="en-US"/>
        </w:rPr>
        <w:t>Положения о закупках</w:t>
      </w:r>
    </w:p>
    <w:p w:rsidR="003C187C" w:rsidRPr="003C187C" w:rsidRDefault="003C187C" w:rsidP="008E0593">
      <w:pPr>
        <w:numPr>
          <w:ilvl w:val="0"/>
          <w:numId w:val="13"/>
        </w:numPr>
        <w:spacing w:after="160"/>
        <w:ind w:left="851" w:hanging="425"/>
        <w:contextualSpacing/>
        <w:rPr>
          <w:bCs/>
          <w:color w:val="000000"/>
          <w:sz w:val="28"/>
          <w:szCs w:val="28"/>
          <w:lang w:eastAsia="en-US"/>
        </w:rPr>
      </w:pPr>
      <w:r w:rsidRPr="003C187C">
        <w:rPr>
          <w:bCs/>
          <w:color w:val="000000"/>
          <w:sz w:val="28"/>
          <w:szCs w:val="28"/>
          <w:lang w:eastAsia="en-US"/>
        </w:rPr>
        <w:t>План закупок</w:t>
      </w:r>
    </w:p>
    <w:p w:rsidR="003C187C" w:rsidRPr="003C187C" w:rsidRDefault="003C187C" w:rsidP="008E0593">
      <w:pPr>
        <w:numPr>
          <w:ilvl w:val="0"/>
          <w:numId w:val="13"/>
        </w:numPr>
        <w:spacing w:after="160"/>
        <w:ind w:left="851" w:hanging="425"/>
        <w:contextualSpacing/>
        <w:rPr>
          <w:bCs/>
          <w:color w:val="000000"/>
          <w:sz w:val="28"/>
          <w:szCs w:val="28"/>
          <w:lang w:eastAsia="en-US"/>
        </w:rPr>
      </w:pPr>
      <w:r w:rsidRPr="003C187C">
        <w:rPr>
          <w:bCs/>
          <w:color w:val="000000"/>
          <w:sz w:val="28"/>
          <w:szCs w:val="28"/>
          <w:lang w:eastAsia="en-US"/>
        </w:rPr>
        <w:t xml:space="preserve">Отчёты о договорах </w:t>
      </w:r>
    </w:p>
    <w:p w:rsidR="003C187C" w:rsidRPr="003C187C" w:rsidRDefault="003C187C" w:rsidP="008E0593">
      <w:pPr>
        <w:numPr>
          <w:ilvl w:val="0"/>
          <w:numId w:val="11"/>
        </w:numPr>
        <w:spacing w:after="160"/>
        <w:ind w:left="851" w:hanging="851"/>
        <w:contextualSpacing/>
        <w:rPr>
          <w:bCs/>
          <w:color w:val="000000"/>
          <w:sz w:val="28"/>
          <w:szCs w:val="28"/>
          <w:lang w:eastAsia="en-US"/>
        </w:rPr>
      </w:pPr>
      <w:r w:rsidRPr="003C187C">
        <w:rPr>
          <w:bCs/>
          <w:color w:val="000000"/>
          <w:sz w:val="28"/>
          <w:szCs w:val="28"/>
          <w:lang w:eastAsia="en-US"/>
        </w:rPr>
        <w:t>Фотогалерея</w:t>
      </w:r>
    </w:p>
    <w:p w:rsidR="003C187C" w:rsidRPr="003C187C" w:rsidRDefault="003C187C" w:rsidP="008E0593">
      <w:pPr>
        <w:numPr>
          <w:ilvl w:val="0"/>
          <w:numId w:val="11"/>
        </w:numPr>
        <w:spacing w:after="160"/>
        <w:ind w:left="851" w:hanging="851"/>
        <w:contextualSpacing/>
        <w:rPr>
          <w:bCs/>
          <w:color w:val="000000"/>
          <w:sz w:val="28"/>
          <w:szCs w:val="28"/>
          <w:lang w:eastAsia="en-US"/>
        </w:rPr>
      </w:pPr>
      <w:r w:rsidRPr="003C187C">
        <w:rPr>
          <w:bCs/>
          <w:color w:val="000000"/>
          <w:sz w:val="28"/>
          <w:szCs w:val="28"/>
          <w:lang w:eastAsia="en-US"/>
        </w:rPr>
        <w:t>Контакты</w:t>
      </w:r>
    </w:p>
    <w:p w:rsidR="003C187C" w:rsidRPr="003C187C" w:rsidRDefault="003C187C" w:rsidP="008E0593">
      <w:pPr>
        <w:numPr>
          <w:ilvl w:val="0"/>
          <w:numId w:val="14"/>
        </w:numPr>
        <w:spacing w:after="160"/>
        <w:ind w:left="851" w:hanging="425"/>
        <w:contextualSpacing/>
        <w:rPr>
          <w:bCs/>
          <w:color w:val="000000"/>
          <w:sz w:val="28"/>
          <w:szCs w:val="28"/>
          <w:lang w:eastAsia="en-US"/>
        </w:rPr>
      </w:pPr>
      <w:r w:rsidRPr="003C187C">
        <w:rPr>
          <w:bCs/>
          <w:color w:val="000000"/>
          <w:sz w:val="28"/>
          <w:szCs w:val="28"/>
          <w:lang w:eastAsia="en-US"/>
        </w:rPr>
        <w:t xml:space="preserve">Как нас найти </w:t>
      </w:r>
    </w:p>
    <w:p w:rsidR="003C187C" w:rsidRPr="003C187C" w:rsidRDefault="003C187C" w:rsidP="008E0593">
      <w:pPr>
        <w:numPr>
          <w:ilvl w:val="0"/>
          <w:numId w:val="14"/>
        </w:numPr>
        <w:spacing w:after="160"/>
        <w:ind w:left="851" w:hanging="425"/>
        <w:contextualSpacing/>
        <w:rPr>
          <w:bCs/>
          <w:color w:val="000000"/>
          <w:sz w:val="28"/>
          <w:szCs w:val="28"/>
          <w:lang w:eastAsia="en-US"/>
        </w:rPr>
      </w:pPr>
      <w:r w:rsidRPr="003C187C">
        <w:rPr>
          <w:bCs/>
          <w:color w:val="000000"/>
          <w:sz w:val="28"/>
          <w:szCs w:val="28"/>
          <w:lang w:eastAsia="en-US"/>
        </w:rPr>
        <w:t>Контактные телефоны</w:t>
      </w:r>
    </w:p>
    <w:p w:rsidR="003C187C" w:rsidRPr="003C187C" w:rsidRDefault="003C187C" w:rsidP="008E0593">
      <w:pPr>
        <w:numPr>
          <w:ilvl w:val="0"/>
          <w:numId w:val="14"/>
        </w:numPr>
        <w:spacing w:after="160"/>
        <w:ind w:left="851" w:hanging="425"/>
        <w:contextualSpacing/>
        <w:rPr>
          <w:bCs/>
          <w:color w:val="000000"/>
          <w:sz w:val="28"/>
          <w:szCs w:val="28"/>
          <w:lang w:eastAsia="en-US"/>
        </w:rPr>
      </w:pPr>
      <w:r w:rsidRPr="003C187C">
        <w:rPr>
          <w:bCs/>
          <w:color w:val="000000"/>
          <w:sz w:val="28"/>
          <w:szCs w:val="28"/>
          <w:lang w:eastAsia="en-US"/>
        </w:rPr>
        <w:t xml:space="preserve">Обратная связь </w:t>
      </w:r>
    </w:p>
    <w:p w:rsidR="003C187C" w:rsidRPr="003C187C" w:rsidRDefault="003C187C" w:rsidP="005110F2">
      <w:pPr>
        <w:spacing w:after="160"/>
        <w:jc w:val="both"/>
        <w:rPr>
          <w:bCs/>
          <w:sz w:val="28"/>
          <w:szCs w:val="28"/>
          <w:lang w:eastAsia="en-US"/>
        </w:rPr>
      </w:pPr>
      <w:r w:rsidRPr="003C187C">
        <w:rPr>
          <w:bCs/>
          <w:sz w:val="28"/>
          <w:szCs w:val="28"/>
          <w:lang w:eastAsia="en-US"/>
        </w:rPr>
        <w:t xml:space="preserve">Первоначальная структура административной панели должна иметь следующий вид: </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 xml:space="preserve">Консоль: </w:t>
      </w:r>
    </w:p>
    <w:p w:rsidR="003C187C" w:rsidRPr="003C187C" w:rsidRDefault="003C187C" w:rsidP="00C07EAD">
      <w:pPr>
        <w:numPr>
          <w:ilvl w:val="0"/>
          <w:numId w:val="35"/>
        </w:numPr>
        <w:ind w:left="993" w:hanging="426"/>
        <w:rPr>
          <w:bCs/>
          <w:sz w:val="28"/>
          <w:szCs w:val="28"/>
          <w:lang w:eastAsia="en-US"/>
        </w:rPr>
      </w:pPr>
      <w:r w:rsidRPr="003C187C">
        <w:rPr>
          <w:bCs/>
          <w:sz w:val="28"/>
          <w:szCs w:val="28"/>
          <w:lang w:eastAsia="en-US"/>
        </w:rPr>
        <w:t>Главная</w:t>
      </w:r>
    </w:p>
    <w:p w:rsidR="003C187C" w:rsidRPr="003C187C" w:rsidRDefault="003C187C" w:rsidP="00C07EAD">
      <w:pPr>
        <w:numPr>
          <w:ilvl w:val="0"/>
          <w:numId w:val="35"/>
        </w:numPr>
        <w:ind w:left="993" w:hanging="426"/>
        <w:rPr>
          <w:bCs/>
          <w:sz w:val="28"/>
          <w:szCs w:val="28"/>
          <w:lang w:eastAsia="en-US"/>
        </w:rPr>
      </w:pPr>
      <w:r w:rsidRPr="003C187C">
        <w:rPr>
          <w:bCs/>
          <w:sz w:val="28"/>
          <w:szCs w:val="28"/>
          <w:lang w:eastAsia="en-US"/>
        </w:rPr>
        <w:lastRenderedPageBreak/>
        <w:t>Обновления</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 xml:space="preserve">Записи: </w:t>
      </w:r>
    </w:p>
    <w:p w:rsidR="003C187C" w:rsidRPr="003C187C" w:rsidRDefault="003C187C" w:rsidP="00C07EAD">
      <w:pPr>
        <w:numPr>
          <w:ilvl w:val="0"/>
          <w:numId w:val="36"/>
        </w:numPr>
        <w:ind w:left="993" w:hanging="426"/>
        <w:rPr>
          <w:bCs/>
          <w:sz w:val="28"/>
          <w:szCs w:val="28"/>
          <w:lang w:eastAsia="en-US"/>
        </w:rPr>
      </w:pPr>
      <w:r w:rsidRPr="003C187C">
        <w:rPr>
          <w:bCs/>
          <w:sz w:val="28"/>
          <w:szCs w:val="28"/>
          <w:lang w:eastAsia="en-US"/>
        </w:rPr>
        <w:t>Все записи</w:t>
      </w:r>
    </w:p>
    <w:p w:rsidR="003C187C" w:rsidRPr="003C187C" w:rsidRDefault="003C187C" w:rsidP="00C07EAD">
      <w:pPr>
        <w:numPr>
          <w:ilvl w:val="0"/>
          <w:numId w:val="36"/>
        </w:numPr>
        <w:ind w:left="993" w:hanging="426"/>
        <w:rPr>
          <w:bCs/>
          <w:sz w:val="28"/>
          <w:szCs w:val="28"/>
          <w:lang w:eastAsia="en-US"/>
        </w:rPr>
      </w:pPr>
      <w:r w:rsidRPr="003C187C">
        <w:rPr>
          <w:bCs/>
          <w:sz w:val="28"/>
          <w:szCs w:val="28"/>
          <w:lang w:eastAsia="en-US"/>
        </w:rPr>
        <w:t>Добавить новую запись</w:t>
      </w:r>
    </w:p>
    <w:p w:rsidR="003C187C" w:rsidRPr="003C187C" w:rsidRDefault="003C187C" w:rsidP="00C07EAD">
      <w:pPr>
        <w:numPr>
          <w:ilvl w:val="0"/>
          <w:numId w:val="36"/>
        </w:numPr>
        <w:ind w:left="993" w:hanging="426"/>
        <w:rPr>
          <w:bCs/>
          <w:sz w:val="28"/>
          <w:szCs w:val="28"/>
          <w:lang w:eastAsia="en-US"/>
        </w:rPr>
      </w:pPr>
      <w:r w:rsidRPr="003C187C">
        <w:rPr>
          <w:bCs/>
          <w:sz w:val="28"/>
          <w:szCs w:val="28"/>
          <w:lang w:eastAsia="en-US"/>
        </w:rPr>
        <w:t>Категории</w:t>
      </w:r>
    </w:p>
    <w:p w:rsidR="003C187C" w:rsidRPr="003C187C" w:rsidRDefault="003C187C" w:rsidP="00C07EAD">
      <w:pPr>
        <w:numPr>
          <w:ilvl w:val="0"/>
          <w:numId w:val="36"/>
        </w:numPr>
        <w:ind w:left="993" w:hanging="426"/>
        <w:rPr>
          <w:bCs/>
          <w:sz w:val="28"/>
          <w:szCs w:val="28"/>
          <w:lang w:eastAsia="en-US"/>
        </w:rPr>
      </w:pPr>
      <w:r w:rsidRPr="003C187C">
        <w:rPr>
          <w:bCs/>
          <w:sz w:val="28"/>
          <w:szCs w:val="28"/>
          <w:lang w:eastAsia="en-US"/>
        </w:rPr>
        <w:t>Метки</w:t>
      </w:r>
    </w:p>
    <w:p w:rsidR="003C187C" w:rsidRPr="003C187C" w:rsidRDefault="003C187C" w:rsidP="00C07EAD">
      <w:pPr>
        <w:numPr>
          <w:ilvl w:val="0"/>
          <w:numId w:val="34"/>
        </w:numPr>
        <w:ind w:left="567" w:hanging="425"/>
        <w:rPr>
          <w:bCs/>
          <w:sz w:val="28"/>
          <w:szCs w:val="28"/>
          <w:lang w:eastAsia="en-US"/>
        </w:rPr>
      </w:pPr>
      <w:proofErr w:type="spellStart"/>
      <w:r w:rsidRPr="003C187C">
        <w:rPr>
          <w:bCs/>
          <w:sz w:val="28"/>
          <w:szCs w:val="28"/>
          <w:lang w:eastAsia="en-US"/>
        </w:rPr>
        <w:t>Медиафайлы</w:t>
      </w:r>
      <w:proofErr w:type="spellEnd"/>
    </w:p>
    <w:p w:rsidR="003C187C" w:rsidRPr="003C187C" w:rsidRDefault="003C187C" w:rsidP="00C07EAD">
      <w:pPr>
        <w:numPr>
          <w:ilvl w:val="0"/>
          <w:numId w:val="37"/>
        </w:numPr>
        <w:ind w:left="993" w:hanging="426"/>
        <w:rPr>
          <w:bCs/>
          <w:sz w:val="28"/>
          <w:szCs w:val="28"/>
          <w:lang w:eastAsia="en-US"/>
        </w:rPr>
      </w:pPr>
      <w:r w:rsidRPr="003C187C">
        <w:rPr>
          <w:bCs/>
          <w:sz w:val="28"/>
          <w:szCs w:val="28"/>
          <w:lang w:eastAsia="en-US"/>
        </w:rPr>
        <w:t>Библиотека</w:t>
      </w:r>
    </w:p>
    <w:p w:rsidR="003C187C" w:rsidRPr="003C187C" w:rsidRDefault="003C187C" w:rsidP="00C07EAD">
      <w:pPr>
        <w:numPr>
          <w:ilvl w:val="0"/>
          <w:numId w:val="37"/>
        </w:numPr>
        <w:ind w:left="993" w:hanging="426"/>
        <w:rPr>
          <w:bCs/>
          <w:sz w:val="28"/>
          <w:szCs w:val="28"/>
          <w:lang w:eastAsia="en-US"/>
        </w:rPr>
      </w:pPr>
      <w:r w:rsidRPr="003C187C">
        <w:rPr>
          <w:bCs/>
          <w:sz w:val="28"/>
          <w:szCs w:val="28"/>
          <w:lang w:eastAsia="en-US"/>
        </w:rPr>
        <w:t xml:space="preserve">Добавить новую </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Страницы</w:t>
      </w:r>
    </w:p>
    <w:p w:rsidR="003C187C" w:rsidRPr="003C187C" w:rsidRDefault="003C187C" w:rsidP="00C07EAD">
      <w:pPr>
        <w:numPr>
          <w:ilvl w:val="0"/>
          <w:numId w:val="38"/>
        </w:numPr>
        <w:ind w:left="993" w:hanging="426"/>
        <w:rPr>
          <w:bCs/>
          <w:sz w:val="28"/>
          <w:szCs w:val="28"/>
          <w:lang w:eastAsia="en-US"/>
        </w:rPr>
      </w:pPr>
      <w:r w:rsidRPr="003C187C">
        <w:rPr>
          <w:bCs/>
          <w:sz w:val="28"/>
          <w:szCs w:val="28"/>
          <w:lang w:eastAsia="en-US"/>
        </w:rPr>
        <w:t>Все страницы</w:t>
      </w:r>
    </w:p>
    <w:p w:rsidR="003C187C" w:rsidRPr="003C187C" w:rsidRDefault="003C187C" w:rsidP="00C07EAD">
      <w:pPr>
        <w:numPr>
          <w:ilvl w:val="0"/>
          <w:numId w:val="38"/>
        </w:numPr>
        <w:ind w:left="993" w:hanging="426"/>
        <w:rPr>
          <w:bCs/>
          <w:sz w:val="28"/>
          <w:szCs w:val="28"/>
          <w:lang w:eastAsia="en-US"/>
        </w:rPr>
      </w:pPr>
      <w:r w:rsidRPr="003C187C">
        <w:rPr>
          <w:bCs/>
          <w:sz w:val="28"/>
          <w:szCs w:val="28"/>
          <w:lang w:eastAsia="en-US"/>
        </w:rPr>
        <w:t xml:space="preserve">Добавить новую </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Комментарии</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Руководство</w:t>
      </w:r>
    </w:p>
    <w:p w:rsidR="003C187C" w:rsidRPr="003C187C" w:rsidRDefault="003C187C" w:rsidP="00C07EAD">
      <w:pPr>
        <w:numPr>
          <w:ilvl w:val="0"/>
          <w:numId w:val="39"/>
        </w:numPr>
        <w:ind w:left="993" w:hanging="426"/>
        <w:rPr>
          <w:bCs/>
          <w:sz w:val="28"/>
          <w:szCs w:val="28"/>
          <w:lang w:eastAsia="en-US"/>
        </w:rPr>
      </w:pPr>
      <w:r w:rsidRPr="003C187C">
        <w:rPr>
          <w:bCs/>
          <w:sz w:val="28"/>
          <w:szCs w:val="28"/>
          <w:lang w:eastAsia="en-US"/>
        </w:rPr>
        <w:t>Руководство</w:t>
      </w:r>
    </w:p>
    <w:p w:rsidR="003C187C" w:rsidRPr="003C187C" w:rsidRDefault="003C187C" w:rsidP="00C07EAD">
      <w:pPr>
        <w:numPr>
          <w:ilvl w:val="0"/>
          <w:numId w:val="39"/>
        </w:numPr>
        <w:ind w:left="993" w:hanging="426"/>
        <w:rPr>
          <w:bCs/>
          <w:sz w:val="28"/>
          <w:szCs w:val="28"/>
          <w:lang w:eastAsia="en-US"/>
        </w:rPr>
      </w:pPr>
      <w:r w:rsidRPr="003C187C">
        <w:rPr>
          <w:bCs/>
          <w:sz w:val="28"/>
          <w:szCs w:val="28"/>
          <w:lang w:eastAsia="en-US"/>
        </w:rPr>
        <w:t>Добавить нового участника</w:t>
      </w:r>
    </w:p>
    <w:p w:rsidR="003C187C" w:rsidRPr="003C187C" w:rsidRDefault="003C187C" w:rsidP="00C07EAD">
      <w:pPr>
        <w:numPr>
          <w:ilvl w:val="0"/>
          <w:numId w:val="39"/>
        </w:numPr>
        <w:ind w:left="993" w:hanging="426"/>
        <w:rPr>
          <w:bCs/>
          <w:sz w:val="28"/>
          <w:szCs w:val="28"/>
          <w:lang w:eastAsia="en-US"/>
        </w:rPr>
      </w:pPr>
      <w:r w:rsidRPr="003C187C">
        <w:rPr>
          <w:bCs/>
          <w:sz w:val="28"/>
          <w:szCs w:val="28"/>
          <w:lang w:eastAsia="en-US"/>
        </w:rPr>
        <w:t>Категория прав</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 xml:space="preserve">Внешний вид: </w:t>
      </w:r>
    </w:p>
    <w:p w:rsidR="003C187C" w:rsidRPr="003C187C" w:rsidRDefault="003C187C" w:rsidP="00C07EAD">
      <w:pPr>
        <w:numPr>
          <w:ilvl w:val="0"/>
          <w:numId w:val="40"/>
        </w:numPr>
        <w:ind w:left="993" w:hanging="426"/>
        <w:rPr>
          <w:bCs/>
          <w:sz w:val="28"/>
          <w:szCs w:val="28"/>
          <w:lang w:eastAsia="en-US"/>
        </w:rPr>
      </w:pPr>
      <w:r w:rsidRPr="003C187C">
        <w:rPr>
          <w:bCs/>
          <w:sz w:val="28"/>
          <w:szCs w:val="28"/>
          <w:lang w:eastAsia="en-US"/>
        </w:rPr>
        <w:t>Темы</w:t>
      </w:r>
    </w:p>
    <w:p w:rsidR="003C187C" w:rsidRPr="003C187C" w:rsidRDefault="003C187C" w:rsidP="00C07EAD">
      <w:pPr>
        <w:numPr>
          <w:ilvl w:val="0"/>
          <w:numId w:val="40"/>
        </w:numPr>
        <w:ind w:left="993" w:hanging="426"/>
        <w:rPr>
          <w:bCs/>
          <w:sz w:val="28"/>
          <w:szCs w:val="28"/>
          <w:lang w:eastAsia="en-US"/>
        </w:rPr>
      </w:pPr>
      <w:r w:rsidRPr="003C187C">
        <w:rPr>
          <w:bCs/>
          <w:sz w:val="28"/>
          <w:szCs w:val="28"/>
          <w:lang w:eastAsia="en-US"/>
        </w:rPr>
        <w:t>Настроить</w:t>
      </w:r>
    </w:p>
    <w:p w:rsidR="003C187C" w:rsidRPr="003C187C" w:rsidRDefault="003C187C" w:rsidP="00C07EAD">
      <w:pPr>
        <w:numPr>
          <w:ilvl w:val="0"/>
          <w:numId w:val="40"/>
        </w:numPr>
        <w:ind w:left="993" w:hanging="426"/>
        <w:rPr>
          <w:bCs/>
          <w:sz w:val="28"/>
          <w:szCs w:val="28"/>
          <w:lang w:eastAsia="en-US"/>
        </w:rPr>
      </w:pPr>
      <w:proofErr w:type="spellStart"/>
      <w:r w:rsidRPr="003C187C">
        <w:rPr>
          <w:bCs/>
          <w:sz w:val="28"/>
          <w:szCs w:val="28"/>
          <w:lang w:eastAsia="en-US"/>
        </w:rPr>
        <w:t>Виджеты</w:t>
      </w:r>
      <w:proofErr w:type="spellEnd"/>
    </w:p>
    <w:p w:rsidR="003C187C" w:rsidRPr="003C187C" w:rsidRDefault="003C187C" w:rsidP="00C07EAD">
      <w:pPr>
        <w:numPr>
          <w:ilvl w:val="0"/>
          <w:numId w:val="40"/>
        </w:numPr>
        <w:ind w:left="993" w:hanging="426"/>
        <w:rPr>
          <w:bCs/>
          <w:sz w:val="28"/>
          <w:szCs w:val="28"/>
          <w:lang w:eastAsia="en-US"/>
        </w:rPr>
      </w:pPr>
      <w:r w:rsidRPr="003C187C">
        <w:rPr>
          <w:bCs/>
          <w:sz w:val="28"/>
          <w:szCs w:val="28"/>
          <w:lang w:eastAsia="en-US"/>
        </w:rPr>
        <w:t>Меню</w:t>
      </w:r>
    </w:p>
    <w:p w:rsidR="003C187C" w:rsidRPr="003C187C" w:rsidRDefault="003C187C" w:rsidP="00C07EAD">
      <w:pPr>
        <w:numPr>
          <w:ilvl w:val="0"/>
          <w:numId w:val="40"/>
        </w:numPr>
        <w:ind w:left="993" w:hanging="426"/>
        <w:rPr>
          <w:bCs/>
          <w:sz w:val="28"/>
          <w:szCs w:val="28"/>
          <w:lang w:eastAsia="en-US"/>
        </w:rPr>
      </w:pPr>
      <w:r w:rsidRPr="003C187C">
        <w:rPr>
          <w:bCs/>
          <w:sz w:val="28"/>
          <w:szCs w:val="28"/>
          <w:lang w:eastAsia="en-US"/>
        </w:rPr>
        <w:t xml:space="preserve">Фон </w:t>
      </w:r>
    </w:p>
    <w:p w:rsidR="008E0593" w:rsidRPr="00C07EAD" w:rsidRDefault="003C187C" w:rsidP="00C07EAD">
      <w:pPr>
        <w:numPr>
          <w:ilvl w:val="0"/>
          <w:numId w:val="40"/>
        </w:numPr>
        <w:ind w:left="993" w:hanging="426"/>
        <w:rPr>
          <w:bCs/>
          <w:sz w:val="28"/>
          <w:szCs w:val="28"/>
          <w:lang w:eastAsia="en-US"/>
        </w:rPr>
      </w:pPr>
      <w:r w:rsidRPr="003C187C">
        <w:rPr>
          <w:bCs/>
          <w:sz w:val="28"/>
          <w:szCs w:val="28"/>
          <w:lang w:eastAsia="en-US"/>
        </w:rPr>
        <w:t>Редактор</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Плагины</w:t>
      </w:r>
    </w:p>
    <w:p w:rsidR="003C187C" w:rsidRPr="003C187C" w:rsidRDefault="003C187C" w:rsidP="00C07EAD">
      <w:pPr>
        <w:numPr>
          <w:ilvl w:val="0"/>
          <w:numId w:val="41"/>
        </w:numPr>
        <w:ind w:left="993" w:hanging="426"/>
        <w:rPr>
          <w:bCs/>
          <w:sz w:val="28"/>
          <w:szCs w:val="28"/>
          <w:lang w:eastAsia="en-US"/>
        </w:rPr>
      </w:pPr>
      <w:r w:rsidRPr="003C187C">
        <w:rPr>
          <w:bCs/>
          <w:sz w:val="28"/>
          <w:szCs w:val="28"/>
          <w:lang w:eastAsia="en-US"/>
        </w:rPr>
        <w:t xml:space="preserve">Установленные </w:t>
      </w:r>
    </w:p>
    <w:p w:rsidR="003C187C" w:rsidRPr="003C187C" w:rsidRDefault="003C187C" w:rsidP="00C07EAD">
      <w:pPr>
        <w:numPr>
          <w:ilvl w:val="0"/>
          <w:numId w:val="41"/>
        </w:numPr>
        <w:ind w:left="993" w:hanging="426"/>
        <w:rPr>
          <w:bCs/>
          <w:sz w:val="28"/>
          <w:szCs w:val="28"/>
          <w:lang w:eastAsia="en-US"/>
        </w:rPr>
      </w:pPr>
      <w:r w:rsidRPr="003C187C">
        <w:rPr>
          <w:bCs/>
          <w:sz w:val="28"/>
          <w:szCs w:val="28"/>
          <w:lang w:eastAsia="en-US"/>
        </w:rPr>
        <w:t>Добавить новый</w:t>
      </w:r>
    </w:p>
    <w:p w:rsidR="003C187C" w:rsidRPr="003C187C" w:rsidRDefault="003C187C" w:rsidP="00C07EAD">
      <w:pPr>
        <w:numPr>
          <w:ilvl w:val="0"/>
          <w:numId w:val="41"/>
        </w:numPr>
        <w:ind w:left="993" w:hanging="426"/>
        <w:rPr>
          <w:bCs/>
          <w:sz w:val="28"/>
          <w:szCs w:val="28"/>
          <w:lang w:eastAsia="en-US"/>
        </w:rPr>
      </w:pPr>
      <w:r w:rsidRPr="003C187C">
        <w:rPr>
          <w:bCs/>
          <w:sz w:val="28"/>
          <w:szCs w:val="28"/>
          <w:lang w:eastAsia="en-US"/>
        </w:rPr>
        <w:t>Редактор</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Пользователи</w:t>
      </w:r>
    </w:p>
    <w:p w:rsidR="003C187C" w:rsidRPr="003C187C" w:rsidRDefault="003C187C" w:rsidP="00C07EAD">
      <w:pPr>
        <w:numPr>
          <w:ilvl w:val="0"/>
          <w:numId w:val="42"/>
        </w:numPr>
        <w:ind w:left="993" w:hanging="426"/>
        <w:rPr>
          <w:bCs/>
          <w:sz w:val="28"/>
          <w:szCs w:val="28"/>
          <w:lang w:eastAsia="en-US"/>
        </w:rPr>
      </w:pPr>
      <w:r w:rsidRPr="003C187C">
        <w:rPr>
          <w:bCs/>
          <w:sz w:val="28"/>
          <w:szCs w:val="28"/>
          <w:lang w:eastAsia="en-US"/>
        </w:rPr>
        <w:t>Все пользователи</w:t>
      </w:r>
    </w:p>
    <w:p w:rsidR="003C187C" w:rsidRPr="003C187C" w:rsidRDefault="003C187C" w:rsidP="00C07EAD">
      <w:pPr>
        <w:numPr>
          <w:ilvl w:val="0"/>
          <w:numId w:val="42"/>
        </w:numPr>
        <w:ind w:left="993" w:hanging="426"/>
        <w:rPr>
          <w:bCs/>
          <w:sz w:val="28"/>
          <w:szCs w:val="28"/>
          <w:lang w:eastAsia="en-US"/>
        </w:rPr>
      </w:pPr>
      <w:r w:rsidRPr="003C187C">
        <w:rPr>
          <w:bCs/>
          <w:sz w:val="28"/>
          <w:szCs w:val="28"/>
          <w:lang w:eastAsia="en-US"/>
        </w:rPr>
        <w:t>Добавить нового</w:t>
      </w:r>
    </w:p>
    <w:p w:rsidR="003C187C" w:rsidRPr="003C187C" w:rsidRDefault="003C187C" w:rsidP="00C07EAD">
      <w:pPr>
        <w:numPr>
          <w:ilvl w:val="0"/>
          <w:numId w:val="42"/>
        </w:numPr>
        <w:ind w:left="993" w:hanging="426"/>
        <w:rPr>
          <w:bCs/>
          <w:sz w:val="28"/>
          <w:szCs w:val="28"/>
          <w:lang w:eastAsia="en-US"/>
        </w:rPr>
      </w:pPr>
      <w:r w:rsidRPr="003C187C">
        <w:rPr>
          <w:bCs/>
          <w:sz w:val="28"/>
          <w:szCs w:val="28"/>
          <w:lang w:eastAsia="en-US"/>
        </w:rPr>
        <w:t xml:space="preserve">Ваш профиль </w:t>
      </w:r>
    </w:p>
    <w:p w:rsidR="003C187C" w:rsidRPr="003C187C" w:rsidRDefault="003C187C" w:rsidP="00C07EAD">
      <w:pPr>
        <w:numPr>
          <w:ilvl w:val="0"/>
          <w:numId w:val="34"/>
        </w:numPr>
        <w:ind w:left="567" w:hanging="425"/>
        <w:rPr>
          <w:bCs/>
          <w:sz w:val="28"/>
          <w:szCs w:val="28"/>
          <w:lang w:eastAsia="en-US"/>
        </w:rPr>
      </w:pPr>
      <w:r w:rsidRPr="003C187C">
        <w:rPr>
          <w:bCs/>
          <w:sz w:val="28"/>
          <w:szCs w:val="28"/>
          <w:lang w:eastAsia="en-US"/>
        </w:rPr>
        <w:t xml:space="preserve"> Инструменты:</w:t>
      </w:r>
    </w:p>
    <w:p w:rsidR="003C187C" w:rsidRPr="003C187C" w:rsidRDefault="003C187C" w:rsidP="00C07EAD">
      <w:pPr>
        <w:numPr>
          <w:ilvl w:val="0"/>
          <w:numId w:val="43"/>
        </w:numPr>
        <w:ind w:left="993" w:hanging="426"/>
        <w:rPr>
          <w:bCs/>
          <w:sz w:val="28"/>
          <w:szCs w:val="28"/>
          <w:lang w:eastAsia="en-US"/>
        </w:rPr>
      </w:pPr>
      <w:r w:rsidRPr="003C187C">
        <w:rPr>
          <w:bCs/>
          <w:sz w:val="28"/>
          <w:szCs w:val="28"/>
          <w:lang w:eastAsia="en-US"/>
        </w:rPr>
        <w:t>Инструменты</w:t>
      </w:r>
    </w:p>
    <w:p w:rsidR="003C187C" w:rsidRPr="003C187C" w:rsidRDefault="003C187C" w:rsidP="00C07EAD">
      <w:pPr>
        <w:numPr>
          <w:ilvl w:val="0"/>
          <w:numId w:val="43"/>
        </w:numPr>
        <w:ind w:left="993" w:hanging="426"/>
        <w:rPr>
          <w:bCs/>
          <w:sz w:val="28"/>
          <w:szCs w:val="28"/>
          <w:lang w:eastAsia="en-US"/>
        </w:rPr>
      </w:pPr>
      <w:r w:rsidRPr="003C187C">
        <w:rPr>
          <w:bCs/>
          <w:sz w:val="28"/>
          <w:szCs w:val="28"/>
          <w:lang w:eastAsia="en-US"/>
        </w:rPr>
        <w:t>Экспорт</w:t>
      </w:r>
    </w:p>
    <w:p w:rsidR="003C187C" w:rsidRPr="003C187C" w:rsidRDefault="003C187C" w:rsidP="00C07EAD">
      <w:pPr>
        <w:numPr>
          <w:ilvl w:val="0"/>
          <w:numId w:val="43"/>
        </w:numPr>
        <w:ind w:left="993" w:hanging="426"/>
        <w:rPr>
          <w:bCs/>
          <w:sz w:val="28"/>
          <w:szCs w:val="28"/>
          <w:lang w:eastAsia="en-US"/>
        </w:rPr>
      </w:pPr>
      <w:r w:rsidRPr="003C187C">
        <w:rPr>
          <w:bCs/>
          <w:sz w:val="28"/>
          <w:szCs w:val="28"/>
          <w:lang w:eastAsia="en-US"/>
        </w:rPr>
        <w:t>Импорт</w:t>
      </w:r>
    </w:p>
    <w:p w:rsidR="003C187C" w:rsidRPr="003C187C" w:rsidRDefault="003C187C" w:rsidP="00C07EAD">
      <w:pPr>
        <w:numPr>
          <w:ilvl w:val="0"/>
          <w:numId w:val="34"/>
        </w:numPr>
        <w:ind w:left="709" w:hanging="567"/>
        <w:rPr>
          <w:bCs/>
          <w:sz w:val="28"/>
          <w:szCs w:val="28"/>
          <w:lang w:eastAsia="en-US"/>
        </w:rPr>
      </w:pPr>
      <w:r w:rsidRPr="003C187C">
        <w:rPr>
          <w:bCs/>
          <w:sz w:val="28"/>
          <w:szCs w:val="28"/>
          <w:lang w:eastAsia="en-US"/>
        </w:rPr>
        <w:t>Настройки</w:t>
      </w:r>
    </w:p>
    <w:p w:rsidR="003C187C" w:rsidRPr="003C187C" w:rsidRDefault="003C187C" w:rsidP="00C07EAD">
      <w:pPr>
        <w:numPr>
          <w:ilvl w:val="0"/>
          <w:numId w:val="44"/>
        </w:numPr>
        <w:ind w:left="993" w:hanging="426"/>
        <w:rPr>
          <w:bCs/>
          <w:sz w:val="28"/>
          <w:szCs w:val="28"/>
          <w:lang w:eastAsia="en-US"/>
        </w:rPr>
      </w:pPr>
      <w:r w:rsidRPr="003C187C">
        <w:rPr>
          <w:bCs/>
          <w:sz w:val="28"/>
          <w:szCs w:val="28"/>
          <w:lang w:eastAsia="en-US"/>
        </w:rPr>
        <w:t>Общие</w:t>
      </w:r>
    </w:p>
    <w:p w:rsidR="003C187C" w:rsidRPr="003C187C" w:rsidRDefault="003C187C" w:rsidP="00C07EAD">
      <w:pPr>
        <w:numPr>
          <w:ilvl w:val="0"/>
          <w:numId w:val="44"/>
        </w:numPr>
        <w:ind w:left="993" w:hanging="426"/>
        <w:rPr>
          <w:bCs/>
          <w:sz w:val="28"/>
          <w:szCs w:val="28"/>
          <w:lang w:eastAsia="en-US"/>
        </w:rPr>
      </w:pPr>
      <w:r w:rsidRPr="003C187C">
        <w:rPr>
          <w:bCs/>
          <w:sz w:val="28"/>
          <w:szCs w:val="28"/>
          <w:lang w:eastAsia="en-US"/>
        </w:rPr>
        <w:t>Написание</w:t>
      </w:r>
    </w:p>
    <w:p w:rsidR="003C187C" w:rsidRPr="003C187C" w:rsidRDefault="003C187C" w:rsidP="00C07EAD">
      <w:pPr>
        <w:numPr>
          <w:ilvl w:val="0"/>
          <w:numId w:val="44"/>
        </w:numPr>
        <w:ind w:left="993" w:hanging="426"/>
        <w:rPr>
          <w:bCs/>
          <w:sz w:val="28"/>
          <w:szCs w:val="28"/>
          <w:lang w:eastAsia="en-US"/>
        </w:rPr>
      </w:pPr>
      <w:r w:rsidRPr="003C187C">
        <w:rPr>
          <w:bCs/>
          <w:sz w:val="28"/>
          <w:szCs w:val="28"/>
          <w:lang w:eastAsia="en-US"/>
        </w:rPr>
        <w:t>Чтение</w:t>
      </w:r>
    </w:p>
    <w:p w:rsidR="003C187C" w:rsidRPr="003C187C" w:rsidRDefault="003C187C" w:rsidP="00C07EAD">
      <w:pPr>
        <w:numPr>
          <w:ilvl w:val="0"/>
          <w:numId w:val="44"/>
        </w:numPr>
        <w:ind w:left="993" w:hanging="426"/>
        <w:rPr>
          <w:bCs/>
          <w:sz w:val="28"/>
          <w:szCs w:val="28"/>
          <w:lang w:eastAsia="en-US"/>
        </w:rPr>
      </w:pPr>
      <w:r w:rsidRPr="003C187C">
        <w:rPr>
          <w:bCs/>
          <w:sz w:val="28"/>
          <w:szCs w:val="28"/>
          <w:lang w:eastAsia="en-US"/>
        </w:rPr>
        <w:t>Обсуждение</w:t>
      </w:r>
    </w:p>
    <w:p w:rsidR="003C187C" w:rsidRPr="003C187C" w:rsidRDefault="003C187C" w:rsidP="00C07EAD">
      <w:pPr>
        <w:numPr>
          <w:ilvl w:val="0"/>
          <w:numId w:val="44"/>
        </w:numPr>
        <w:ind w:left="993" w:hanging="426"/>
        <w:rPr>
          <w:bCs/>
          <w:sz w:val="28"/>
          <w:szCs w:val="28"/>
          <w:lang w:eastAsia="en-US"/>
        </w:rPr>
      </w:pPr>
      <w:proofErr w:type="spellStart"/>
      <w:r w:rsidRPr="003C187C">
        <w:rPr>
          <w:bCs/>
          <w:sz w:val="28"/>
          <w:szCs w:val="28"/>
          <w:lang w:eastAsia="en-US"/>
        </w:rPr>
        <w:t>Медиафайлы</w:t>
      </w:r>
      <w:proofErr w:type="spellEnd"/>
    </w:p>
    <w:p w:rsidR="003C187C" w:rsidRPr="003C187C" w:rsidRDefault="003C187C" w:rsidP="00C07EAD">
      <w:pPr>
        <w:numPr>
          <w:ilvl w:val="0"/>
          <w:numId w:val="44"/>
        </w:numPr>
        <w:ind w:left="993" w:hanging="426"/>
        <w:rPr>
          <w:bCs/>
          <w:sz w:val="28"/>
          <w:szCs w:val="28"/>
          <w:lang w:eastAsia="en-US"/>
        </w:rPr>
      </w:pPr>
      <w:r w:rsidRPr="003C187C">
        <w:rPr>
          <w:bCs/>
          <w:sz w:val="28"/>
          <w:szCs w:val="28"/>
          <w:lang w:eastAsia="en-US"/>
        </w:rPr>
        <w:t>Постоянные ссылки</w:t>
      </w:r>
    </w:p>
    <w:p w:rsidR="003C187C" w:rsidRPr="003C187C" w:rsidRDefault="003C187C" w:rsidP="008E0593">
      <w:pPr>
        <w:keepNext/>
        <w:keepLines/>
        <w:numPr>
          <w:ilvl w:val="2"/>
          <w:numId w:val="15"/>
        </w:numPr>
        <w:spacing w:before="240"/>
        <w:ind w:left="1276" w:hanging="850"/>
        <w:outlineLvl w:val="0"/>
        <w:rPr>
          <w:b/>
          <w:sz w:val="32"/>
          <w:szCs w:val="32"/>
          <w:lang w:eastAsia="en-US"/>
        </w:rPr>
      </w:pPr>
      <w:bookmarkStart w:id="48" w:name="_Toc470120512"/>
      <w:bookmarkStart w:id="49" w:name="_Toc481488171"/>
      <w:bookmarkStart w:id="50" w:name="_Toc513507896"/>
      <w:r w:rsidRPr="003C187C">
        <w:rPr>
          <w:b/>
          <w:sz w:val="32"/>
          <w:szCs w:val="32"/>
          <w:lang w:eastAsia="en-US"/>
        </w:rPr>
        <w:lastRenderedPageBreak/>
        <w:t>Требования к численности и квалификации персонала системы и режиму его работы</w:t>
      </w:r>
      <w:bookmarkEnd w:id="48"/>
      <w:bookmarkEnd w:id="49"/>
      <w:bookmarkEnd w:id="50"/>
    </w:p>
    <w:p w:rsidR="003C187C" w:rsidRPr="003C187C" w:rsidRDefault="003C187C" w:rsidP="003C187C">
      <w:pPr>
        <w:rPr>
          <w:color w:val="000000"/>
          <w:sz w:val="28"/>
          <w:szCs w:val="28"/>
          <w:lang w:eastAsia="en-US"/>
        </w:rPr>
      </w:pPr>
    </w:p>
    <w:p w:rsidR="003C187C" w:rsidRPr="003C187C" w:rsidRDefault="00D01245" w:rsidP="00D01245">
      <w:pPr>
        <w:jc w:val="both"/>
        <w:rPr>
          <w:b/>
          <w:lang w:eastAsia="en-US"/>
        </w:rPr>
      </w:pPr>
      <w:r>
        <w:rPr>
          <w:b/>
          <w:sz w:val="28"/>
          <w:lang w:eastAsia="en-US"/>
        </w:rPr>
        <w:t>Классы пользователей</w:t>
      </w:r>
    </w:p>
    <w:p w:rsidR="003C187C" w:rsidRPr="003C187C" w:rsidRDefault="003C187C" w:rsidP="008E0593">
      <w:pPr>
        <w:jc w:val="both"/>
        <w:rPr>
          <w:sz w:val="28"/>
          <w:lang w:eastAsia="en-US"/>
        </w:rPr>
      </w:pPr>
      <w:r w:rsidRPr="003C187C">
        <w:rPr>
          <w:sz w:val="28"/>
          <w:lang w:eastAsia="en-US"/>
        </w:rPr>
        <w:t>Информация, размещаемая на сайте, является общедоступной.</w:t>
      </w:r>
    </w:p>
    <w:p w:rsidR="003C187C" w:rsidRPr="003C187C" w:rsidRDefault="003C187C" w:rsidP="008E0593">
      <w:pPr>
        <w:jc w:val="both"/>
        <w:rPr>
          <w:sz w:val="28"/>
          <w:lang w:eastAsia="en-US"/>
        </w:rPr>
      </w:pPr>
      <w:r w:rsidRPr="003C187C">
        <w:rPr>
          <w:sz w:val="28"/>
          <w:lang w:eastAsia="en-US"/>
        </w:rPr>
        <w:t>Пользователей сайта можно разделить на 3 части в соответствии с правами доступа:</w:t>
      </w:r>
    </w:p>
    <w:p w:rsidR="003C187C" w:rsidRPr="003C187C" w:rsidRDefault="003C187C" w:rsidP="008E0593">
      <w:pPr>
        <w:numPr>
          <w:ilvl w:val="0"/>
          <w:numId w:val="27"/>
        </w:numPr>
        <w:spacing w:before="60" w:after="60"/>
        <w:ind w:left="3050" w:hanging="2341"/>
        <w:jc w:val="both"/>
        <w:rPr>
          <w:sz w:val="28"/>
        </w:rPr>
      </w:pPr>
      <w:r w:rsidRPr="003C187C">
        <w:rPr>
          <w:sz w:val="28"/>
        </w:rPr>
        <w:t>Посетители</w:t>
      </w:r>
    </w:p>
    <w:p w:rsidR="003C187C" w:rsidRPr="003C187C" w:rsidRDefault="003C187C" w:rsidP="008E0593">
      <w:pPr>
        <w:numPr>
          <w:ilvl w:val="0"/>
          <w:numId w:val="26"/>
        </w:numPr>
        <w:spacing w:before="60" w:after="60"/>
        <w:ind w:left="3050" w:hanging="2341"/>
        <w:jc w:val="both"/>
        <w:rPr>
          <w:sz w:val="28"/>
        </w:rPr>
      </w:pPr>
      <w:r w:rsidRPr="003C187C">
        <w:rPr>
          <w:sz w:val="28"/>
        </w:rPr>
        <w:t>Редактор (сотрудник Заказчика)</w:t>
      </w:r>
    </w:p>
    <w:p w:rsidR="003C187C" w:rsidRPr="003C187C" w:rsidRDefault="003C187C" w:rsidP="008E0593">
      <w:pPr>
        <w:numPr>
          <w:ilvl w:val="0"/>
          <w:numId w:val="26"/>
        </w:numPr>
        <w:spacing w:before="60" w:after="60"/>
        <w:ind w:left="3050" w:hanging="2341"/>
        <w:jc w:val="both"/>
        <w:rPr>
          <w:sz w:val="28"/>
        </w:rPr>
      </w:pPr>
      <w:r w:rsidRPr="003C187C">
        <w:rPr>
          <w:sz w:val="28"/>
        </w:rPr>
        <w:t>Администратор (сотрудник Исполнителя)</w:t>
      </w:r>
    </w:p>
    <w:p w:rsidR="003C187C" w:rsidRPr="003C187C" w:rsidRDefault="003C187C" w:rsidP="008E0593">
      <w:pPr>
        <w:jc w:val="both"/>
        <w:rPr>
          <w:sz w:val="28"/>
          <w:lang w:eastAsia="en-US"/>
        </w:rPr>
      </w:pPr>
      <w:r w:rsidRPr="003C187C">
        <w:rPr>
          <w:b/>
          <w:sz w:val="28"/>
          <w:lang w:eastAsia="en-US"/>
        </w:rPr>
        <w:t>Посетители</w:t>
      </w:r>
      <w:r w:rsidRPr="003C187C">
        <w:rPr>
          <w:sz w:val="28"/>
          <w:lang w:eastAsia="en-US"/>
        </w:rPr>
        <w:t xml:space="preserve"> имеют доступ только к общедоступной части сайта.</w:t>
      </w:r>
    </w:p>
    <w:p w:rsidR="003C187C" w:rsidRPr="003C187C" w:rsidRDefault="003C187C" w:rsidP="008E0593">
      <w:pPr>
        <w:jc w:val="both"/>
        <w:rPr>
          <w:sz w:val="28"/>
          <w:lang w:eastAsia="en-US"/>
        </w:rPr>
      </w:pPr>
      <w:r w:rsidRPr="003C187C">
        <w:rPr>
          <w:sz w:val="28"/>
          <w:lang w:eastAsia="en-US"/>
        </w:rPr>
        <w:t>Доступ к административной части имеют пользователи с правами редактора и администратора.</w:t>
      </w:r>
    </w:p>
    <w:p w:rsidR="003C187C" w:rsidRPr="003C187C" w:rsidRDefault="003C187C" w:rsidP="008E0593">
      <w:pPr>
        <w:jc w:val="both"/>
        <w:rPr>
          <w:sz w:val="28"/>
          <w:lang w:eastAsia="en-US"/>
        </w:rPr>
      </w:pPr>
      <w:r w:rsidRPr="003C187C">
        <w:rPr>
          <w:b/>
          <w:sz w:val="28"/>
          <w:lang w:eastAsia="en-US"/>
        </w:rPr>
        <w:t>Редактор</w:t>
      </w:r>
      <w:r w:rsidRPr="003C187C">
        <w:rPr>
          <w:sz w:val="28"/>
          <w:lang w:eastAsia="en-US"/>
        </w:rPr>
        <w:t xml:space="preserve"> может редактировать материалы разделов.</w:t>
      </w:r>
    </w:p>
    <w:p w:rsidR="003C187C" w:rsidRPr="003C187C" w:rsidRDefault="003C187C" w:rsidP="008E0593">
      <w:pPr>
        <w:jc w:val="both"/>
        <w:rPr>
          <w:sz w:val="28"/>
          <w:lang w:eastAsia="en-US"/>
        </w:rPr>
      </w:pPr>
      <w:r w:rsidRPr="003C187C">
        <w:rPr>
          <w:b/>
          <w:sz w:val="28"/>
          <w:lang w:eastAsia="en-US"/>
        </w:rPr>
        <w:t>Администратор</w:t>
      </w:r>
      <w:r w:rsidRPr="003C187C">
        <w:rPr>
          <w:sz w:val="28"/>
          <w:lang w:eastAsia="en-US"/>
        </w:rPr>
        <w:t xml:space="preserve"> может выполнять все те же действия, что и Редактор, и кроме того:</w:t>
      </w:r>
    </w:p>
    <w:p w:rsidR="003C187C" w:rsidRPr="003C187C" w:rsidRDefault="003C187C" w:rsidP="008E0593">
      <w:pPr>
        <w:numPr>
          <w:ilvl w:val="0"/>
          <w:numId w:val="29"/>
        </w:numPr>
        <w:tabs>
          <w:tab w:val="clear" w:pos="926"/>
          <w:tab w:val="num" w:pos="-1056"/>
        </w:tabs>
        <w:spacing w:before="60" w:after="60"/>
        <w:ind w:left="1068"/>
        <w:jc w:val="both"/>
        <w:rPr>
          <w:sz w:val="28"/>
        </w:rPr>
      </w:pPr>
      <w:r w:rsidRPr="003C187C">
        <w:rPr>
          <w:sz w:val="28"/>
        </w:rPr>
        <w:t>добавлять пользователей с правами Редактора;</w:t>
      </w:r>
    </w:p>
    <w:p w:rsidR="003C187C" w:rsidRPr="003C187C" w:rsidRDefault="003C187C" w:rsidP="008E0593">
      <w:pPr>
        <w:numPr>
          <w:ilvl w:val="0"/>
          <w:numId w:val="29"/>
        </w:numPr>
        <w:tabs>
          <w:tab w:val="clear" w:pos="926"/>
          <w:tab w:val="num" w:pos="-1056"/>
        </w:tabs>
        <w:spacing w:before="60" w:after="60"/>
        <w:ind w:left="1068"/>
        <w:jc w:val="both"/>
        <w:rPr>
          <w:sz w:val="28"/>
        </w:rPr>
      </w:pPr>
      <w:r w:rsidRPr="003C187C">
        <w:rPr>
          <w:sz w:val="28"/>
        </w:rPr>
        <w:t>добавлять и удалять разделы сайта.</w:t>
      </w:r>
    </w:p>
    <w:p w:rsidR="003C187C" w:rsidRPr="003C187C" w:rsidRDefault="003C187C" w:rsidP="008E0593">
      <w:pPr>
        <w:jc w:val="both"/>
        <w:rPr>
          <w:sz w:val="28"/>
          <w:lang w:eastAsia="en-US"/>
        </w:rPr>
      </w:pPr>
      <w:r w:rsidRPr="003C187C">
        <w:rPr>
          <w:sz w:val="28"/>
          <w:lang w:eastAsia="en-US"/>
        </w:rPr>
        <w:t>Доступ к административной части должен осуществляться с использованием уникального логина и пароля. Логин выдается администратором сайта. Пароль генерируется автоматически и высылается пользователю на адрес, указанный при регистрации. В первый раз при попытке войти в административную часть система должна предлагать пользователю сменить пароль (ввести вручную новый пароль).</w:t>
      </w:r>
    </w:p>
    <w:p w:rsidR="003C187C" w:rsidRPr="003C187C" w:rsidRDefault="003C187C" w:rsidP="008E0593">
      <w:pPr>
        <w:jc w:val="both"/>
        <w:rPr>
          <w:sz w:val="28"/>
          <w:lang w:eastAsia="en-US"/>
        </w:rPr>
      </w:pPr>
      <w:r w:rsidRPr="003C187C">
        <w:rPr>
          <w:sz w:val="28"/>
          <w:lang w:eastAsia="en-US"/>
        </w:rPr>
        <w:t>Для обеспечения защиты от несанкционированного доступа к административной части при составлении паролей рекомендуется придерживаться следующих правил:</w:t>
      </w:r>
    </w:p>
    <w:p w:rsidR="003C187C" w:rsidRPr="001A414E" w:rsidRDefault="003C187C" w:rsidP="008E0593">
      <w:pPr>
        <w:pStyle w:val="3"/>
        <w:numPr>
          <w:ilvl w:val="0"/>
          <w:numId w:val="46"/>
        </w:numPr>
        <w:rPr>
          <w:sz w:val="28"/>
        </w:rPr>
      </w:pPr>
      <w:r w:rsidRPr="001A414E">
        <w:rPr>
          <w:sz w:val="28"/>
        </w:rPr>
        <w:t>Длина пароля должна быть не менее 8 символов.</w:t>
      </w:r>
    </w:p>
    <w:p w:rsidR="003C187C" w:rsidRPr="003C187C" w:rsidRDefault="003C187C" w:rsidP="008E0593">
      <w:pPr>
        <w:numPr>
          <w:ilvl w:val="0"/>
          <w:numId w:val="26"/>
        </w:numPr>
        <w:tabs>
          <w:tab w:val="clear" w:pos="926"/>
          <w:tab w:val="num" w:pos="-1198"/>
        </w:tabs>
        <w:spacing w:before="60" w:after="60"/>
        <w:jc w:val="both"/>
        <w:rPr>
          <w:sz w:val="28"/>
        </w:rPr>
      </w:pPr>
      <w:r w:rsidRPr="003C187C">
        <w:rPr>
          <w:sz w:val="28"/>
        </w:rPr>
        <w:t xml:space="preserve">Пароль должен состоять из цифр и латинских букв в разных регистрах; желательно включать в пароль другие символы, имеющиеся на клавиатуре (например, символы </w:t>
      </w:r>
      <w:proofErr w:type="gramStart"/>
      <w:r w:rsidRPr="003C187C">
        <w:rPr>
          <w:sz w:val="28"/>
        </w:rPr>
        <w:t>/ ?</w:t>
      </w:r>
      <w:proofErr w:type="gramEnd"/>
      <w:r w:rsidRPr="003C187C">
        <w:rPr>
          <w:sz w:val="28"/>
        </w:rPr>
        <w:t xml:space="preserve"> ! </w:t>
      </w:r>
      <w:proofErr w:type="gramStart"/>
      <w:r w:rsidRPr="003C187C">
        <w:rPr>
          <w:sz w:val="28"/>
        </w:rPr>
        <w:t>&lt; &gt;</w:t>
      </w:r>
      <w:proofErr w:type="gramEnd"/>
      <w:r w:rsidRPr="003C187C">
        <w:rPr>
          <w:sz w:val="28"/>
        </w:rPr>
        <w:t xml:space="preserve"> [ ] { } и т.д.)</w:t>
      </w:r>
    </w:p>
    <w:p w:rsidR="003C187C" w:rsidRPr="003C187C" w:rsidRDefault="003C187C" w:rsidP="008E0593">
      <w:pPr>
        <w:numPr>
          <w:ilvl w:val="0"/>
          <w:numId w:val="26"/>
        </w:numPr>
        <w:tabs>
          <w:tab w:val="clear" w:pos="926"/>
          <w:tab w:val="num" w:pos="-1198"/>
        </w:tabs>
        <w:spacing w:before="60" w:after="60"/>
        <w:jc w:val="both"/>
        <w:rPr>
          <w:sz w:val="28"/>
        </w:rPr>
      </w:pPr>
      <w:r w:rsidRPr="003C187C">
        <w:rPr>
          <w:sz w:val="28"/>
        </w:rPr>
        <w:t>Пароль не должен являться словарным словом или набором символов, находящихся рядом на клавиатуре. В идеале пароль должен состоять из бессмысленного набора символов.</w:t>
      </w:r>
    </w:p>
    <w:p w:rsidR="003C187C" w:rsidRPr="001A414E" w:rsidRDefault="003C187C" w:rsidP="008E0593">
      <w:pPr>
        <w:pStyle w:val="3"/>
        <w:rPr>
          <w:sz w:val="28"/>
        </w:rPr>
      </w:pPr>
      <w:r w:rsidRPr="001A414E">
        <w:rPr>
          <w:sz w:val="28"/>
        </w:rPr>
        <w:t>Все пароли необходимо менять с определенной периодичностью, оптимальный срок - от трех месяцев до года.</w:t>
      </w:r>
    </w:p>
    <w:p w:rsidR="003C187C" w:rsidRPr="003C187C" w:rsidRDefault="003C187C" w:rsidP="008E0593">
      <w:pPr>
        <w:jc w:val="both"/>
        <w:rPr>
          <w:color w:val="000000"/>
          <w:sz w:val="28"/>
          <w:szCs w:val="28"/>
          <w:lang w:eastAsia="en-US"/>
        </w:rPr>
      </w:pPr>
      <w:r w:rsidRPr="003C187C">
        <w:rPr>
          <w:color w:val="000000"/>
          <w:sz w:val="28"/>
          <w:szCs w:val="28"/>
          <w:lang w:eastAsia="en-US"/>
        </w:rPr>
        <w:t xml:space="preserve">Для эксплуатации веб-интерфейса системы динамического управления наполнением от администратора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 (например, MS IE 6.0 или выше). </w:t>
      </w:r>
    </w:p>
    <w:p w:rsidR="003C187C" w:rsidRPr="003C187C" w:rsidRDefault="003C187C" w:rsidP="008E0593">
      <w:pPr>
        <w:jc w:val="both"/>
        <w:rPr>
          <w:color w:val="000000"/>
          <w:sz w:val="28"/>
          <w:szCs w:val="28"/>
          <w:lang w:eastAsia="en-US"/>
        </w:rPr>
      </w:pPr>
      <w:r w:rsidRPr="003C187C">
        <w:rPr>
          <w:color w:val="000000"/>
          <w:sz w:val="28"/>
          <w:szCs w:val="28"/>
          <w:lang w:eastAsia="en-US"/>
        </w:rPr>
        <w:lastRenderedPageBreak/>
        <w:t xml:space="preserve">Администратор, </w:t>
      </w:r>
      <w:r w:rsidRPr="003C187C">
        <w:rPr>
          <w:sz w:val="28"/>
          <w:szCs w:val="28"/>
          <w:lang w:eastAsia="en-US"/>
        </w:rPr>
        <w:t>Редактор</w:t>
      </w:r>
      <w:r w:rsidRPr="003C187C">
        <w:rPr>
          <w:color w:val="000000"/>
          <w:sz w:val="28"/>
          <w:szCs w:val="28"/>
          <w:lang w:eastAsia="en-US"/>
        </w:rPr>
        <w:t xml:space="preserve">: уверенный пользователь сети Интернет, знание </w:t>
      </w:r>
      <w:proofErr w:type="spellStart"/>
      <w:r w:rsidRPr="003C187C">
        <w:rPr>
          <w:color w:val="000000"/>
          <w:sz w:val="28"/>
          <w:szCs w:val="28"/>
          <w:lang w:eastAsia="en-US"/>
        </w:rPr>
        <w:t>Microsoft</w:t>
      </w:r>
      <w:proofErr w:type="spellEnd"/>
      <w:r w:rsidRPr="003C187C">
        <w:rPr>
          <w:color w:val="000000"/>
          <w:sz w:val="28"/>
          <w:szCs w:val="28"/>
          <w:lang w:eastAsia="en-US"/>
        </w:rPr>
        <w:t xml:space="preserve"> </w:t>
      </w:r>
      <w:proofErr w:type="spellStart"/>
      <w:r w:rsidRPr="003C187C">
        <w:rPr>
          <w:color w:val="000000"/>
          <w:sz w:val="28"/>
          <w:szCs w:val="28"/>
          <w:lang w:eastAsia="en-US"/>
        </w:rPr>
        <w:t>Word</w:t>
      </w:r>
      <w:proofErr w:type="spellEnd"/>
      <w:r w:rsidRPr="003C187C">
        <w:rPr>
          <w:color w:val="000000"/>
          <w:sz w:val="28"/>
          <w:szCs w:val="28"/>
          <w:lang w:eastAsia="en-US"/>
        </w:rPr>
        <w:t>.</w:t>
      </w:r>
    </w:p>
    <w:p w:rsidR="003C187C" w:rsidRPr="003C187C" w:rsidRDefault="003C187C" w:rsidP="008E0593">
      <w:pPr>
        <w:jc w:val="both"/>
        <w:rPr>
          <w:color w:val="000000"/>
          <w:sz w:val="28"/>
          <w:szCs w:val="28"/>
          <w:lang w:eastAsia="en-US"/>
        </w:rPr>
      </w:pPr>
      <w:r w:rsidRPr="003C187C">
        <w:rPr>
          <w:color w:val="000000"/>
          <w:sz w:val="28"/>
          <w:szCs w:val="28"/>
          <w:lang w:eastAsia="en-US"/>
        </w:rPr>
        <w:t>Прочие пользователи: уверен</w:t>
      </w:r>
      <w:r w:rsidR="001A414E">
        <w:rPr>
          <w:color w:val="000000"/>
          <w:sz w:val="28"/>
          <w:szCs w:val="28"/>
          <w:lang w:eastAsia="en-US"/>
        </w:rPr>
        <w:t>ный пользователь сети Интернет.</w:t>
      </w:r>
    </w:p>
    <w:p w:rsidR="003C187C" w:rsidRPr="00155064" w:rsidRDefault="003C187C" w:rsidP="008E0593">
      <w:pPr>
        <w:pStyle w:val="af1"/>
        <w:keepNext/>
        <w:keepLines/>
        <w:numPr>
          <w:ilvl w:val="2"/>
          <w:numId w:val="15"/>
        </w:numPr>
        <w:spacing w:before="240"/>
        <w:ind w:left="851" w:hanging="851"/>
        <w:jc w:val="both"/>
        <w:outlineLvl w:val="0"/>
        <w:rPr>
          <w:b/>
          <w:sz w:val="32"/>
          <w:szCs w:val="32"/>
          <w:lang w:eastAsia="en-US"/>
        </w:rPr>
      </w:pPr>
      <w:bookmarkStart w:id="51" w:name="_Toc470120513"/>
      <w:r w:rsidRPr="00155064">
        <w:rPr>
          <w:b/>
          <w:sz w:val="32"/>
          <w:szCs w:val="32"/>
          <w:lang w:eastAsia="en-US"/>
        </w:rPr>
        <w:t xml:space="preserve"> </w:t>
      </w:r>
      <w:bookmarkStart w:id="52" w:name="_Toc481488172"/>
      <w:bookmarkStart w:id="53" w:name="_Toc513507897"/>
      <w:r w:rsidRPr="00155064">
        <w:rPr>
          <w:b/>
          <w:sz w:val="32"/>
          <w:szCs w:val="32"/>
          <w:lang w:eastAsia="en-US"/>
        </w:rPr>
        <w:t>Требования к графическому дизайну сайта</w:t>
      </w:r>
      <w:bookmarkEnd w:id="51"/>
      <w:bookmarkEnd w:id="52"/>
      <w:bookmarkEnd w:id="53"/>
    </w:p>
    <w:p w:rsidR="003C187C" w:rsidRPr="003C187C" w:rsidRDefault="003C187C" w:rsidP="008E0593">
      <w:pPr>
        <w:jc w:val="both"/>
        <w:rPr>
          <w:bCs/>
          <w:color w:val="000000"/>
          <w:sz w:val="28"/>
          <w:szCs w:val="28"/>
          <w:lang w:eastAsia="en-US"/>
        </w:rPr>
      </w:pPr>
      <w:r w:rsidRPr="003C187C">
        <w:rPr>
          <w:bCs/>
          <w:color w:val="000000"/>
          <w:sz w:val="28"/>
          <w:szCs w:val="28"/>
          <w:lang w:eastAsia="en-US"/>
        </w:rPr>
        <w:t>При разработке сайта должны быть использованы преимущественно светлые и контрастные цветовые решения.  Оформление должно быть разработано в достаточно консервативном ключе. На первой странице не должно быть большого объема текстовой информации.</w:t>
      </w:r>
    </w:p>
    <w:p w:rsidR="003C187C" w:rsidRPr="00155064" w:rsidRDefault="003C187C" w:rsidP="008E0593">
      <w:pPr>
        <w:pStyle w:val="af1"/>
        <w:keepNext/>
        <w:keepLines/>
        <w:numPr>
          <w:ilvl w:val="3"/>
          <w:numId w:val="15"/>
        </w:numPr>
        <w:spacing w:before="240"/>
        <w:ind w:left="1843" w:hanging="1134"/>
        <w:jc w:val="both"/>
        <w:outlineLvl w:val="0"/>
        <w:rPr>
          <w:b/>
          <w:sz w:val="32"/>
          <w:szCs w:val="32"/>
          <w:lang w:eastAsia="en-US"/>
        </w:rPr>
      </w:pPr>
      <w:bookmarkStart w:id="54" w:name="_Toc481488173"/>
      <w:bookmarkStart w:id="55" w:name="_Toc513507898"/>
      <w:r w:rsidRPr="00155064">
        <w:rPr>
          <w:b/>
          <w:sz w:val="32"/>
          <w:szCs w:val="32"/>
          <w:lang w:eastAsia="en-US"/>
        </w:rPr>
        <w:t>П</w:t>
      </w:r>
      <w:r w:rsidR="00155064">
        <w:rPr>
          <w:b/>
          <w:sz w:val="32"/>
          <w:szCs w:val="32"/>
          <w:lang w:eastAsia="en-US"/>
        </w:rPr>
        <w:t>орядок утверждения дизайн-</w:t>
      </w:r>
      <w:r w:rsidR="00B06C42">
        <w:rPr>
          <w:b/>
          <w:sz w:val="32"/>
          <w:szCs w:val="32"/>
          <w:lang w:eastAsia="en-US"/>
        </w:rPr>
        <w:t>концеп</w:t>
      </w:r>
      <w:r w:rsidR="00B06C42" w:rsidRPr="00155064">
        <w:rPr>
          <w:b/>
          <w:sz w:val="32"/>
          <w:szCs w:val="32"/>
          <w:lang w:eastAsia="en-US"/>
        </w:rPr>
        <w:t>ции</w:t>
      </w:r>
      <w:bookmarkEnd w:id="54"/>
      <w:bookmarkEnd w:id="55"/>
    </w:p>
    <w:p w:rsidR="003C187C" w:rsidRPr="003C187C" w:rsidRDefault="003C187C" w:rsidP="008E0593">
      <w:pPr>
        <w:jc w:val="both"/>
        <w:rPr>
          <w:bCs/>
          <w:sz w:val="28"/>
          <w:szCs w:val="28"/>
          <w:lang w:eastAsia="en-US"/>
        </w:rPr>
      </w:pPr>
      <w:r w:rsidRPr="003C187C">
        <w:rPr>
          <w:bCs/>
          <w:sz w:val="28"/>
          <w:szCs w:val="28"/>
          <w:lang w:eastAsia="en-US"/>
        </w:rPr>
        <w:t xml:space="preserve">Под дизайн-концепцией понимается вариант оформления главной страницы и графическая оболочка внутренних страниц, демонстрирующие общее визуальное (композиционное, цветовое, шрифтовое, навигационное) решение основных страниц сайта. Дизайн-концепция представляется в виде файла (нескольких файлов) в растровом формате или в распечатке по согласованию сторон. </w:t>
      </w:r>
    </w:p>
    <w:p w:rsidR="003C187C" w:rsidRPr="003C187C" w:rsidRDefault="003C187C" w:rsidP="008E0593">
      <w:pPr>
        <w:jc w:val="both"/>
        <w:rPr>
          <w:bCs/>
          <w:sz w:val="28"/>
          <w:szCs w:val="28"/>
          <w:lang w:eastAsia="en-US"/>
        </w:rPr>
      </w:pPr>
      <w:r w:rsidRPr="003C187C">
        <w:rPr>
          <w:bCs/>
          <w:sz w:val="28"/>
          <w:szCs w:val="28"/>
          <w:lang w:eastAsia="en-US"/>
        </w:rPr>
        <w:t xml:space="preserve">Если представленная Разработчиком дизайн-концепция удовлетворяет Заказчика, он должен утвердить ее в течение пяти рабочих дней с момента представления. При этом он может направить Исполнителю список частных доработок, не затрагивающих общую структуру страниц </w:t>
      </w:r>
    </w:p>
    <w:p w:rsidR="003C187C" w:rsidRPr="003C187C" w:rsidRDefault="003C187C" w:rsidP="008E0593">
      <w:pPr>
        <w:jc w:val="both"/>
        <w:rPr>
          <w:bCs/>
          <w:sz w:val="28"/>
          <w:szCs w:val="28"/>
          <w:lang w:eastAsia="en-US"/>
        </w:rPr>
      </w:pPr>
      <w:r w:rsidRPr="003C187C">
        <w:rPr>
          <w:bCs/>
          <w:sz w:val="28"/>
          <w:szCs w:val="28"/>
          <w:lang w:eastAsia="en-US"/>
        </w:rPr>
        <w:t>и их стилевое решение. Указанные доработки производятся параллельно разработкой программных модулей сайта. Внесение изменений в диз</w:t>
      </w:r>
      <w:r w:rsidR="00FF2EE7">
        <w:rPr>
          <w:bCs/>
          <w:sz w:val="28"/>
          <w:szCs w:val="28"/>
          <w:lang w:eastAsia="en-US"/>
        </w:rPr>
        <w:t xml:space="preserve">айн-концепцию после ее приемки </w:t>
      </w:r>
      <w:r w:rsidRPr="003C187C">
        <w:rPr>
          <w:bCs/>
          <w:sz w:val="28"/>
          <w:szCs w:val="28"/>
          <w:lang w:eastAsia="en-US"/>
        </w:rPr>
        <w:t>допускается только по дополнительному соглашению сторон.</w:t>
      </w:r>
    </w:p>
    <w:p w:rsidR="003C187C" w:rsidRPr="003C187C" w:rsidRDefault="003C187C" w:rsidP="008E0593">
      <w:pPr>
        <w:jc w:val="both"/>
        <w:rPr>
          <w:bCs/>
          <w:sz w:val="28"/>
          <w:szCs w:val="28"/>
          <w:lang w:eastAsia="en-US"/>
        </w:rPr>
      </w:pPr>
      <w:r w:rsidRPr="003C187C">
        <w:rPr>
          <w:bCs/>
          <w:sz w:val="28"/>
          <w:szCs w:val="28"/>
          <w:lang w:eastAsia="en-US"/>
        </w:rPr>
        <w:t xml:space="preserve">Если представленная концепция не удовлетворяет требованиям Заказчика, последний предоставляет мотивированный отказ от принятия концепции с указанием деталей, которые послужили препятствием для принятия концепции и более четкой формулировкой требований. </w:t>
      </w:r>
    </w:p>
    <w:p w:rsidR="003C187C" w:rsidRPr="003C187C" w:rsidRDefault="003C187C" w:rsidP="008E0593">
      <w:pPr>
        <w:jc w:val="both"/>
        <w:rPr>
          <w:bCs/>
          <w:sz w:val="28"/>
          <w:szCs w:val="28"/>
          <w:lang w:eastAsia="en-US"/>
        </w:rPr>
      </w:pPr>
      <w:r w:rsidRPr="003C187C">
        <w:rPr>
          <w:bCs/>
          <w:sz w:val="28"/>
          <w:szCs w:val="28"/>
          <w:lang w:eastAsia="en-US"/>
        </w:rPr>
        <w:t>В этом случае Разработчик разрабатывает второй вариант дизайн-концепции (дорабатывает, вносит изменения). Обязательства по разработке вто</w:t>
      </w:r>
      <w:r w:rsidR="00FF2EE7">
        <w:rPr>
          <w:bCs/>
          <w:sz w:val="28"/>
          <w:szCs w:val="28"/>
          <w:lang w:eastAsia="en-US"/>
        </w:rPr>
        <w:t xml:space="preserve">рого варианта дизайн-концепции </w:t>
      </w:r>
      <w:r w:rsidRPr="003C187C">
        <w:rPr>
          <w:bCs/>
          <w:sz w:val="28"/>
          <w:szCs w:val="28"/>
          <w:lang w:eastAsia="en-US"/>
        </w:rPr>
        <w:t>Разработчик принимает только после согласования и подписания дополнительного соглашения о продлении этапа разработки дизайн-концепции на срок не менее пяти рабочих дней.</w:t>
      </w:r>
    </w:p>
    <w:p w:rsidR="003C187C" w:rsidRPr="00FF2EE7" w:rsidRDefault="003C187C" w:rsidP="008E0593">
      <w:pPr>
        <w:jc w:val="both"/>
        <w:rPr>
          <w:bCs/>
          <w:sz w:val="28"/>
          <w:szCs w:val="28"/>
          <w:lang w:eastAsia="en-US"/>
        </w:rPr>
      </w:pPr>
      <w:r w:rsidRPr="003C187C">
        <w:rPr>
          <w:bCs/>
          <w:sz w:val="28"/>
          <w:szCs w:val="28"/>
          <w:lang w:eastAsia="en-US"/>
        </w:rPr>
        <w:t>Дополнительные (третий и последующие) варианты разрабатываются Разработчиком за отдельную плату на основан</w:t>
      </w:r>
      <w:r w:rsidR="00FF2EE7">
        <w:rPr>
          <w:bCs/>
          <w:sz w:val="28"/>
          <w:szCs w:val="28"/>
          <w:lang w:eastAsia="en-US"/>
        </w:rPr>
        <w:t xml:space="preserve">ии дополнительных соглашений. </w:t>
      </w:r>
    </w:p>
    <w:p w:rsidR="003C187C" w:rsidRPr="00155064" w:rsidRDefault="003C187C" w:rsidP="008E0593">
      <w:pPr>
        <w:pStyle w:val="af1"/>
        <w:keepNext/>
        <w:keepLines/>
        <w:numPr>
          <w:ilvl w:val="3"/>
          <w:numId w:val="15"/>
        </w:numPr>
        <w:spacing w:before="240"/>
        <w:ind w:left="1276" w:hanging="992"/>
        <w:jc w:val="both"/>
        <w:outlineLvl w:val="0"/>
        <w:rPr>
          <w:b/>
          <w:sz w:val="32"/>
          <w:szCs w:val="32"/>
          <w:lang w:eastAsia="en-US"/>
        </w:rPr>
      </w:pPr>
      <w:bookmarkStart w:id="56" w:name="_Toc470120514"/>
      <w:r w:rsidRPr="00155064">
        <w:rPr>
          <w:b/>
          <w:sz w:val="32"/>
          <w:szCs w:val="32"/>
          <w:lang w:eastAsia="en-US"/>
        </w:rPr>
        <w:t xml:space="preserve">  </w:t>
      </w:r>
      <w:bookmarkStart w:id="57" w:name="_Toc481488174"/>
      <w:bookmarkStart w:id="58" w:name="_Toc513507899"/>
      <w:r w:rsidRPr="00155064">
        <w:rPr>
          <w:b/>
          <w:sz w:val="32"/>
          <w:szCs w:val="32"/>
          <w:lang w:eastAsia="en-US"/>
        </w:rPr>
        <w:t>Требования к представлению главной страницы сайта</w:t>
      </w:r>
      <w:bookmarkEnd w:id="56"/>
      <w:bookmarkEnd w:id="57"/>
      <w:bookmarkEnd w:id="58"/>
    </w:p>
    <w:p w:rsidR="003C187C" w:rsidRPr="003C187C" w:rsidRDefault="003C187C" w:rsidP="008E0593">
      <w:pPr>
        <w:jc w:val="both"/>
        <w:rPr>
          <w:bCs/>
          <w:color w:val="000000"/>
          <w:sz w:val="28"/>
          <w:szCs w:val="28"/>
          <w:lang w:eastAsia="en-US"/>
        </w:rPr>
      </w:pPr>
      <w:r w:rsidRPr="003C187C">
        <w:rPr>
          <w:bCs/>
          <w:color w:val="000000"/>
          <w:sz w:val="28"/>
          <w:szCs w:val="28"/>
          <w:lang w:eastAsia="en-US"/>
        </w:rPr>
        <w:t>Главная страница сайта должна содержать навигационное меню сайта, а также контентную область для того, чтобы посетитель сайта с первой страницы мог получить вводную информацию о деятельности, а также ознакомиться с последними новостями.</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Контентная область первой страницы должна делиться на следующие разделы:</w:t>
      </w:r>
    </w:p>
    <w:p w:rsidR="003C187C" w:rsidRP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t>вступительная статья о предприятии со ссылкой «подробнее», ведущей на раздел «О предприятии»;</w:t>
      </w:r>
    </w:p>
    <w:p w:rsidR="003C187C" w:rsidRP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lastRenderedPageBreak/>
        <w:t>новости - содержит 3 последние новости (анонсы) в формате: дата, заголовок, краткое содержание;</w:t>
      </w:r>
    </w:p>
    <w:p w:rsidR="003C187C" w:rsidRP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t>краткая контактная информация – наименование, телефон и e-</w:t>
      </w:r>
      <w:proofErr w:type="spellStart"/>
      <w:r w:rsidRPr="003C187C">
        <w:rPr>
          <w:bCs/>
          <w:color w:val="000000"/>
          <w:sz w:val="28"/>
          <w:szCs w:val="28"/>
          <w:lang w:eastAsia="en-US"/>
        </w:rPr>
        <w:t>mail</w:t>
      </w:r>
      <w:proofErr w:type="spellEnd"/>
      <w:r w:rsidRPr="003C187C">
        <w:rPr>
          <w:bCs/>
          <w:color w:val="000000"/>
          <w:sz w:val="28"/>
          <w:szCs w:val="28"/>
          <w:lang w:eastAsia="en-US"/>
        </w:rPr>
        <w:t xml:space="preserve"> предприятия; вверху страницы отображаются облегченная навигационная панель, которая обеспечивает переход к основным пунктам меню сайта. </w:t>
      </w:r>
    </w:p>
    <w:p w:rsidR="003C187C" w:rsidRP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t xml:space="preserve">поле поиска – предназначено для выполнения полнотекстового поиска по сайту; </w:t>
      </w:r>
    </w:p>
    <w:p w:rsidR="003C187C" w:rsidRP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t>поле «о нас» быстрого перехода к подробной информации о предприятия;</w:t>
      </w:r>
    </w:p>
    <w:p w:rsidR="003C187C" w:rsidRDefault="003C187C" w:rsidP="008E0593">
      <w:pPr>
        <w:numPr>
          <w:ilvl w:val="0"/>
          <w:numId w:val="18"/>
        </w:numPr>
        <w:ind w:left="426" w:hanging="426"/>
        <w:contextualSpacing/>
        <w:jc w:val="both"/>
        <w:rPr>
          <w:bCs/>
          <w:color w:val="000000"/>
          <w:sz w:val="28"/>
          <w:szCs w:val="28"/>
          <w:lang w:eastAsia="en-US"/>
        </w:rPr>
      </w:pPr>
      <w:r w:rsidRPr="003C187C">
        <w:rPr>
          <w:bCs/>
          <w:color w:val="000000"/>
          <w:sz w:val="28"/>
          <w:szCs w:val="28"/>
          <w:lang w:eastAsia="en-US"/>
        </w:rPr>
        <w:t xml:space="preserve">кнопки подписки на ленту рассылок(RSS) и кнопки перехода на аналогичные страницы компании в социальных сетях. </w:t>
      </w:r>
    </w:p>
    <w:p w:rsidR="008E0593" w:rsidRPr="003C187C" w:rsidRDefault="008E0593" w:rsidP="008E0593">
      <w:pPr>
        <w:ind w:left="2136"/>
        <w:contextualSpacing/>
        <w:jc w:val="both"/>
        <w:rPr>
          <w:bCs/>
          <w:color w:val="000000"/>
          <w:sz w:val="28"/>
          <w:szCs w:val="28"/>
          <w:lang w:eastAsia="en-US"/>
        </w:rPr>
      </w:pPr>
    </w:p>
    <w:p w:rsidR="003C187C" w:rsidRPr="003C187C" w:rsidRDefault="003C187C" w:rsidP="008E0593">
      <w:pPr>
        <w:jc w:val="both"/>
        <w:rPr>
          <w:bCs/>
          <w:color w:val="000000"/>
          <w:sz w:val="28"/>
          <w:szCs w:val="28"/>
          <w:lang w:eastAsia="en-US"/>
        </w:rPr>
      </w:pPr>
      <w:r w:rsidRPr="003C187C">
        <w:rPr>
          <w:bCs/>
          <w:color w:val="000000"/>
          <w:sz w:val="28"/>
          <w:szCs w:val="28"/>
          <w:lang w:eastAsia="en-US"/>
        </w:rPr>
        <w:t>Во время работы с сайтом при разрешении экрана не менее 1024х768 пикселей не должна появляться горизонтальная полоса прокрутки. При увеличенном разрешении функциональные блоки расширяются в соответствующих пропорциях, заполняя всю рабочую область экрана браузера.</w:t>
      </w:r>
    </w:p>
    <w:p w:rsidR="003C187C" w:rsidRPr="00155064" w:rsidRDefault="003C187C" w:rsidP="008E0593">
      <w:pPr>
        <w:pStyle w:val="af1"/>
        <w:keepNext/>
        <w:keepLines/>
        <w:numPr>
          <w:ilvl w:val="3"/>
          <w:numId w:val="15"/>
        </w:numPr>
        <w:spacing w:before="240"/>
        <w:ind w:left="1985" w:hanging="1134"/>
        <w:outlineLvl w:val="0"/>
        <w:rPr>
          <w:b/>
          <w:sz w:val="32"/>
          <w:szCs w:val="32"/>
          <w:lang w:eastAsia="en-US"/>
        </w:rPr>
      </w:pPr>
      <w:bookmarkStart w:id="59" w:name="_Toc470120515"/>
      <w:r w:rsidRPr="00155064">
        <w:rPr>
          <w:b/>
          <w:sz w:val="32"/>
          <w:szCs w:val="32"/>
          <w:lang w:eastAsia="en-US"/>
        </w:rPr>
        <w:t xml:space="preserve">  </w:t>
      </w:r>
      <w:bookmarkStart w:id="60" w:name="_Toc481488175"/>
      <w:bookmarkStart w:id="61" w:name="_Toc513507900"/>
      <w:r w:rsidRPr="00155064">
        <w:rPr>
          <w:b/>
          <w:sz w:val="32"/>
          <w:szCs w:val="32"/>
          <w:lang w:eastAsia="en-US"/>
        </w:rPr>
        <w:t>Требования к представлению внутренней страницы сайта</w:t>
      </w:r>
      <w:bookmarkEnd w:id="59"/>
      <w:bookmarkEnd w:id="60"/>
      <w:bookmarkEnd w:id="61"/>
    </w:p>
    <w:p w:rsidR="003C187C" w:rsidRPr="003C187C" w:rsidRDefault="003C187C" w:rsidP="00D01245">
      <w:pPr>
        <w:rPr>
          <w:lang w:eastAsia="en-US"/>
        </w:rPr>
      </w:pPr>
    </w:p>
    <w:p w:rsidR="003C187C" w:rsidRPr="003C187C" w:rsidRDefault="003C187C" w:rsidP="008E0593">
      <w:pPr>
        <w:jc w:val="both"/>
        <w:rPr>
          <w:bCs/>
          <w:color w:val="000000"/>
          <w:sz w:val="28"/>
          <w:szCs w:val="28"/>
          <w:lang w:eastAsia="en-US"/>
        </w:rPr>
      </w:pPr>
      <w:r w:rsidRPr="003C187C">
        <w:rPr>
          <w:bCs/>
          <w:color w:val="000000"/>
          <w:sz w:val="28"/>
          <w:szCs w:val="28"/>
          <w:lang w:eastAsia="en-US"/>
        </w:rPr>
        <w:t>Графическая оболочка внутренних страниц должна делиться на следующие разделы:</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графическая шапка (активная, осуществляет переход на главную страницу)</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навигационное меню сайта (навигационная панель 2 обеспечивает переход к основным пунктам меню сайта);</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поле поиска – предназначено для выполнения полнотекстового поиска по сайту;</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поле;</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навигационная панель по подразделам выбранного раздела сайта;</w:t>
      </w:r>
    </w:p>
    <w:p w:rsidR="003C187C" w:rsidRP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поле для отображения контента выбранной страницы сайта;</w:t>
      </w:r>
    </w:p>
    <w:p w:rsidR="003C187C" w:rsidRDefault="003C187C" w:rsidP="008E0593">
      <w:pPr>
        <w:numPr>
          <w:ilvl w:val="0"/>
          <w:numId w:val="19"/>
        </w:numPr>
        <w:ind w:left="426" w:hanging="426"/>
        <w:contextualSpacing/>
        <w:jc w:val="both"/>
        <w:rPr>
          <w:bCs/>
          <w:color w:val="000000"/>
          <w:sz w:val="28"/>
          <w:szCs w:val="28"/>
          <w:lang w:eastAsia="en-US"/>
        </w:rPr>
      </w:pPr>
      <w:r w:rsidRPr="003C187C">
        <w:rPr>
          <w:bCs/>
          <w:color w:val="000000"/>
          <w:sz w:val="28"/>
          <w:szCs w:val="28"/>
          <w:lang w:eastAsia="en-US"/>
        </w:rPr>
        <w:t>внизу страницы - краткая контактная информация - телефон и e-</w:t>
      </w:r>
      <w:proofErr w:type="spellStart"/>
      <w:r w:rsidRPr="003C187C">
        <w:rPr>
          <w:bCs/>
          <w:color w:val="000000"/>
          <w:sz w:val="28"/>
          <w:szCs w:val="28"/>
          <w:lang w:eastAsia="en-US"/>
        </w:rPr>
        <w:t>mail</w:t>
      </w:r>
      <w:proofErr w:type="spellEnd"/>
      <w:r w:rsidRPr="003C187C">
        <w:rPr>
          <w:bCs/>
          <w:color w:val="000000"/>
          <w:sz w:val="28"/>
          <w:szCs w:val="28"/>
          <w:lang w:eastAsia="en-US"/>
        </w:rPr>
        <w:t xml:space="preserve"> компании;</w:t>
      </w:r>
    </w:p>
    <w:p w:rsidR="008E0593" w:rsidRPr="003C187C" w:rsidRDefault="008E0593" w:rsidP="008E0593">
      <w:pPr>
        <w:ind w:left="426"/>
        <w:contextualSpacing/>
        <w:jc w:val="both"/>
        <w:rPr>
          <w:bCs/>
          <w:color w:val="000000"/>
          <w:sz w:val="28"/>
          <w:szCs w:val="28"/>
          <w:lang w:eastAsia="en-US"/>
        </w:rPr>
      </w:pPr>
    </w:p>
    <w:p w:rsidR="003C187C" w:rsidRPr="005110F2" w:rsidRDefault="005110F2" w:rsidP="005110F2">
      <w:pPr>
        <w:pStyle w:val="af1"/>
        <w:numPr>
          <w:ilvl w:val="2"/>
          <w:numId w:val="15"/>
        </w:numPr>
        <w:jc w:val="both"/>
        <w:rPr>
          <w:b/>
          <w:sz w:val="28"/>
          <w:szCs w:val="28"/>
          <w:lang w:eastAsia="en-US"/>
        </w:rPr>
      </w:pPr>
      <w:bookmarkStart w:id="62" w:name="_Toc470120516"/>
      <w:r>
        <w:rPr>
          <w:b/>
          <w:sz w:val="28"/>
          <w:szCs w:val="28"/>
          <w:lang w:eastAsia="en-US"/>
        </w:rPr>
        <w:t xml:space="preserve"> </w:t>
      </w:r>
      <w:r w:rsidR="003C187C" w:rsidRPr="005110F2">
        <w:rPr>
          <w:b/>
          <w:sz w:val="28"/>
          <w:szCs w:val="28"/>
          <w:lang w:eastAsia="en-US"/>
        </w:rPr>
        <w:t>Требования безопасности.</w:t>
      </w:r>
      <w:bookmarkEnd w:id="62"/>
      <w:r w:rsidR="003C187C" w:rsidRPr="005110F2">
        <w:rPr>
          <w:b/>
          <w:sz w:val="28"/>
          <w:szCs w:val="28"/>
          <w:lang w:eastAsia="en-US"/>
        </w:rPr>
        <w:t xml:space="preserve">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 xml:space="preserve">Устанавливаемое оборудование должно соответствовать требованиям электробезопасности по ГОСТ Р МЭК 60065-2002.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Допустимый уровень электромагнитных полей на рабочих местах должен отвечать требованиям ГОСТ 12.1.006-84.</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 xml:space="preserve">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w:t>
      </w:r>
      <w:r w:rsidRPr="003C187C">
        <w:rPr>
          <w:bCs/>
          <w:color w:val="000000"/>
          <w:sz w:val="28"/>
          <w:szCs w:val="28"/>
          <w:lang w:eastAsia="en-US"/>
        </w:rPr>
        <w:lastRenderedPageBreak/>
        <w:t xml:space="preserve">не должны превышать действующих норм (СанПиН </w:t>
      </w:r>
      <w:proofErr w:type="gramStart"/>
      <w:r w:rsidRPr="003C187C">
        <w:rPr>
          <w:bCs/>
          <w:color w:val="000000"/>
          <w:sz w:val="28"/>
          <w:szCs w:val="28"/>
          <w:lang w:eastAsia="en-US"/>
        </w:rPr>
        <w:t>2.2.2./</w:t>
      </w:r>
      <w:proofErr w:type="gramEnd"/>
      <w:r w:rsidRPr="003C187C">
        <w:rPr>
          <w:bCs/>
          <w:color w:val="000000"/>
          <w:sz w:val="28"/>
          <w:szCs w:val="28"/>
          <w:lang w:eastAsia="en-US"/>
        </w:rPr>
        <w:t>2.4.1340-03 от 03.06.2003 г. с изменениями от 25 апреля 2007 г.).</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Комплекс технических средств должен соответствовать требованиям техники безопасности, основными из которых являются:</w:t>
      </w:r>
    </w:p>
    <w:p w:rsidR="003C187C" w:rsidRPr="003C187C" w:rsidRDefault="003C187C" w:rsidP="008E0593">
      <w:pPr>
        <w:numPr>
          <w:ilvl w:val="0"/>
          <w:numId w:val="16"/>
        </w:numPr>
        <w:ind w:left="426" w:hanging="426"/>
        <w:contextualSpacing/>
        <w:jc w:val="both"/>
        <w:rPr>
          <w:bCs/>
          <w:color w:val="000000"/>
          <w:sz w:val="28"/>
          <w:szCs w:val="28"/>
          <w:lang w:eastAsia="en-US"/>
        </w:rPr>
      </w:pPr>
      <w:r w:rsidRPr="003C187C">
        <w:rPr>
          <w:bCs/>
          <w:color w:val="000000"/>
          <w:sz w:val="28"/>
          <w:szCs w:val="28"/>
          <w:lang w:eastAsia="en-US"/>
        </w:rPr>
        <w:t>все внешние элементы технических устройств, находящиеся под напряжением, должны иметь защитное заземление;</w:t>
      </w:r>
    </w:p>
    <w:p w:rsidR="003C187C" w:rsidRPr="003C187C" w:rsidRDefault="003C187C" w:rsidP="008E0593">
      <w:pPr>
        <w:numPr>
          <w:ilvl w:val="0"/>
          <w:numId w:val="16"/>
        </w:numPr>
        <w:ind w:left="426" w:hanging="426"/>
        <w:contextualSpacing/>
        <w:jc w:val="both"/>
        <w:rPr>
          <w:bCs/>
          <w:color w:val="000000"/>
          <w:sz w:val="28"/>
          <w:szCs w:val="28"/>
          <w:lang w:eastAsia="en-US"/>
        </w:rPr>
      </w:pPr>
      <w:r w:rsidRPr="003C187C">
        <w:rPr>
          <w:bCs/>
          <w:color w:val="000000"/>
          <w:sz w:val="28"/>
          <w:szCs w:val="28"/>
          <w:lang w:eastAsia="en-US"/>
        </w:rPr>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3C187C" w:rsidRPr="003C187C" w:rsidRDefault="003C187C" w:rsidP="008E0593">
      <w:pPr>
        <w:numPr>
          <w:ilvl w:val="0"/>
          <w:numId w:val="16"/>
        </w:numPr>
        <w:ind w:left="426" w:hanging="426"/>
        <w:contextualSpacing/>
        <w:jc w:val="both"/>
        <w:rPr>
          <w:bCs/>
          <w:color w:val="000000"/>
          <w:sz w:val="28"/>
          <w:szCs w:val="28"/>
          <w:lang w:eastAsia="en-US"/>
        </w:rPr>
      </w:pPr>
      <w:r w:rsidRPr="003C187C">
        <w:rPr>
          <w:bCs/>
          <w:color w:val="000000"/>
          <w:sz w:val="28"/>
          <w:szCs w:val="28"/>
          <w:lang w:eastAsia="en-US"/>
        </w:rPr>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3C187C" w:rsidRPr="003C187C" w:rsidRDefault="003C187C" w:rsidP="008E0593">
      <w:pPr>
        <w:numPr>
          <w:ilvl w:val="0"/>
          <w:numId w:val="16"/>
        </w:numPr>
        <w:ind w:left="426" w:hanging="426"/>
        <w:contextualSpacing/>
        <w:jc w:val="both"/>
        <w:rPr>
          <w:bCs/>
          <w:color w:val="000000"/>
          <w:sz w:val="28"/>
          <w:szCs w:val="28"/>
          <w:lang w:eastAsia="en-US"/>
        </w:rPr>
      </w:pPr>
      <w:r w:rsidRPr="003C187C">
        <w:rPr>
          <w:bCs/>
          <w:color w:val="000000"/>
          <w:sz w:val="28"/>
          <w:szCs w:val="28"/>
          <w:lang w:eastAsia="en-US"/>
        </w:rPr>
        <w:t>в помещении, предназначенном для эксплуатации технических средств, должны быть обеспечены противопожарные меры безопасности.</w:t>
      </w:r>
    </w:p>
    <w:p w:rsidR="003C187C" w:rsidRPr="003C187C" w:rsidRDefault="003C187C" w:rsidP="00D01245">
      <w:pPr>
        <w:rPr>
          <w:b/>
          <w:bCs/>
          <w:color w:val="000000"/>
          <w:sz w:val="28"/>
          <w:szCs w:val="28"/>
          <w:lang w:eastAsia="en-US"/>
        </w:rPr>
      </w:pPr>
    </w:p>
    <w:p w:rsidR="003C187C" w:rsidRPr="003C187C" w:rsidRDefault="003C187C" w:rsidP="008E0593">
      <w:pPr>
        <w:keepNext/>
        <w:keepLines/>
        <w:numPr>
          <w:ilvl w:val="2"/>
          <w:numId w:val="15"/>
        </w:numPr>
        <w:spacing w:before="240"/>
        <w:ind w:left="1134" w:hanging="850"/>
        <w:outlineLvl w:val="0"/>
        <w:rPr>
          <w:b/>
          <w:sz w:val="32"/>
          <w:szCs w:val="32"/>
          <w:lang w:eastAsia="en-US"/>
        </w:rPr>
      </w:pPr>
      <w:r w:rsidRPr="003C187C">
        <w:rPr>
          <w:b/>
          <w:sz w:val="32"/>
          <w:szCs w:val="32"/>
          <w:lang w:eastAsia="en-US"/>
        </w:rPr>
        <w:t xml:space="preserve"> </w:t>
      </w:r>
      <w:bookmarkStart w:id="63" w:name="_Toc470120517"/>
      <w:bookmarkStart w:id="64" w:name="_Toc481488176"/>
      <w:bookmarkStart w:id="65" w:name="_Toc513507901"/>
      <w:r w:rsidRPr="003C187C">
        <w:rPr>
          <w:b/>
          <w:sz w:val="32"/>
          <w:szCs w:val="32"/>
          <w:lang w:eastAsia="en-US"/>
        </w:rPr>
        <w:t>Требования к эргономике и технической эстетике.</w:t>
      </w:r>
      <w:bookmarkEnd w:id="63"/>
      <w:bookmarkEnd w:id="64"/>
      <w:bookmarkEnd w:id="65"/>
      <w:r w:rsidRPr="003C187C">
        <w:rPr>
          <w:b/>
          <w:sz w:val="32"/>
          <w:szCs w:val="32"/>
          <w:lang w:eastAsia="en-US"/>
        </w:rPr>
        <w:t xml:space="preserve">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Сайт должен быть оптимизирован для просмотра при разрешении 1024*768, 1280*1024 без горизонтальной полосы прокрутки и без пустых (белых) полей для основных типов разрешения.</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Элементы управления должны быть сгруппированы однотипно – горизонтально либо вертикально – на всех страницах.</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На каждой странице должны отображаться логотип компании и контактная информация.</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Интерфейс подключаемых модулей должен быть выполнен в едином стиле с интерфейсом ядра системы и должен обеспечивать возможность прозрачного перемещения администратора между модулями системы и использование одинаковых процедур управления и навигационных элементов для выполнения однотипных операций.</w:t>
      </w:r>
    </w:p>
    <w:p w:rsidR="003C187C" w:rsidRPr="003C187C" w:rsidRDefault="003C187C" w:rsidP="008E0593">
      <w:pPr>
        <w:keepNext/>
        <w:keepLines/>
        <w:numPr>
          <w:ilvl w:val="2"/>
          <w:numId w:val="15"/>
        </w:numPr>
        <w:spacing w:before="240"/>
        <w:ind w:left="1134" w:hanging="850"/>
        <w:jc w:val="both"/>
        <w:outlineLvl w:val="0"/>
        <w:rPr>
          <w:b/>
          <w:sz w:val="32"/>
          <w:szCs w:val="32"/>
          <w:lang w:eastAsia="en-US"/>
        </w:rPr>
      </w:pPr>
      <w:r w:rsidRPr="003C187C">
        <w:rPr>
          <w:b/>
          <w:sz w:val="32"/>
          <w:szCs w:val="32"/>
          <w:lang w:eastAsia="en-US"/>
        </w:rPr>
        <w:t xml:space="preserve"> </w:t>
      </w:r>
      <w:bookmarkStart w:id="66" w:name="_Toc470120518"/>
      <w:bookmarkStart w:id="67" w:name="_Toc481488177"/>
      <w:bookmarkStart w:id="68" w:name="_Toc513507902"/>
      <w:r w:rsidRPr="003C187C">
        <w:rPr>
          <w:b/>
          <w:sz w:val="32"/>
          <w:szCs w:val="32"/>
          <w:lang w:eastAsia="en-US"/>
        </w:rPr>
        <w:t>Требования к защите информации от несанкционированного доступа.</w:t>
      </w:r>
      <w:bookmarkEnd w:id="66"/>
      <w:bookmarkEnd w:id="67"/>
      <w:bookmarkEnd w:id="68"/>
      <w:r w:rsidRPr="003C187C">
        <w:rPr>
          <w:b/>
          <w:sz w:val="32"/>
          <w:szCs w:val="32"/>
          <w:lang w:eastAsia="en-US"/>
        </w:rPr>
        <w:t xml:space="preserve">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 xml:space="preserve">Все опубликованные разделы сайта должны открываться для доступа на чтение без аутентификации пользователя.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При попытке входа в административную панель у пользователя, не прошедшего аутентификацию, должен быть запрошен логин и пароль.</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 xml:space="preserve">После прохождения аутентификации система должна проверять полномочия пользователя на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 xml:space="preserve">доступ к запрошенному разделу. Если доступ запрещен, пользователю должно быть выведено </w:t>
      </w:r>
    </w:p>
    <w:p w:rsidR="003C187C" w:rsidRPr="003C187C" w:rsidRDefault="003C187C" w:rsidP="008E0593">
      <w:pPr>
        <w:jc w:val="both"/>
        <w:rPr>
          <w:bCs/>
          <w:color w:val="000000"/>
          <w:sz w:val="28"/>
          <w:szCs w:val="28"/>
          <w:lang w:eastAsia="en-US"/>
        </w:rPr>
      </w:pPr>
      <w:r w:rsidRPr="003C187C">
        <w:rPr>
          <w:bCs/>
          <w:color w:val="000000"/>
          <w:sz w:val="28"/>
          <w:szCs w:val="28"/>
          <w:lang w:eastAsia="en-US"/>
        </w:rPr>
        <w:t>сообщение о невозможн</w:t>
      </w:r>
      <w:r w:rsidR="008E0593">
        <w:rPr>
          <w:bCs/>
          <w:color w:val="000000"/>
          <w:sz w:val="28"/>
          <w:szCs w:val="28"/>
          <w:lang w:eastAsia="en-US"/>
        </w:rPr>
        <w:t>ости доступа в закрытый раздел.</w:t>
      </w:r>
    </w:p>
    <w:p w:rsidR="003C187C" w:rsidRDefault="003C187C" w:rsidP="008E0593">
      <w:pPr>
        <w:jc w:val="both"/>
        <w:rPr>
          <w:bCs/>
          <w:color w:val="000000"/>
          <w:sz w:val="28"/>
          <w:szCs w:val="28"/>
          <w:lang w:eastAsia="en-US"/>
        </w:rPr>
      </w:pPr>
      <w:r w:rsidRPr="003C187C">
        <w:rPr>
          <w:bCs/>
          <w:color w:val="000000"/>
          <w:sz w:val="28"/>
          <w:szCs w:val="28"/>
          <w:lang w:eastAsia="en-US"/>
        </w:rPr>
        <w:t xml:space="preserve">Вся информация, публикуемая на сайте, является интеллектуальной собственностью предприятия и может быть опубликована и использована только с </w:t>
      </w:r>
      <w:r w:rsidRPr="003C187C">
        <w:rPr>
          <w:bCs/>
          <w:color w:val="000000"/>
          <w:sz w:val="28"/>
          <w:szCs w:val="28"/>
          <w:lang w:eastAsia="en-US"/>
        </w:rPr>
        <w:lastRenderedPageBreak/>
        <w:t>письменного разрешения администрации сайта. При публикации материалов в других источниках необходимо указать прямую ссылку на сайт предприятия.</w:t>
      </w:r>
      <w:r w:rsidR="008E0593">
        <w:rPr>
          <w:bCs/>
          <w:color w:val="000000"/>
          <w:sz w:val="28"/>
          <w:szCs w:val="28"/>
          <w:lang w:eastAsia="en-US"/>
        </w:rPr>
        <w:t xml:space="preserve"> </w:t>
      </w:r>
    </w:p>
    <w:p w:rsidR="008E0593" w:rsidRPr="008E0593" w:rsidRDefault="008E0593" w:rsidP="008E0593">
      <w:pPr>
        <w:jc w:val="both"/>
        <w:rPr>
          <w:bCs/>
          <w:color w:val="000000"/>
          <w:sz w:val="28"/>
          <w:szCs w:val="28"/>
          <w:lang w:eastAsia="en-US"/>
        </w:rPr>
      </w:pPr>
    </w:p>
    <w:p w:rsidR="003C187C" w:rsidRPr="008E0593" w:rsidRDefault="003C187C" w:rsidP="008E0593">
      <w:pPr>
        <w:numPr>
          <w:ilvl w:val="2"/>
          <w:numId w:val="15"/>
        </w:numPr>
        <w:ind w:left="1276" w:hanging="850"/>
        <w:contextualSpacing/>
        <w:jc w:val="both"/>
        <w:rPr>
          <w:b/>
          <w:bCs/>
          <w:color w:val="000000"/>
          <w:sz w:val="28"/>
          <w:szCs w:val="28"/>
          <w:lang w:eastAsia="en-US"/>
        </w:rPr>
      </w:pPr>
      <w:r w:rsidRPr="003C187C">
        <w:rPr>
          <w:b/>
          <w:sz w:val="32"/>
          <w:szCs w:val="32"/>
          <w:lang w:eastAsia="en-US"/>
        </w:rPr>
        <w:t xml:space="preserve"> </w:t>
      </w:r>
      <w:bookmarkStart w:id="69" w:name="_Toc470120519"/>
      <w:r w:rsidRPr="003C187C">
        <w:rPr>
          <w:b/>
          <w:sz w:val="32"/>
          <w:szCs w:val="32"/>
          <w:lang w:eastAsia="en-US"/>
        </w:rPr>
        <w:t>Требования по сохранности информации при авариях</w:t>
      </w:r>
      <w:bookmarkEnd w:id="69"/>
      <w:r w:rsidRPr="003C187C">
        <w:rPr>
          <w:b/>
          <w:bCs/>
          <w:color w:val="000000"/>
          <w:sz w:val="28"/>
          <w:szCs w:val="28"/>
          <w:lang w:eastAsia="en-US"/>
        </w:rPr>
        <w:t xml:space="preserve">. </w:t>
      </w:r>
    </w:p>
    <w:p w:rsidR="008E0593" w:rsidRPr="003C187C" w:rsidRDefault="003C187C" w:rsidP="00C07EAD">
      <w:pPr>
        <w:contextualSpacing/>
        <w:jc w:val="both"/>
        <w:rPr>
          <w:sz w:val="28"/>
          <w:lang w:eastAsia="en-US"/>
        </w:rPr>
      </w:pPr>
      <w:r w:rsidRPr="003C187C">
        <w:rPr>
          <w:sz w:val="28"/>
          <w:lang w:eastAsia="en-US"/>
        </w:rPr>
        <w:t>В системе управления сайтом должен быть предусмотрен механизм резервного копирования структуры и содержимого базы данных. Процедура резервного копирования должна производиться администратором сайта не реже 1 раза в неделю. Резервное копирование графического содержимого должно осуществляться вручную.</w:t>
      </w:r>
    </w:p>
    <w:p w:rsidR="003C187C" w:rsidRPr="003C187C" w:rsidRDefault="003C187C" w:rsidP="00C07EAD">
      <w:pPr>
        <w:keepNext/>
        <w:keepLines/>
        <w:numPr>
          <w:ilvl w:val="2"/>
          <w:numId w:val="15"/>
        </w:numPr>
        <w:spacing w:before="240"/>
        <w:ind w:left="1276" w:hanging="850"/>
        <w:outlineLvl w:val="0"/>
        <w:rPr>
          <w:b/>
          <w:sz w:val="32"/>
          <w:szCs w:val="32"/>
          <w:lang w:eastAsia="en-US"/>
        </w:rPr>
      </w:pPr>
      <w:r w:rsidRPr="003C187C">
        <w:rPr>
          <w:b/>
          <w:sz w:val="32"/>
          <w:szCs w:val="32"/>
          <w:lang w:eastAsia="en-US"/>
        </w:rPr>
        <w:t xml:space="preserve"> </w:t>
      </w:r>
      <w:bookmarkStart w:id="70" w:name="_Toc470120520"/>
      <w:bookmarkStart w:id="71" w:name="_Toc481488178"/>
      <w:bookmarkStart w:id="72" w:name="_Toc513507903"/>
      <w:r w:rsidRPr="003C187C">
        <w:rPr>
          <w:b/>
          <w:sz w:val="32"/>
          <w:szCs w:val="32"/>
          <w:lang w:eastAsia="en-US"/>
        </w:rPr>
        <w:t>Требования по стандартизации и унификации.</w:t>
      </w:r>
      <w:bookmarkEnd w:id="70"/>
      <w:bookmarkEnd w:id="71"/>
      <w:bookmarkEnd w:id="72"/>
      <w:r w:rsidRPr="003C187C">
        <w:rPr>
          <w:b/>
          <w:sz w:val="32"/>
          <w:szCs w:val="32"/>
          <w:lang w:eastAsia="en-US"/>
        </w:rPr>
        <w:t xml:space="preserve"> </w:t>
      </w:r>
    </w:p>
    <w:p w:rsidR="003C187C" w:rsidRPr="003C187C" w:rsidRDefault="003C187C" w:rsidP="00D01245">
      <w:pPr>
        <w:rPr>
          <w:lang w:eastAsia="en-US"/>
        </w:rPr>
      </w:pPr>
    </w:p>
    <w:p w:rsidR="003C187C" w:rsidRPr="003C187C" w:rsidRDefault="003C187C" w:rsidP="00D01245">
      <w:pPr>
        <w:rPr>
          <w:sz w:val="28"/>
          <w:szCs w:val="28"/>
          <w:lang w:eastAsia="en-US"/>
        </w:rPr>
      </w:pPr>
      <w:r w:rsidRPr="003C187C">
        <w:rPr>
          <w:sz w:val="28"/>
          <w:szCs w:val="28"/>
          <w:lang w:eastAsia="en-US"/>
        </w:rPr>
        <w:t xml:space="preserve">Требования к верстке страниц: </w:t>
      </w:r>
    </w:p>
    <w:p w:rsidR="003C187C" w:rsidRPr="003C187C" w:rsidRDefault="003C187C" w:rsidP="008E0593">
      <w:pPr>
        <w:numPr>
          <w:ilvl w:val="0"/>
          <w:numId w:val="17"/>
        </w:numPr>
        <w:ind w:left="426" w:hanging="426"/>
        <w:contextualSpacing/>
        <w:jc w:val="both"/>
        <w:rPr>
          <w:sz w:val="28"/>
          <w:szCs w:val="28"/>
          <w:lang w:eastAsia="en-US"/>
        </w:rPr>
      </w:pPr>
      <w:proofErr w:type="spellStart"/>
      <w:r w:rsidRPr="003C187C">
        <w:rPr>
          <w:sz w:val="28"/>
          <w:szCs w:val="28"/>
          <w:lang w:eastAsia="en-US"/>
        </w:rPr>
        <w:t>html</w:t>
      </w:r>
      <w:proofErr w:type="spellEnd"/>
      <w:r w:rsidRPr="003C187C">
        <w:rPr>
          <w:sz w:val="28"/>
          <w:szCs w:val="28"/>
          <w:lang w:eastAsia="en-US"/>
        </w:rPr>
        <w:t xml:space="preserve">-документ должен соответствовать стандарту w3c в </w:t>
      </w:r>
      <w:proofErr w:type="spellStart"/>
      <w:r w:rsidRPr="003C187C">
        <w:rPr>
          <w:sz w:val="28"/>
          <w:szCs w:val="28"/>
          <w:lang w:eastAsia="en-US"/>
        </w:rPr>
        <w:t>xHTML</w:t>
      </w:r>
      <w:proofErr w:type="spellEnd"/>
      <w:r w:rsidRPr="003C187C">
        <w:rPr>
          <w:sz w:val="28"/>
          <w:szCs w:val="28"/>
          <w:lang w:eastAsia="en-US"/>
        </w:rPr>
        <w:t xml:space="preserve"> </w:t>
      </w:r>
      <w:proofErr w:type="spellStart"/>
      <w:r w:rsidRPr="003C187C">
        <w:rPr>
          <w:sz w:val="28"/>
          <w:szCs w:val="28"/>
          <w:lang w:eastAsia="en-US"/>
        </w:rPr>
        <w:t>Strict</w:t>
      </w:r>
      <w:proofErr w:type="spellEnd"/>
      <w:r w:rsidRPr="003C187C">
        <w:rPr>
          <w:sz w:val="28"/>
          <w:szCs w:val="28"/>
          <w:lang w:eastAsia="en-US"/>
        </w:rPr>
        <w:t>, и быть сверстан с применением CSS.</w:t>
      </w:r>
    </w:p>
    <w:p w:rsidR="003C187C" w:rsidRPr="003C187C" w:rsidRDefault="003C187C" w:rsidP="008E0593">
      <w:pPr>
        <w:numPr>
          <w:ilvl w:val="0"/>
          <w:numId w:val="17"/>
        </w:numPr>
        <w:ind w:left="426" w:hanging="426"/>
        <w:contextualSpacing/>
        <w:jc w:val="both"/>
        <w:rPr>
          <w:sz w:val="28"/>
          <w:szCs w:val="28"/>
          <w:lang w:eastAsia="en-US"/>
        </w:rPr>
      </w:pPr>
      <w:proofErr w:type="spellStart"/>
      <w:r w:rsidRPr="003C187C">
        <w:rPr>
          <w:sz w:val="28"/>
          <w:szCs w:val="28"/>
          <w:lang w:eastAsia="en-US"/>
        </w:rPr>
        <w:t>html</w:t>
      </w:r>
      <w:proofErr w:type="spellEnd"/>
      <w:r w:rsidRPr="003C187C">
        <w:rPr>
          <w:sz w:val="28"/>
          <w:szCs w:val="28"/>
          <w:lang w:eastAsia="en-US"/>
        </w:rPr>
        <w:t xml:space="preserve">- документ сайта должен иметь блочную верстку (верстку </w:t>
      </w:r>
      <w:proofErr w:type="spellStart"/>
      <w:r w:rsidRPr="003C187C">
        <w:rPr>
          <w:sz w:val="28"/>
          <w:szCs w:val="28"/>
          <w:lang w:eastAsia="en-US"/>
        </w:rPr>
        <w:t>div'ами</w:t>
      </w:r>
      <w:proofErr w:type="spellEnd"/>
      <w:r w:rsidRPr="003C187C">
        <w:rPr>
          <w:sz w:val="28"/>
          <w:szCs w:val="28"/>
          <w:lang w:eastAsia="en-US"/>
        </w:rPr>
        <w:t>), вложенные блоки следует отмечать отступами, для отступов использовать табуляцию.</w:t>
      </w:r>
    </w:p>
    <w:p w:rsidR="003C187C" w:rsidRPr="003C187C" w:rsidRDefault="003C187C" w:rsidP="008E0593">
      <w:pPr>
        <w:numPr>
          <w:ilvl w:val="0"/>
          <w:numId w:val="17"/>
        </w:numPr>
        <w:ind w:left="426" w:hanging="426"/>
        <w:contextualSpacing/>
        <w:jc w:val="both"/>
        <w:rPr>
          <w:sz w:val="28"/>
          <w:szCs w:val="28"/>
          <w:lang w:eastAsia="en-US"/>
        </w:rPr>
      </w:pPr>
      <w:proofErr w:type="spellStart"/>
      <w:r w:rsidRPr="003C187C">
        <w:rPr>
          <w:sz w:val="28"/>
          <w:szCs w:val="28"/>
          <w:lang w:eastAsia="en-US"/>
        </w:rPr>
        <w:t>html</w:t>
      </w:r>
      <w:proofErr w:type="spellEnd"/>
      <w:r w:rsidRPr="003C187C">
        <w:rPr>
          <w:sz w:val="28"/>
          <w:szCs w:val="28"/>
          <w:lang w:eastAsia="en-US"/>
        </w:rPr>
        <w:t>-код сайта должен быть удобен для понимания и структурирован, сложные и неоднозначные моменты прокомментированы.</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Страница должна максимально идентично отображается во всех современных браузерах: </w:t>
      </w:r>
      <w:proofErr w:type="spellStart"/>
      <w:r w:rsidRPr="003C187C">
        <w:rPr>
          <w:sz w:val="28"/>
          <w:szCs w:val="28"/>
          <w:lang w:eastAsia="en-US"/>
        </w:rPr>
        <w:t>Internet</w:t>
      </w:r>
      <w:proofErr w:type="spellEnd"/>
      <w:r w:rsidRPr="003C187C">
        <w:rPr>
          <w:sz w:val="28"/>
          <w:szCs w:val="28"/>
          <w:lang w:eastAsia="en-US"/>
        </w:rPr>
        <w:t xml:space="preserve"> </w:t>
      </w:r>
      <w:proofErr w:type="spellStart"/>
      <w:r w:rsidRPr="003C187C">
        <w:rPr>
          <w:sz w:val="28"/>
          <w:szCs w:val="28"/>
          <w:lang w:eastAsia="en-US"/>
        </w:rPr>
        <w:t>Explorer</w:t>
      </w:r>
      <w:proofErr w:type="spellEnd"/>
      <w:r w:rsidRPr="003C187C">
        <w:rPr>
          <w:sz w:val="28"/>
          <w:szCs w:val="28"/>
          <w:lang w:eastAsia="en-US"/>
        </w:rPr>
        <w:t xml:space="preserve"> 7.0 и выше, </w:t>
      </w:r>
      <w:proofErr w:type="spellStart"/>
      <w:r w:rsidRPr="003C187C">
        <w:rPr>
          <w:sz w:val="28"/>
          <w:szCs w:val="28"/>
          <w:lang w:eastAsia="en-US"/>
        </w:rPr>
        <w:t>Mozila</w:t>
      </w:r>
      <w:proofErr w:type="spellEnd"/>
      <w:r w:rsidRPr="003C187C">
        <w:rPr>
          <w:sz w:val="28"/>
          <w:szCs w:val="28"/>
          <w:lang w:eastAsia="en-US"/>
        </w:rPr>
        <w:t xml:space="preserve"> </w:t>
      </w:r>
      <w:proofErr w:type="spellStart"/>
      <w:r w:rsidRPr="003C187C">
        <w:rPr>
          <w:sz w:val="28"/>
          <w:szCs w:val="28"/>
          <w:lang w:eastAsia="en-US"/>
        </w:rPr>
        <w:t>FireFox</w:t>
      </w:r>
      <w:proofErr w:type="spellEnd"/>
      <w:r w:rsidRPr="003C187C">
        <w:rPr>
          <w:sz w:val="28"/>
          <w:szCs w:val="28"/>
          <w:lang w:eastAsia="en-US"/>
        </w:rPr>
        <w:t xml:space="preserve"> 3.0 и выше, </w:t>
      </w:r>
      <w:proofErr w:type="spellStart"/>
      <w:r w:rsidRPr="003C187C">
        <w:rPr>
          <w:sz w:val="28"/>
          <w:szCs w:val="28"/>
          <w:lang w:eastAsia="en-US"/>
        </w:rPr>
        <w:t>Opera</w:t>
      </w:r>
      <w:proofErr w:type="spellEnd"/>
      <w:r w:rsidRPr="003C187C">
        <w:rPr>
          <w:sz w:val="28"/>
          <w:szCs w:val="28"/>
          <w:lang w:eastAsia="en-US"/>
        </w:rPr>
        <w:t xml:space="preserve"> 9.0 и выше, </w:t>
      </w:r>
      <w:proofErr w:type="spellStart"/>
      <w:r w:rsidRPr="003C187C">
        <w:rPr>
          <w:sz w:val="28"/>
          <w:szCs w:val="28"/>
          <w:lang w:eastAsia="en-US"/>
        </w:rPr>
        <w:t>Google</w:t>
      </w:r>
      <w:proofErr w:type="spellEnd"/>
      <w:r w:rsidRPr="003C187C">
        <w:rPr>
          <w:sz w:val="28"/>
          <w:szCs w:val="28"/>
          <w:lang w:eastAsia="en-US"/>
        </w:rPr>
        <w:t xml:space="preserve"> </w:t>
      </w:r>
      <w:proofErr w:type="spellStart"/>
      <w:r w:rsidRPr="003C187C">
        <w:rPr>
          <w:sz w:val="28"/>
          <w:szCs w:val="28"/>
          <w:lang w:eastAsia="en-US"/>
        </w:rPr>
        <w:t>Chrome</w:t>
      </w:r>
      <w:proofErr w:type="spellEnd"/>
      <w:r w:rsidRPr="003C187C">
        <w:rPr>
          <w:sz w:val="28"/>
          <w:szCs w:val="28"/>
          <w:lang w:eastAsia="en-US"/>
        </w:rPr>
        <w:t xml:space="preserve"> и при разрешениях монитора от 1024x768 до 1920х1080.</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Все стили следует вынести в файл styles.css, определение стилей непосредственно на странице недопустимо.</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Все </w:t>
      </w:r>
      <w:proofErr w:type="spellStart"/>
      <w:r w:rsidRPr="003C187C">
        <w:rPr>
          <w:sz w:val="28"/>
          <w:szCs w:val="28"/>
          <w:lang w:eastAsia="en-US"/>
        </w:rPr>
        <w:t>java</w:t>
      </w:r>
      <w:proofErr w:type="spellEnd"/>
      <w:r w:rsidRPr="003C187C">
        <w:rPr>
          <w:sz w:val="28"/>
          <w:szCs w:val="28"/>
          <w:lang w:eastAsia="en-US"/>
        </w:rPr>
        <w:t>-скрипты следует хранить в папке /</w:t>
      </w:r>
      <w:proofErr w:type="spellStart"/>
      <w:r w:rsidRPr="003C187C">
        <w:rPr>
          <w:sz w:val="28"/>
          <w:szCs w:val="28"/>
          <w:lang w:eastAsia="en-US"/>
        </w:rPr>
        <w:t>js</w:t>
      </w:r>
      <w:proofErr w:type="spellEnd"/>
      <w:r w:rsidRPr="003C187C">
        <w:rPr>
          <w:sz w:val="28"/>
          <w:szCs w:val="28"/>
          <w:lang w:eastAsia="en-US"/>
        </w:rPr>
        <w:t xml:space="preserve">/, вставка скриптов непосредственно в </w:t>
      </w:r>
      <w:proofErr w:type="spellStart"/>
      <w:r w:rsidRPr="003C187C">
        <w:rPr>
          <w:sz w:val="28"/>
          <w:szCs w:val="28"/>
          <w:lang w:eastAsia="en-US"/>
        </w:rPr>
        <w:t>html</w:t>
      </w:r>
      <w:proofErr w:type="spellEnd"/>
      <w:r w:rsidRPr="003C187C">
        <w:rPr>
          <w:sz w:val="28"/>
          <w:szCs w:val="28"/>
          <w:lang w:eastAsia="en-US"/>
        </w:rPr>
        <w:t xml:space="preserve">-код недопустима, за исключением кода счетчика </w:t>
      </w:r>
      <w:proofErr w:type="spellStart"/>
      <w:r w:rsidRPr="003C187C">
        <w:rPr>
          <w:sz w:val="28"/>
          <w:szCs w:val="28"/>
          <w:lang w:eastAsia="en-US"/>
        </w:rPr>
        <w:t>Google</w:t>
      </w:r>
      <w:proofErr w:type="spellEnd"/>
      <w:r w:rsidRPr="003C187C">
        <w:rPr>
          <w:sz w:val="28"/>
          <w:szCs w:val="28"/>
          <w:lang w:eastAsia="en-US"/>
        </w:rPr>
        <w:t xml:space="preserve"> </w:t>
      </w:r>
      <w:proofErr w:type="spellStart"/>
      <w:r w:rsidRPr="003C187C">
        <w:rPr>
          <w:sz w:val="28"/>
          <w:szCs w:val="28"/>
          <w:lang w:eastAsia="en-US"/>
        </w:rPr>
        <w:t>Analytics</w:t>
      </w:r>
      <w:proofErr w:type="spellEnd"/>
      <w:r w:rsidRPr="003C187C">
        <w:rPr>
          <w:sz w:val="28"/>
          <w:szCs w:val="28"/>
          <w:lang w:eastAsia="en-US"/>
        </w:rPr>
        <w:t xml:space="preserve"> и ситуаций</w:t>
      </w:r>
      <w:r w:rsidR="00274576">
        <w:rPr>
          <w:sz w:val="28"/>
          <w:szCs w:val="28"/>
          <w:lang w:eastAsia="en-US"/>
        </w:rPr>
        <w:t>,</w:t>
      </w:r>
      <w:r w:rsidRPr="003C187C">
        <w:rPr>
          <w:sz w:val="28"/>
          <w:szCs w:val="28"/>
          <w:lang w:eastAsia="en-US"/>
        </w:rPr>
        <w:t xml:space="preserve"> когда вынос скриптов в отдельный файл невозможен.</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Результат требуется представить в следующей структуре файлов: </w:t>
      </w:r>
    </w:p>
    <w:p w:rsidR="003C187C" w:rsidRPr="003C187C" w:rsidRDefault="003C187C" w:rsidP="008E0593">
      <w:pPr>
        <w:numPr>
          <w:ilvl w:val="1"/>
          <w:numId w:val="17"/>
        </w:numPr>
        <w:ind w:left="426" w:firstLine="0"/>
        <w:contextualSpacing/>
        <w:jc w:val="both"/>
        <w:rPr>
          <w:sz w:val="28"/>
          <w:szCs w:val="28"/>
          <w:lang w:eastAsia="en-US"/>
        </w:rPr>
      </w:pPr>
      <w:r w:rsidRPr="003C187C">
        <w:rPr>
          <w:sz w:val="28"/>
          <w:szCs w:val="28"/>
          <w:lang w:eastAsia="en-US"/>
        </w:rPr>
        <w:t>/index.html – файл с вёрсткой страницы</w:t>
      </w:r>
    </w:p>
    <w:p w:rsidR="003C187C" w:rsidRPr="003C187C" w:rsidRDefault="003C187C" w:rsidP="008E0593">
      <w:pPr>
        <w:numPr>
          <w:ilvl w:val="1"/>
          <w:numId w:val="17"/>
        </w:numPr>
        <w:ind w:left="426" w:firstLine="0"/>
        <w:contextualSpacing/>
        <w:jc w:val="both"/>
        <w:rPr>
          <w:sz w:val="28"/>
          <w:szCs w:val="28"/>
          <w:lang w:eastAsia="en-US"/>
        </w:rPr>
      </w:pPr>
      <w:r w:rsidRPr="003C187C">
        <w:rPr>
          <w:sz w:val="28"/>
          <w:szCs w:val="28"/>
          <w:lang w:eastAsia="en-US"/>
        </w:rPr>
        <w:t>/styles.css – файл стилей сайта</w:t>
      </w:r>
    </w:p>
    <w:p w:rsidR="003C187C" w:rsidRPr="003C187C" w:rsidRDefault="003C187C" w:rsidP="008E0593">
      <w:pPr>
        <w:numPr>
          <w:ilvl w:val="1"/>
          <w:numId w:val="17"/>
        </w:numPr>
        <w:ind w:left="426" w:firstLine="0"/>
        <w:contextualSpacing/>
        <w:jc w:val="both"/>
        <w:rPr>
          <w:sz w:val="28"/>
          <w:szCs w:val="28"/>
          <w:lang w:eastAsia="en-US"/>
        </w:rPr>
      </w:pPr>
      <w:r w:rsidRPr="003C187C">
        <w:rPr>
          <w:sz w:val="28"/>
          <w:szCs w:val="28"/>
          <w:lang w:eastAsia="en-US"/>
        </w:rPr>
        <w:t>/</w:t>
      </w:r>
      <w:proofErr w:type="spellStart"/>
      <w:r w:rsidRPr="003C187C">
        <w:rPr>
          <w:sz w:val="28"/>
          <w:szCs w:val="28"/>
          <w:lang w:eastAsia="en-US"/>
        </w:rPr>
        <w:t>images</w:t>
      </w:r>
      <w:proofErr w:type="spellEnd"/>
      <w:r w:rsidRPr="003C187C">
        <w:rPr>
          <w:sz w:val="28"/>
          <w:szCs w:val="28"/>
          <w:lang w:eastAsia="en-US"/>
        </w:rPr>
        <w:t>/ – каталог с графическими файлами дизайна сайта</w:t>
      </w:r>
    </w:p>
    <w:p w:rsidR="003C187C" w:rsidRPr="003C187C" w:rsidRDefault="003C187C" w:rsidP="008E0593">
      <w:pPr>
        <w:numPr>
          <w:ilvl w:val="1"/>
          <w:numId w:val="17"/>
        </w:numPr>
        <w:ind w:left="426" w:firstLine="0"/>
        <w:contextualSpacing/>
        <w:jc w:val="both"/>
        <w:rPr>
          <w:sz w:val="28"/>
          <w:szCs w:val="28"/>
          <w:lang w:eastAsia="en-US"/>
        </w:rPr>
      </w:pPr>
      <w:r w:rsidRPr="003C187C">
        <w:rPr>
          <w:sz w:val="28"/>
          <w:szCs w:val="28"/>
          <w:lang w:eastAsia="en-US"/>
        </w:rPr>
        <w:t>/</w:t>
      </w:r>
      <w:proofErr w:type="spellStart"/>
      <w:r w:rsidRPr="003C187C">
        <w:rPr>
          <w:sz w:val="28"/>
          <w:szCs w:val="28"/>
          <w:lang w:eastAsia="en-US"/>
        </w:rPr>
        <w:t>js</w:t>
      </w:r>
      <w:proofErr w:type="spellEnd"/>
      <w:r w:rsidRPr="003C187C">
        <w:rPr>
          <w:sz w:val="28"/>
          <w:szCs w:val="28"/>
          <w:lang w:eastAsia="en-US"/>
        </w:rPr>
        <w:t xml:space="preserve">/ — файлы c </w:t>
      </w:r>
      <w:proofErr w:type="spellStart"/>
      <w:r w:rsidRPr="003C187C">
        <w:rPr>
          <w:sz w:val="28"/>
          <w:szCs w:val="28"/>
          <w:lang w:eastAsia="en-US"/>
        </w:rPr>
        <w:t>js</w:t>
      </w:r>
      <w:proofErr w:type="spellEnd"/>
      <w:r w:rsidRPr="003C187C">
        <w:rPr>
          <w:sz w:val="28"/>
          <w:szCs w:val="28"/>
          <w:lang w:eastAsia="en-US"/>
        </w:rPr>
        <w:t>-скриптами.</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Все названия стилей должны быть английскими (без русских слов на латинице).</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Все тэги должны быть написаны в нижнем регистре.</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У всех ссылок должен быть прописан параметр </w:t>
      </w:r>
      <w:proofErr w:type="spellStart"/>
      <w:r w:rsidRPr="003C187C">
        <w:rPr>
          <w:sz w:val="28"/>
          <w:szCs w:val="28"/>
          <w:lang w:eastAsia="en-US"/>
        </w:rPr>
        <w:t>title</w:t>
      </w:r>
      <w:proofErr w:type="spellEnd"/>
      <w:r w:rsidRPr="003C187C">
        <w:rPr>
          <w:sz w:val="28"/>
          <w:szCs w:val="28"/>
          <w:lang w:eastAsia="en-US"/>
        </w:rPr>
        <w:t xml:space="preserve">="". </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У всех картинок должен быть прописан параметр </w:t>
      </w:r>
      <w:proofErr w:type="spellStart"/>
      <w:r w:rsidRPr="003C187C">
        <w:rPr>
          <w:sz w:val="28"/>
          <w:szCs w:val="28"/>
          <w:lang w:eastAsia="en-US"/>
        </w:rPr>
        <w:t>alt</w:t>
      </w:r>
      <w:proofErr w:type="spellEnd"/>
      <w:r w:rsidRPr="003C187C">
        <w:rPr>
          <w:sz w:val="28"/>
          <w:szCs w:val="28"/>
          <w:lang w:eastAsia="en-US"/>
        </w:rPr>
        <w:t>="".</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Не следует использовать на странице заголовки h2, если нет заголовка h1 (это касается всех уровней заголовков).</w:t>
      </w:r>
    </w:p>
    <w:p w:rsidR="003C187C" w:rsidRPr="003C187C" w:rsidRDefault="003C187C" w:rsidP="008E0593">
      <w:pPr>
        <w:numPr>
          <w:ilvl w:val="0"/>
          <w:numId w:val="17"/>
        </w:numPr>
        <w:ind w:left="426" w:hanging="426"/>
        <w:contextualSpacing/>
        <w:jc w:val="both"/>
        <w:rPr>
          <w:sz w:val="28"/>
          <w:szCs w:val="28"/>
          <w:lang w:eastAsia="en-US"/>
        </w:rPr>
      </w:pPr>
      <w:r w:rsidRPr="003C187C">
        <w:rPr>
          <w:sz w:val="28"/>
          <w:szCs w:val="28"/>
          <w:lang w:eastAsia="en-US"/>
        </w:rPr>
        <w:t xml:space="preserve">Не использовать на странице более одного заголовка h1. </w:t>
      </w:r>
    </w:p>
    <w:p w:rsidR="003C187C" w:rsidRPr="003C187C" w:rsidRDefault="003C187C" w:rsidP="00D01245">
      <w:pPr>
        <w:rPr>
          <w:sz w:val="28"/>
          <w:szCs w:val="28"/>
          <w:lang w:eastAsia="en-US"/>
        </w:rPr>
      </w:pPr>
    </w:p>
    <w:p w:rsidR="003C187C" w:rsidRPr="003C187C" w:rsidRDefault="003C187C" w:rsidP="008E0593">
      <w:pPr>
        <w:keepNext/>
        <w:keepLines/>
        <w:numPr>
          <w:ilvl w:val="1"/>
          <w:numId w:val="15"/>
        </w:numPr>
        <w:spacing w:before="240"/>
        <w:ind w:left="567" w:hanging="567"/>
        <w:outlineLvl w:val="0"/>
        <w:rPr>
          <w:b/>
          <w:sz w:val="32"/>
          <w:szCs w:val="32"/>
          <w:lang w:eastAsia="en-US"/>
        </w:rPr>
      </w:pPr>
      <w:bookmarkStart w:id="73" w:name="_Toc470120521"/>
      <w:bookmarkStart w:id="74" w:name="_Toc481488179"/>
      <w:bookmarkStart w:id="75" w:name="_Toc513507904"/>
      <w:r w:rsidRPr="003C187C">
        <w:rPr>
          <w:b/>
          <w:sz w:val="32"/>
          <w:szCs w:val="32"/>
          <w:lang w:eastAsia="en-US"/>
        </w:rPr>
        <w:lastRenderedPageBreak/>
        <w:t>Требования к функциям (задачам), выполняемым системой.</w:t>
      </w:r>
      <w:bookmarkEnd w:id="73"/>
      <w:bookmarkEnd w:id="74"/>
      <w:bookmarkEnd w:id="75"/>
      <w:r w:rsidRPr="003C187C">
        <w:rPr>
          <w:b/>
          <w:sz w:val="32"/>
          <w:szCs w:val="32"/>
          <w:lang w:eastAsia="en-US"/>
        </w:rPr>
        <w:t xml:space="preserve"> </w:t>
      </w:r>
    </w:p>
    <w:p w:rsidR="003C187C" w:rsidRPr="003C187C" w:rsidRDefault="003C187C" w:rsidP="00D26607">
      <w:pPr>
        <w:keepNext/>
        <w:keepLines/>
        <w:numPr>
          <w:ilvl w:val="2"/>
          <w:numId w:val="28"/>
        </w:numPr>
        <w:spacing w:before="240"/>
        <w:outlineLvl w:val="0"/>
        <w:rPr>
          <w:b/>
          <w:sz w:val="32"/>
          <w:szCs w:val="32"/>
        </w:rPr>
      </w:pPr>
      <w:bookmarkStart w:id="76" w:name="_Toc315698548"/>
      <w:bookmarkStart w:id="77" w:name="_Toc470120522"/>
      <w:bookmarkStart w:id="78" w:name="_Toc481488180"/>
      <w:bookmarkStart w:id="79" w:name="_Toc513507905"/>
      <w:r w:rsidRPr="003C187C">
        <w:rPr>
          <w:b/>
          <w:sz w:val="32"/>
          <w:szCs w:val="32"/>
        </w:rPr>
        <w:t>Система управления контентом (</w:t>
      </w:r>
      <w:r w:rsidRPr="003C187C">
        <w:rPr>
          <w:b/>
          <w:sz w:val="32"/>
          <w:szCs w:val="32"/>
          <w:lang w:val="en-US"/>
        </w:rPr>
        <w:t>CMS</w:t>
      </w:r>
      <w:r w:rsidRPr="003C187C">
        <w:rPr>
          <w:b/>
          <w:sz w:val="32"/>
          <w:szCs w:val="32"/>
        </w:rPr>
        <w:t>)</w:t>
      </w:r>
      <w:bookmarkEnd w:id="76"/>
      <w:bookmarkEnd w:id="77"/>
      <w:bookmarkEnd w:id="78"/>
      <w:bookmarkEnd w:id="79"/>
    </w:p>
    <w:p w:rsidR="003C187C" w:rsidRPr="003C187C" w:rsidRDefault="003C187C" w:rsidP="008E0593">
      <w:pPr>
        <w:jc w:val="both"/>
        <w:rPr>
          <w:sz w:val="28"/>
        </w:rPr>
      </w:pPr>
      <w:r w:rsidRPr="003C187C">
        <w:rPr>
          <w:sz w:val="28"/>
        </w:rPr>
        <w:t xml:space="preserve">Административная часть сайта должна быть представлена </w:t>
      </w:r>
      <w:r w:rsidRPr="003C187C">
        <w:rPr>
          <w:sz w:val="28"/>
          <w:lang w:val="en-US"/>
        </w:rPr>
        <w:t>CMS</w:t>
      </w:r>
      <w:r w:rsidRPr="003C187C">
        <w:rPr>
          <w:sz w:val="28"/>
        </w:rPr>
        <w:t xml:space="preserve">     </w:t>
      </w:r>
      <w:r w:rsidRPr="003C187C">
        <w:rPr>
          <w:sz w:val="28"/>
          <w:lang w:val="en-US"/>
        </w:rPr>
        <w:t>WordPress</w:t>
      </w:r>
      <w:r w:rsidRPr="003C187C">
        <w:rPr>
          <w:sz w:val="28"/>
        </w:rPr>
        <w:t xml:space="preserve">. </w:t>
      </w:r>
    </w:p>
    <w:p w:rsidR="003C187C" w:rsidRPr="003C187C" w:rsidRDefault="003C187C" w:rsidP="008E0593">
      <w:pPr>
        <w:keepNext/>
        <w:keepLines/>
        <w:numPr>
          <w:ilvl w:val="2"/>
          <w:numId w:val="28"/>
        </w:numPr>
        <w:spacing w:before="240"/>
        <w:jc w:val="both"/>
        <w:outlineLvl w:val="0"/>
        <w:rPr>
          <w:b/>
          <w:sz w:val="32"/>
          <w:szCs w:val="32"/>
        </w:rPr>
      </w:pPr>
      <w:bookmarkStart w:id="80" w:name="_Toc315698549"/>
      <w:bookmarkStart w:id="81" w:name="_Toc470120523"/>
      <w:bookmarkStart w:id="82" w:name="_Toc481488181"/>
      <w:bookmarkStart w:id="83" w:name="_Toc513507906"/>
      <w:r w:rsidRPr="003C187C">
        <w:rPr>
          <w:b/>
          <w:sz w:val="32"/>
          <w:szCs w:val="32"/>
        </w:rPr>
        <w:t>Внутренние страницы</w:t>
      </w:r>
      <w:bookmarkEnd w:id="80"/>
      <w:bookmarkEnd w:id="81"/>
      <w:bookmarkEnd w:id="82"/>
      <w:bookmarkEnd w:id="83"/>
    </w:p>
    <w:p w:rsidR="003C187C" w:rsidRPr="003C187C" w:rsidRDefault="003C187C" w:rsidP="008E0593">
      <w:pPr>
        <w:spacing w:before="60" w:after="60"/>
        <w:jc w:val="both"/>
        <w:rPr>
          <w:sz w:val="28"/>
        </w:rPr>
      </w:pPr>
      <w:r w:rsidRPr="003C187C">
        <w:rPr>
          <w:sz w:val="28"/>
        </w:rPr>
        <w:t xml:space="preserve">Внутренние страницы могут изменяться, редактироваться или дополняться в административной части сайта. </w:t>
      </w:r>
    </w:p>
    <w:p w:rsidR="003C187C" w:rsidRPr="003C187C" w:rsidRDefault="003C187C" w:rsidP="00D01245">
      <w:pPr>
        <w:spacing w:before="60" w:after="60"/>
        <w:rPr>
          <w:sz w:val="28"/>
        </w:rPr>
      </w:pPr>
      <w:r w:rsidRPr="003C187C">
        <w:rPr>
          <w:sz w:val="28"/>
        </w:rPr>
        <w:t>Для каждой внутренней страницы в административной части заполняются такие поля:</w:t>
      </w:r>
    </w:p>
    <w:p w:rsidR="003C187C" w:rsidRPr="003C187C" w:rsidRDefault="003C187C" w:rsidP="008E0593">
      <w:pPr>
        <w:numPr>
          <w:ilvl w:val="0"/>
          <w:numId w:val="33"/>
        </w:numPr>
        <w:spacing w:before="60" w:after="60"/>
        <w:ind w:left="567" w:hanging="567"/>
        <w:jc w:val="both"/>
        <w:rPr>
          <w:sz w:val="28"/>
        </w:rPr>
      </w:pPr>
      <w:r w:rsidRPr="003C187C">
        <w:rPr>
          <w:sz w:val="28"/>
        </w:rPr>
        <w:t>Заголовок (длина не более 125 символов).</w:t>
      </w:r>
    </w:p>
    <w:p w:rsidR="003C187C" w:rsidRPr="003C187C" w:rsidRDefault="003C187C" w:rsidP="008E0593">
      <w:pPr>
        <w:numPr>
          <w:ilvl w:val="0"/>
          <w:numId w:val="33"/>
        </w:numPr>
        <w:spacing w:before="60" w:after="60"/>
        <w:ind w:left="567" w:hanging="567"/>
        <w:jc w:val="both"/>
        <w:rPr>
          <w:sz w:val="28"/>
        </w:rPr>
      </w:pPr>
      <w:r w:rsidRPr="003C187C">
        <w:rPr>
          <w:sz w:val="28"/>
        </w:rPr>
        <w:t xml:space="preserve">Полный текст страницы (количество сопроводительных иллюстраций в нём не ограничено, количество символов в одной статье – не более 15000; тексту может быть придано </w:t>
      </w:r>
      <w:r w:rsidRPr="003C187C">
        <w:rPr>
          <w:sz w:val="28"/>
          <w:u w:val="single"/>
        </w:rPr>
        <w:t>подчеркнутое</w:t>
      </w:r>
      <w:r w:rsidRPr="003C187C">
        <w:rPr>
          <w:sz w:val="28"/>
        </w:rPr>
        <w:t xml:space="preserve">, </w:t>
      </w:r>
      <w:r w:rsidRPr="003C187C">
        <w:rPr>
          <w:i/>
          <w:sz w:val="28"/>
        </w:rPr>
        <w:t>наклонное</w:t>
      </w:r>
      <w:r w:rsidRPr="003C187C">
        <w:rPr>
          <w:sz w:val="28"/>
        </w:rPr>
        <w:t xml:space="preserve"> и </w:t>
      </w:r>
      <w:r w:rsidRPr="003C187C">
        <w:rPr>
          <w:b/>
          <w:sz w:val="28"/>
        </w:rPr>
        <w:t>жирное</w:t>
      </w:r>
      <w:r w:rsidRPr="003C187C">
        <w:rPr>
          <w:sz w:val="28"/>
        </w:rPr>
        <w:t xml:space="preserve"> начертание).</w:t>
      </w:r>
    </w:p>
    <w:p w:rsidR="003C187C" w:rsidRPr="003C187C" w:rsidRDefault="003C187C" w:rsidP="00D26607">
      <w:pPr>
        <w:keepNext/>
        <w:keepLines/>
        <w:numPr>
          <w:ilvl w:val="2"/>
          <w:numId w:val="28"/>
        </w:numPr>
        <w:spacing w:before="240"/>
        <w:outlineLvl w:val="0"/>
        <w:rPr>
          <w:b/>
          <w:sz w:val="32"/>
          <w:szCs w:val="32"/>
        </w:rPr>
      </w:pPr>
      <w:bookmarkStart w:id="84" w:name="_Toc315698550"/>
      <w:r w:rsidRPr="003C187C">
        <w:rPr>
          <w:b/>
          <w:sz w:val="32"/>
          <w:szCs w:val="32"/>
        </w:rPr>
        <w:t xml:space="preserve"> </w:t>
      </w:r>
      <w:bookmarkStart w:id="85" w:name="_Toc470120524"/>
      <w:bookmarkStart w:id="86" w:name="_Toc481488182"/>
      <w:bookmarkStart w:id="87" w:name="_Toc513507907"/>
      <w:r w:rsidRPr="003C187C">
        <w:rPr>
          <w:b/>
          <w:sz w:val="32"/>
          <w:szCs w:val="32"/>
        </w:rPr>
        <w:t>Функциональные возможности разделов</w:t>
      </w:r>
      <w:bookmarkEnd w:id="84"/>
      <w:bookmarkEnd w:id="85"/>
      <w:bookmarkEnd w:id="86"/>
      <w:bookmarkEnd w:id="87"/>
    </w:p>
    <w:p w:rsidR="003C187C" w:rsidRPr="003C187C" w:rsidRDefault="003C187C" w:rsidP="00D01245">
      <w:r w:rsidRPr="003C187C">
        <w:t xml:space="preserve"> </w:t>
      </w:r>
    </w:p>
    <w:p w:rsidR="003C187C" w:rsidRPr="003C187C" w:rsidRDefault="003C187C" w:rsidP="00D01245">
      <w:pPr>
        <w:rPr>
          <w:b/>
          <w:sz w:val="28"/>
        </w:rPr>
      </w:pPr>
      <w:r w:rsidRPr="003C187C">
        <w:rPr>
          <w:b/>
          <w:sz w:val="28"/>
        </w:rPr>
        <w:t xml:space="preserve">Раздел «О предприятии» </w:t>
      </w:r>
    </w:p>
    <w:p w:rsidR="003C187C" w:rsidRPr="003C187C" w:rsidRDefault="003C187C" w:rsidP="00D01245">
      <w:pPr>
        <w:rPr>
          <w:sz w:val="28"/>
        </w:rPr>
      </w:pPr>
    </w:p>
    <w:p w:rsidR="003C187C" w:rsidRPr="003C187C" w:rsidRDefault="003C187C" w:rsidP="00D01245">
      <w:pPr>
        <w:rPr>
          <w:sz w:val="28"/>
          <w:lang w:eastAsia="en-US"/>
        </w:rPr>
      </w:pPr>
      <w:r w:rsidRPr="003C187C">
        <w:rPr>
          <w:sz w:val="28"/>
          <w:lang w:eastAsia="en-US"/>
        </w:rPr>
        <w:t>В данном разделе должна быть представлена следующая информация:</w:t>
      </w:r>
    </w:p>
    <w:p w:rsidR="003C187C" w:rsidRPr="003C187C" w:rsidRDefault="003C187C" w:rsidP="00C07EAD">
      <w:pPr>
        <w:numPr>
          <w:ilvl w:val="0"/>
          <w:numId w:val="30"/>
        </w:numPr>
        <w:spacing w:before="60" w:after="60"/>
        <w:ind w:left="567" w:hanging="567"/>
        <w:jc w:val="both"/>
        <w:rPr>
          <w:sz w:val="28"/>
        </w:rPr>
      </w:pPr>
      <w:r w:rsidRPr="003C187C">
        <w:rPr>
          <w:sz w:val="28"/>
        </w:rPr>
        <w:t xml:space="preserve">История создания и развития предприятия. </w:t>
      </w:r>
    </w:p>
    <w:p w:rsidR="003C187C" w:rsidRPr="003C187C" w:rsidRDefault="003C187C" w:rsidP="00C07EAD">
      <w:pPr>
        <w:numPr>
          <w:ilvl w:val="0"/>
          <w:numId w:val="30"/>
        </w:numPr>
        <w:spacing w:before="60" w:after="60"/>
        <w:ind w:left="567" w:hanging="567"/>
        <w:jc w:val="both"/>
        <w:rPr>
          <w:sz w:val="28"/>
        </w:rPr>
      </w:pPr>
      <w:r w:rsidRPr="003C187C">
        <w:rPr>
          <w:sz w:val="28"/>
        </w:rPr>
        <w:t xml:space="preserve">Информация о сфере и направлении деятельности предприятия. </w:t>
      </w:r>
    </w:p>
    <w:p w:rsidR="003C187C" w:rsidRPr="003C187C" w:rsidRDefault="003C187C" w:rsidP="00C07EAD">
      <w:pPr>
        <w:numPr>
          <w:ilvl w:val="0"/>
          <w:numId w:val="30"/>
        </w:numPr>
        <w:spacing w:before="60" w:after="60"/>
        <w:ind w:left="567" w:hanging="567"/>
        <w:jc w:val="both"/>
        <w:rPr>
          <w:sz w:val="28"/>
        </w:rPr>
      </w:pPr>
      <w:r w:rsidRPr="003C187C">
        <w:rPr>
          <w:sz w:val="28"/>
        </w:rPr>
        <w:t xml:space="preserve">Планы и задачи предприятия. </w:t>
      </w:r>
    </w:p>
    <w:p w:rsidR="003C187C" w:rsidRPr="003C187C" w:rsidRDefault="003C187C" w:rsidP="00C07EAD">
      <w:pPr>
        <w:numPr>
          <w:ilvl w:val="0"/>
          <w:numId w:val="30"/>
        </w:numPr>
        <w:spacing w:before="60" w:after="60"/>
        <w:ind w:left="567" w:hanging="567"/>
        <w:jc w:val="both"/>
        <w:rPr>
          <w:sz w:val="28"/>
        </w:rPr>
      </w:pPr>
      <w:r w:rsidRPr="003C187C">
        <w:rPr>
          <w:sz w:val="28"/>
        </w:rPr>
        <w:t xml:space="preserve">Руководство предприятия с фотографиями сотрудников. </w:t>
      </w:r>
    </w:p>
    <w:p w:rsidR="003C187C" w:rsidRPr="003C187C" w:rsidRDefault="003C187C" w:rsidP="00C07EAD">
      <w:pPr>
        <w:numPr>
          <w:ilvl w:val="0"/>
          <w:numId w:val="30"/>
        </w:numPr>
        <w:spacing w:before="60" w:after="60"/>
        <w:ind w:left="567" w:hanging="567"/>
        <w:jc w:val="both"/>
        <w:rPr>
          <w:sz w:val="28"/>
        </w:rPr>
      </w:pPr>
      <w:r w:rsidRPr="003C187C">
        <w:rPr>
          <w:sz w:val="28"/>
        </w:rPr>
        <w:t xml:space="preserve">Фотографии отличившихся работников и ветеранов предприятия. </w:t>
      </w:r>
    </w:p>
    <w:p w:rsidR="003C187C" w:rsidRPr="003C187C" w:rsidRDefault="003C187C" w:rsidP="00C07EAD">
      <w:pPr>
        <w:numPr>
          <w:ilvl w:val="0"/>
          <w:numId w:val="30"/>
        </w:numPr>
        <w:spacing w:before="60" w:after="60"/>
        <w:ind w:left="567" w:hanging="567"/>
        <w:jc w:val="both"/>
        <w:rPr>
          <w:sz w:val="28"/>
        </w:rPr>
      </w:pPr>
      <w:r w:rsidRPr="003C187C">
        <w:rPr>
          <w:sz w:val="28"/>
        </w:rPr>
        <w:t>5-6 последних новостей из подраздела «Новости».</w:t>
      </w:r>
    </w:p>
    <w:p w:rsidR="003C187C" w:rsidRPr="003C187C" w:rsidRDefault="003C187C" w:rsidP="00C07EAD">
      <w:pPr>
        <w:numPr>
          <w:ilvl w:val="0"/>
          <w:numId w:val="30"/>
        </w:numPr>
        <w:spacing w:before="60" w:after="60"/>
        <w:ind w:left="567" w:hanging="567"/>
        <w:jc w:val="both"/>
        <w:rPr>
          <w:sz w:val="28"/>
        </w:rPr>
      </w:pPr>
      <w:r w:rsidRPr="003C187C">
        <w:rPr>
          <w:sz w:val="28"/>
        </w:rPr>
        <w:t>Ссылки на страницы «Маршруты и расписания» и «Контакты»</w:t>
      </w:r>
    </w:p>
    <w:p w:rsidR="003C187C" w:rsidRPr="003C187C" w:rsidRDefault="003C187C" w:rsidP="00D01245">
      <w:pPr>
        <w:spacing w:before="60" w:after="60"/>
        <w:jc w:val="both"/>
        <w:rPr>
          <w:sz w:val="28"/>
        </w:rPr>
      </w:pPr>
    </w:p>
    <w:p w:rsidR="003C187C" w:rsidRPr="003C187C" w:rsidRDefault="005110F2" w:rsidP="008E0593">
      <w:pPr>
        <w:spacing w:before="60" w:after="60"/>
        <w:jc w:val="both"/>
        <w:rPr>
          <w:b/>
          <w:sz w:val="28"/>
        </w:rPr>
      </w:pPr>
      <w:r>
        <w:rPr>
          <w:b/>
          <w:sz w:val="28"/>
        </w:rPr>
        <w:t>Раздел «Маршруты и расписания»</w:t>
      </w:r>
    </w:p>
    <w:p w:rsidR="003C187C" w:rsidRPr="003C187C" w:rsidRDefault="003C187C" w:rsidP="008E0593">
      <w:pPr>
        <w:spacing w:before="60" w:after="60"/>
        <w:jc w:val="both"/>
        <w:rPr>
          <w:sz w:val="28"/>
        </w:rPr>
      </w:pPr>
      <w:r w:rsidRPr="003C187C">
        <w:rPr>
          <w:sz w:val="28"/>
        </w:rPr>
        <w:t xml:space="preserve">В данном разделе должна быть представлена информация о маршрутной сети предприятия со встроенными картами и расписанием движения поездного состава. </w:t>
      </w:r>
    </w:p>
    <w:p w:rsidR="003C187C" w:rsidRPr="003C187C" w:rsidRDefault="003C187C" w:rsidP="008E0593">
      <w:pPr>
        <w:jc w:val="both"/>
        <w:rPr>
          <w:sz w:val="28"/>
          <w:lang w:eastAsia="en-US"/>
        </w:rPr>
      </w:pPr>
      <w:r w:rsidRPr="003C187C">
        <w:rPr>
          <w:sz w:val="28"/>
          <w:lang w:eastAsia="en-US"/>
        </w:rPr>
        <w:t>«Маршруты и расписания» - это внутренн</w:t>
      </w:r>
      <w:r w:rsidR="005110F2">
        <w:rPr>
          <w:sz w:val="28"/>
          <w:lang w:eastAsia="en-US"/>
        </w:rPr>
        <w:t>я</w:t>
      </w:r>
      <w:r w:rsidRPr="003C187C">
        <w:rPr>
          <w:sz w:val="28"/>
          <w:lang w:eastAsia="en-US"/>
        </w:rPr>
        <w:t>я страница. Она может редактироваться и дополняться в административной части сайта.</w:t>
      </w:r>
    </w:p>
    <w:p w:rsidR="003C187C" w:rsidRPr="003C187C" w:rsidRDefault="003C187C" w:rsidP="008E0593">
      <w:pPr>
        <w:spacing w:before="60" w:after="60"/>
        <w:jc w:val="both"/>
        <w:rPr>
          <w:sz w:val="28"/>
        </w:rPr>
      </w:pPr>
    </w:p>
    <w:p w:rsidR="00C07EAD" w:rsidRDefault="00C07EAD">
      <w:pPr>
        <w:rPr>
          <w:b/>
          <w:sz w:val="28"/>
        </w:rPr>
      </w:pPr>
      <w:r>
        <w:rPr>
          <w:b/>
          <w:sz w:val="28"/>
        </w:rPr>
        <w:br w:type="page"/>
      </w:r>
    </w:p>
    <w:p w:rsidR="003C187C" w:rsidRPr="003C187C" w:rsidRDefault="003C187C" w:rsidP="008E0593">
      <w:pPr>
        <w:spacing w:before="60" w:after="60"/>
        <w:jc w:val="both"/>
        <w:rPr>
          <w:b/>
          <w:sz w:val="28"/>
        </w:rPr>
      </w:pPr>
      <w:r w:rsidRPr="003C187C">
        <w:rPr>
          <w:b/>
          <w:sz w:val="28"/>
        </w:rPr>
        <w:lastRenderedPageBreak/>
        <w:t xml:space="preserve">Раздел «Для пассажиров» </w:t>
      </w:r>
    </w:p>
    <w:p w:rsidR="003C187C" w:rsidRPr="003C187C" w:rsidRDefault="003C187C" w:rsidP="008E0593">
      <w:pPr>
        <w:spacing w:before="60" w:after="60"/>
        <w:jc w:val="both"/>
        <w:rPr>
          <w:sz w:val="28"/>
        </w:rPr>
      </w:pPr>
      <w:r w:rsidRPr="003C187C">
        <w:rPr>
          <w:sz w:val="28"/>
        </w:rPr>
        <w:t xml:space="preserve">В данном разделе должна быть указана информация о стоимости проезда и проездных билетов для всех категорий граждан, о деятельности контролёров и о страховании пассажиров с возможностью скачать файлы формата </w:t>
      </w:r>
      <w:r w:rsidRPr="003C187C">
        <w:rPr>
          <w:sz w:val="28"/>
          <w:lang w:val="en-US"/>
        </w:rPr>
        <w:t>doc</w:t>
      </w:r>
      <w:r w:rsidRPr="003C187C">
        <w:rPr>
          <w:sz w:val="28"/>
        </w:rPr>
        <w:t xml:space="preserve">, </w:t>
      </w:r>
      <w:proofErr w:type="spellStart"/>
      <w:r w:rsidRPr="003C187C">
        <w:rPr>
          <w:sz w:val="28"/>
          <w:lang w:val="en-US"/>
        </w:rPr>
        <w:t>docx</w:t>
      </w:r>
      <w:proofErr w:type="spellEnd"/>
      <w:r w:rsidRPr="003C187C">
        <w:rPr>
          <w:sz w:val="28"/>
        </w:rPr>
        <w:t xml:space="preserve">. </w:t>
      </w:r>
    </w:p>
    <w:p w:rsidR="003C187C" w:rsidRPr="003C187C" w:rsidRDefault="003C187C" w:rsidP="008E0593">
      <w:pPr>
        <w:jc w:val="both"/>
        <w:rPr>
          <w:sz w:val="28"/>
          <w:lang w:eastAsia="en-US"/>
        </w:rPr>
      </w:pPr>
      <w:r w:rsidRPr="003C187C">
        <w:rPr>
          <w:sz w:val="28"/>
          <w:lang w:eastAsia="en-US"/>
        </w:rPr>
        <w:t>«Для пассажиров» - это внутренняя страница. Она может редактироваться и дополняться в административной части сайта.</w:t>
      </w:r>
    </w:p>
    <w:p w:rsidR="003C187C" w:rsidRPr="003C187C" w:rsidRDefault="003C187C" w:rsidP="00D01245">
      <w:pPr>
        <w:spacing w:before="60" w:after="60"/>
        <w:jc w:val="both"/>
        <w:rPr>
          <w:sz w:val="28"/>
          <w:lang w:eastAsia="en-US"/>
        </w:rPr>
      </w:pPr>
    </w:p>
    <w:p w:rsidR="003C187C" w:rsidRPr="003C187C" w:rsidRDefault="005110F2" w:rsidP="00D01245">
      <w:pPr>
        <w:spacing w:before="60" w:after="60"/>
        <w:jc w:val="both"/>
        <w:rPr>
          <w:b/>
          <w:sz w:val="28"/>
          <w:lang w:eastAsia="en-US"/>
        </w:rPr>
      </w:pPr>
      <w:r>
        <w:rPr>
          <w:b/>
          <w:sz w:val="28"/>
          <w:lang w:eastAsia="en-US"/>
        </w:rPr>
        <w:t>Раздел «Работа»</w:t>
      </w:r>
    </w:p>
    <w:p w:rsidR="003C187C" w:rsidRPr="003C187C" w:rsidRDefault="003C187C" w:rsidP="00D01245">
      <w:pPr>
        <w:spacing w:before="60" w:after="60"/>
        <w:jc w:val="both"/>
        <w:rPr>
          <w:sz w:val="28"/>
          <w:lang w:eastAsia="en-US"/>
        </w:rPr>
      </w:pPr>
      <w:r w:rsidRPr="003C187C">
        <w:rPr>
          <w:sz w:val="28"/>
          <w:lang w:eastAsia="en-US"/>
        </w:rPr>
        <w:t xml:space="preserve">Данный раздел должен представлять информацию о: </w:t>
      </w:r>
    </w:p>
    <w:p w:rsidR="003C187C" w:rsidRPr="003C187C" w:rsidRDefault="003C187C" w:rsidP="00C07EAD">
      <w:pPr>
        <w:numPr>
          <w:ilvl w:val="0"/>
          <w:numId w:val="31"/>
        </w:numPr>
        <w:spacing w:before="60" w:after="60"/>
        <w:ind w:left="426" w:hanging="426"/>
        <w:jc w:val="both"/>
        <w:rPr>
          <w:sz w:val="28"/>
          <w:lang w:eastAsia="en-US"/>
        </w:rPr>
      </w:pPr>
      <w:r w:rsidRPr="003C187C">
        <w:rPr>
          <w:sz w:val="28"/>
          <w:lang w:eastAsia="en-US"/>
        </w:rPr>
        <w:t xml:space="preserve">Актуальных вакансиях предприятия. </w:t>
      </w:r>
    </w:p>
    <w:p w:rsidR="003C187C" w:rsidRPr="003C187C" w:rsidRDefault="003C187C" w:rsidP="00C07EAD">
      <w:pPr>
        <w:numPr>
          <w:ilvl w:val="0"/>
          <w:numId w:val="31"/>
        </w:numPr>
        <w:spacing w:before="60" w:after="60"/>
        <w:ind w:left="426" w:hanging="426"/>
        <w:jc w:val="both"/>
        <w:rPr>
          <w:sz w:val="28"/>
          <w:lang w:eastAsia="en-US"/>
        </w:rPr>
      </w:pPr>
      <w:r w:rsidRPr="003C187C">
        <w:rPr>
          <w:sz w:val="28"/>
          <w:lang w:eastAsia="en-US"/>
        </w:rPr>
        <w:t xml:space="preserve">Предложения о работе для студентов ВУЗов и </w:t>
      </w:r>
      <w:proofErr w:type="spellStart"/>
      <w:r w:rsidRPr="003C187C">
        <w:rPr>
          <w:sz w:val="28"/>
          <w:lang w:eastAsia="en-US"/>
        </w:rPr>
        <w:t>ССУЗов</w:t>
      </w:r>
      <w:proofErr w:type="spellEnd"/>
      <w:r w:rsidRPr="003C187C">
        <w:rPr>
          <w:sz w:val="28"/>
          <w:lang w:eastAsia="en-US"/>
        </w:rPr>
        <w:t xml:space="preserve">. </w:t>
      </w:r>
    </w:p>
    <w:p w:rsidR="003C187C" w:rsidRPr="003C187C" w:rsidRDefault="003C187C" w:rsidP="00C07EAD">
      <w:pPr>
        <w:numPr>
          <w:ilvl w:val="0"/>
          <w:numId w:val="31"/>
        </w:numPr>
        <w:spacing w:before="60" w:after="60"/>
        <w:ind w:left="426" w:hanging="426"/>
        <w:jc w:val="both"/>
        <w:rPr>
          <w:sz w:val="28"/>
          <w:lang w:eastAsia="en-US"/>
        </w:rPr>
      </w:pPr>
      <w:r w:rsidRPr="003C187C">
        <w:rPr>
          <w:sz w:val="28"/>
          <w:lang w:eastAsia="en-US"/>
        </w:rPr>
        <w:t xml:space="preserve">Деятельности учебного центра для подготовки кадров для предприятия. </w:t>
      </w:r>
    </w:p>
    <w:p w:rsidR="003C187C" w:rsidRPr="003C187C" w:rsidRDefault="003C187C" w:rsidP="00C07EAD">
      <w:pPr>
        <w:numPr>
          <w:ilvl w:val="0"/>
          <w:numId w:val="31"/>
        </w:numPr>
        <w:spacing w:before="60" w:after="60"/>
        <w:ind w:left="426" w:hanging="426"/>
        <w:jc w:val="both"/>
        <w:rPr>
          <w:sz w:val="28"/>
          <w:lang w:eastAsia="en-US"/>
        </w:rPr>
      </w:pPr>
      <w:r w:rsidRPr="003C187C">
        <w:rPr>
          <w:sz w:val="28"/>
          <w:lang w:eastAsia="en-US"/>
        </w:rPr>
        <w:t xml:space="preserve">Ссылка на раздел «Контакты». </w:t>
      </w:r>
    </w:p>
    <w:p w:rsidR="003C187C" w:rsidRPr="003C187C" w:rsidRDefault="003C187C" w:rsidP="00D01245">
      <w:pPr>
        <w:spacing w:before="60" w:after="60"/>
        <w:jc w:val="both"/>
        <w:rPr>
          <w:sz w:val="28"/>
          <w:lang w:eastAsia="en-US"/>
        </w:rPr>
      </w:pPr>
    </w:p>
    <w:p w:rsidR="003C187C" w:rsidRPr="00C6131E" w:rsidRDefault="005110F2" w:rsidP="00D01245">
      <w:pPr>
        <w:spacing w:before="60" w:after="60"/>
        <w:jc w:val="both"/>
        <w:rPr>
          <w:b/>
          <w:sz w:val="28"/>
          <w:lang w:eastAsia="en-US"/>
        </w:rPr>
      </w:pPr>
      <w:r>
        <w:rPr>
          <w:b/>
          <w:sz w:val="28"/>
          <w:lang w:eastAsia="en-US"/>
        </w:rPr>
        <w:t>Раздел «Закупки и конкурсы»</w:t>
      </w:r>
    </w:p>
    <w:p w:rsidR="003C187C" w:rsidRPr="003C187C" w:rsidRDefault="003C187C" w:rsidP="00D01245">
      <w:pPr>
        <w:spacing w:before="60" w:after="60"/>
        <w:jc w:val="both"/>
        <w:rPr>
          <w:sz w:val="28"/>
          <w:lang w:eastAsia="en-US"/>
        </w:rPr>
      </w:pPr>
      <w:r w:rsidRPr="003C187C">
        <w:rPr>
          <w:sz w:val="28"/>
          <w:lang w:eastAsia="en-US"/>
        </w:rPr>
        <w:t xml:space="preserve">Данный раздел должен представлять информацию о: </w:t>
      </w:r>
    </w:p>
    <w:p w:rsidR="003C187C" w:rsidRPr="003C187C" w:rsidRDefault="003C187C" w:rsidP="00C07EAD">
      <w:pPr>
        <w:numPr>
          <w:ilvl w:val="0"/>
          <w:numId w:val="32"/>
        </w:numPr>
        <w:spacing w:before="60" w:after="60"/>
        <w:ind w:left="567" w:hanging="567"/>
        <w:jc w:val="both"/>
        <w:rPr>
          <w:sz w:val="28"/>
          <w:lang w:eastAsia="en-US"/>
        </w:rPr>
      </w:pPr>
      <w:r w:rsidRPr="003C187C">
        <w:rPr>
          <w:sz w:val="28"/>
          <w:lang w:eastAsia="en-US"/>
        </w:rPr>
        <w:t>Положениях о закупках</w:t>
      </w:r>
    </w:p>
    <w:p w:rsidR="003C187C" w:rsidRPr="003C187C" w:rsidRDefault="003C187C" w:rsidP="00C07EAD">
      <w:pPr>
        <w:numPr>
          <w:ilvl w:val="0"/>
          <w:numId w:val="32"/>
        </w:numPr>
        <w:spacing w:before="60" w:after="60"/>
        <w:ind w:left="567" w:hanging="567"/>
        <w:jc w:val="both"/>
        <w:rPr>
          <w:sz w:val="28"/>
          <w:lang w:eastAsia="en-US"/>
        </w:rPr>
      </w:pPr>
      <w:r w:rsidRPr="003C187C">
        <w:rPr>
          <w:sz w:val="28"/>
          <w:lang w:eastAsia="en-US"/>
        </w:rPr>
        <w:t xml:space="preserve">Планах закупок предприятия </w:t>
      </w:r>
    </w:p>
    <w:p w:rsidR="003C187C" w:rsidRPr="00C6131E" w:rsidRDefault="003C187C" w:rsidP="00D01245">
      <w:pPr>
        <w:numPr>
          <w:ilvl w:val="0"/>
          <w:numId w:val="32"/>
        </w:numPr>
        <w:spacing w:before="60" w:after="60"/>
        <w:ind w:left="567" w:hanging="567"/>
        <w:jc w:val="both"/>
        <w:rPr>
          <w:sz w:val="28"/>
          <w:lang w:eastAsia="en-US"/>
        </w:rPr>
      </w:pPr>
      <w:r w:rsidRPr="003C187C">
        <w:rPr>
          <w:sz w:val="28"/>
          <w:lang w:eastAsia="en-US"/>
        </w:rPr>
        <w:t xml:space="preserve">Отчётах о заключении договоров на закупки. </w:t>
      </w:r>
    </w:p>
    <w:p w:rsidR="003C187C" w:rsidRPr="003C187C" w:rsidRDefault="003C187C" w:rsidP="00D01245">
      <w:pPr>
        <w:spacing w:before="60" w:after="60"/>
        <w:jc w:val="both"/>
        <w:rPr>
          <w:sz w:val="28"/>
        </w:rPr>
      </w:pPr>
      <w:r w:rsidRPr="003C187C">
        <w:rPr>
          <w:sz w:val="28"/>
          <w:lang w:eastAsia="en-US"/>
        </w:rPr>
        <w:t xml:space="preserve">Все документы должны быть представлены в формате </w:t>
      </w:r>
      <w:r w:rsidRPr="003C187C">
        <w:rPr>
          <w:sz w:val="28"/>
          <w:lang w:val="en-US" w:eastAsia="en-US"/>
        </w:rPr>
        <w:t>doc</w:t>
      </w:r>
      <w:r w:rsidRPr="003C187C">
        <w:rPr>
          <w:sz w:val="28"/>
          <w:lang w:eastAsia="en-US"/>
        </w:rPr>
        <w:t xml:space="preserve">, </w:t>
      </w:r>
      <w:proofErr w:type="spellStart"/>
      <w:r w:rsidRPr="003C187C">
        <w:rPr>
          <w:sz w:val="28"/>
          <w:lang w:val="en-US" w:eastAsia="en-US"/>
        </w:rPr>
        <w:t>docx</w:t>
      </w:r>
      <w:proofErr w:type="spellEnd"/>
      <w:r w:rsidRPr="003C187C">
        <w:rPr>
          <w:sz w:val="28"/>
          <w:lang w:eastAsia="en-US"/>
        </w:rPr>
        <w:t xml:space="preserve"> и свободно скачиваться для ознакомления. </w:t>
      </w:r>
      <w:r w:rsidRPr="003C187C">
        <w:rPr>
          <w:sz w:val="28"/>
        </w:rPr>
        <w:t>«Закупки и конкурсы» - это внутренняя страница. Она может редактироваться и дополняться в административной части сайта.</w:t>
      </w:r>
    </w:p>
    <w:p w:rsidR="003C187C" w:rsidRPr="003C187C" w:rsidRDefault="003C187C" w:rsidP="00D01245">
      <w:pPr>
        <w:spacing w:before="60" w:after="60"/>
        <w:jc w:val="both"/>
        <w:rPr>
          <w:sz w:val="28"/>
          <w:lang w:eastAsia="en-US"/>
        </w:rPr>
      </w:pPr>
    </w:p>
    <w:p w:rsidR="003C187C" w:rsidRPr="003C187C" w:rsidRDefault="003C187C" w:rsidP="00454354">
      <w:pPr>
        <w:spacing w:before="60" w:after="60"/>
        <w:jc w:val="both"/>
        <w:rPr>
          <w:b/>
          <w:sz w:val="28"/>
          <w:lang w:eastAsia="en-US"/>
        </w:rPr>
      </w:pPr>
      <w:r w:rsidRPr="003C187C">
        <w:rPr>
          <w:b/>
          <w:sz w:val="28"/>
          <w:lang w:eastAsia="en-US"/>
        </w:rPr>
        <w:t>Раздел «Фотогалерея»</w:t>
      </w:r>
    </w:p>
    <w:p w:rsidR="003C187C" w:rsidRPr="003C187C" w:rsidRDefault="003C187C" w:rsidP="00454354">
      <w:pPr>
        <w:spacing w:before="60" w:after="60"/>
        <w:jc w:val="both"/>
        <w:rPr>
          <w:sz w:val="28"/>
          <w:lang w:eastAsia="en-US"/>
        </w:rPr>
      </w:pPr>
      <w:r w:rsidRPr="003C187C">
        <w:rPr>
          <w:sz w:val="28"/>
          <w:lang w:eastAsia="en-US"/>
        </w:rPr>
        <w:t xml:space="preserve">В этом разделе должны публиковаться фотографии, связанные с деятельностью предприятия. Фотографии может добавлять только администратор. </w:t>
      </w:r>
    </w:p>
    <w:p w:rsidR="003C187C" w:rsidRPr="003C187C" w:rsidRDefault="003C187C" w:rsidP="00454354">
      <w:pPr>
        <w:spacing w:before="60" w:after="60"/>
        <w:jc w:val="both"/>
        <w:rPr>
          <w:sz w:val="28"/>
          <w:lang w:eastAsia="en-US"/>
        </w:rPr>
      </w:pPr>
    </w:p>
    <w:p w:rsidR="003C187C" w:rsidRPr="003C187C" w:rsidRDefault="005110F2" w:rsidP="00454354">
      <w:pPr>
        <w:spacing w:before="60" w:after="60"/>
        <w:jc w:val="both"/>
        <w:rPr>
          <w:b/>
          <w:sz w:val="28"/>
          <w:lang w:eastAsia="en-US"/>
        </w:rPr>
      </w:pPr>
      <w:r>
        <w:rPr>
          <w:b/>
          <w:sz w:val="28"/>
          <w:lang w:eastAsia="en-US"/>
        </w:rPr>
        <w:t>Раздел «Контакты»</w:t>
      </w:r>
    </w:p>
    <w:p w:rsidR="003C187C" w:rsidRPr="003C187C" w:rsidRDefault="003C187C" w:rsidP="00454354">
      <w:pPr>
        <w:jc w:val="both"/>
        <w:rPr>
          <w:sz w:val="28"/>
          <w:lang w:eastAsia="en-US"/>
        </w:rPr>
      </w:pPr>
      <w:r w:rsidRPr="003C187C">
        <w:rPr>
          <w:sz w:val="28"/>
          <w:lang w:eastAsia="en-US"/>
        </w:rPr>
        <w:t xml:space="preserve">В разделе «Контакты» должна быть представлена контактная информация компании: </w:t>
      </w:r>
    </w:p>
    <w:p w:rsidR="003C187C" w:rsidRPr="003C187C" w:rsidRDefault="003C187C" w:rsidP="00454354">
      <w:pPr>
        <w:numPr>
          <w:ilvl w:val="0"/>
          <w:numId w:val="29"/>
        </w:numPr>
        <w:tabs>
          <w:tab w:val="clear" w:pos="926"/>
          <w:tab w:val="num" w:pos="426"/>
        </w:tabs>
        <w:spacing w:before="60" w:after="60"/>
        <w:ind w:left="993" w:hanging="993"/>
        <w:jc w:val="both"/>
        <w:rPr>
          <w:sz w:val="28"/>
        </w:rPr>
      </w:pPr>
      <w:r w:rsidRPr="003C187C">
        <w:rPr>
          <w:sz w:val="28"/>
        </w:rPr>
        <w:t>Адрес, телефоны, факс</w:t>
      </w:r>
    </w:p>
    <w:p w:rsidR="003C187C" w:rsidRPr="003C187C" w:rsidRDefault="003C187C" w:rsidP="00454354">
      <w:pPr>
        <w:numPr>
          <w:ilvl w:val="0"/>
          <w:numId w:val="29"/>
        </w:numPr>
        <w:tabs>
          <w:tab w:val="clear" w:pos="926"/>
          <w:tab w:val="num" w:pos="426"/>
        </w:tabs>
        <w:spacing w:before="60" w:after="60"/>
        <w:ind w:left="993" w:hanging="993"/>
        <w:jc w:val="both"/>
        <w:rPr>
          <w:sz w:val="28"/>
        </w:rPr>
      </w:pPr>
      <w:r w:rsidRPr="003C187C">
        <w:rPr>
          <w:sz w:val="28"/>
        </w:rPr>
        <w:t>Адреса электронной почты</w:t>
      </w:r>
    </w:p>
    <w:p w:rsidR="003C187C" w:rsidRPr="003C187C" w:rsidRDefault="003C187C" w:rsidP="00454354">
      <w:pPr>
        <w:numPr>
          <w:ilvl w:val="0"/>
          <w:numId w:val="29"/>
        </w:numPr>
        <w:tabs>
          <w:tab w:val="clear" w:pos="926"/>
          <w:tab w:val="num" w:pos="426"/>
        </w:tabs>
        <w:spacing w:before="60" w:after="60"/>
        <w:ind w:left="993" w:hanging="993"/>
        <w:jc w:val="both"/>
        <w:rPr>
          <w:sz w:val="28"/>
        </w:rPr>
      </w:pPr>
      <w:r w:rsidRPr="003C187C">
        <w:rPr>
          <w:sz w:val="28"/>
        </w:rPr>
        <w:t xml:space="preserve">Ссылки на официальные страницы в социальных сетях. </w:t>
      </w:r>
    </w:p>
    <w:p w:rsidR="003C187C" w:rsidRPr="003C187C" w:rsidRDefault="003C187C" w:rsidP="00454354">
      <w:pPr>
        <w:numPr>
          <w:ilvl w:val="0"/>
          <w:numId w:val="29"/>
        </w:numPr>
        <w:tabs>
          <w:tab w:val="clear" w:pos="926"/>
          <w:tab w:val="num" w:pos="426"/>
        </w:tabs>
        <w:spacing w:before="60" w:after="60"/>
        <w:ind w:left="993" w:hanging="993"/>
        <w:jc w:val="both"/>
        <w:rPr>
          <w:sz w:val="28"/>
        </w:rPr>
      </w:pPr>
      <w:r w:rsidRPr="003C187C">
        <w:rPr>
          <w:sz w:val="28"/>
        </w:rPr>
        <w:t>Карта проезда</w:t>
      </w:r>
    </w:p>
    <w:p w:rsidR="003C187C" w:rsidRPr="003C187C" w:rsidRDefault="003C187C" w:rsidP="00454354">
      <w:pPr>
        <w:spacing w:before="60" w:after="60"/>
        <w:jc w:val="both"/>
        <w:rPr>
          <w:sz w:val="28"/>
        </w:rPr>
      </w:pPr>
      <w:r w:rsidRPr="003C187C">
        <w:rPr>
          <w:sz w:val="28"/>
        </w:rPr>
        <w:t>«Контакты» - это внутренняя страница. Она может редактироваться и дополняться в административной части сайта.</w:t>
      </w:r>
    </w:p>
    <w:p w:rsidR="003C187C" w:rsidRPr="003C187C" w:rsidRDefault="003C187C" w:rsidP="00D01245">
      <w:pPr>
        <w:keepNext/>
        <w:keepLines/>
        <w:spacing w:before="240"/>
        <w:outlineLvl w:val="0"/>
        <w:rPr>
          <w:b/>
          <w:sz w:val="32"/>
          <w:szCs w:val="32"/>
          <w:lang w:eastAsia="en-US"/>
        </w:rPr>
      </w:pPr>
      <w:bookmarkStart w:id="88" w:name="_Toc470120525"/>
      <w:bookmarkStart w:id="89" w:name="_Toc481488183"/>
      <w:bookmarkStart w:id="90" w:name="_Toc513507908"/>
      <w:r w:rsidRPr="003C187C">
        <w:rPr>
          <w:b/>
          <w:sz w:val="32"/>
          <w:szCs w:val="32"/>
          <w:lang w:eastAsia="en-US"/>
        </w:rPr>
        <w:lastRenderedPageBreak/>
        <w:t>4.3. Требования к видам обеспечения</w:t>
      </w:r>
      <w:bookmarkEnd w:id="88"/>
      <w:bookmarkEnd w:id="89"/>
      <w:bookmarkEnd w:id="90"/>
    </w:p>
    <w:p w:rsidR="003C187C" w:rsidRPr="003C187C" w:rsidRDefault="003C187C" w:rsidP="00D01245">
      <w:pPr>
        <w:keepNext/>
        <w:keepLines/>
        <w:spacing w:before="240"/>
        <w:outlineLvl w:val="0"/>
        <w:rPr>
          <w:b/>
          <w:sz w:val="32"/>
          <w:szCs w:val="32"/>
          <w:lang w:eastAsia="en-US"/>
        </w:rPr>
      </w:pPr>
      <w:bookmarkStart w:id="91" w:name="_Toc470120526"/>
      <w:bookmarkStart w:id="92" w:name="_Toc481488184"/>
      <w:bookmarkStart w:id="93" w:name="_Toc513507909"/>
      <w:r w:rsidRPr="003C187C">
        <w:rPr>
          <w:b/>
          <w:sz w:val="32"/>
          <w:szCs w:val="32"/>
          <w:lang w:eastAsia="en-US"/>
        </w:rPr>
        <w:t>4.3.1. Требования к математическому обеспечению</w:t>
      </w:r>
      <w:bookmarkEnd w:id="91"/>
      <w:bookmarkEnd w:id="92"/>
      <w:bookmarkEnd w:id="93"/>
    </w:p>
    <w:p w:rsidR="003C187C" w:rsidRPr="003C187C" w:rsidRDefault="003C187C" w:rsidP="00D01245">
      <w:pPr>
        <w:rPr>
          <w:sz w:val="28"/>
          <w:lang w:eastAsia="en-US"/>
        </w:rPr>
      </w:pPr>
      <w:r w:rsidRPr="003C187C">
        <w:rPr>
          <w:sz w:val="28"/>
          <w:lang w:eastAsia="en-US"/>
        </w:rPr>
        <w:t xml:space="preserve">       Не предоставляются. </w:t>
      </w:r>
    </w:p>
    <w:p w:rsidR="003C187C" w:rsidRPr="003C187C" w:rsidRDefault="003C187C" w:rsidP="00D01245">
      <w:pPr>
        <w:rPr>
          <w:lang w:eastAsia="en-US"/>
        </w:rPr>
      </w:pPr>
    </w:p>
    <w:p w:rsidR="003C187C" w:rsidRPr="003C187C" w:rsidRDefault="003C187C" w:rsidP="00D01245">
      <w:pPr>
        <w:keepNext/>
        <w:keepLines/>
        <w:spacing w:before="240"/>
        <w:outlineLvl w:val="0"/>
        <w:rPr>
          <w:b/>
          <w:sz w:val="32"/>
          <w:szCs w:val="32"/>
          <w:lang w:eastAsia="en-US"/>
        </w:rPr>
      </w:pPr>
      <w:bookmarkStart w:id="94" w:name="_Toc470120527"/>
      <w:bookmarkStart w:id="95" w:name="_Toc481488185"/>
      <w:bookmarkStart w:id="96" w:name="_Toc513507910"/>
      <w:r w:rsidRPr="003C187C">
        <w:rPr>
          <w:b/>
          <w:sz w:val="32"/>
          <w:szCs w:val="32"/>
          <w:lang w:eastAsia="en-US"/>
        </w:rPr>
        <w:t>4.3.2. Требования к информационному обеспечению</w:t>
      </w:r>
      <w:bookmarkEnd w:id="94"/>
      <w:bookmarkEnd w:id="95"/>
      <w:bookmarkEnd w:id="96"/>
    </w:p>
    <w:p w:rsidR="003C187C" w:rsidRPr="003C187C" w:rsidRDefault="003C187C" w:rsidP="00D01245">
      <w:pPr>
        <w:rPr>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Требования к хранению данных</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Все данные сайта должны храниться на физическом носителе «Жёсткий диск», подключенном к серверу, в структурированном виде под управлением реляционной СУБД </w:t>
      </w:r>
      <w:r w:rsidRPr="003C187C">
        <w:rPr>
          <w:bCs/>
          <w:color w:val="000000"/>
          <w:sz w:val="28"/>
          <w:szCs w:val="28"/>
          <w:lang w:val="en-US" w:eastAsia="en-US"/>
        </w:rPr>
        <w:t>MySQL</w:t>
      </w:r>
      <w:r w:rsidRPr="003C187C">
        <w:rPr>
          <w:bCs/>
          <w:color w:val="000000"/>
          <w:sz w:val="28"/>
          <w:szCs w:val="28"/>
          <w:lang w:eastAsia="en-US"/>
        </w:rPr>
        <w:t>. Исключения составляют файлы данных, предназначенные для просмотра и скачивания (изображения, видео, документы и т.п.). Такие файлы сохраняются в файловой системе, а в БД размещаются ссылки на них.</w:t>
      </w:r>
    </w:p>
    <w:p w:rsidR="003C187C" w:rsidRPr="003C187C" w:rsidRDefault="003C187C" w:rsidP="00D01245">
      <w:pPr>
        <w:rPr>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Требования к языкам программирования</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Для реализации статических страниц и шаблонов должны использоваться языки HTML 4.0 и CSS. </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Исходный код должен разрабатываться в соответствии со стандартами W3C (HTML 4.0).</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Для реализации интерактивных элементов клиентской части должны использоваться языки </w:t>
      </w:r>
      <w:proofErr w:type="spellStart"/>
      <w:r w:rsidRPr="003C187C">
        <w:rPr>
          <w:bCs/>
          <w:color w:val="000000"/>
          <w:sz w:val="28"/>
          <w:szCs w:val="28"/>
          <w:lang w:eastAsia="en-US"/>
        </w:rPr>
        <w:t>JavaScript</w:t>
      </w:r>
      <w:proofErr w:type="spellEnd"/>
      <w:r w:rsidRPr="003C187C">
        <w:rPr>
          <w:bCs/>
          <w:color w:val="000000"/>
          <w:sz w:val="28"/>
          <w:szCs w:val="28"/>
          <w:lang w:eastAsia="en-US"/>
        </w:rPr>
        <w:t xml:space="preserve"> и DHTML.</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Для реализации динамических страниц должен использоваться язык PHP.</w:t>
      </w:r>
    </w:p>
    <w:p w:rsidR="003C187C" w:rsidRPr="003C187C" w:rsidRDefault="003C187C" w:rsidP="00454354">
      <w:pPr>
        <w:jc w:val="both"/>
        <w:rPr>
          <w:b/>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Требования к организации гиперссылок</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Все ссылки на сайте должны быть относительными (за исключением внешних).</w:t>
      </w:r>
    </w:p>
    <w:p w:rsidR="003C187C" w:rsidRPr="003C187C" w:rsidRDefault="003C187C" w:rsidP="00454354">
      <w:pPr>
        <w:jc w:val="both"/>
        <w:rPr>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Требования к иллюстрациям</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Все рисунки и фото объемом более 1 </w:t>
      </w:r>
      <w:proofErr w:type="spellStart"/>
      <w:r w:rsidRPr="003C187C">
        <w:rPr>
          <w:bCs/>
          <w:color w:val="000000"/>
          <w:sz w:val="28"/>
          <w:szCs w:val="28"/>
          <w:lang w:eastAsia="en-US"/>
        </w:rPr>
        <w:t>kb</w:t>
      </w:r>
      <w:proofErr w:type="spellEnd"/>
      <w:r w:rsidRPr="003C187C">
        <w:rPr>
          <w:bCs/>
          <w:color w:val="000000"/>
          <w:sz w:val="28"/>
          <w:szCs w:val="28"/>
          <w:lang w:eastAsia="en-US"/>
        </w:rPr>
        <w:t xml:space="preserve"> (кроме элементов дизайна страницы) должны быть выполнены с замещающим текстом. Все рисунки должны быть в формате </w:t>
      </w:r>
      <w:proofErr w:type="spellStart"/>
      <w:r w:rsidRPr="003C187C">
        <w:rPr>
          <w:bCs/>
          <w:color w:val="000000"/>
          <w:sz w:val="28"/>
          <w:szCs w:val="28"/>
          <w:lang w:eastAsia="en-US"/>
        </w:rPr>
        <w:t>gif</w:t>
      </w:r>
      <w:proofErr w:type="spellEnd"/>
      <w:r w:rsidRPr="003C187C">
        <w:rPr>
          <w:bCs/>
          <w:color w:val="000000"/>
          <w:sz w:val="28"/>
          <w:szCs w:val="28"/>
          <w:lang w:eastAsia="en-US"/>
        </w:rPr>
        <w:t xml:space="preserve"> или </w:t>
      </w:r>
      <w:proofErr w:type="spellStart"/>
      <w:r w:rsidRPr="003C187C">
        <w:rPr>
          <w:bCs/>
          <w:color w:val="000000"/>
          <w:sz w:val="28"/>
          <w:szCs w:val="28"/>
          <w:lang w:eastAsia="en-US"/>
        </w:rPr>
        <w:t>jpg</w:t>
      </w:r>
      <w:proofErr w:type="spellEnd"/>
      <w:r w:rsidRPr="003C187C">
        <w:rPr>
          <w:bCs/>
          <w:color w:val="000000"/>
          <w:sz w:val="28"/>
          <w:szCs w:val="28"/>
          <w:lang w:eastAsia="en-US"/>
        </w:rPr>
        <w:t>.</w:t>
      </w:r>
    </w:p>
    <w:p w:rsidR="003C187C" w:rsidRPr="003C187C" w:rsidRDefault="003C187C" w:rsidP="00454354">
      <w:pPr>
        <w:jc w:val="both"/>
        <w:rPr>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Требования к объему одной страницы</w:t>
      </w:r>
    </w:p>
    <w:p w:rsidR="00C07EAD" w:rsidRPr="00C6131E" w:rsidRDefault="003C187C" w:rsidP="00454354">
      <w:pPr>
        <w:jc w:val="both"/>
        <w:rPr>
          <w:bCs/>
          <w:color w:val="000000"/>
          <w:sz w:val="28"/>
          <w:szCs w:val="28"/>
          <w:lang w:eastAsia="en-US"/>
        </w:rPr>
      </w:pPr>
      <w:r w:rsidRPr="003C187C">
        <w:rPr>
          <w:bCs/>
          <w:color w:val="000000"/>
          <w:sz w:val="28"/>
          <w:szCs w:val="28"/>
          <w:lang w:eastAsia="en-US"/>
        </w:rPr>
        <w:t>Объем одной стандартной загружаемой страницы сайта в сред</w:t>
      </w:r>
      <w:bookmarkStart w:id="97" w:name="_Toc470120528"/>
      <w:bookmarkStart w:id="98" w:name="_Toc481488186"/>
      <w:r w:rsidR="00C6131E">
        <w:rPr>
          <w:bCs/>
          <w:color w:val="000000"/>
          <w:sz w:val="28"/>
          <w:szCs w:val="28"/>
          <w:lang w:eastAsia="en-US"/>
        </w:rPr>
        <w:t xml:space="preserve">нем не должен превышать 170 </w:t>
      </w:r>
      <w:proofErr w:type="spellStart"/>
      <w:r w:rsidR="00C6131E">
        <w:rPr>
          <w:bCs/>
          <w:color w:val="000000"/>
          <w:sz w:val="28"/>
          <w:szCs w:val="28"/>
          <w:lang w:eastAsia="en-US"/>
        </w:rPr>
        <w:t>kb</w:t>
      </w:r>
      <w:proofErr w:type="spellEnd"/>
      <w:r w:rsidR="00C6131E">
        <w:rPr>
          <w:bCs/>
          <w:color w:val="000000"/>
          <w:sz w:val="28"/>
          <w:szCs w:val="28"/>
          <w:lang w:eastAsia="en-US"/>
        </w:rPr>
        <w:t>.</w:t>
      </w:r>
    </w:p>
    <w:p w:rsidR="003C187C" w:rsidRPr="003C187C" w:rsidRDefault="003C187C" w:rsidP="00454354">
      <w:pPr>
        <w:keepNext/>
        <w:keepLines/>
        <w:spacing w:before="240"/>
        <w:jc w:val="both"/>
        <w:outlineLvl w:val="0"/>
        <w:rPr>
          <w:b/>
          <w:sz w:val="32"/>
          <w:szCs w:val="32"/>
          <w:lang w:eastAsia="en-US"/>
        </w:rPr>
      </w:pPr>
      <w:bookmarkStart w:id="99" w:name="_Toc513507911"/>
      <w:r w:rsidRPr="003C187C">
        <w:rPr>
          <w:b/>
          <w:sz w:val="32"/>
          <w:szCs w:val="32"/>
          <w:lang w:eastAsia="en-US"/>
        </w:rPr>
        <w:t>4.3.3. Требования к лингвистическому обеспечению</w:t>
      </w:r>
      <w:bookmarkEnd w:id="97"/>
      <w:bookmarkEnd w:id="98"/>
      <w:bookmarkEnd w:id="99"/>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Сайт должен быть выполнен на русском языке. </w:t>
      </w:r>
    </w:p>
    <w:p w:rsidR="003C187C" w:rsidRPr="003C187C" w:rsidRDefault="003C187C" w:rsidP="00454354">
      <w:pPr>
        <w:keepNext/>
        <w:keepLines/>
        <w:spacing w:before="240"/>
        <w:jc w:val="both"/>
        <w:outlineLvl w:val="0"/>
        <w:rPr>
          <w:b/>
          <w:sz w:val="32"/>
          <w:szCs w:val="32"/>
          <w:lang w:eastAsia="en-US"/>
        </w:rPr>
      </w:pPr>
      <w:bookmarkStart w:id="100" w:name="_Toc470120529"/>
      <w:bookmarkStart w:id="101" w:name="_Toc481488187"/>
      <w:bookmarkStart w:id="102" w:name="_Toc513507912"/>
      <w:r w:rsidRPr="003C187C">
        <w:rPr>
          <w:b/>
          <w:sz w:val="32"/>
          <w:szCs w:val="32"/>
          <w:lang w:eastAsia="en-US"/>
        </w:rPr>
        <w:t>4.3.4. Требования к программному обеспечению</w:t>
      </w:r>
      <w:bookmarkEnd w:id="100"/>
      <w:bookmarkEnd w:id="101"/>
      <w:bookmarkEnd w:id="102"/>
    </w:p>
    <w:p w:rsidR="003C187C" w:rsidRPr="003C187C" w:rsidRDefault="00351AB9" w:rsidP="00454354">
      <w:pPr>
        <w:jc w:val="both"/>
        <w:rPr>
          <w:b/>
          <w:bCs/>
          <w:color w:val="000000"/>
          <w:sz w:val="28"/>
          <w:szCs w:val="28"/>
          <w:lang w:eastAsia="en-US"/>
        </w:rPr>
      </w:pPr>
      <w:r>
        <w:rPr>
          <w:b/>
          <w:bCs/>
          <w:color w:val="000000"/>
          <w:sz w:val="28"/>
          <w:szCs w:val="28"/>
          <w:lang w:eastAsia="en-US"/>
        </w:rPr>
        <w:t xml:space="preserve"> </w:t>
      </w:r>
      <w:r w:rsidR="005110F2">
        <w:rPr>
          <w:b/>
          <w:bCs/>
          <w:color w:val="000000"/>
          <w:sz w:val="28"/>
          <w:szCs w:val="28"/>
          <w:lang w:eastAsia="en-US"/>
        </w:rPr>
        <w:t>Серверная часть</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Операционная система семейства </w:t>
      </w:r>
      <w:proofErr w:type="spellStart"/>
      <w:r w:rsidRPr="003C187C">
        <w:rPr>
          <w:bCs/>
          <w:color w:val="000000"/>
          <w:sz w:val="28"/>
          <w:szCs w:val="28"/>
          <w:lang w:eastAsia="en-US"/>
        </w:rPr>
        <w:t>Unix</w:t>
      </w:r>
      <w:proofErr w:type="spellEnd"/>
      <w:r w:rsidRPr="003C187C">
        <w:rPr>
          <w:bCs/>
          <w:color w:val="000000"/>
          <w:sz w:val="28"/>
          <w:szCs w:val="28"/>
          <w:lang w:eastAsia="en-US"/>
        </w:rPr>
        <w:t xml:space="preserve"> (</w:t>
      </w:r>
      <w:proofErr w:type="spellStart"/>
      <w:r w:rsidRPr="003C187C">
        <w:rPr>
          <w:bCs/>
          <w:color w:val="000000"/>
          <w:sz w:val="28"/>
          <w:szCs w:val="28"/>
          <w:lang w:eastAsia="en-US"/>
        </w:rPr>
        <w:t>Linux</w:t>
      </w:r>
      <w:proofErr w:type="spellEnd"/>
      <w:r w:rsidRPr="003C187C">
        <w:rPr>
          <w:bCs/>
          <w:color w:val="000000"/>
          <w:sz w:val="28"/>
          <w:szCs w:val="28"/>
          <w:lang w:eastAsia="en-US"/>
        </w:rPr>
        <w:t xml:space="preserve">, </w:t>
      </w:r>
      <w:proofErr w:type="spellStart"/>
      <w:r w:rsidRPr="003C187C">
        <w:rPr>
          <w:bCs/>
          <w:color w:val="000000"/>
          <w:sz w:val="28"/>
          <w:szCs w:val="28"/>
          <w:lang w:eastAsia="en-US"/>
        </w:rPr>
        <w:t>FreeBSD</w:t>
      </w:r>
      <w:proofErr w:type="spellEnd"/>
      <w:r w:rsidRPr="003C187C">
        <w:rPr>
          <w:bCs/>
          <w:color w:val="000000"/>
          <w:sz w:val="28"/>
          <w:szCs w:val="28"/>
          <w:lang w:eastAsia="en-US"/>
        </w:rPr>
        <w:t xml:space="preserve"> и пр.)</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Веб-сервер </w:t>
      </w:r>
      <w:proofErr w:type="spellStart"/>
      <w:r w:rsidRPr="003C187C">
        <w:rPr>
          <w:bCs/>
          <w:color w:val="000000"/>
          <w:sz w:val="28"/>
          <w:szCs w:val="28"/>
          <w:lang w:eastAsia="en-US"/>
        </w:rPr>
        <w:t>Apache</w:t>
      </w:r>
      <w:proofErr w:type="spellEnd"/>
      <w:r w:rsidRPr="003C187C">
        <w:rPr>
          <w:bCs/>
          <w:color w:val="000000"/>
          <w:sz w:val="28"/>
          <w:szCs w:val="28"/>
          <w:lang w:eastAsia="en-US"/>
        </w:rPr>
        <w:t xml:space="preserve"> 1.3.18 и выше</w:t>
      </w:r>
    </w:p>
    <w:p w:rsidR="003C187C" w:rsidRPr="003C187C" w:rsidRDefault="003C187C" w:rsidP="00454354">
      <w:pPr>
        <w:jc w:val="both"/>
        <w:rPr>
          <w:bCs/>
          <w:color w:val="000000"/>
          <w:sz w:val="28"/>
          <w:szCs w:val="28"/>
          <w:lang w:eastAsia="en-US"/>
        </w:rPr>
      </w:pPr>
      <w:r w:rsidRPr="003C187C">
        <w:rPr>
          <w:bCs/>
          <w:color w:val="000000"/>
          <w:sz w:val="28"/>
          <w:szCs w:val="28"/>
          <w:lang w:eastAsia="en-US"/>
        </w:rPr>
        <w:lastRenderedPageBreak/>
        <w:t xml:space="preserve">• </w:t>
      </w:r>
      <w:proofErr w:type="spellStart"/>
      <w:r w:rsidRPr="003C187C">
        <w:rPr>
          <w:bCs/>
          <w:color w:val="000000"/>
          <w:sz w:val="28"/>
          <w:szCs w:val="28"/>
          <w:lang w:eastAsia="en-US"/>
        </w:rPr>
        <w:t>Nginx</w:t>
      </w:r>
      <w:proofErr w:type="spellEnd"/>
      <w:r w:rsidRPr="003C187C">
        <w:rPr>
          <w:bCs/>
          <w:color w:val="000000"/>
          <w:sz w:val="28"/>
          <w:szCs w:val="28"/>
          <w:lang w:eastAsia="en-US"/>
        </w:rPr>
        <w:t xml:space="preserve">, модуль </w:t>
      </w:r>
      <w:proofErr w:type="spellStart"/>
      <w:r w:rsidRPr="003C187C">
        <w:rPr>
          <w:bCs/>
          <w:color w:val="000000"/>
          <w:sz w:val="28"/>
          <w:szCs w:val="28"/>
          <w:lang w:eastAsia="en-US"/>
        </w:rPr>
        <w:t>mod_accel</w:t>
      </w:r>
      <w:proofErr w:type="spellEnd"/>
      <w:r w:rsidRPr="003C187C">
        <w:rPr>
          <w:bCs/>
          <w:color w:val="000000"/>
          <w:sz w:val="28"/>
          <w:szCs w:val="28"/>
          <w:lang w:eastAsia="en-US"/>
        </w:rPr>
        <w:t xml:space="preserve"> для </w:t>
      </w:r>
      <w:proofErr w:type="spellStart"/>
      <w:r w:rsidRPr="003C187C">
        <w:rPr>
          <w:bCs/>
          <w:color w:val="000000"/>
          <w:sz w:val="28"/>
          <w:szCs w:val="28"/>
          <w:lang w:eastAsia="en-US"/>
        </w:rPr>
        <w:t>Apache</w:t>
      </w:r>
      <w:proofErr w:type="spellEnd"/>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Набор библиотек и утилит </w:t>
      </w:r>
      <w:proofErr w:type="spellStart"/>
      <w:r w:rsidRPr="003C187C">
        <w:rPr>
          <w:bCs/>
          <w:color w:val="000000"/>
          <w:sz w:val="28"/>
          <w:szCs w:val="28"/>
          <w:lang w:eastAsia="en-US"/>
        </w:rPr>
        <w:t>ffmpeg</w:t>
      </w:r>
      <w:proofErr w:type="spellEnd"/>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PHP 4.2.0 и выше (должен быть собран как модуль </w:t>
      </w:r>
      <w:proofErr w:type="spellStart"/>
      <w:r w:rsidRPr="003C187C">
        <w:rPr>
          <w:bCs/>
          <w:color w:val="000000"/>
          <w:sz w:val="28"/>
          <w:szCs w:val="28"/>
          <w:lang w:eastAsia="en-US"/>
        </w:rPr>
        <w:t>Apache</w:t>
      </w:r>
      <w:proofErr w:type="spellEnd"/>
      <w:r w:rsidRPr="003C187C">
        <w:rPr>
          <w:bCs/>
          <w:color w:val="000000"/>
          <w:sz w:val="28"/>
          <w:szCs w:val="28"/>
          <w:lang w:eastAsia="en-US"/>
        </w:rPr>
        <w:t>)</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СУБД </w:t>
      </w:r>
      <w:proofErr w:type="spellStart"/>
      <w:r w:rsidRPr="003C187C">
        <w:rPr>
          <w:bCs/>
          <w:color w:val="000000"/>
          <w:sz w:val="28"/>
          <w:szCs w:val="28"/>
          <w:lang w:eastAsia="en-US"/>
        </w:rPr>
        <w:t>MySQL</w:t>
      </w:r>
      <w:proofErr w:type="spellEnd"/>
      <w:r w:rsidRPr="003C187C">
        <w:rPr>
          <w:bCs/>
          <w:color w:val="000000"/>
          <w:sz w:val="28"/>
          <w:szCs w:val="28"/>
          <w:lang w:eastAsia="en-US"/>
        </w:rPr>
        <w:t xml:space="preserve"> 4.1.14 и выше (предпочтительно: поддержка формата </w:t>
      </w:r>
      <w:proofErr w:type="spellStart"/>
      <w:r w:rsidRPr="003C187C">
        <w:rPr>
          <w:bCs/>
          <w:color w:val="000000"/>
          <w:sz w:val="28"/>
          <w:szCs w:val="28"/>
          <w:lang w:eastAsia="en-US"/>
        </w:rPr>
        <w:t>InnoDB</w:t>
      </w:r>
      <w:proofErr w:type="spellEnd"/>
      <w:r w:rsidRPr="003C187C">
        <w:rPr>
          <w:bCs/>
          <w:color w:val="000000"/>
          <w:sz w:val="28"/>
          <w:szCs w:val="28"/>
          <w:lang w:eastAsia="en-US"/>
        </w:rPr>
        <w:t>).</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Модули PHP: </w:t>
      </w:r>
      <w:proofErr w:type="spellStart"/>
      <w:r w:rsidRPr="003C187C">
        <w:rPr>
          <w:bCs/>
          <w:color w:val="000000"/>
          <w:sz w:val="28"/>
          <w:szCs w:val="28"/>
          <w:lang w:eastAsia="en-US"/>
        </w:rPr>
        <w:t>Mcrypt</w:t>
      </w:r>
      <w:proofErr w:type="spellEnd"/>
      <w:r w:rsidRPr="003C187C">
        <w:rPr>
          <w:bCs/>
          <w:color w:val="000000"/>
          <w:sz w:val="28"/>
          <w:szCs w:val="28"/>
          <w:lang w:eastAsia="en-US"/>
        </w:rPr>
        <w:t xml:space="preserve">, FTP, </w:t>
      </w:r>
      <w:proofErr w:type="spellStart"/>
      <w:r w:rsidRPr="003C187C">
        <w:rPr>
          <w:bCs/>
          <w:color w:val="000000"/>
          <w:sz w:val="28"/>
          <w:szCs w:val="28"/>
          <w:lang w:eastAsia="en-US"/>
        </w:rPr>
        <w:t>ffmpeg-php</w:t>
      </w:r>
      <w:proofErr w:type="spellEnd"/>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Библиотеки PHP: </w:t>
      </w:r>
      <w:proofErr w:type="spellStart"/>
      <w:r w:rsidRPr="003C187C">
        <w:rPr>
          <w:bCs/>
          <w:color w:val="000000"/>
          <w:sz w:val="28"/>
          <w:szCs w:val="28"/>
          <w:lang w:eastAsia="en-US"/>
        </w:rPr>
        <w:t>Smarty</w:t>
      </w:r>
      <w:proofErr w:type="spellEnd"/>
      <w:r w:rsidRPr="003C187C">
        <w:rPr>
          <w:bCs/>
          <w:color w:val="000000"/>
          <w:sz w:val="28"/>
          <w:szCs w:val="28"/>
          <w:lang w:eastAsia="en-US"/>
        </w:rPr>
        <w:t xml:space="preserve">, </w:t>
      </w:r>
      <w:proofErr w:type="spellStart"/>
      <w:r w:rsidRPr="003C187C">
        <w:rPr>
          <w:bCs/>
          <w:color w:val="000000"/>
          <w:sz w:val="28"/>
          <w:szCs w:val="28"/>
          <w:lang w:eastAsia="en-US"/>
        </w:rPr>
        <w:t>GeoIP</w:t>
      </w:r>
      <w:proofErr w:type="spellEnd"/>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Возможность доступа к </w:t>
      </w:r>
      <w:proofErr w:type="spellStart"/>
      <w:r w:rsidRPr="003C187C">
        <w:rPr>
          <w:bCs/>
          <w:color w:val="000000"/>
          <w:sz w:val="28"/>
          <w:szCs w:val="28"/>
          <w:lang w:eastAsia="en-US"/>
        </w:rPr>
        <w:t>localhost</w:t>
      </w:r>
      <w:proofErr w:type="spellEnd"/>
      <w:r w:rsidRPr="003C187C">
        <w:rPr>
          <w:bCs/>
          <w:color w:val="000000"/>
          <w:sz w:val="28"/>
          <w:szCs w:val="28"/>
          <w:lang w:eastAsia="en-US"/>
        </w:rPr>
        <w:t xml:space="preserve"> по FTP протоколу</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w:t>
      </w:r>
      <w:r w:rsidR="00B06C42" w:rsidRPr="003C187C">
        <w:rPr>
          <w:bCs/>
          <w:color w:val="000000"/>
          <w:sz w:val="28"/>
          <w:szCs w:val="28"/>
          <w:lang w:eastAsia="en-US"/>
        </w:rPr>
        <w:t>2 пользователя</w:t>
      </w:r>
      <w:r w:rsidRPr="003C187C">
        <w:rPr>
          <w:bCs/>
          <w:color w:val="000000"/>
          <w:sz w:val="28"/>
          <w:szCs w:val="28"/>
          <w:lang w:eastAsia="en-US"/>
        </w:rPr>
        <w:t xml:space="preserve"> БД</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Желательно, чтобы PHP не был запущен в </w:t>
      </w:r>
      <w:proofErr w:type="spellStart"/>
      <w:r w:rsidRPr="003C187C">
        <w:rPr>
          <w:bCs/>
          <w:color w:val="000000"/>
          <w:sz w:val="28"/>
          <w:szCs w:val="28"/>
          <w:lang w:eastAsia="en-US"/>
        </w:rPr>
        <w:t>SafeMode</w:t>
      </w:r>
      <w:proofErr w:type="spellEnd"/>
      <w:r w:rsidRPr="003C187C">
        <w:rPr>
          <w:bCs/>
          <w:color w:val="000000"/>
          <w:sz w:val="28"/>
          <w:szCs w:val="28"/>
          <w:lang w:eastAsia="en-US"/>
        </w:rPr>
        <w:t>.</w:t>
      </w:r>
    </w:p>
    <w:p w:rsidR="003C187C" w:rsidRPr="003C187C" w:rsidRDefault="003C187C" w:rsidP="00454354">
      <w:pPr>
        <w:jc w:val="both"/>
        <w:rPr>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Клиентская часть:</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Любой из перечисленный ниже браузеров (указана минимальная версия) с включенным интерпретатором </w:t>
      </w:r>
      <w:r w:rsidRPr="003C187C">
        <w:rPr>
          <w:bCs/>
          <w:color w:val="000000"/>
          <w:sz w:val="28"/>
          <w:szCs w:val="28"/>
          <w:lang w:val="en-US" w:eastAsia="en-US"/>
        </w:rPr>
        <w:t>JavaScript</w:t>
      </w:r>
      <w:r w:rsidRPr="003C187C">
        <w:rPr>
          <w:bCs/>
          <w:color w:val="000000"/>
          <w:sz w:val="28"/>
          <w:szCs w:val="28"/>
          <w:lang w:eastAsia="en-US"/>
        </w:rPr>
        <w:t>:</w:t>
      </w:r>
    </w:p>
    <w:p w:rsidR="003C187C" w:rsidRPr="003C187C" w:rsidRDefault="003C187C" w:rsidP="00454354">
      <w:pPr>
        <w:jc w:val="both"/>
        <w:rPr>
          <w:bCs/>
          <w:color w:val="000000"/>
          <w:sz w:val="28"/>
          <w:szCs w:val="28"/>
          <w:lang w:val="sv-SE" w:eastAsia="en-US"/>
        </w:rPr>
      </w:pPr>
      <w:r w:rsidRPr="003C187C">
        <w:rPr>
          <w:bCs/>
          <w:color w:val="000000"/>
          <w:sz w:val="28"/>
          <w:szCs w:val="28"/>
          <w:lang w:val="sv-SE" w:eastAsia="en-US"/>
        </w:rPr>
        <w:t>• Internet Explorer 6</w:t>
      </w:r>
    </w:p>
    <w:p w:rsidR="003C187C" w:rsidRPr="003C187C" w:rsidRDefault="003C187C" w:rsidP="00454354">
      <w:pPr>
        <w:jc w:val="both"/>
        <w:rPr>
          <w:bCs/>
          <w:color w:val="000000"/>
          <w:sz w:val="28"/>
          <w:szCs w:val="28"/>
          <w:lang w:val="sv-SE" w:eastAsia="en-US"/>
        </w:rPr>
      </w:pPr>
      <w:r w:rsidRPr="003C187C">
        <w:rPr>
          <w:bCs/>
          <w:color w:val="000000"/>
          <w:sz w:val="28"/>
          <w:szCs w:val="28"/>
          <w:lang w:val="sv-SE" w:eastAsia="en-US"/>
        </w:rPr>
        <w:t>• Mozilla 1.6 (Firefox 1.0)</w:t>
      </w:r>
    </w:p>
    <w:p w:rsidR="003C187C" w:rsidRPr="003C187C" w:rsidRDefault="003C187C" w:rsidP="00454354">
      <w:pPr>
        <w:jc w:val="both"/>
        <w:rPr>
          <w:bCs/>
          <w:color w:val="000000"/>
          <w:sz w:val="28"/>
          <w:szCs w:val="28"/>
          <w:lang w:val="sv-SE" w:eastAsia="en-US"/>
        </w:rPr>
      </w:pPr>
      <w:r w:rsidRPr="003C187C">
        <w:rPr>
          <w:bCs/>
          <w:color w:val="000000"/>
          <w:sz w:val="28"/>
          <w:szCs w:val="28"/>
          <w:lang w:val="sv-SE" w:eastAsia="en-US"/>
        </w:rPr>
        <w:t>• Opera 9</w:t>
      </w:r>
    </w:p>
    <w:p w:rsidR="003C187C" w:rsidRPr="003C187C" w:rsidRDefault="003C187C" w:rsidP="00454354">
      <w:pPr>
        <w:jc w:val="both"/>
        <w:rPr>
          <w:bCs/>
          <w:color w:val="000000"/>
          <w:sz w:val="28"/>
          <w:szCs w:val="28"/>
          <w:lang w:eastAsia="en-US"/>
        </w:rPr>
      </w:pPr>
      <w:r w:rsidRPr="003C187C">
        <w:rPr>
          <w:bCs/>
          <w:color w:val="000000"/>
          <w:sz w:val="28"/>
          <w:szCs w:val="28"/>
          <w:lang w:val="en-US" w:eastAsia="en-US"/>
        </w:rPr>
        <w:t>Adobe</w:t>
      </w:r>
      <w:r w:rsidRPr="003C187C">
        <w:rPr>
          <w:bCs/>
          <w:color w:val="000000"/>
          <w:sz w:val="28"/>
          <w:szCs w:val="28"/>
          <w:lang w:eastAsia="en-US"/>
        </w:rPr>
        <w:t xml:space="preserve"> </w:t>
      </w:r>
      <w:r w:rsidRPr="003C187C">
        <w:rPr>
          <w:bCs/>
          <w:color w:val="000000"/>
          <w:sz w:val="28"/>
          <w:szCs w:val="28"/>
          <w:lang w:val="en-US" w:eastAsia="en-US"/>
        </w:rPr>
        <w:t>Flash</w:t>
      </w:r>
      <w:r w:rsidRPr="003C187C">
        <w:rPr>
          <w:bCs/>
          <w:color w:val="000000"/>
          <w:sz w:val="28"/>
          <w:szCs w:val="28"/>
          <w:lang w:eastAsia="en-US"/>
        </w:rPr>
        <w:t xml:space="preserve"> </w:t>
      </w:r>
      <w:r w:rsidRPr="003C187C">
        <w:rPr>
          <w:bCs/>
          <w:color w:val="000000"/>
          <w:sz w:val="28"/>
          <w:szCs w:val="28"/>
          <w:lang w:val="en-US" w:eastAsia="en-US"/>
        </w:rPr>
        <w:t>Player</w:t>
      </w:r>
      <w:r w:rsidRPr="003C187C">
        <w:rPr>
          <w:bCs/>
          <w:color w:val="000000"/>
          <w:sz w:val="28"/>
          <w:szCs w:val="28"/>
          <w:lang w:eastAsia="en-US"/>
        </w:rPr>
        <w:t xml:space="preserve"> версии 9 и выше. Сайт должен быть работоспособен (информация, расположенная на нем, должна быть доступна) при отключении в браузере поддержки </w:t>
      </w:r>
      <w:proofErr w:type="spellStart"/>
      <w:r w:rsidRPr="003C187C">
        <w:rPr>
          <w:bCs/>
          <w:color w:val="000000"/>
          <w:sz w:val="28"/>
          <w:szCs w:val="28"/>
          <w:lang w:eastAsia="en-US"/>
        </w:rPr>
        <w:t>flash</w:t>
      </w:r>
      <w:proofErr w:type="spellEnd"/>
      <w:r w:rsidRPr="003C187C">
        <w:rPr>
          <w:bCs/>
          <w:color w:val="000000"/>
          <w:sz w:val="28"/>
          <w:szCs w:val="28"/>
          <w:lang w:eastAsia="en-US"/>
        </w:rPr>
        <w:t xml:space="preserve"> и </w:t>
      </w:r>
      <w:proofErr w:type="spellStart"/>
      <w:r w:rsidRPr="003C187C">
        <w:rPr>
          <w:bCs/>
          <w:color w:val="000000"/>
          <w:sz w:val="28"/>
          <w:szCs w:val="28"/>
          <w:lang w:eastAsia="en-US"/>
        </w:rPr>
        <w:t>JavaScript</w:t>
      </w:r>
      <w:proofErr w:type="spellEnd"/>
      <w:r w:rsidRPr="003C187C">
        <w:rPr>
          <w:bCs/>
          <w:color w:val="000000"/>
          <w:sz w:val="28"/>
          <w:szCs w:val="28"/>
          <w:lang w:eastAsia="en-US"/>
        </w:rPr>
        <w:t>.</w:t>
      </w:r>
    </w:p>
    <w:p w:rsidR="003C187C" w:rsidRPr="003C187C" w:rsidRDefault="003C187C" w:rsidP="00454354">
      <w:pPr>
        <w:jc w:val="both"/>
        <w:rPr>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 xml:space="preserve">Инструментальная среда разработки: </w:t>
      </w:r>
    </w:p>
    <w:p w:rsidR="003C187C" w:rsidRPr="003C187C" w:rsidRDefault="003C187C" w:rsidP="00454354">
      <w:pPr>
        <w:jc w:val="both"/>
        <w:rPr>
          <w:bCs/>
          <w:color w:val="000000"/>
          <w:sz w:val="28"/>
          <w:szCs w:val="28"/>
          <w:lang w:eastAsia="en-US"/>
        </w:rPr>
      </w:pPr>
      <w:r w:rsidRPr="003C187C">
        <w:rPr>
          <w:bCs/>
          <w:sz w:val="28"/>
          <w:szCs w:val="28"/>
          <w:lang w:val="en-US" w:eastAsia="en-US"/>
        </w:rPr>
        <w:t>CMS</w:t>
      </w:r>
      <w:r w:rsidRPr="003C187C">
        <w:rPr>
          <w:bCs/>
          <w:color w:val="FF0000"/>
          <w:sz w:val="28"/>
          <w:szCs w:val="28"/>
          <w:lang w:eastAsia="en-US"/>
        </w:rPr>
        <w:t xml:space="preserve"> </w:t>
      </w:r>
      <w:r w:rsidRPr="003C187C">
        <w:rPr>
          <w:bCs/>
          <w:color w:val="000000"/>
          <w:sz w:val="28"/>
          <w:szCs w:val="28"/>
          <w:lang w:val="en-US" w:eastAsia="en-US"/>
        </w:rPr>
        <w:t>WordPress</w:t>
      </w:r>
      <w:r w:rsidRPr="003C187C">
        <w:rPr>
          <w:bCs/>
          <w:color w:val="000000"/>
          <w:sz w:val="28"/>
          <w:szCs w:val="28"/>
          <w:lang w:eastAsia="en-US"/>
        </w:rPr>
        <w:t xml:space="preserve"> 4.7</w:t>
      </w:r>
    </w:p>
    <w:p w:rsidR="003C187C" w:rsidRPr="003C187C" w:rsidRDefault="003C187C" w:rsidP="00454354">
      <w:pPr>
        <w:keepNext/>
        <w:keepLines/>
        <w:spacing w:before="240"/>
        <w:jc w:val="both"/>
        <w:outlineLvl w:val="0"/>
        <w:rPr>
          <w:b/>
          <w:sz w:val="32"/>
          <w:szCs w:val="32"/>
          <w:lang w:eastAsia="en-US"/>
        </w:rPr>
      </w:pPr>
      <w:bookmarkStart w:id="103" w:name="_Toc470120530"/>
      <w:bookmarkStart w:id="104" w:name="_Toc481488188"/>
      <w:bookmarkStart w:id="105" w:name="_Toc513507913"/>
      <w:r w:rsidRPr="003C187C">
        <w:rPr>
          <w:b/>
          <w:sz w:val="32"/>
          <w:szCs w:val="32"/>
          <w:lang w:eastAsia="en-US"/>
        </w:rPr>
        <w:t>4.3.5. Требования к техническому обеспечению</w:t>
      </w:r>
      <w:bookmarkEnd w:id="103"/>
      <w:bookmarkEnd w:id="104"/>
      <w:bookmarkEnd w:id="105"/>
    </w:p>
    <w:p w:rsidR="003C187C" w:rsidRPr="003C187C" w:rsidRDefault="003C187C" w:rsidP="00454354">
      <w:pPr>
        <w:jc w:val="both"/>
        <w:rPr>
          <w:b/>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Клиентская часть:</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xml:space="preserve">• Компьютер с процессором </w:t>
      </w:r>
      <w:proofErr w:type="spellStart"/>
      <w:r w:rsidRPr="003C187C">
        <w:rPr>
          <w:bCs/>
          <w:color w:val="000000"/>
          <w:sz w:val="28"/>
          <w:szCs w:val="28"/>
          <w:lang w:eastAsia="en-US"/>
        </w:rPr>
        <w:t>Pentium</w:t>
      </w:r>
      <w:proofErr w:type="spellEnd"/>
      <w:r w:rsidRPr="003C187C">
        <w:rPr>
          <w:bCs/>
          <w:color w:val="000000"/>
          <w:sz w:val="28"/>
          <w:szCs w:val="28"/>
          <w:lang w:eastAsia="en-US"/>
        </w:rPr>
        <w:t xml:space="preserve"> IV 1ГГц (рекомендуется от 1.5ГГц)</w:t>
      </w:r>
    </w:p>
    <w:p w:rsidR="003C187C" w:rsidRPr="003C187C" w:rsidRDefault="003C187C" w:rsidP="00454354">
      <w:pPr>
        <w:jc w:val="both"/>
        <w:rPr>
          <w:bCs/>
          <w:color w:val="000000"/>
          <w:sz w:val="28"/>
          <w:szCs w:val="28"/>
          <w:lang w:eastAsia="en-US"/>
        </w:rPr>
      </w:pPr>
      <w:r w:rsidRPr="003C187C">
        <w:rPr>
          <w:bCs/>
          <w:color w:val="000000"/>
          <w:sz w:val="28"/>
          <w:szCs w:val="28"/>
          <w:lang w:eastAsia="en-US"/>
        </w:rPr>
        <w:t>• Оперативная память 256 Мб (рекомендуется от 512 Мб)</w:t>
      </w:r>
    </w:p>
    <w:p w:rsidR="003C187C" w:rsidRPr="003C187C" w:rsidRDefault="003C187C" w:rsidP="00454354">
      <w:pPr>
        <w:jc w:val="both"/>
        <w:rPr>
          <w:b/>
          <w:bCs/>
          <w:color w:val="000000"/>
          <w:sz w:val="28"/>
          <w:szCs w:val="28"/>
          <w:lang w:eastAsia="en-US"/>
        </w:rPr>
      </w:pPr>
    </w:p>
    <w:p w:rsidR="003C187C" w:rsidRPr="003C187C" w:rsidRDefault="003C187C" w:rsidP="00454354">
      <w:pPr>
        <w:jc w:val="both"/>
        <w:rPr>
          <w:b/>
          <w:bCs/>
          <w:color w:val="000000"/>
          <w:sz w:val="28"/>
          <w:szCs w:val="28"/>
          <w:lang w:eastAsia="en-US"/>
        </w:rPr>
      </w:pPr>
      <w:r w:rsidRPr="003C187C">
        <w:rPr>
          <w:b/>
          <w:bCs/>
          <w:color w:val="000000"/>
          <w:sz w:val="28"/>
          <w:szCs w:val="28"/>
          <w:lang w:eastAsia="en-US"/>
        </w:rPr>
        <w:t xml:space="preserve">Хостинг: </w:t>
      </w:r>
    </w:p>
    <w:p w:rsidR="00C07EAD" w:rsidRDefault="003C187C" w:rsidP="00454354">
      <w:pPr>
        <w:jc w:val="both"/>
        <w:rPr>
          <w:bCs/>
          <w:color w:val="000000"/>
          <w:sz w:val="28"/>
          <w:szCs w:val="28"/>
          <w:lang w:eastAsia="en-US"/>
        </w:rPr>
      </w:pPr>
      <w:r w:rsidRPr="003C187C">
        <w:rPr>
          <w:bCs/>
          <w:color w:val="000000"/>
          <w:sz w:val="28"/>
          <w:szCs w:val="28"/>
          <w:lang w:eastAsia="en-US"/>
        </w:rPr>
        <w:t>При предоставлении хостинга, не соответствующего минимальной подходящей конфигурации, закупается новый хостинг в соответствии с требо</w:t>
      </w:r>
      <w:r w:rsidR="00C6131E">
        <w:rPr>
          <w:bCs/>
          <w:color w:val="000000"/>
          <w:sz w:val="28"/>
          <w:szCs w:val="28"/>
          <w:lang w:eastAsia="en-US"/>
        </w:rPr>
        <w:t xml:space="preserve">ваниями, представленными ниже. </w:t>
      </w:r>
    </w:p>
    <w:p w:rsidR="00C07EAD" w:rsidRPr="003C187C" w:rsidRDefault="00C07EAD" w:rsidP="00454354">
      <w:pPr>
        <w:jc w:val="both"/>
        <w:rPr>
          <w:bCs/>
          <w:color w:val="000000"/>
          <w:sz w:val="28"/>
          <w:szCs w:val="28"/>
          <w:lang w:eastAsia="en-US"/>
        </w:rPr>
      </w:pPr>
    </w:p>
    <w:p w:rsidR="003C187C" w:rsidRPr="003C187C" w:rsidRDefault="003C187C" w:rsidP="00454354">
      <w:pPr>
        <w:jc w:val="both"/>
        <w:rPr>
          <w:sz w:val="28"/>
          <w:szCs w:val="28"/>
        </w:rPr>
      </w:pPr>
      <w:r w:rsidRPr="003C187C">
        <w:rPr>
          <w:color w:val="000000"/>
          <w:sz w:val="28"/>
          <w:szCs w:val="28"/>
          <w:shd w:val="clear" w:color="auto" w:fill="FFFFFF"/>
        </w:rPr>
        <w:t>Минимальная подходящая конфигурация:</w:t>
      </w:r>
    </w:p>
    <w:p w:rsidR="003C187C" w:rsidRPr="003C187C" w:rsidRDefault="003C187C" w:rsidP="00454354">
      <w:pPr>
        <w:numPr>
          <w:ilvl w:val="0"/>
          <w:numId w:val="25"/>
        </w:numPr>
        <w:shd w:val="clear" w:color="auto" w:fill="FFFFFF"/>
        <w:ind w:left="426" w:hanging="284"/>
        <w:jc w:val="both"/>
        <w:rPr>
          <w:color w:val="000000"/>
          <w:sz w:val="28"/>
          <w:szCs w:val="28"/>
        </w:rPr>
      </w:pPr>
      <w:r w:rsidRPr="003C187C">
        <w:rPr>
          <w:color w:val="000000"/>
          <w:sz w:val="28"/>
          <w:szCs w:val="28"/>
        </w:rPr>
        <w:t>Хостинг с дисковой квотой не менее 330 Мб.</w:t>
      </w:r>
    </w:p>
    <w:p w:rsidR="003C187C" w:rsidRPr="003C187C" w:rsidRDefault="003C187C" w:rsidP="00454354">
      <w:pPr>
        <w:numPr>
          <w:ilvl w:val="0"/>
          <w:numId w:val="25"/>
        </w:numPr>
        <w:shd w:val="clear" w:color="auto" w:fill="FFFFFF"/>
        <w:spacing w:before="100" w:beforeAutospacing="1" w:after="100" w:afterAutospacing="1"/>
        <w:ind w:left="426" w:hanging="284"/>
        <w:jc w:val="both"/>
        <w:rPr>
          <w:color w:val="000000"/>
          <w:sz w:val="28"/>
          <w:szCs w:val="28"/>
        </w:rPr>
      </w:pPr>
      <w:r w:rsidRPr="003C187C">
        <w:rPr>
          <w:color w:val="000000"/>
          <w:sz w:val="28"/>
          <w:szCs w:val="28"/>
        </w:rPr>
        <w:t xml:space="preserve">Хостинг с PHP5 и установленным модулем </w:t>
      </w:r>
      <w:proofErr w:type="spellStart"/>
      <w:r w:rsidRPr="003C187C">
        <w:rPr>
          <w:color w:val="000000"/>
          <w:sz w:val="28"/>
          <w:szCs w:val="28"/>
        </w:rPr>
        <w:t>apache</w:t>
      </w:r>
      <w:proofErr w:type="spellEnd"/>
      <w:r w:rsidRPr="003C187C">
        <w:rPr>
          <w:color w:val="000000"/>
          <w:sz w:val="28"/>
          <w:szCs w:val="28"/>
        </w:rPr>
        <w:t xml:space="preserve"> </w:t>
      </w:r>
      <w:proofErr w:type="spellStart"/>
      <w:r w:rsidRPr="003C187C">
        <w:rPr>
          <w:color w:val="000000"/>
          <w:sz w:val="28"/>
          <w:szCs w:val="28"/>
        </w:rPr>
        <w:t>Rewrite</w:t>
      </w:r>
      <w:proofErr w:type="spellEnd"/>
      <w:r w:rsidRPr="003C187C">
        <w:rPr>
          <w:color w:val="000000"/>
          <w:sz w:val="28"/>
          <w:szCs w:val="28"/>
        </w:rPr>
        <w:t>.</w:t>
      </w:r>
    </w:p>
    <w:p w:rsidR="003C187C" w:rsidRPr="003C187C" w:rsidRDefault="003C187C" w:rsidP="00454354">
      <w:pPr>
        <w:numPr>
          <w:ilvl w:val="0"/>
          <w:numId w:val="25"/>
        </w:numPr>
        <w:shd w:val="clear" w:color="auto" w:fill="FFFFFF"/>
        <w:spacing w:before="100" w:beforeAutospacing="1" w:after="100" w:afterAutospacing="1"/>
        <w:ind w:left="426" w:hanging="284"/>
        <w:jc w:val="both"/>
        <w:rPr>
          <w:color w:val="000000"/>
          <w:sz w:val="28"/>
          <w:szCs w:val="28"/>
        </w:rPr>
      </w:pPr>
      <w:r w:rsidRPr="003C187C">
        <w:rPr>
          <w:color w:val="000000"/>
          <w:sz w:val="28"/>
          <w:szCs w:val="28"/>
        </w:rPr>
        <w:t xml:space="preserve">База данных </w:t>
      </w:r>
      <w:proofErr w:type="spellStart"/>
      <w:r w:rsidRPr="003C187C">
        <w:rPr>
          <w:color w:val="000000"/>
          <w:sz w:val="28"/>
          <w:szCs w:val="28"/>
        </w:rPr>
        <w:t>MySQL</w:t>
      </w:r>
      <w:proofErr w:type="spellEnd"/>
      <w:r w:rsidRPr="003C187C">
        <w:rPr>
          <w:color w:val="000000"/>
          <w:sz w:val="28"/>
          <w:szCs w:val="28"/>
        </w:rPr>
        <w:t xml:space="preserve"> версии 5 и выше с модулем </w:t>
      </w:r>
      <w:proofErr w:type="spellStart"/>
      <w:r w:rsidRPr="003C187C">
        <w:rPr>
          <w:color w:val="000000"/>
          <w:sz w:val="28"/>
          <w:szCs w:val="28"/>
        </w:rPr>
        <w:t>InnoDB</w:t>
      </w:r>
      <w:proofErr w:type="spellEnd"/>
      <w:r w:rsidRPr="003C187C">
        <w:rPr>
          <w:color w:val="000000"/>
          <w:sz w:val="28"/>
          <w:szCs w:val="28"/>
        </w:rPr>
        <w:t>.</w:t>
      </w:r>
    </w:p>
    <w:p w:rsidR="003C187C" w:rsidRPr="003C187C" w:rsidRDefault="003C187C" w:rsidP="00454354">
      <w:pPr>
        <w:numPr>
          <w:ilvl w:val="0"/>
          <w:numId w:val="25"/>
        </w:numPr>
        <w:shd w:val="clear" w:color="auto" w:fill="FFFFFF"/>
        <w:spacing w:before="100" w:beforeAutospacing="1" w:after="100" w:afterAutospacing="1"/>
        <w:ind w:left="426" w:hanging="284"/>
        <w:jc w:val="both"/>
        <w:rPr>
          <w:color w:val="000000"/>
          <w:sz w:val="28"/>
          <w:szCs w:val="28"/>
        </w:rPr>
      </w:pPr>
      <w:r w:rsidRPr="003C187C">
        <w:rPr>
          <w:color w:val="000000"/>
          <w:sz w:val="28"/>
          <w:szCs w:val="28"/>
        </w:rPr>
        <w:t>Наличие зарегистрированного и корректно настроенного домена.</w:t>
      </w:r>
    </w:p>
    <w:p w:rsidR="003C187C" w:rsidRPr="003C187C" w:rsidRDefault="003C187C" w:rsidP="00454354">
      <w:pPr>
        <w:keepNext/>
        <w:keepLines/>
        <w:spacing w:before="240"/>
        <w:jc w:val="both"/>
        <w:outlineLvl w:val="0"/>
        <w:rPr>
          <w:b/>
          <w:sz w:val="32"/>
          <w:szCs w:val="32"/>
          <w:lang w:eastAsia="en-US"/>
        </w:rPr>
      </w:pPr>
      <w:r w:rsidRPr="003C187C">
        <w:rPr>
          <w:b/>
          <w:sz w:val="32"/>
          <w:szCs w:val="32"/>
          <w:lang w:eastAsia="en-US"/>
        </w:rPr>
        <w:t xml:space="preserve"> </w:t>
      </w:r>
      <w:bookmarkStart w:id="106" w:name="_Toc470120531"/>
      <w:bookmarkStart w:id="107" w:name="_Toc481488189"/>
      <w:bookmarkStart w:id="108" w:name="_Toc513507914"/>
      <w:r w:rsidRPr="003C187C">
        <w:rPr>
          <w:b/>
          <w:sz w:val="32"/>
          <w:szCs w:val="32"/>
          <w:lang w:eastAsia="en-US"/>
        </w:rPr>
        <w:t>4.3.6. Требования к метрологическому обеспечению.</w:t>
      </w:r>
      <w:bookmarkEnd w:id="106"/>
      <w:bookmarkEnd w:id="107"/>
      <w:bookmarkEnd w:id="108"/>
      <w:r w:rsidRPr="003C187C">
        <w:rPr>
          <w:b/>
          <w:sz w:val="32"/>
          <w:szCs w:val="32"/>
          <w:lang w:eastAsia="en-US"/>
        </w:rPr>
        <w:t xml:space="preserve"> </w:t>
      </w:r>
    </w:p>
    <w:p w:rsidR="003C187C" w:rsidRPr="00C6131E" w:rsidRDefault="00C07EAD" w:rsidP="00454354">
      <w:pPr>
        <w:jc w:val="both"/>
        <w:rPr>
          <w:sz w:val="28"/>
          <w:lang w:eastAsia="en-US"/>
        </w:rPr>
      </w:pPr>
      <w:r>
        <w:rPr>
          <w:sz w:val="28"/>
          <w:lang w:eastAsia="en-US"/>
        </w:rPr>
        <w:t xml:space="preserve"> </w:t>
      </w:r>
      <w:r w:rsidR="00C6131E">
        <w:rPr>
          <w:sz w:val="28"/>
          <w:lang w:eastAsia="en-US"/>
        </w:rPr>
        <w:t xml:space="preserve">Не предоставляются. </w:t>
      </w:r>
    </w:p>
    <w:p w:rsidR="003C187C" w:rsidRPr="003C187C" w:rsidRDefault="003C187C" w:rsidP="00454354">
      <w:pPr>
        <w:keepNext/>
        <w:keepLines/>
        <w:spacing w:before="240"/>
        <w:jc w:val="both"/>
        <w:outlineLvl w:val="0"/>
        <w:rPr>
          <w:b/>
          <w:sz w:val="32"/>
          <w:szCs w:val="32"/>
          <w:lang w:eastAsia="en-US"/>
        </w:rPr>
      </w:pPr>
      <w:bookmarkStart w:id="109" w:name="_Toc470120532"/>
      <w:bookmarkStart w:id="110" w:name="_Toc481488190"/>
      <w:bookmarkStart w:id="111" w:name="_Toc513507915"/>
      <w:r w:rsidRPr="003C187C">
        <w:rPr>
          <w:b/>
          <w:sz w:val="32"/>
          <w:szCs w:val="32"/>
          <w:lang w:eastAsia="en-US"/>
        </w:rPr>
        <w:lastRenderedPageBreak/>
        <w:t>4.3.7. Требования к организационному обеспечению</w:t>
      </w:r>
      <w:bookmarkEnd w:id="109"/>
      <w:bookmarkEnd w:id="110"/>
      <w:bookmarkEnd w:id="111"/>
    </w:p>
    <w:p w:rsidR="003C187C" w:rsidRPr="003C187C" w:rsidRDefault="003C187C" w:rsidP="00454354">
      <w:pPr>
        <w:jc w:val="both"/>
        <w:rPr>
          <w:sz w:val="28"/>
          <w:lang w:eastAsia="en-US"/>
        </w:rPr>
      </w:pPr>
      <w:r w:rsidRPr="003C187C">
        <w:rPr>
          <w:sz w:val="28"/>
          <w:lang w:eastAsia="en-US"/>
        </w:rPr>
        <w:t xml:space="preserve">Организационное обеспечение сайта должно быть достаточным для эффективного выполнения персоналом возложенных на него обязанностей </w:t>
      </w:r>
      <w:r w:rsidRPr="003C187C">
        <w:rPr>
          <w:sz w:val="28"/>
          <w:lang w:eastAsia="en-US"/>
        </w:rPr>
        <w:br/>
        <w:t xml:space="preserve">Заказчиком должны быть определены должностные лица: </w:t>
      </w:r>
    </w:p>
    <w:p w:rsidR="003C187C" w:rsidRPr="003C187C" w:rsidRDefault="003C187C" w:rsidP="00454354">
      <w:pPr>
        <w:numPr>
          <w:ilvl w:val="0"/>
          <w:numId w:val="45"/>
        </w:numPr>
        <w:ind w:left="567" w:hanging="425"/>
        <w:jc w:val="both"/>
        <w:rPr>
          <w:sz w:val="28"/>
          <w:lang w:eastAsia="en-US"/>
        </w:rPr>
      </w:pPr>
      <w:r w:rsidRPr="003C187C">
        <w:rPr>
          <w:sz w:val="28"/>
          <w:lang w:eastAsia="en-US"/>
        </w:rPr>
        <w:t xml:space="preserve">Редактор сайта. </w:t>
      </w:r>
    </w:p>
    <w:p w:rsidR="00C6131E" w:rsidRDefault="003C187C" w:rsidP="00454354">
      <w:pPr>
        <w:numPr>
          <w:ilvl w:val="0"/>
          <w:numId w:val="45"/>
        </w:numPr>
        <w:ind w:left="567" w:hanging="425"/>
        <w:jc w:val="both"/>
        <w:rPr>
          <w:sz w:val="28"/>
          <w:lang w:eastAsia="en-US"/>
        </w:rPr>
      </w:pPr>
      <w:r w:rsidRPr="003C187C">
        <w:rPr>
          <w:sz w:val="28"/>
          <w:lang w:eastAsia="en-US"/>
        </w:rPr>
        <w:t xml:space="preserve">Администратор сайта.  </w:t>
      </w:r>
    </w:p>
    <w:p w:rsidR="003C187C" w:rsidRPr="00C6131E" w:rsidRDefault="003C187C" w:rsidP="00454354">
      <w:pPr>
        <w:jc w:val="both"/>
        <w:rPr>
          <w:sz w:val="28"/>
          <w:lang w:eastAsia="en-US"/>
        </w:rPr>
      </w:pPr>
      <w:r w:rsidRPr="00C6131E">
        <w:rPr>
          <w:sz w:val="28"/>
          <w:lang w:eastAsia="en-US"/>
        </w:rPr>
        <w:t xml:space="preserve">К работе с сайтом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сайтом. </w:t>
      </w:r>
    </w:p>
    <w:p w:rsidR="003C187C" w:rsidRPr="003C187C" w:rsidRDefault="003C187C" w:rsidP="00454354">
      <w:pPr>
        <w:keepNext/>
        <w:keepLines/>
        <w:spacing w:before="240"/>
        <w:jc w:val="both"/>
        <w:outlineLvl w:val="0"/>
        <w:rPr>
          <w:b/>
          <w:sz w:val="32"/>
          <w:szCs w:val="32"/>
          <w:lang w:eastAsia="en-US"/>
        </w:rPr>
      </w:pPr>
      <w:bookmarkStart w:id="112" w:name="_Toc470120533"/>
      <w:bookmarkStart w:id="113" w:name="_Toc481488191"/>
      <w:bookmarkStart w:id="114" w:name="_Toc513507916"/>
      <w:r w:rsidRPr="003C187C">
        <w:rPr>
          <w:b/>
          <w:sz w:val="32"/>
          <w:szCs w:val="32"/>
          <w:lang w:eastAsia="en-US"/>
        </w:rPr>
        <w:t>4.3.8. Требования к методическому обеспечению</w:t>
      </w:r>
      <w:bookmarkEnd w:id="112"/>
      <w:bookmarkEnd w:id="113"/>
      <w:bookmarkEnd w:id="114"/>
    </w:p>
    <w:p w:rsidR="003C187C" w:rsidRPr="00C07EAD" w:rsidRDefault="003C187C" w:rsidP="00454354">
      <w:pPr>
        <w:jc w:val="both"/>
        <w:rPr>
          <w:color w:val="0000FF"/>
          <w:sz w:val="28"/>
          <w:lang w:eastAsia="en-US"/>
        </w:rPr>
      </w:pPr>
      <w:r w:rsidRPr="003C187C">
        <w:rPr>
          <w:sz w:val="28"/>
          <w:lang w:eastAsia="en-US"/>
        </w:rPr>
        <w:t>В рамках разработки сайта должны быть созданы соответствующие административные регламенты, в которых должны быть определены процессы деятельности и функции сотрудников, их права, обязанности и ответственность при использовании сайта. В необходимых случаях должны быть разработаны также электронные административные регламенты.</w:t>
      </w:r>
    </w:p>
    <w:p w:rsidR="003C187C" w:rsidRPr="00C6131E" w:rsidRDefault="003C187C" w:rsidP="00454354">
      <w:pPr>
        <w:keepNext/>
        <w:keepLines/>
        <w:numPr>
          <w:ilvl w:val="0"/>
          <w:numId w:val="28"/>
        </w:numPr>
        <w:spacing w:before="240"/>
        <w:jc w:val="both"/>
        <w:outlineLvl w:val="0"/>
        <w:rPr>
          <w:b/>
          <w:sz w:val="32"/>
          <w:szCs w:val="32"/>
          <w:shd w:val="clear" w:color="auto" w:fill="FFFFFF"/>
          <w:lang w:eastAsia="en-US"/>
        </w:rPr>
      </w:pPr>
      <w:bookmarkStart w:id="115" w:name="_Toc470120534"/>
      <w:bookmarkStart w:id="116" w:name="_Toc481488192"/>
      <w:bookmarkStart w:id="117" w:name="_Toc513507917"/>
      <w:r w:rsidRPr="003C187C">
        <w:rPr>
          <w:b/>
          <w:sz w:val="32"/>
          <w:szCs w:val="32"/>
          <w:shd w:val="clear" w:color="auto" w:fill="FFFFFF"/>
          <w:lang w:eastAsia="en-US"/>
        </w:rPr>
        <w:t>Состав и содержание работ по созданию системы</w:t>
      </w:r>
      <w:bookmarkEnd w:id="115"/>
      <w:bookmarkEnd w:id="116"/>
      <w:bookmarkEnd w:id="117"/>
    </w:p>
    <w:p w:rsidR="003C187C" w:rsidRPr="003C187C" w:rsidRDefault="003C187C" w:rsidP="00454354">
      <w:pPr>
        <w:jc w:val="both"/>
        <w:rPr>
          <w:lang w:eastAsia="en-US"/>
        </w:rPr>
      </w:pPr>
      <w:r w:rsidRPr="003C187C">
        <w:rPr>
          <w:bCs/>
          <w:color w:val="000000"/>
          <w:sz w:val="28"/>
          <w:szCs w:val="28"/>
          <w:lang w:eastAsia="en-US"/>
        </w:rPr>
        <w:t xml:space="preserve">Периоды выполнения проекта, приведенные ниже, являются условными и могут корректироваться по согласованию с Заказчиком в ходе проектирования. </w:t>
      </w:r>
    </w:p>
    <w:p w:rsidR="003C187C" w:rsidRPr="003C187C" w:rsidRDefault="003C187C" w:rsidP="00D0124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5"/>
        <w:gridCol w:w="5785"/>
        <w:gridCol w:w="3115"/>
      </w:tblGrid>
      <w:tr w:rsidR="003C187C" w:rsidRPr="003C187C" w:rsidTr="003C187C">
        <w:tc>
          <w:tcPr>
            <w:tcW w:w="445" w:type="dxa"/>
          </w:tcPr>
          <w:p w:rsidR="003C187C" w:rsidRPr="003C187C" w:rsidRDefault="003C187C" w:rsidP="00D01245">
            <w:pPr>
              <w:rPr>
                <w:b/>
                <w:lang w:eastAsia="en-US"/>
              </w:rPr>
            </w:pPr>
            <w:r w:rsidRPr="003C187C">
              <w:rPr>
                <w:b/>
                <w:sz w:val="22"/>
                <w:szCs w:val="22"/>
                <w:lang w:eastAsia="en-US"/>
              </w:rPr>
              <w:t>№</w:t>
            </w:r>
          </w:p>
        </w:tc>
        <w:tc>
          <w:tcPr>
            <w:tcW w:w="5785" w:type="dxa"/>
          </w:tcPr>
          <w:p w:rsidR="003C187C" w:rsidRPr="003C187C" w:rsidRDefault="003C187C" w:rsidP="005110F2">
            <w:pPr>
              <w:jc w:val="center"/>
              <w:rPr>
                <w:b/>
                <w:lang w:eastAsia="en-US"/>
              </w:rPr>
            </w:pPr>
            <w:r w:rsidRPr="003C187C">
              <w:rPr>
                <w:b/>
                <w:sz w:val="22"/>
                <w:szCs w:val="22"/>
                <w:lang w:eastAsia="en-US"/>
              </w:rPr>
              <w:t>Наименование работ</w:t>
            </w:r>
          </w:p>
        </w:tc>
        <w:tc>
          <w:tcPr>
            <w:tcW w:w="3115" w:type="dxa"/>
          </w:tcPr>
          <w:p w:rsidR="003C187C" w:rsidRPr="003C187C" w:rsidRDefault="003C187C" w:rsidP="005110F2">
            <w:pPr>
              <w:jc w:val="center"/>
              <w:rPr>
                <w:b/>
                <w:lang w:eastAsia="en-US"/>
              </w:rPr>
            </w:pPr>
            <w:r w:rsidRPr="003C187C">
              <w:rPr>
                <w:b/>
                <w:sz w:val="22"/>
                <w:szCs w:val="22"/>
                <w:lang w:eastAsia="en-US"/>
              </w:rPr>
              <w:t>Период выполнения</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1</w:t>
            </w:r>
          </w:p>
        </w:tc>
        <w:tc>
          <w:tcPr>
            <w:tcW w:w="5785" w:type="dxa"/>
          </w:tcPr>
          <w:p w:rsidR="003C187C" w:rsidRPr="003C187C" w:rsidRDefault="003C187C" w:rsidP="00D01245">
            <w:pPr>
              <w:rPr>
                <w:lang w:eastAsia="en-US"/>
              </w:rPr>
            </w:pPr>
            <w:r w:rsidRPr="003C187C">
              <w:rPr>
                <w:sz w:val="22"/>
                <w:szCs w:val="22"/>
                <w:lang w:eastAsia="en-US"/>
              </w:rPr>
              <w:t>Анализ рынка, анализ материалов, размещаемых на сайте, подбор и подготовка ключевых слов, разработка структуры сайта, макетирование.</w:t>
            </w:r>
          </w:p>
        </w:tc>
        <w:tc>
          <w:tcPr>
            <w:tcW w:w="3115" w:type="dxa"/>
          </w:tcPr>
          <w:p w:rsidR="003C187C" w:rsidRPr="003C187C" w:rsidRDefault="003C187C" w:rsidP="005110F2">
            <w:pPr>
              <w:jc w:val="center"/>
              <w:rPr>
                <w:lang w:eastAsia="en-US"/>
              </w:rPr>
            </w:pPr>
            <w:r w:rsidRPr="003C187C">
              <w:rPr>
                <w:sz w:val="22"/>
                <w:szCs w:val="22"/>
                <w:lang w:eastAsia="en-US"/>
              </w:rPr>
              <w:t>1 месяц</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2</w:t>
            </w:r>
          </w:p>
        </w:tc>
        <w:tc>
          <w:tcPr>
            <w:tcW w:w="5785" w:type="dxa"/>
          </w:tcPr>
          <w:p w:rsidR="003C187C" w:rsidRPr="003C187C" w:rsidRDefault="003C187C" w:rsidP="00D01245">
            <w:pPr>
              <w:rPr>
                <w:lang w:eastAsia="en-US"/>
              </w:rPr>
            </w:pPr>
            <w:r w:rsidRPr="003C187C">
              <w:rPr>
                <w:sz w:val="22"/>
                <w:szCs w:val="22"/>
                <w:lang w:eastAsia="en-US"/>
              </w:rPr>
              <w:t>Разработка дизайн-макетов стартовой страницы, элементы оформления, согласование, доработка.</w:t>
            </w:r>
          </w:p>
        </w:tc>
        <w:tc>
          <w:tcPr>
            <w:tcW w:w="3115" w:type="dxa"/>
          </w:tcPr>
          <w:p w:rsidR="003C187C" w:rsidRPr="003C187C" w:rsidRDefault="003C187C" w:rsidP="005110F2">
            <w:pPr>
              <w:jc w:val="center"/>
              <w:rPr>
                <w:lang w:eastAsia="en-US"/>
              </w:rPr>
            </w:pPr>
            <w:r w:rsidRPr="003C187C">
              <w:rPr>
                <w:sz w:val="22"/>
                <w:szCs w:val="22"/>
                <w:lang w:eastAsia="en-US"/>
              </w:rPr>
              <w:t>2 месяца</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3</w:t>
            </w:r>
          </w:p>
        </w:tc>
        <w:tc>
          <w:tcPr>
            <w:tcW w:w="5785" w:type="dxa"/>
          </w:tcPr>
          <w:p w:rsidR="003C187C" w:rsidRPr="003C187C" w:rsidRDefault="003C187C" w:rsidP="00D01245">
            <w:pPr>
              <w:rPr>
                <w:lang w:eastAsia="en-US"/>
              </w:rPr>
            </w:pPr>
            <w:r w:rsidRPr="003C187C">
              <w:rPr>
                <w:sz w:val="22"/>
                <w:szCs w:val="22"/>
                <w:lang w:eastAsia="en-US"/>
              </w:rPr>
              <w:t>Разработка элементов оформления и анимации. Разработка программных модулей динамических элементов оформления и навигационной панели сайт. Создание HTML-кода стартовой страницы сайта.</w:t>
            </w:r>
          </w:p>
        </w:tc>
        <w:tc>
          <w:tcPr>
            <w:tcW w:w="3115" w:type="dxa"/>
          </w:tcPr>
          <w:p w:rsidR="003C187C" w:rsidRPr="003C187C" w:rsidRDefault="003C187C" w:rsidP="005110F2">
            <w:pPr>
              <w:jc w:val="center"/>
              <w:rPr>
                <w:lang w:eastAsia="en-US"/>
              </w:rPr>
            </w:pPr>
            <w:r w:rsidRPr="003C187C">
              <w:rPr>
                <w:sz w:val="22"/>
                <w:szCs w:val="22"/>
                <w:lang w:eastAsia="en-US"/>
              </w:rPr>
              <w:t>2 месяца</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4</w:t>
            </w:r>
          </w:p>
        </w:tc>
        <w:tc>
          <w:tcPr>
            <w:tcW w:w="5785" w:type="dxa"/>
          </w:tcPr>
          <w:p w:rsidR="003C187C" w:rsidRPr="003C187C" w:rsidRDefault="003C187C" w:rsidP="00D01245">
            <w:pPr>
              <w:rPr>
                <w:lang w:eastAsia="en-US"/>
              </w:rPr>
            </w:pPr>
            <w:r w:rsidRPr="003C187C">
              <w:rPr>
                <w:sz w:val="22"/>
                <w:szCs w:val="22"/>
                <w:lang w:eastAsia="en-US"/>
              </w:rPr>
              <w:t xml:space="preserve">Разработка и изменение </w:t>
            </w:r>
            <w:r w:rsidRPr="003C187C">
              <w:rPr>
                <w:sz w:val="22"/>
                <w:szCs w:val="22"/>
                <w:lang w:val="en-US" w:eastAsia="en-US"/>
              </w:rPr>
              <w:t>MySQL</w:t>
            </w:r>
            <w:r w:rsidRPr="003C187C">
              <w:rPr>
                <w:sz w:val="22"/>
                <w:szCs w:val="22"/>
                <w:lang w:eastAsia="en-US"/>
              </w:rPr>
              <w:t xml:space="preserve"> базы данных. </w:t>
            </w:r>
          </w:p>
        </w:tc>
        <w:tc>
          <w:tcPr>
            <w:tcW w:w="3115" w:type="dxa"/>
          </w:tcPr>
          <w:p w:rsidR="003C187C" w:rsidRPr="003C187C" w:rsidRDefault="003C187C" w:rsidP="005110F2">
            <w:pPr>
              <w:jc w:val="center"/>
              <w:rPr>
                <w:lang w:eastAsia="en-US"/>
              </w:rPr>
            </w:pPr>
            <w:r w:rsidRPr="003C187C">
              <w:rPr>
                <w:sz w:val="22"/>
                <w:szCs w:val="22"/>
                <w:lang w:eastAsia="en-US"/>
              </w:rPr>
              <w:t>2 месяца</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5</w:t>
            </w:r>
          </w:p>
        </w:tc>
        <w:tc>
          <w:tcPr>
            <w:tcW w:w="5785" w:type="dxa"/>
          </w:tcPr>
          <w:p w:rsidR="003C187C" w:rsidRPr="003C187C" w:rsidRDefault="003C187C" w:rsidP="00D01245">
            <w:pPr>
              <w:rPr>
                <w:lang w:eastAsia="en-US"/>
              </w:rPr>
            </w:pPr>
            <w:r w:rsidRPr="003C187C">
              <w:rPr>
                <w:sz w:val="22"/>
                <w:szCs w:val="22"/>
                <w:lang w:eastAsia="en-US"/>
              </w:rPr>
              <w:t xml:space="preserve">Разработка программных модулей публикации и управления. </w:t>
            </w:r>
          </w:p>
        </w:tc>
        <w:tc>
          <w:tcPr>
            <w:tcW w:w="3115" w:type="dxa"/>
          </w:tcPr>
          <w:p w:rsidR="003C187C" w:rsidRPr="003C187C" w:rsidRDefault="003C187C" w:rsidP="005110F2">
            <w:pPr>
              <w:jc w:val="center"/>
              <w:rPr>
                <w:lang w:eastAsia="en-US"/>
              </w:rPr>
            </w:pPr>
            <w:r w:rsidRPr="003C187C">
              <w:rPr>
                <w:sz w:val="22"/>
                <w:szCs w:val="22"/>
                <w:lang w:eastAsia="en-US"/>
              </w:rPr>
              <w:t>3 месяца</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6</w:t>
            </w:r>
          </w:p>
        </w:tc>
        <w:tc>
          <w:tcPr>
            <w:tcW w:w="5785" w:type="dxa"/>
          </w:tcPr>
          <w:p w:rsidR="003C187C" w:rsidRPr="003C187C" w:rsidRDefault="003C187C" w:rsidP="00D01245">
            <w:pPr>
              <w:rPr>
                <w:lang w:eastAsia="en-US"/>
              </w:rPr>
            </w:pPr>
            <w:r w:rsidRPr="003C187C">
              <w:rPr>
                <w:sz w:val="22"/>
                <w:szCs w:val="22"/>
                <w:lang w:eastAsia="en-US"/>
              </w:rPr>
              <w:t>Объединение, установка и настройка системы управления контентом (содержимым сайта) (</w:t>
            </w:r>
            <w:r w:rsidRPr="003C187C">
              <w:rPr>
                <w:sz w:val="22"/>
                <w:szCs w:val="22"/>
                <w:lang w:val="en-US" w:eastAsia="en-US"/>
              </w:rPr>
              <w:t>CMS</w:t>
            </w:r>
            <w:r w:rsidRPr="003C187C">
              <w:rPr>
                <w:sz w:val="22"/>
                <w:szCs w:val="22"/>
                <w:lang w:eastAsia="en-US"/>
              </w:rPr>
              <w:t>)</w:t>
            </w:r>
          </w:p>
        </w:tc>
        <w:tc>
          <w:tcPr>
            <w:tcW w:w="3115" w:type="dxa"/>
          </w:tcPr>
          <w:p w:rsidR="003C187C" w:rsidRPr="003C187C" w:rsidRDefault="003C187C" w:rsidP="005110F2">
            <w:pPr>
              <w:jc w:val="center"/>
              <w:rPr>
                <w:lang w:eastAsia="en-US"/>
              </w:rPr>
            </w:pPr>
            <w:r w:rsidRPr="003C187C">
              <w:rPr>
                <w:sz w:val="22"/>
                <w:szCs w:val="22"/>
                <w:lang w:eastAsia="en-US"/>
              </w:rPr>
              <w:t>4 месяца</w:t>
            </w:r>
          </w:p>
        </w:tc>
      </w:tr>
      <w:tr w:rsidR="003C187C" w:rsidRPr="003C187C" w:rsidTr="003C187C">
        <w:tc>
          <w:tcPr>
            <w:tcW w:w="445" w:type="dxa"/>
          </w:tcPr>
          <w:p w:rsidR="003C187C" w:rsidRPr="003C187C" w:rsidRDefault="003C187C" w:rsidP="00D01245">
            <w:pPr>
              <w:rPr>
                <w:lang w:eastAsia="en-US"/>
              </w:rPr>
            </w:pPr>
            <w:r w:rsidRPr="003C187C">
              <w:rPr>
                <w:sz w:val="22"/>
                <w:szCs w:val="22"/>
                <w:lang w:eastAsia="en-US"/>
              </w:rPr>
              <w:t>7</w:t>
            </w:r>
          </w:p>
        </w:tc>
        <w:tc>
          <w:tcPr>
            <w:tcW w:w="5785" w:type="dxa"/>
          </w:tcPr>
          <w:p w:rsidR="003C187C" w:rsidRPr="003C187C" w:rsidRDefault="003C187C" w:rsidP="00D01245">
            <w:pPr>
              <w:rPr>
                <w:lang w:eastAsia="en-US"/>
              </w:rPr>
            </w:pPr>
            <w:r w:rsidRPr="003C187C">
              <w:rPr>
                <w:sz w:val="22"/>
                <w:szCs w:val="22"/>
                <w:lang w:eastAsia="en-US"/>
              </w:rPr>
              <w:t>Поисковая оптимизация. Размещение сайта. Настройка сайта на сервере. Регистрация сайта в поисковых системах и каталогах. Запуск системы управления сайтом. Подготовка технической документации сайта.</w:t>
            </w:r>
          </w:p>
        </w:tc>
        <w:tc>
          <w:tcPr>
            <w:tcW w:w="3115" w:type="dxa"/>
          </w:tcPr>
          <w:p w:rsidR="003C187C" w:rsidRPr="003C187C" w:rsidRDefault="003C187C" w:rsidP="005110F2">
            <w:pPr>
              <w:jc w:val="center"/>
              <w:rPr>
                <w:lang w:eastAsia="en-US"/>
              </w:rPr>
            </w:pPr>
            <w:r w:rsidRPr="003C187C">
              <w:rPr>
                <w:sz w:val="22"/>
                <w:szCs w:val="22"/>
                <w:lang w:eastAsia="en-US"/>
              </w:rPr>
              <w:t>3 месяца</w:t>
            </w:r>
          </w:p>
        </w:tc>
      </w:tr>
    </w:tbl>
    <w:p w:rsidR="003C187C" w:rsidRDefault="003C187C" w:rsidP="00D01245">
      <w:pPr>
        <w:rPr>
          <w:lang w:eastAsia="en-US"/>
        </w:rPr>
      </w:pPr>
    </w:p>
    <w:p w:rsidR="00C6131E" w:rsidRDefault="00C6131E" w:rsidP="00D01245">
      <w:pPr>
        <w:rPr>
          <w:lang w:eastAsia="en-US"/>
        </w:rPr>
      </w:pPr>
    </w:p>
    <w:p w:rsidR="00C6131E" w:rsidRDefault="00C6131E" w:rsidP="00D01245">
      <w:pPr>
        <w:rPr>
          <w:lang w:eastAsia="en-US"/>
        </w:rPr>
      </w:pPr>
    </w:p>
    <w:p w:rsidR="00C6131E" w:rsidRPr="003C187C" w:rsidRDefault="00C6131E" w:rsidP="00D01245">
      <w:pPr>
        <w:rPr>
          <w:lang w:eastAsia="en-US"/>
        </w:rPr>
      </w:pPr>
    </w:p>
    <w:p w:rsidR="003C187C" w:rsidRPr="003C187C" w:rsidRDefault="003C187C" w:rsidP="00454354">
      <w:pPr>
        <w:keepNext/>
        <w:keepLines/>
        <w:numPr>
          <w:ilvl w:val="0"/>
          <w:numId w:val="28"/>
        </w:numPr>
        <w:spacing w:before="240"/>
        <w:jc w:val="both"/>
        <w:outlineLvl w:val="0"/>
        <w:rPr>
          <w:b/>
          <w:sz w:val="32"/>
          <w:szCs w:val="32"/>
          <w:shd w:val="clear" w:color="auto" w:fill="FFFFFF"/>
          <w:lang w:eastAsia="en-US"/>
        </w:rPr>
      </w:pPr>
      <w:bookmarkStart w:id="118" w:name="_Toc470120535"/>
      <w:bookmarkStart w:id="119" w:name="_Toc481488193"/>
      <w:bookmarkStart w:id="120" w:name="_Toc513507918"/>
      <w:r w:rsidRPr="003C187C">
        <w:rPr>
          <w:b/>
          <w:sz w:val="32"/>
          <w:szCs w:val="32"/>
          <w:shd w:val="clear" w:color="auto" w:fill="FFFFFF"/>
          <w:lang w:eastAsia="en-US"/>
        </w:rPr>
        <w:lastRenderedPageBreak/>
        <w:t>Порядок контроля и приёмки системы</w:t>
      </w:r>
      <w:bookmarkEnd w:id="118"/>
      <w:bookmarkEnd w:id="119"/>
      <w:bookmarkEnd w:id="120"/>
      <w:r w:rsidRPr="003C187C">
        <w:rPr>
          <w:b/>
          <w:sz w:val="32"/>
          <w:szCs w:val="32"/>
          <w:shd w:val="clear" w:color="auto" w:fill="FFFFFF"/>
          <w:lang w:eastAsia="en-US"/>
        </w:rPr>
        <w:t xml:space="preserve"> </w:t>
      </w:r>
    </w:p>
    <w:p w:rsidR="003C187C" w:rsidRPr="003C187C" w:rsidRDefault="003C187C" w:rsidP="00454354">
      <w:pPr>
        <w:keepNext/>
        <w:keepLines/>
        <w:spacing w:before="240"/>
        <w:jc w:val="both"/>
        <w:outlineLvl w:val="0"/>
        <w:rPr>
          <w:b/>
          <w:sz w:val="32"/>
          <w:szCs w:val="32"/>
          <w:lang w:eastAsia="en-US"/>
        </w:rPr>
      </w:pPr>
      <w:bookmarkStart w:id="121" w:name="_Toc315698569"/>
      <w:r w:rsidRPr="003C187C">
        <w:rPr>
          <w:b/>
          <w:sz w:val="32"/>
          <w:szCs w:val="32"/>
          <w:lang w:eastAsia="en-US"/>
        </w:rPr>
        <w:t xml:space="preserve"> </w:t>
      </w:r>
      <w:bookmarkStart w:id="122" w:name="_Toc470120536"/>
      <w:bookmarkStart w:id="123" w:name="_Toc481488194"/>
      <w:bookmarkStart w:id="124" w:name="_Toc513507919"/>
      <w:r w:rsidRPr="003C187C">
        <w:rPr>
          <w:b/>
          <w:sz w:val="32"/>
          <w:szCs w:val="32"/>
          <w:lang w:eastAsia="en-US"/>
        </w:rPr>
        <w:t>6.1. Виды, состав, объем и методы испытаний</w:t>
      </w:r>
      <w:bookmarkEnd w:id="121"/>
      <w:bookmarkEnd w:id="122"/>
      <w:bookmarkEnd w:id="123"/>
      <w:bookmarkEnd w:id="124"/>
    </w:p>
    <w:p w:rsidR="003C187C" w:rsidRPr="003C187C" w:rsidRDefault="003C187C" w:rsidP="00454354">
      <w:pPr>
        <w:jc w:val="both"/>
        <w:rPr>
          <w:sz w:val="28"/>
          <w:lang w:eastAsia="en-US"/>
        </w:rPr>
      </w:pPr>
      <w:r w:rsidRPr="003C187C">
        <w:rPr>
          <w:sz w:val="28"/>
          <w:lang w:eastAsia="en-US"/>
        </w:rPr>
        <w:t>Сдача-приёмка выполненных работ должна осуществляться при предъявлении Разработчиком комплектов соответствующих документов и завершаться оформлением акта сдачи-приемки, подписанного Разработчиком и утвержденного Заказчиком.</w:t>
      </w:r>
    </w:p>
    <w:p w:rsidR="003C187C" w:rsidRPr="00C07EAD" w:rsidRDefault="003C187C" w:rsidP="00454354">
      <w:pPr>
        <w:jc w:val="both"/>
        <w:rPr>
          <w:color w:val="0000FF"/>
          <w:sz w:val="28"/>
          <w:lang w:eastAsia="en-US"/>
        </w:rPr>
      </w:pPr>
      <w:r w:rsidRPr="003C187C">
        <w:rPr>
          <w:sz w:val="28"/>
          <w:lang w:eastAsia="en-US"/>
        </w:rPr>
        <w:t>Испытания сайта проводятся силами Заказчика и должны быть изложены в программе и методике испытаний сайта, разрабатываемой в составе рабочей документации.</w:t>
      </w:r>
    </w:p>
    <w:p w:rsidR="003C187C" w:rsidRPr="003C187C" w:rsidRDefault="003C187C" w:rsidP="00454354">
      <w:pPr>
        <w:keepNext/>
        <w:keepLines/>
        <w:numPr>
          <w:ilvl w:val="1"/>
          <w:numId w:val="24"/>
        </w:numPr>
        <w:spacing w:before="240"/>
        <w:jc w:val="both"/>
        <w:outlineLvl w:val="0"/>
        <w:rPr>
          <w:b/>
          <w:sz w:val="32"/>
          <w:szCs w:val="32"/>
          <w:lang w:eastAsia="en-US"/>
        </w:rPr>
      </w:pPr>
      <w:bookmarkStart w:id="125" w:name="_Toc315698570"/>
      <w:bookmarkStart w:id="126" w:name="_Toc470120537"/>
      <w:bookmarkStart w:id="127" w:name="_Toc481488195"/>
      <w:bookmarkStart w:id="128" w:name="_Toc513507920"/>
      <w:r w:rsidRPr="003C187C">
        <w:rPr>
          <w:b/>
          <w:sz w:val="32"/>
          <w:szCs w:val="32"/>
          <w:lang w:eastAsia="en-US"/>
        </w:rPr>
        <w:t>Общие требования к приемке сайта</w:t>
      </w:r>
      <w:bookmarkEnd w:id="125"/>
      <w:bookmarkEnd w:id="126"/>
      <w:bookmarkEnd w:id="127"/>
      <w:bookmarkEnd w:id="128"/>
    </w:p>
    <w:p w:rsidR="003C187C" w:rsidRPr="003C187C" w:rsidRDefault="003C187C" w:rsidP="00454354">
      <w:pPr>
        <w:jc w:val="both"/>
        <w:rPr>
          <w:sz w:val="28"/>
          <w:lang w:eastAsia="en-US"/>
        </w:rPr>
      </w:pPr>
      <w:r w:rsidRPr="003C187C">
        <w:rPr>
          <w:sz w:val="28"/>
          <w:lang w:eastAsia="en-US"/>
        </w:rPr>
        <w:t>Приемка сайта должна проводиться приемочной комиссией, в состав которой должны входить представители Заказчика и Разработчика, в течение трех рабочих дней после завершения работ. Результаты работы комиссии должны оформляться актом, подписанным членами коми</w:t>
      </w:r>
      <w:r w:rsidR="00C07EAD">
        <w:rPr>
          <w:sz w:val="28"/>
          <w:lang w:eastAsia="en-US"/>
        </w:rPr>
        <w:t>ссии и утверждённым Заказчиком.</w:t>
      </w:r>
    </w:p>
    <w:p w:rsidR="003C187C" w:rsidRPr="00C07EAD" w:rsidRDefault="003C187C" w:rsidP="00454354">
      <w:pPr>
        <w:keepNext/>
        <w:keepLines/>
        <w:numPr>
          <w:ilvl w:val="0"/>
          <w:numId w:val="28"/>
        </w:numPr>
        <w:spacing w:before="240"/>
        <w:jc w:val="both"/>
        <w:outlineLvl w:val="0"/>
        <w:rPr>
          <w:b/>
          <w:sz w:val="32"/>
          <w:szCs w:val="32"/>
          <w:shd w:val="clear" w:color="auto" w:fill="FFFFFF"/>
          <w:lang w:eastAsia="en-US"/>
        </w:rPr>
      </w:pPr>
      <w:bookmarkStart w:id="129" w:name="_Toc470120538"/>
      <w:bookmarkStart w:id="130" w:name="_Toc481488196"/>
      <w:bookmarkStart w:id="131" w:name="_Toc513507921"/>
      <w:r w:rsidRPr="003C187C">
        <w:rPr>
          <w:b/>
          <w:sz w:val="32"/>
          <w:szCs w:val="32"/>
          <w:shd w:val="clear" w:color="auto" w:fill="FFFFFF"/>
          <w:lang w:eastAsia="en-US"/>
        </w:rPr>
        <w:t>Требования к составу и содержанию работ по подготовке объекта автоматизации к вводу системы в действии</w:t>
      </w:r>
      <w:bookmarkEnd w:id="129"/>
      <w:bookmarkEnd w:id="130"/>
      <w:bookmarkEnd w:id="131"/>
      <w:r w:rsidRPr="003C187C">
        <w:rPr>
          <w:b/>
          <w:sz w:val="32"/>
          <w:szCs w:val="32"/>
          <w:shd w:val="clear" w:color="auto" w:fill="FFFFFF"/>
          <w:lang w:eastAsia="en-US"/>
        </w:rPr>
        <w:t xml:space="preserve"> </w:t>
      </w:r>
    </w:p>
    <w:p w:rsidR="003C187C" w:rsidRPr="003C187C" w:rsidRDefault="003C187C" w:rsidP="00454354">
      <w:pPr>
        <w:keepNext/>
        <w:keepLines/>
        <w:spacing w:before="240"/>
        <w:jc w:val="both"/>
        <w:outlineLvl w:val="0"/>
        <w:rPr>
          <w:b/>
          <w:color w:val="000000"/>
          <w:sz w:val="32"/>
          <w:szCs w:val="32"/>
          <w:lang w:eastAsia="en-US"/>
        </w:rPr>
      </w:pPr>
      <w:bookmarkStart w:id="132" w:name="_Toc470120539"/>
      <w:bookmarkStart w:id="133" w:name="_Toc481488197"/>
      <w:bookmarkStart w:id="134" w:name="_Toc513507922"/>
      <w:r w:rsidRPr="003C187C">
        <w:rPr>
          <w:b/>
          <w:sz w:val="32"/>
          <w:szCs w:val="32"/>
          <w:shd w:val="clear" w:color="auto" w:fill="FFFFFF"/>
          <w:lang w:eastAsia="en-US"/>
        </w:rPr>
        <w:t>7.1 Требования к наполнению информацией</w:t>
      </w:r>
      <w:bookmarkEnd w:id="132"/>
      <w:bookmarkEnd w:id="133"/>
      <w:bookmarkEnd w:id="134"/>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В рамках работ по данному проекту Разработчик обеспечивает наполнение разделов сайта, предоставленными Заказчиком материалами. </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Разработчик обеспечивает обработку иллюстраций для приведения их в соответствие с техническими требованиями и HTML-верстку подготовленных материалов. Сканирование, набор </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и правка-вычитка текстов, ретушь, монтаж, перевод и другие работы могут быть выполнены Разработчиком на основании дополнительного соглашения (после просмотра имеющихся у заказчика материалов).</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После сдачи системы в эксплуатацию информационное наполнение разделов, осуществляется на основании договора на поддержку сайта.</w:t>
      </w:r>
    </w:p>
    <w:p w:rsidR="003C187C" w:rsidRPr="003C187C" w:rsidRDefault="003C187C" w:rsidP="00454354">
      <w:pPr>
        <w:jc w:val="both"/>
        <w:rPr>
          <w:color w:val="000000"/>
          <w:sz w:val="28"/>
          <w:szCs w:val="28"/>
          <w:shd w:val="clear" w:color="auto" w:fill="FFFFFF"/>
          <w:lang w:eastAsia="en-US"/>
        </w:rPr>
      </w:pPr>
      <w:r w:rsidRPr="003C187C">
        <w:rPr>
          <w:color w:val="000000"/>
          <w:sz w:val="28"/>
          <w:szCs w:val="28"/>
          <w:shd w:val="clear" w:color="auto" w:fill="FFFFFF"/>
          <w:lang w:eastAsia="en-US"/>
        </w:rPr>
        <w:t xml:space="preserve">Объем текста и количество иллюстраций в других типах разделов определяется предусмотренной настоящим ТЗ структурой данных и уточняется на этапе согласования дизайна. </w:t>
      </w:r>
    </w:p>
    <w:p w:rsidR="003C187C" w:rsidRPr="003C187C" w:rsidRDefault="003C187C" w:rsidP="00454354">
      <w:pPr>
        <w:jc w:val="both"/>
        <w:rPr>
          <w:color w:val="000000"/>
          <w:sz w:val="28"/>
          <w:szCs w:val="28"/>
          <w:shd w:val="clear" w:color="auto" w:fill="FFFFFF"/>
          <w:lang w:eastAsia="en-US"/>
        </w:rPr>
      </w:pPr>
    </w:p>
    <w:p w:rsidR="003C187C" w:rsidRPr="003C187C" w:rsidRDefault="003C187C" w:rsidP="00454354">
      <w:pPr>
        <w:keepNext/>
        <w:keepLines/>
        <w:spacing w:before="240"/>
        <w:jc w:val="both"/>
        <w:outlineLvl w:val="0"/>
        <w:rPr>
          <w:b/>
          <w:color w:val="000000"/>
          <w:sz w:val="32"/>
          <w:szCs w:val="32"/>
          <w:lang w:eastAsia="en-US"/>
        </w:rPr>
      </w:pPr>
      <w:bookmarkStart w:id="135" w:name="_Toc470120540"/>
      <w:bookmarkStart w:id="136" w:name="_Toc481488198"/>
      <w:bookmarkStart w:id="137" w:name="_Toc513507923"/>
      <w:r w:rsidRPr="003C187C">
        <w:rPr>
          <w:b/>
          <w:sz w:val="32"/>
          <w:szCs w:val="32"/>
          <w:shd w:val="clear" w:color="auto" w:fill="FFFFFF"/>
          <w:lang w:eastAsia="en-US"/>
        </w:rPr>
        <w:t>7.2. Порядок предоставления информационного наполнения</w:t>
      </w:r>
      <w:bookmarkEnd w:id="135"/>
      <w:bookmarkEnd w:id="136"/>
      <w:bookmarkEnd w:id="137"/>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Заказчик предоставляет материалы в электронной форме в </w:t>
      </w:r>
      <w:proofErr w:type="spellStart"/>
      <w:r w:rsidRPr="003C187C">
        <w:rPr>
          <w:color w:val="000000"/>
          <w:sz w:val="28"/>
          <w:szCs w:val="28"/>
          <w:shd w:val="clear" w:color="auto" w:fill="FFFFFF"/>
          <w:lang w:eastAsia="en-US"/>
        </w:rPr>
        <w:t>zip</w:t>
      </w:r>
      <w:proofErr w:type="spellEnd"/>
      <w:r w:rsidRPr="003C187C">
        <w:rPr>
          <w:color w:val="000000"/>
          <w:sz w:val="28"/>
          <w:szCs w:val="28"/>
          <w:shd w:val="clear" w:color="auto" w:fill="FFFFFF"/>
          <w:lang w:eastAsia="en-US"/>
        </w:rPr>
        <w:t>-архиве, содержащем дерево директорий, соответствующих структуре сайта.</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В каждой директории размещается набор документов в формате MS </w:t>
      </w:r>
      <w:proofErr w:type="spellStart"/>
      <w:r w:rsidRPr="003C187C">
        <w:rPr>
          <w:color w:val="000000"/>
          <w:sz w:val="28"/>
          <w:szCs w:val="28"/>
          <w:shd w:val="clear" w:color="auto" w:fill="FFFFFF"/>
          <w:lang w:eastAsia="en-US"/>
        </w:rPr>
        <w:t>Word</w:t>
      </w:r>
      <w:proofErr w:type="spellEnd"/>
      <w:r w:rsidRPr="003C187C">
        <w:rPr>
          <w:color w:val="000000"/>
          <w:sz w:val="28"/>
          <w:szCs w:val="28"/>
          <w:shd w:val="clear" w:color="auto" w:fill="FFFFFF"/>
          <w:lang w:eastAsia="en-US"/>
        </w:rPr>
        <w:t xml:space="preserve"> – по одному документу на каждый информационный модуль, информационные блоки которого опубликованы в соответствующем разделе. Не допускается размещение текста в виде графических изображений или иных нетекстовых элементов.</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lastRenderedPageBreak/>
        <w:t>Изображения могут быть размещены как в тексте внутри файла, так и в виде отдельного изображения. Однако, в последнем случае текст должен содержать ссылку на изображение в виде указания пути и названия файла изображения.</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Для каждого информационного модуля структура документа должна соответствовать шаблонам, предоставляемым Разработчиком до начала этапа предоставления материалов.</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Материалы для первоначального наполнения разделов должны быть полностью представлены Исполнителю в сроки, установленные планом-графиком работ. Допускается передача материалов частями, в нескольких </w:t>
      </w:r>
      <w:proofErr w:type="spellStart"/>
      <w:r w:rsidRPr="003C187C">
        <w:rPr>
          <w:color w:val="000000"/>
          <w:sz w:val="28"/>
          <w:szCs w:val="28"/>
          <w:shd w:val="clear" w:color="auto" w:fill="FFFFFF"/>
          <w:lang w:eastAsia="en-US"/>
        </w:rPr>
        <w:t>zip</w:t>
      </w:r>
      <w:proofErr w:type="spellEnd"/>
      <w:r w:rsidRPr="003C187C">
        <w:rPr>
          <w:color w:val="000000"/>
          <w:sz w:val="28"/>
          <w:szCs w:val="28"/>
          <w:shd w:val="clear" w:color="auto" w:fill="FFFFFF"/>
          <w:lang w:eastAsia="en-US"/>
        </w:rPr>
        <w:t>-файлах, соответствующих приведенным требованиям.</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Передача материалов в объеме и формате, соответствующем настоящему ТЗ закрепляется подписанием Акта о передаче информационного наполнения.</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Любые изменения информационного наполнения силами Разработчика после подписания данного Акта допускаются только на основании отдельного соглашения за дополнительную плату.</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Информационные материалы, не предоставленные Заказчиком в сроки, установленные планом-графиком работ, размещаются Разработчиком по гарантийному письму Исполнителя в течение 2-х недель после сдачи-приемки проекта. На эту часть информационных материалов также накладываются требования к формату предоставления, изложенные выше. </w:t>
      </w:r>
    </w:p>
    <w:p w:rsidR="003C187C" w:rsidRPr="003C187C" w:rsidRDefault="003C187C" w:rsidP="00454354">
      <w:pPr>
        <w:keepNext/>
        <w:keepLines/>
        <w:numPr>
          <w:ilvl w:val="1"/>
          <w:numId w:val="20"/>
        </w:numPr>
        <w:spacing w:before="240"/>
        <w:jc w:val="both"/>
        <w:outlineLvl w:val="0"/>
        <w:rPr>
          <w:b/>
          <w:color w:val="000000"/>
          <w:sz w:val="32"/>
          <w:szCs w:val="32"/>
          <w:lang w:eastAsia="en-US"/>
        </w:rPr>
      </w:pPr>
      <w:bookmarkStart w:id="138" w:name="_Toc470120541"/>
      <w:bookmarkStart w:id="139" w:name="_Toc481488199"/>
      <w:bookmarkStart w:id="140" w:name="_Toc513507924"/>
      <w:r w:rsidRPr="003C187C">
        <w:rPr>
          <w:b/>
          <w:sz w:val="32"/>
          <w:szCs w:val="32"/>
          <w:shd w:val="clear" w:color="auto" w:fill="FFFFFF"/>
          <w:lang w:eastAsia="en-US"/>
        </w:rPr>
        <w:t>Порядок предоставления дистрибутива</w:t>
      </w:r>
      <w:bookmarkEnd w:id="138"/>
      <w:bookmarkEnd w:id="139"/>
      <w:bookmarkEnd w:id="140"/>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По окончании разработки Разработчик должен предоставить Заказчику дистрибутив системы в составе:</w:t>
      </w:r>
    </w:p>
    <w:p w:rsidR="003C187C" w:rsidRPr="003C187C" w:rsidRDefault="003C187C" w:rsidP="00454354">
      <w:pPr>
        <w:numPr>
          <w:ilvl w:val="0"/>
          <w:numId w:val="21"/>
        </w:numPr>
        <w:ind w:left="426" w:hanging="284"/>
        <w:contextualSpacing/>
        <w:jc w:val="both"/>
        <w:rPr>
          <w:color w:val="000000"/>
          <w:sz w:val="28"/>
          <w:szCs w:val="28"/>
          <w:lang w:eastAsia="en-US"/>
        </w:rPr>
      </w:pPr>
      <w:r w:rsidRPr="003C187C">
        <w:rPr>
          <w:color w:val="000000"/>
          <w:sz w:val="28"/>
          <w:szCs w:val="28"/>
          <w:shd w:val="clear" w:color="auto" w:fill="FFFFFF"/>
          <w:lang w:eastAsia="en-US"/>
        </w:rPr>
        <w:t>архив с исходными кодами всех программных модулей и разделов сайта;</w:t>
      </w:r>
    </w:p>
    <w:p w:rsidR="003C187C" w:rsidRPr="003C187C" w:rsidRDefault="003C187C" w:rsidP="00454354">
      <w:pPr>
        <w:numPr>
          <w:ilvl w:val="0"/>
          <w:numId w:val="21"/>
        </w:numPr>
        <w:ind w:left="426" w:hanging="284"/>
        <w:contextualSpacing/>
        <w:jc w:val="both"/>
        <w:rPr>
          <w:color w:val="000000"/>
          <w:sz w:val="28"/>
          <w:szCs w:val="28"/>
          <w:lang w:eastAsia="en-US"/>
        </w:rPr>
      </w:pPr>
      <w:r w:rsidRPr="003C187C">
        <w:rPr>
          <w:color w:val="000000"/>
          <w:sz w:val="28"/>
          <w:szCs w:val="28"/>
          <w:shd w:val="clear" w:color="auto" w:fill="FFFFFF"/>
          <w:lang w:eastAsia="en-US"/>
        </w:rPr>
        <w:t>дамп проектной базы данных с актуальной информацией.</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Дистрибутив предоставляется на CD-диске в виде файлового архива. </w:t>
      </w:r>
    </w:p>
    <w:p w:rsidR="003C187C" w:rsidRPr="003C187C" w:rsidRDefault="003C187C" w:rsidP="00454354">
      <w:pPr>
        <w:keepNext/>
        <w:keepLines/>
        <w:numPr>
          <w:ilvl w:val="1"/>
          <w:numId w:val="20"/>
        </w:numPr>
        <w:spacing w:before="240"/>
        <w:jc w:val="both"/>
        <w:outlineLvl w:val="0"/>
        <w:rPr>
          <w:b/>
          <w:color w:val="000000"/>
          <w:sz w:val="32"/>
          <w:szCs w:val="32"/>
          <w:lang w:eastAsia="en-US"/>
        </w:rPr>
      </w:pPr>
      <w:bookmarkStart w:id="141" w:name="_Toc470120542"/>
      <w:bookmarkStart w:id="142" w:name="_Toc481488200"/>
      <w:bookmarkStart w:id="143" w:name="_Toc513507925"/>
      <w:r w:rsidRPr="003C187C">
        <w:rPr>
          <w:b/>
          <w:sz w:val="32"/>
          <w:szCs w:val="32"/>
          <w:shd w:val="clear" w:color="auto" w:fill="FFFFFF"/>
          <w:lang w:eastAsia="en-US"/>
        </w:rPr>
        <w:t>Порядок переноса сайта на технические средства заказчика</w:t>
      </w:r>
      <w:bookmarkEnd w:id="141"/>
      <w:bookmarkEnd w:id="142"/>
      <w:bookmarkEnd w:id="143"/>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 xml:space="preserve">После завершения сдачи-приемки сайта, в рамках гарантийной поддержки Разработчиком производится однократный перенос разработанного программного обеспечения на аппаратные </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средства Заказчика. Соответствие программно-аппаратной платформы требованиям настоящего документа обеспечивает Заказчик.</w:t>
      </w:r>
    </w:p>
    <w:p w:rsidR="003C187C" w:rsidRPr="003C187C" w:rsidRDefault="003C187C" w:rsidP="00454354">
      <w:pPr>
        <w:jc w:val="both"/>
        <w:rPr>
          <w:color w:val="000000"/>
          <w:sz w:val="28"/>
          <w:szCs w:val="28"/>
          <w:shd w:val="clear" w:color="auto" w:fill="FFFFFF"/>
          <w:lang w:eastAsia="en-US"/>
        </w:rPr>
      </w:pPr>
      <w:r w:rsidRPr="003C187C">
        <w:rPr>
          <w:color w:val="000000"/>
          <w:sz w:val="28"/>
          <w:szCs w:val="28"/>
          <w:shd w:val="clear" w:color="auto" w:fill="FFFFFF"/>
          <w:lang w:eastAsia="en-US"/>
        </w:rPr>
        <w:t xml:space="preserve">Перед осуществлением переноса Заказчик обеспечивает удаленный </w:t>
      </w:r>
      <w:proofErr w:type="spellStart"/>
      <w:r w:rsidRPr="003C187C">
        <w:rPr>
          <w:color w:val="000000"/>
          <w:sz w:val="28"/>
          <w:szCs w:val="28"/>
          <w:shd w:val="clear" w:color="auto" w:fill="FFFFFF"/>
          <w:lang w:eastAsia="en-US"/>
        </w:rPr>
        <w:t>shell</w:t>
      </w:r>
      <w:proofErr w:type="spellEnd"/>
      <w:r w:rsidRPr="003C187C">
        <w:rPr>
          <w:color w:val="000000"/>
          <w:sz w:val="28"/>
          <w:szCs w:val="28"/>
          <w:shd w:val="clear" w:color="auto" w:fill="FFFFFF"/>
          <w:lang w:eastAsia="en-US"/>
        </w:rPr>
        <w:t xml:space="preserve">-доступ к веб-серверу </w:t>
      </w:r>
      <w:r w:rsidR="00C07EAD">
        <w:rPr>
          <w:color w:val="000000"/>
          <w:sz w:val="28"/>
          <w:szCs w:val="28"/>
          <w:shd w:val="clear" w:color="auto" w:fill="FFFFFF"/>
          <w:lang w:eastAsia="en-US"/>
        </w:rPr>
        <w:t xml:space="preserve">и доступ к базе данных сайта.  </w:t>
      </w:r>
    </w:p>
    <w:p w:rsidR="003C187C" w:rsidRPr="003C187C" w:rsidRDefault="003C187C" w:rsidP="00454354">
      <w:pPr>
        <w:keepNext/>
        <w:keepLines/>
        <w:numPr>
          <w:ilvl w:val="0"/>
          <w:numId w:val="20"/>
        </w:numPr>
        <w:spacing w:before="240"/>
        <w:jc w:val="both"/>
        <w:outlineLvl w:val="0"/>
        <w:rPr>
          <w:b/>
          <w:color w:val="000000"/>
          <w:sz w:val="32"/>
          <w:szCs w:val="32"/>
          <w:lang w:eastAsia="en-US"/>
        </w:rPr>
      </w:pPr>
      <w:bookmarkStart w:id="144" w:name="_Toc470120543"/>
      <w:bookmarkStart w:id="145" w:name="_Toc481488201"/>
      <w:bookmarkStart w:id="146" w:name="_Toc513507926"/>
      <w:r w:rsidRPr="003C187C">
        <w:rPr>
          <w:b/>
          <w:sz w:val="32"/>
          <w:szCs w:val="32"/>
          <w:shd w:val="clear" w:color="auto" w:fill="FFFFFF"/>
          <w:lang w:eastAsia="en-US"/>
        </w:rPr>
        <w:t>Требования к документированию</w:t>
      </w:r>
      <w:bookmarkEnd w:id="144"/>
      <w:bookmarkEnd w:id="145"/>
      <w:bookmarkEnd w:id="146"/>
      <w:r w:rsidRPr="003C187C">
        <w:rPr>
          <w:b/>
          <w:sz w:val="32"/>
          <w:szCs w:val="32"/>
          <w:shd w:val="clear" w:color="auto" w:fill="FFFFFF"/>
          <w:lang w:eastAsia="en-US"/>
        </w:rPr>
        <w:t xml:space="preserve"> </w:t>
      </w:r>
    </w:p>
    <w:p w:rsidR="003C187C" w:rsidRPr="003C187C" w:rsidRDefault="003C187C" w:rsidP="00454354">
      <w:pPr>
        <w:numPr>
          <w:ilvl w:val="0"/>
          <w:numId w:val="22"/>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Описание автоматизируемых функций.</w:t>
      </w:r>
    </w:p>
    <w:p w:rsidR="003C187C" w:rsidRPr="003C187C" w:rsidRDefault="003C187C" w:rsidP="00454354">
      <w:pPr>
        <w:numPr>
          <w:ilvl w:val="0"/>
          <w:numId w:val="22"/>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Описание технологического процесса обработки данных. </w:t>
      </w:r>
    </w:p>
    <w:p w:rsidR="003C187C" w:rsidRPr="003C187C" w:rsidRDefault="003C187C" w:rsidP="00454354">
      <w:pPr>
        <w:numPr>
          <w:ilvl w:val="0"/>
          <w:numId w:val="22"/>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Чертёж формы документа (видеокадра)</w:t>
      </w:r>
    </w:p>
    <w:p w:rsidR="003C187C" w:rsidRPr="003C187C" w:rsidRDefault="003C187C" w:rsidP="00454354">
      <w:pPr>
        <w:numPr>
          <w:ilvl w:val="0"/>
          <w:numId w:val="22"/>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Описание организации информационной базы. </w:t>
      </w:r>
    </w:p>
    <w:p w:rsidR="003C187C" w:rsidRPr="003C187C" w:rsidRDefault="003C187C" w:rsidP="00454354">
      <w:pPr>
        <w:numPr>
          <w:ilvl w:val="0"/>
          <w:numId w:val="22"/>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Описание комплекса технических средств.</w:t>
      </w:r>
    </w:p>
    <w:p w:rsidR="003C187C" w:rsidRPr="003C187C" w:rsidRDefault="003C187C" w:rsidP="00454354">
      <w:pPr>
        <w:numPr>
          <w:ilvl w:val="0"/>
          <w:numId w:val="22"/>
        </w:numPr>
        <w:spacing w:after="160"/>
        <w:ind w:left="840"/>
        <w:contextualSpacing/>
        <w:jc w:val="both"/>
        <w:rPr>
          <w:sz w:val="28"/>
          <w:szCs w:val="28"/>
          <w:lang w:eastAsia="en-US"/>
        </w:rPr>
      </w:pPr>
      <w:r w:rsidRPr="003C187C">
        <w:rPr>
          <w:sz w:val="28"/>
          <w:szCs w:val="28"/>
          <w:shd w:val="clear" w:color="auto" w:fill="FFFFFF"/>
          <w:lang w:eastAsia="en-US"/>
        </w:rPr>
        <w:lastRenderedPageBreak/>
        <w:t xml:space="preserve">Описание организации информационной базы. </w:t>
      </w:r>
    </w:p>
    <w:p w:rsidR="003C187C" w:rsidRPr="003C187C" w:rsidRDefault="003C187C" w:rsidP="00454354">
      <w:pPr>
        <w:numPr>
          <w:ilvl w:val="0"/>
          <w:numId w:val="22"/>
        </w:numPr>
        <w:spacing w:after="160"/>
        <w:ind w:left="840"/>
        <w:contextualSpacing/>
        <w:jc w:val="both"/>
        <w:rPr>
          <w:sz w:val="28"/>
          <w:szCs w:val="28"/>
          <w:lang w:eastAsia="en-US"/>
        </w:rPr>
      </w:pPr>
      <w:r w:rsidRPr="003C187C">
        <w:rPr>
          <w:sz w:val="28"/>
          <w:szCs w:val="28"/>
          <w:shd w:val="clear" w:color="auto" w:fill="FFFFFF"/>
          <w:lang w:eastAsia="en-US"/>
        </w:rPr>
        <w:t xml:space="preserve"> Технологическая инструкция. </w:t>
      </w:r>
    </w:p>
    <w:p w:rsidR="003C187C" w:rsidRPr="003C187C" w:rsidRDefault="003C187C" w:rsidP="00454354">
      <w:pPr>
        <w:numPr>
          <w:ilvl w:val="0"/>
          <w:numId w:val="22"/>
        </w:numPr>
        <w:spacing w:after="160"/>
        <w:ind w:left="840"/>
        <w:contextualSpacing/>
        <w:jc w:val="both"/>
        <w:rPr>
          <w:sz w:val="28"/>
          <w:szCs w:val="28"/>
          <w:lang w:eastAsia="en-US"/>
        </w:rPr>
      </w:pPr>
      <w:r w:rsidRPr="003C187C">
        <w:rPr>
          <w:sz w:val="28"/>
          <w:szCs w:val="28"/>
          <w:shd w:val="clear" w:color="auto" w:fill="FFFFFF"/>
          <w:lang w:eastAsia="en-US"/>
        </w:rPr>
        <w:t xml:space="preserve">Руководство пользователя. </w:t>
      </w:r>
    </w:p>
    <w:p w:rsidR="003C187C" w:rsidRPr="00C6131E" w:rsidRDefault="003C187C" w:rsidP="00454354">
      <w:pPr>
        <w:numPr>
          <w:ilvl w:val="0"/>
          <w:numId w:val="22"/>
        </w:numPr>
        <w:spacing w:after="160"/>
        <w:ind w:left="840"/>
        <w:contextualSpacing/>
        <w:jc w:val="both"/>
        <w:rPr>
          <w:sz w:val="28"/>
          <w:szCs w:val="28"/>
          <w:lang w:eastAsia="en-US"/>
        </w:rPr>
      </w:pPr>
      <w:r w:rsidRPr="003C187C">
        <w:rPr>
          <w:sz w:val="28"/>
          <w:szCs w:val="28"/>
          <w:lang w:eastAsia="en-US"/>
        </w:rPr>
        <w:t xml:space="preserve">Программа и методика испытаний (компонентов, комплексов средств автоматизации, подсистемы, систем). </w:t>
      </w:r>
    </w:p>
    <w:p w:rsidR="003C187C" w:rsidRPr="003C187C" w:rsidRDefault="003C187C" w:rsidP="00454354">
      <w:pPr>
        <w:jc w:val="both"/>
        <w:rPr>
          <w:color w:val="000000"/>
          <w:sz w:val="28"/>
          <w:szCs w:val="28"/>
          <w:lang w:eastAsia="en-US"/>
        </w:rPr>
      </w:pPr>
      <w:r w:rsidRPr="003C187C">
        <w:rPr>
          <w:color w:val="000000"/>
          <w:sz w:val="28"/>
          <w:szCs w:val="28"/>
          <w:shd w:val="clear" w:color="auto" w:fill="FFFFFF"/>
          <w:lang w:eastAsia="en-US"/>
        </w:rPr>
        <w:t>Графическая часть:</w:t>
      </w:r>
    </w:p>
    <w:p w:rsidR="003C187C" w:rsidRPr="003C187C" w:rsidRDefault="003C187C" w:rsidP="00454354">
      <w:pPr>
        <w:numPr>
          <w:ilvl w:val="0"/>
          <w:numId w:val="23"/>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Схема организационной структуры объекта автоматизации. </w:t>
      </w:r>
    </w:p>
    <w:p w:rsidR="003C187C" w:rsidRPr="003C187C" w:rsidRDefault="003C187C" w:rsidP="00454354">
      <w:pPr>
        <w:numPr>
          <w:ilvl w:val="0"/>
          <w:numId w:val="23"/>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Схема функциональной структуры сайта. </w:t>
      </w:r>
    </w:p>
    <w:p w:rsidR="003C187C" w:rsidRPr="003C187C" w:rsidRDefault="003C187C" w:rsidP="00454354">
      <w:pPr>
        <w:numPr>
          <w:ilvl w:val="0"/>
          <w:numId w:val="23"/>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Схемы технологических процессов обработки данных. </w:t>
      </w:r>
    </w:p>
    <w:p w:rsidR="003C187C" w:rsidRPr="003C187C" w:rsidRDefault="003C187C" w:rsidP="00454354">
      <w:pPr>
        <w:numPr>
          <w:ilvl w:val="0"/>
          <w:numId w:val="23"/>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Примеры чертежей форм документов и видеокадров. </w:t>
      </w:r>
    </w:p>
    <w:p w:rsidR="003C187C" w:rsidRPr="003C187C" w:rsidRDefault="003C187C" w:rsidP="00454354">
      <w:pPr>
        <w:numPr>
          <w:ilvl w:val="0"/>
          <w:numId w:val="23"/>
        </w:numPr>
        <w:spacing w:after="160"/>
        <w:ind w:left="840"/>
        <w:contextualSpacing/>
        <w:jc w:val="both"/>
        <w:rPr>
          <w:color w:val="000000"/>
          <w:sz w:val="28"/>
          <w:szCs w:val="28"/>
          <w:lang w:eastAsia="en-US"/>
        </w:rPr>
      </w:pPr>
      <w:r w:rsidRPr="003C187C">
        <w:rPr>
          <w:color w:val="000000"/>
          <w:sz w:val="28"/>
          <w:szCs w:val="28"/>
          <w:shd w:val="clear" w:color="auto" w:fill="FFFFFF"/>
          <w:lang w:eastAsia="en-US"/>
        </w:rPr>
        <w:t xml:space="preserve">Схема логической структуры информационной базы. </w:t>
      </w:r>
    </w:p>
    <w:p w:rsidR="003C187C" w:rsidRPr="003C187C" w:rsidRDefault="003C187C" w:rsidP="00454354">
      <w:pPr>
        <w:keepNext/>
        <w:keepLines/>
        <w:numPr>
          <w:ilvl w:val="0"/>
          <w:numId w:val="20"/>
        </w:numPr>
        <w:spacing w:before="240"/>
        <w:jc w:val="both"/>
        <w:outlineLvl w:val="0"/>
        <w:rPr>
          <w:b/>
          <w:bCs/>
          <w:color w:val="000000"/>
          <w:sz w:val="32"/>
          <w:szCs w:val="32"/>
          <w:shd w:val="clear" w:color="auto" w:fill="FFFFFF"/>
          <w:lang w:eastAsia="en-US"/>
        </w:rPr>
      </w:pPr>
      <w:bookmarkStart w:id="147" w:name="_Toc470120544"/>
      <w:bookmarkStart w:id="148" w:name="_Toc481488202"/>
      <w:bookmarkStart w:id="149" w:name="_Toc513507927"/>
      <w:r w:rsidRPr="003C187C">
        <w:rPr>
          <w:b/>
          <w:bCs/>
          <w:color w:val="000000"/>
          <w:sz w:val="32"/>
          <w:szCs w:val="32"/>
          <w:shd w:val="clear" w:color="auto" w:fill="FFFFFF"/>
          <w:lang w:eastAsia="en-US"/>
        </w:rPr>
        <w:t>Источники разработки</w:t>
      </w:r>
      <w:bookmarkEnd w:id="147"/>
      <w:bookmarkEnd w:id="148"/>
      <w:bookmarkEnd w:id="149"/>
    </w:p>
    <w:p w:rsidR="003C187C" w:rsidRPr="003C187C" w:rsidRDefault="003C187C" w:rsidP="00454354">
      <w:pPr>
        <w:jc w:val="both"/>
        <w:rPr>
          <w:sz w:val="28"/>
          <w:lang w:eastAsia="en-US"/>
        </w:rPr>
      </w:pPr>
      <w:r w:rsidRPr="003C187C">
        <w:rPr>
          <w:sz w:val="28"/>
          <w:lang w:eastAsia="en-US"/>
        </w:rPr>
        <w:t>Настоящее Техническое Задание разработано на основании</w:t>
      </w:r>
      <w:r w:rsidRPr="003C187C">
        <w:rPr>
          <w:color w:val="FF0000"/>
          <w:sz w:val="28"/>
          <w:lang w:eastAsia="en-US"/>
        </w:rPr>
        <w:t xml:space="preserve"> </w:t>
      </w:r>
      <w:r w:rsidRPr="003C187C">
        <w:rPr>
          <w:sz w:val="28"/>
          <w:lang w:eastAsia="en-US"/>
        </w:rPr>
        <w:t xml:space="preserve">следующих документов и информационных материалов: </w:t>
      </w:r>
    </w:p>
    <w:p w:rsidR="003C187C" w:rsidRPr="003C187C" w:rsidRDefault="003C187C" w:rsidP="00454354">
      <w:pPr>
        <w:numPr>
          <w:ilvl w:val="0"/>
          <w:numId w:val="3"/>
        </w:numPr>
        <w:ind w:left="720"/>
        <w:contextualSpacing/>
        <w:jc w:val="both"/>
        <w:rPr>
          <w:color w:val="000000"/>
          <w:sz w:val="28"/>
          <w:szCs w:val="28"/>
          <w:lang w:eastAsia="en-US"/>
        </w:rPr>
      </w:pPr>
      <w:r w:rsidRPr="003C187C">
        <w:rPr>
          <w:color w:val="000000"/>
          <w:sz w:val="28"/>
          <w:szCs w:val="28"/>
          <w:shd w:val="clear" w:color="auto" w:fill="FFFFFF"/>
          <w:lang w:eastAsia="en-US"/>
        </w:rPr>
        <w:t xml:space="preserve">ГОСТ 34.602 – 89. Информационная технология. Комплекс стандартов на автоматизированные системы. Техническое задание на создание автоматизированной системы. </w:t>
      </w:r>
    </w:p>
    <w:p w:rsidR="003C187C" w:rsidRPr="003C187C" w:rsidRDefault="003C187C" w:rsidP="00454354">
      <w:pPr>
        <w:numPr>
          <w:ilvl w:val="0"/>
          <w:numId w:val="3"/>
        </w:numPr>
        <w:ind w:left="720"/>
        <w:contextualSpacing/>
        <w:jc w:val="both"/>
        <w:rPr>
          <w:color w:val="000000"/>
          <w:sz w:val="28"/>
          <w:szCs w:val="28"/>
          <w:shd w:val="clear" w:color="auto" w:fill="FFFFFF"/>
          <w:lang w:eastAsia="en-US"/>
        </w:rPr>
      </w:pPr>
      <w:r w:rsidRPr="003C187C">
        <w:rPr>
          <w:color w:val="000000"/>
          <w:sz w:val="28"/>
          <w:szCs w:val="28"/>
          <w:shd w:val="clear" w:color="auto" w:fill="FFFFFF"/>
          <w:lang w:eastAsia="en-US"/>
        </w:rPr>
        <w:t>Устав предприятия МКП «Калининград-</w:t>
      </w:r>
      <w:proofErr w:type="spellStart"/>
      <w:r w:rsidRPr="003C187C">
        <w:rPr>
          <w:color w:val="000000"/>
          <w:sz w:val="28"/>
          <w:szCs w:val="28"/>
          <w:shd w:val="clear" w:color="auto" w:fill="FFFFFF"/>
          <w:lang w:eastAsia="en-US"/>
        </w:rPr>
        <w:t>ГорТранс</w:t>
      </w:r>
      <w:proofErr w:type="spellEnd"/>
      <w:r w:rsidRPr="003C187C">
        <w:rPr>
          <w:color w:val="000000"/>
          <w:sz w:val="28"/>
          <w:szCs w:val="28"/>
          <w:shd w:val="clear" w:color="auto" w:fill="FFFFFF"/>
          <w:lang w:eastAsia="en-US"/>
        </w:rPr>
        <w:t>».</w:t>
      </w:r>
    </w:p>
    <w:p w:rsidR="003C187C" w:rsidRPr="003C187C" w:rsidRDefault="003C187C" w:rsidP="00454354">
      <w:pPr>
        <w:numPr>
          <w:ilvl w:val="0"/>
          <w:numId w:val="3"/>
        </w:numPr>
        <w:ind w:left="720"/>
        <w:contextualSpacing/>
        <w:jc w:val="both"/>
        <w:rPr>
          <w:color w:val="000000"/>
          <w:sz w:val="28"/>
          <w:szCs w:val="28"/>
          <w:lang w:eastAsia="en-US"/>
        </w:rPr>
      </w:pPr>
      <w:r w:rsidRPr="003C187C">
        <w:rPr>
          <w:color w:val="000000"/>
          <w:sz w:val="28"/>
          <w:szCs w:val="28"/>
          <w:lang w:eastAsia="en-US"/>
        </w:rPr>
        <w:t>ГОСТ 24.701-86 «Надежность автоматизированных систем управления».</w:t>
      </w:r>
    </w:p>
    <w:p w:rsidR="003C187C" w:rsidRPr="003C187C" w:rsidRDefault="003C187C" w:rsidP="00454354">
      <w:pPr>
        <w:numPr>
          <w:ilvl w:val="0"/>
          <w:numId w:val="3"/>
        </w:numPr>
        <w:ind w:left="720"/>
        <w:contextualSpacing/>
        <w:jc w:val="both"/>
        <w:rPr>
          <w:color w:val="000000"/>
          <w:sz w:val="28"/>
          <w:szCs w:val="28"/>
          <w:lang w:eastAsia="en-US"/>
        </w:rPr>
      </w:pPr>
      <w:r w:rsidRPr="003C187C">
        <w:rPr>
          <w:color w:val="000000"/>
          <w:sz w:val="28"/>
          <w:szCs w:val="28"/>
          <w:lang w:eastAsia="en-US"/>
        </w:rPr>
        <w:t>ГОСТ 34.201-89 Виды, комплектность, обозначения документов при создании АС</w:t>
      </w:r>
    </w:p>
    <w:p w:rsidR="003C187C" w:rsidRPr="003C187C" w:rsidRDefault="003C187C" w:rsidP="00454354">
      <w:pPr>
        <w:numPr>
          <w:ilvl w:val="0"/>
          <w:numId w:val="3"/>
        </w:numPr>
        <w:ind w:left="720"/>
        <w:contextualSpacing/>
        <w:jc w:val="both"/>
        <w:rPr>
          <w:color w:val="000000"/>
          <w:sz w:val="28"/>
          <w:szCs w:val="28"/>
          <w:lang w:eastAsia="en-US"/>
        </w:rPr>
      </w:pPr>
      <w:r w:rsidRPr="003C187C">
        <w:rPr>
          <w:color w:val="000000"/>
          <w:sz w:val="28"/>
          <w:szCs w:val="28"/>
          <w:lang w:eastAsia="en-US"/>
        </w:rPr>
        <w:t>ГОСТ Р ИСО 9241-151-2014 Эргономика взаимодействия человек-систем.</w:t>
      </w:r>
    </w:p>
    <w:p w:rsidR="005B6AB8" w:rsidRDefault="005B6AB8"/>
    <w:p w:rsidR="00A35EC2" w:rsidRDefault="00A35EC2"/>
    <w:p w:rsidR="00343864" w:rsidRDefault="007048AC" w:rsidP="00440AC3">
      <w:pPr>
        <w:jc w:val="center"/>
      </w:pPr>
      <w:r>
        <w:br w:type="page"/>
      </w:r>
    </w:p>
    <w:p w:rsidR="00343864" w:rsidRDefault="00343864" w:rsidP="00440AC3">
      <w:pPr>
        <w:jc w:val="center"/>
      </w:pPr>
    </w:p>
    <w:p w:rsidR="007048AC" w:rsidRDefault="00343864" w:rsidP="00440AC3">
      <w:pPr>
        <w:jc w:val="center"/>
        <w:rPr>
          <w:sz w:val="28"/>
        </w:rPr>
      </w:pPr>
      <w:r>
        <w:rPr>
          <w:sz w:val="28"/>
        </w:rPr>
        <w:t>КП 53.09.03.01.212</w:t>
      </w:r>
      <w:r w:rsidR="00440AC3" w:rsidRPr="00440AC3">
        <w:rPr>
          <w:sz w:val="28"/>
        </w:rPr>
        <w:t xml:space="preserve"> ТЗ</w:t>
      </w:r>
    </w:p>
    <w:p w:rsidR="00440AC3" w:rsidRDefault="00440AC3" w:rsidP="00440AC3">
      <w:pPr>
        <w:jc w:val="center"/>
        <w:rPr>
          <w:sz w:val="28"/>
        </w:rPr>
      </w:pPr>
    </w:p>
    <w:p w:rsidR="00440AC3" w:rsidRPr="00440AC3" w:rsidRDefault="00440AC3" w:rsidP="00440AC3">
      <w:pPr>
        <w:jc w:val="center"/>
        <w:rPr>
          <w:b/>
          <w:sz w:val="28"/>
        </w:rPr>
      </w:pPr>
      <w:r w:rsidRPr="00440AC3">
        <w:rPr>
          <w:b/>
          <w:sz w:val="28"/>
        </w:rPr>
        <w:t>СОСТАВИЛИ</w:t>
      </w:r>
    </w:p>
    <w:tbl>
      <w:tblPr>
        <w:tblStyle w:val="af4"/>
        <w:tblW w:w="0" w:type="auto"/>
        <w:tblLook w:val="04A0" w:firstRow="1" w:lastRow="0" w:firstColumn="1" w:lastColumn="0" w:noHBand="0" w:noVBand="1"/>
      </w:tblPr>
      <w:tblGrid>
        <w:gridCol w:w="1869"/>
        <w:gridCol w:w="1869"/>
        <w:gridCol w:w="1869"/>
        <w:gridCol w:w="1869"/>
        <w:gridCol w:w="1869"/>
      </w:tblGrid>
      <w:tr w:rsidR="00440AC3" w:rsidTr="00440AC3">
        <w:tc>
          <w:tcPr>
            <w:tcW w:w="1869" w:type="dxa"/>
          </w:tcPr>
          <w:p w:rsidR="00440AC3" w:rsidRPr="00904E8C" w:rsidRDefault="00440AC3" w:rsidP="00904E8C">
            <w:pPr>
              <w:jc w:val="center"/>
              <w:rPr>
                <w:rFonts w:ascii="Times New Roman" w:hAnsi="Times New Roman"/>
              </w:rPr>
            </w:pPr>
            <w:r w:rsidRPr="00904E8C">
              <w:rPr>
                <w:rFonts w:ascii="Times New Roman" w:hAnsi="Times New Roman"/>
              </w:rPr>
              <w:t>Наименование организации, предприятия</w:t>
            </w:r>
          </w:p>
        </w:tc>
        <w:tc>
          <w:tcPr>
            <w:tcW w:w="1869" w:type="dxa"/>
          </w:tcPr>
          <w:p w:rsidR="00904E8C" w:rsidRPr="00904E8C" w:rsidRDefault="00904E8C" w:rsidP="00904E8C">
            <w:pPr>
              <w:jc w:val="center"/>
              <w:rPr>
                <w:rFonts w:ascii="Times New Roman" w:hAnsi="Times New Roman"/>
              </w:rPr>
            </w:pPr>
            <w:r w:rsidRPr="00904E8C">
              <w:rPr>
                <w:rFonts w:ascii="Times New Roman" w:hAnsi="Times New Roman"/>
              </w:rPr>
              <w:t>Должность</w:t>
            </w:r>
          </w:p>
          <w:p w:rsidR="00440AC3" w:rsidRPr="00904E8C" w:rsidRDefault="00904E8C" w:rsidP="00904E8C">
            <w:pPr>
              <w:jc w:val="center"/>
              <w:rPr>
                <w:rFonts w:ascii="Times New Roman" w:hAnsi="Times New Roman"/>
              </w:rPr>
            </w:pPr>
            <w:r w:rsidRPr="00904E8C">
              <w:rPr>
                <w:rFonts w:ascii="Times New Roman" w:hAnsi="Times New Roman"/>
              </w:rPr>
              <w:t>исполнителя</w:t>
            </w:r>
          </w:p>
        </w:tc>
        <w:tc>
          <w:tcPr>
            <w:tcW w:w="1869" w:type="dxa"/>
          </w:tcPr>
          <w:p w:rsidR="00440AC3" w:rsidRPr="00904E8C" w:rsidRDefault="00904E8C" w:rsidP="00904E8C">
            <w:pPr>
              <w:jc w:val="center"/>
              <w:rPr>
                <w:rFonts w:ascii="Times New Roman" w:hAnsi="Times New Roman"/>
              </w:rPr>
            </w:pPr>
            <w:r w:rsidRPr="00904E8C">
              <w:rPr>
                <w:rFonts w:ascii="Times New Roman" w:hAnsi="Times New Roman"/>
              </w:rPr>
              <w:t>Фамилия, имя отчество</w:t>
            </w:r>
          </w:p>
        </w:tc>
        <w:tc>
          <w:tcPr>
            <w:tcW w:w="1869" w:type="dxa"/>
          </w:tcPr>
          <w:p w:rsidR="00440AC3" w:rsidRPr="00904E8C" w:rsidRDefault="00904E8C" w:rsidP="00904E8C">
            <w:pPr>
              <w:jc w:val="center"/>
              <w:rPr>
                <w:rFonts w:ascii="Times New Roman" w:hAnsi="Times New Roman"/>
              </w:rPr>
            </w:pPr>
            <w:r w:rsidRPr="00904E8C">
              <w:rPr>
                <w:rFonts w:ascii="Times New Roman" w:hAnsi="Times New Roman"/>
              </w:rPr>
              <w:t>Подпись</w:t>
            </w:r>
          </w:p>
        </w:tc>
        <w:tc>
          <w:tcPr>
            <w:tcW w:w="1869" w:type="dxa"/>
          </w:tcPr>
          <w:p w:rsidR="00440AC3" w:rsidRPr="00904E8C" w:rsidRDefault="00904E8C" w:rsidP="00904E8C">
            <w:pPr>
              <w:jc w:val="center"/>
              <w:rPr>
                <w:rFonts w:ascii="Times New Roman" w:hAnsi="Times New Roman"/>
              </w:rPr>
            </w:pPr>
            <w:r w:rsidRPr="00904E8C">
              <w:rPr>
                <w:rFonts w:ascii="Times New Roman" w:hAnsi="Times New Roman"/>
              </w:rPr>
              <w:t>Дата</w:t>
            </w:r>
          </w:p>
        </w:tc>
      </w:tr>
      <w:tr w:rsidR="00440AC3" w:rsidTr="00440AC3">
        <w:tc>
          <w:tcPr>
            <w:tcW w:w="1869" w:type="dxa"/>
          </w:tcPr>
          <w:p w:rsidR="00440AC3" w:rsidRPr="00904E8C" w:rsidRDefault="00904E8C" w:rsidP="00440AC3">
            <w:pPr>
              <w:rPr>
                <w:rFonts w:ascii="Times New Roman" w:hAnsi="Times New Roman"/>
              </w:rPr>
            </w:pPr>
            <w:r w:rsidRPr="00904E8C">
              <w:rPr>
                <w:rFonts w:ascii="Times New Roman" w:hAnsi="Times New Roman"/>
              </w:rPr>
              <w:t>ФГБОУ ВО «КГТУ»</w:t>
            </w:r>
          </w:p>
        </w:tc>
        <w:tc>
          <w:tcPr>
            <w:tcW w:w="1869" w:type="dxa"/>
          </w:tcPr>
          <w:p w:rsidR="00440AC3" w:rsidRPr="00904E8C" w:rsidRDefault="00904E8C" w:rsidP="00440AC3">
            <w:pPr>
              <w:rPr>
                <w:rFonts w:ascii="Times New Roman" w:hAnsi="Times New Roman"/>
              </w:rPr>
            </w:pPr>
            <w:r w:rsidRPr="00904E8C">
              <w:rPr>
                <w:rFonts w:ascii="Times New Roman" w:hAnsi="Times New Roman"/>
              </w:rPr>
              <w:t>Студент</w:t>
            </w:r>
          </w:p>
        </w:tc>
        <w:tc>
          <w:tcPr>
            <w:tcW w:w="1869" w:type="dxa"/>
          </w:tcPr>
          <w:p w:rsidR="00440AC3" w:rsidRPr="00904E8C" w:rsidRDefault="00904E8C" w:rsidP="00440AC3">
            <w:pPr>
              <w:rPr>
                <w:rFonts w:ascii="Times New Roman" w:hAnsi="Times New Roman"/>
              </w:rPr>
            </w:pPr>
            <w:r w:rsidRPr="00904E8C">
              <w:rPr>
                <w:rFonts w:ascii="Times New Roman" w:hAnsi="Times New Roman"/>
              </w:rPr>
              <w:t>Кутузова В.О.</w:t>
            </w:r>
          </w:p>
        </w:tc>
        <w:tc>
          <w:tcPr>
            <w:tcW w:w="1869" w:type="dxa"/>
          </w:tcPr>
          <w:p w:rsidR="00440AC3" w:rsidRDefault="00440AC3" w:rsidP="00440AC3"/>
        </w:tc>
        <w:tc>
          <w:tcPr>
            <w:tcW w:w="1869" w:type="dxa"/>
          </w:tcPr>
          <w:p w:rsidR="00440AC3" w:rsidRDefault="00440AC3" w:rsidP="00440AC3"/>
        </w:tc>
      </w:tr>
    </w:tbl>
    <w:p w:rsidR="00440AC3" w:rsidRDefault="00440AC3" w:rsidP="00440AC3"/>
    <w:p w:rsidR="00440AC3" w:rsidRPr="00904E8C" w:rsidRDefault="00440AC3" w:rsidP="00440AC3">
      <w:pPr>
        <w:jc w:val="center"/>
        <w:rPr>
          <w:b/>
        </w:rPr>
      </w:pPr>
      <w:r w:rsidRPr="00904E8C">
        <w:rPr>
          <w:b/>
        </w:rPr>
        <w:t>СОГЛАСОВАНО</w:t>
      </w:r>
    </w:p>
    <w:tbl>
      <w:tblPr>
        <w:tblStyle w:val="af4"/>
        <w:tblW w:w="0" w:type="auto"/>
        <w:tblLook w:val="04A0" w:firstRow="1" w:lastRow="0" w:firstColumn="1" w:lastColumn="0" w:noHBand="0" w:noVBand="1"/>
      </w:tblPr>
      <w:tblGrid>
        <w:gridCol w:w="1869"/>
        <w:gridCol w:w="1869"/>
        <w:gridCol w:w="1869"/>
        <w:gridCol w:w="1869"/>
        <w:gridCol w:w="1869"/>
      </w:tblGrid>
      <w:tr w:rsidR="00904E8C" w:rsidTr="00A409B8">
        <w:tc>
          <w:tcPr>
            <w:tcW w:w="1869" w:type="dxa"/>
          </w:tcPr>
          <w:p w:rsidR="00904E8C" w:rsidRPr="00904E8C" w:rsidRDefault="00904E8C" w:rsidP="00A409B8">
            <w:pPr>
              <w:jc w:val="center"/>
              <w:rPr>
                <w:rFonts w:ascii="Times New Roman" w:hAnsi="Times New Roman"/>
              </w:rPr>
            </w:pPr>
            <w:r w:rsidRPr="00904E8C">
              <w:rPr>
                <w:rFonts w:ascii="Times New Roman" w:hAnsi="Times New Roman"/>
              </w:rPr>
              <w:t>Наименование организации, предприятия</w:t>
            </w:r>
          </w:p>
        </w:tc>
        <w:tc>
          <w:tcPr>
            <w:tcW w:w="1869" w:type="dxa"/>
          </w:tcPr>
          <w:p w:rsidR="00904E8C" w:rsidRPr="00904E8C" w:rsidRDefault="00904E8C" w:rsidP="00A409B8">
            <w:pPr>
              <w:jc w:val="center"/>
              <w:rPr>
                <w:rFonts w:ascii="Times New Roman" w:hAnsi="Times New Roman"/>
              </w:rPr>
            </w:pPr>
            <w:r w:rsidRPr="00904E8C">
              <w:rPr>
                <w:rFonts w:ascii="Times New Roman" w:hAnsi="Times New Roman"/>
              </w:rPr>
              <w:t>Должность</w:t>
            </w:r>
          </w:p>
          <w:p w:rsidR="00904E8C" w:rsidRPr="00904E8C" w:rsidRDefault="00904E8C" w:rsidP="00A409B8">
            <w:pPr>
              <w:jc w:val="center"/>
              <w:rPr>
                <w:rFonts w:ascii="Times New Roman" w:hAnsi="Times New Roman"/>
              </w:rPr>
            </w:pPr>
            <w:r w:rsidRPr="00904E8C">
              <w:rPr>
                <w:rFonts w:ascii="Times New Roman" w:hAnsi="Times New Roman"/>
              </w:rPr>
              <w:t>исполнителя</w:t>
            </w:r>
          </w:p>
        </w:tc>
        <w:tc>
          <w:tcPr>
            <w:tcW w:w="1869" w:type="dxa"/>
          </w:tcPr>
          <w:p w:rsidR="00904E8C" w:rsidRPr="00904E8C" w:rsidRDefault="00904E8C" w:rsidP="00A409B8">
            <w:pPr>
              <w:jc w:val="center"/>
              <w:rPr>
                <w:rFonts w:ascii="Times New Roman" w:hAnsi="Times New Roman"/>
              </w:rPr>
            </w:pPr>
            <w:r w:rsidRPr="00904E8C">
              <w:rPr>
                <w:rFonts w:ascii="Times New Roman" w:hAnsi="Times New Roman"/>
              </w:rPr>
              <w:t>Фамилия, имя отчество</w:t>
            </w:r>
          </w:p>
        </w:tc>
        <w:tc>
          <w:tcPr>
            <w:tcW w:w="1869" w:type="dxa"/>
          </w:tcPr>
          <w:p w:rsidR="00904E8C" w:rsidRPr="00904E8C" w:rsidRDefault="00904E8C" w:rsidP="00A409B8">
            <w:pPr>
              <w:jc w:val="center"/>
              <w:rPr>
                <w:rFonts w:ascii="Times New Roman" w:hAnsi="Times New Roman"/>
              </w:rPr>
            </w:pPr>
            <w:r w:rsidRPr="00904E8C">
              <w:rPr>
                <w:rFonts w:ascii="Times New Roman" w:hAnsi="Times New Roman"/>
              </w:rPr>
              <w:t>Подпись</w:t>
            </w:r>
          </w:p>
        </w:tc>
        <w:tc>
          <w:tcPr>
            <w:tcW w:w="1869" w:type="dxa"/>
          </w:tcPr>
          <w:p w:rsidR="00904E8C" w:rsidRPr="00904E8C" w:rsidRDefault="00904E8C" w:rsidP="00A409B8">
            <w:pPr>
              <w:jc w:val="center"/>
              <w:rPr>
                <w:rFonts w:ascii="Times New Roman" w:hAnsi="Times New Roman"/>
              </w:rPr>
            </w:pPr>
            <w:r w:rsidRPr="00904E8C">
              <w:rPr>
                <w:rFonts w:ascii="Times New Roman" w:hAnsi="Times New Roman"/>
              </w:rPr>
              <w:t>Дата</w:t>
            </w:r>
          </w:p>
        </w:tc>
      </w:tr>
      <w:tr w:rsidR="00904E8C" w:rsidTr="00A409B8">
        <w:tc>
          <w:tcPr>
            <w:tcW w:w="1869" w:type="dxa"/>
          </w:tcPr>
          <w:p w:rsidR="00904E8C" w:rsidRDefault="00904E8C" w:rsidP="00A409B8"/>
        </w:tc>
        <w:tc>
          <w:tcPr>
            <w:tcW w:w="1869" w:type="dxa"/>
          </w:tcPr>
          <w:p w:rsidR="00904E8C" w:rsidRDefault="00904E8C" w:rsidP="00A409B8"/>
        </w:tc>
        <w:tc>
          <w:tcPr>
            <w:tcW w:w="1869" w:type="dxa"/>
          </w:tcPr>
          <w:p w:rsidR="00904E8C" w:rsidRPr="00741973" w:rsidRDefault="00741973" w:rsidP="00A409B8">
            <w:pPr>
              <w:rPr>
                <w:rFonts w:ascii="Times New Roman" w:hAnsi="Times New Roman"/>
              </w:rPr>
            </w:pPr>
            <w:proofErr w:type="spellStart"/>
            <w:r w:rsidRPr="00741973">
              <w:rPr>
                <w:rFonts w:ascii="Times New Roman" w:hAnsi="Times New Roman"/>
              </w:rPr>
              <w:t>Рудинский</w:t>
            </w:r>
            <w:proofErr w:type="spellEnd"/>
            <w:r w:rsidRPr="00741973">
              <w:rPr>
                <w:rFonts w:ascii="Times New Roman" w:hAnsi="Times New Roman"/>
              </w:rPr>
              <w:t xml:space="preserve"> И.Д.</w:t>
            </w:r>
          </w:p>
        </w:tc>
        <w:tc>
          <w:tcPr>
            <w:tcW w:w="1869" w:type="dxa"/>
          </w:tcPr>
          <w:p w:rsidR="00904E8C" w:rsidRDefault="00904E8C" w:rsidP="00A409B8"/>
        </w:tc>
        <w:tc>
          <w:tcPr>
            <w:tcW w:w="1869" w:type="dxa"/>
          </w:tcPr>
          <w:p w:rsidR="00904E8C" w:rsidRDefault="00904E8C" w:rsidP="00A409B8"/>
        </w:tc>
      </w:tr>
    </w:tbl>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EF3DDC" w:rsidRDefault="00EF3DDC"/>
    <w:p w:rsidR="00C07EAD" w:rsidRDefault="00C07EAD">
      <w:pPr>
        <w:sectPr w:rsidR="00C07EAD" w:rsidSect="001D0969">
          <w:headerReference w:type="default" r:id="rId13"/>
          <w:type w:val="continuous"/>
          <w:pgSz w:w="11906" w:h="16838"/>
          <w:pgMar w:top="1134" w:right="850" w:bottom="1134" w:left="1701" w:header="708" w:footer="708" w:gutter="0"/>
          <w:cols w:space="708"/>
          <w:docGrid w:linePitch="360"/>
        </w:sectPr>
      </w:pPr>
    </w:p>
    <w:p w:rsidR="00246093" w:rsidRDefault="00246093" w:rsidP="00246093"/>
    <w:p w:rsidR="001D0969" w:rsidRPr="00246093" w:rsidRDefault="001D0969" w:rsidP="00246093">
      <w:r w:rsidRPr="001D0969">
        <w:rPr>
          <w:sz w:val="28"/>
          <w:szCs w:val="28"/>
          <w:lang w:eastAsia="en-US"/>
        </w:rPr>
        <w:lastRenderedPageBreak/>
        <w:t>ФГБОУ ВО «Калининградский государственный технический университет»</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1D0969">
        <w:rPr>
          <w:b/>
          <w:sz w:val="28"/>
          <w:szCs w:val="28"/>
          <w:lang w:eastAsia="en-US"/>
        </w:rPr>
        <w:t>УТВЕРЖДАЮ</w:t>
      </w:r>
      <w:r w:rsidRPr="001D0969">
        <w:rPr>
          <w:b/>
          <w:sz w:val="28"/>
          <w:szCs w:val="28"/>
          <w:lang w:eastAsia="en-US"/>
        </w:rPr>
        <w:tab/>
      </w:r>
      <w:r w:rsidRPr="001D0969">
        <w:rPr>
          <w:sz w:val="28"/>
          <w:szCs w:val="28"/>
          <w:lang w:eastAsia="en-US"/>
        </w:rPr>
        <w:tab/>
      </w:r>
      <w:r w:rsidRPr="001D0969">
        <w:rPr>
          <w:sz w:val="28"/>
          <w:szCs w:val="28"/>
          <w:lang w:eastAsia="en-US"/>
        </w:rPr>
        <w:tab/>
        <w:t xml:space="preserve">           </w:t>
      </w:r>
      <w:proofErr w:type="spellStart"/>
      <w:r w:rsidRPr="001D0969">
        <w:rPr>
          <w:b/>
          <w:sz w:val="28"/>
          <w:szCs w:val="28"/>
          <w:lang w:eastAsia="en-US"/>
        </w:rPr>
        <w:t>УТВЕРЖДАЮ</w:t>
      </w:r>
      <w:proofErr w:type="spellEnd"/>
    </w:p>
    <w:p w:rsidR="001D0969" w:rsidRPr="001D0969" w:rsidRDefault="001D0969" w:rsidP="001D0969">
      <w:pPr>
        <w:tabs>
          <w:tab w:val="left" w:pos="916"/>
          <w:tab w:val="left" w:pos="1832"/>
          <w:tab w:val="right" w:pos="9355"/>
        </w:tabs>
        <w:jc w:val="both"/>
        <w:rPr>
          <w:sz w:val="28"/>
          <w:szCs w:val="28"/>
          <w:lang w:eastAsia="en-US"/>
        </w:rPr>
      </w:pPr>
      <w:proofErr w:type="gramStart"/>
      <w:r w:rsidRPr="001D0969">
        <w:rPr>
          <w:sz w:val="28"/>
          <w:szCs w:val="28"/>
          <w:lang w:eastAsia="en-US"/>
        </w:rPr>
        <w:t>Руководитель:_</w:t>
      </w:r>
      <w:proofErr w:type="gramEnd"/>
      <w:r w:rsidRPr="001D0969">
        <w:rPr>
          <w:sz w:val="28"/>
          <w:szCs w:val="28"/>
          <w:lang w:eastAsia="en-US"/>
        </w:rPr>
        <w:t>____________                          Кутузова В.О.</w:t>
      </w:r>
    </w:p>
    <w:p w:rsidR="001D0969" w:rsidRPr="001D0969" w:rsidRDefault="001D0969" w:rsidP="001D0969">
      <w:pPr>
        <w:tabs>
          <w:tab w:val="left" w:pos="916"/>
          <w:tab w:val="left" w:pos="7380"/>
        </w:tabs>
        <w:jc w:val="both"/>
        <w:rPr>
          <w:sz w:val="28"/>
          <w:szCs w:val="28"/>
          <w:lang w:eastAsia="en-US"/>
        </w:rPr>
      </w:pPr>
      <w:proofErr w:type="gramStart"/>
      <w:r w:rsidRPr="001D0969">
        <w:rPr>
          <w:sz w:val="28"/>
          <w:szCs w:val="28"/>
          <w:lang w:eastAsia="en-US"/>
        </w:rPr>
        <w:t>Подпись:_</w:t>
      </w:r>
      <w:proofErr w:type="gramEnd"/>
      <w:r w:rsidRPr="001D0969">
        <w:rPr>
          <w:sz w:val="28"/>
          <w:szCs w:val="28"/>
          <w:lang w:eastAsia="en-US"/>
        </w:rPr>
        <w:t>_______(___________)                    Подпись:_________(__________)</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roofErr w:type="gramStart"/>
      <w:r w:rsidRPr="001D0969">
        <w:rPr>
          <w:sz w:val="28"/>
          <w:szCs w:val="28"/>
          <w:lang w:eastAsia="en-US"/>
        </w:rPr>
        <w:t>Дата:_</w:t>
      </w:r>
      <w:proofErr w:type="gramEnd"/>
      <w:r w:rsidRPr="001D0969">
        <w:rPr>
          <w:sz w:val="28"/>
          <w:szCs w:val="28"/>
          <w:lang w:eastAsia="en-US"/>
        </w:rPr>
        <w:t xml:space="preserve">_______________                                   Дата:_______________ </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roofErr w:type="gramStart"/>
      <w:r w:rsidRPr="001D0969">
        <w:rPr>
          <w:sz w:val="28"/>
          <w:szCs w:val="28"/>
          <w:lang w:eastAsia="en-US"/>
        </w:rPr>
        <w:t xml:space="preserve">Печать:   </w:t>
      </w:r>
      <w:proofErr w:type="gramEnd"/>
      <w:r w:rsidRPr="001D0969">
        <w:rPr>
          <w:sz w:val="28"/>
          <w:szCs w:val="28"/>
          <w:lang w:eastAsia="en-US"/>
        </w:rPr>
        <w:t xml:space="preserve">                                                            Печать:</w:t>
      </w:r>
    </w:p>
    <w:p w:rsidR="001D0969" w:rsidRPr="001D0969" w:rsidRDefault="001D0969" w:rsidP="001D0969">
      <w:pPr>
        <w:jc w:val="both"/>
        <w:rPr>
          <w:sz w:val="28"/>
          <w:szCs w:val="28"/>
          <w:lang w:eastAsia="en-US"/>
        </w:rPr>
      </w:pPr>
      <w:r w:rsidRPr="001D0969">
        <w:rPr>
          <w:sz w:val="28"/>
          <w:szCs w:val="28"/>
          <w:lang w:eastAsia="en-US"/>
        </w:rPr>
        <w:tab/>
        <w:t xml:space="preserve"> </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jc w:val="both"/>
        <w:rPr>
          <w:sz w:val="28"/>
          <w:szCs w:val="28"/>
          <w:lang w:eastAsia="en-US"/>
        </w:rPr>
      </w:pPr>
      <w:r w:rsidRPr="001D0969">
        <w:rPr>
          <w:sz w:val="28"/>
          <w:szCs w:val="28"/>
          <w:lang w:eastAsia="en-US"/>
        </w:rPr>
        <w:tab/>
      </w:r>
      <w:r w:rsidRPr="001D0969">
        <w:rPr>
          <w:sz w:val="28"/>
          <w:szCs w:val="28"/>
          <w:lang w:eastAsia="en-US"/>
        </w:rPr>
        <w:tab/>
      </w:r>
      <w:r w:rsidRPr="001D0969">
        <w:rPr>
          <w:sz w:val="28"/>
          <w:szCs w:val="28"/>
          <w:lang w:eastAsia="en-US"/>
        </w:rPr>
        <w:tab/>
      </w:r>
      <w:r w:rsidRPr="001D0969">
        <w:rPr>
          <w:sz w:val="28"/>
          <w:szCs w:val="28"/>
          <w:lang w:eastAsia="en-US"/>
        </w:rPr>
        <w:tab/>
      </w:r>
      <w:r w:rsidRPr="001D0969">
        <w:rPr>
          <w:sz w:val="28"/>
          <w:szCs w:val="28"/>
          <w:lang w:eastAsia="en-US"/>
        </w:rPr>
        <w:tab/>
      </w:r>
      <w:r w:rsidRPr="001D0969">
        <w:rPr>
          <w:sz w:val="28"/>
          <w:szCs w:val="28"/>
          <w:lang w:eastAsia="en-US"/>
        </w:rPr>
        <w:tab/>
      </w:r>
      <w:r w:rsidRPr="001D0969">
        <w:rPr>
          <w:sz w:val="28"/>
          <w:szCs w:val="28"/>
          <w:lang w:eastAsia="en-US"/>
        </w:rPr>
        <w:tab/>
      </w:r>
      <w:r w:rsidRPr="001D0969">
        <w:rPr>
          <w:sz w:val="28"/>
          <w:szCs w:val="28"/>
          <w:lang w:eastAsia="en-US"/>
        </w:rPr>
        <w:tab/>
        <w:t xml:space="preserve"> </w:t>
      </w:r>
    </w:p>
    <w:p w:rsidR="001D0969" w:rsidRPr="001D0969" w:rsidRDefault="001D0969" w:rsidP="001D0969">
      <w:pPr>
        <w:tabs>
          <w:tab w:val="left" w:pos="916"/>
          <w:tab w:val="left" w:pos="1832"/>
          <w:tab w:val="left" w:pos="2124"/>
          <w:tab w:val="left" w:pos="2832"/>
          <w:tab w:val="left" w:pos="3540"/>
          <w:tab w:val="left" w:pos="4248"/>
        </w:tabs>
        <w:jc w:val="both"/>
        <w:rPr>
          <w:sz w:val="28"/>
          <w:szCs w:val="28"/>
          <w:lang w:eastAsia="en-US"/>
        </w:rPr>
      </w:pPr>
    </w:p>
    <w:p w:rsidR="001D0969" w:rsidRPr="001D0969" w:rsidRDefault="001D0969" w:rsidP="001D0969">
      <w:pPr>
        <w:tabs>
          <w:tab w:val="left" w:pos="916"/>
          <w:tab w:val="left" w:pos="1832"/>
          <w:tab w:val="left" w:pos="2124"/>
          <w:tab w:val="left" w:pos="2832"/>
          <w:tab w:val="left" w:pos="3540"/>
          <w:tab w:val="left" w:pos="4248"/>
        </w:tabs>
        <w:jc w:val="both"/>
        <w:rPr>
          <w:sz w:val="28"/>
          <w:szCs w:val="28"/>
          <w:lang w:eastAsia="en-US"/>
        </w:rPr>
      </w:pPr>
    </w:p>
    <w:p w:rsidR="001D0969" w:rsidRPr="001D0969" w:rsidRDefault="001D0969" w:rsidP="001D0969">
      <w:pPr>
        <w:tabs>
          <w:tab w:val="left" w:pos="916"/>
          <w:tab w:val="left" w:pos="1832"/>
          <w:tab w:val="left" w:pos="2124"/>
          <w:tab w:val="left" w:pos="2832"/>
          <w:tab w:val="left" w:pos="3540"/>
          <w:tab w:val="left" w:pos="4248"/>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1D0969">
        <w:rPr>
          <w:b/>
          <w:sz w:val="28"/>
          <w:szCs w:val="28"/>
          <w:lang w:val="en-US" w:eastAsia="en-US"/>
        </w:rPr>
        <w:t>Web</w:t>
      </w:r>
      <w:r w:rsidRPr="001D0969">
        <w:rPr>
          <w:b/>
          <w:sz w:val="28"/>
          <w:szCs w:val="28"/>
          <w:lang w:eastAsia="en-US"/>
        </w:rPr>
        <w:t>-сайт МКП «Калининград-</w:t>
      </w:r>
      <w:proofErr w:type="spellStart"/>
      <w:r w:rsidRPr="001D0969">
        <w:rPr>
          <w:b/>
          <w:sz w:val="28"/>
          <w:szCs w:val="28"/>
          <w:lang w:eastAsia="en-US"/>
        </w:rPr>
        <w:t>ГорТранс</w:t>
      </w:r>
      <w:proofErr w:type="spellEnd"/>
      <w:r w:rsidRPr="001D0969">
        <w:rPr>
          <w:b/>
          <w:sz w:val="28"/>
          <w:szCs w:val="28"/>
          <w:lang w:eastAsia="en-US"/>
        </w:rPr>
        <w:t>»</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1D0969">
        <w:rPr>
          <w:b/>
          <w:sz w:val="28"/>
          <w:szCs w:val="28"/>
          <w:lang w:eastAsia="en-US"/>
        </w:rPr>
        <w:t>Описание автоматизируемых функций</w:t>
      </w:r>
    </w:p>
    <w:p w:rsidR="001D0969" w:rsidRPr="001D0969" w:rsidRDefault="00B61263"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roofErr w:type="gramStart"/>
      <w:r>
        <w:rPr>
          <w:sz w:val="28"/>
          <w:szCs w:val="28"/>
          <w:lang w:eastAsia="en-US"/>
        </w:rPr>
        <w:t>На  9</w:t>
      </w:r>
      <w:proofErr w:type="gramEnd"/>
      <w:r w:rsidR="001D0969" w:rsidRPr="001D0969">
        <w:rPr>
          <w:sz w:val="28"/>
          <w:szCs w:val="28"/>
          <w:lang w:eastAsia="en-US"/>
        </w:rPr>
        <w:t xml:space="preserve"> листах</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1D0969">
        <w:rPr>
          <w:sz w:val="28"/>
          <w:szCs w:val="28"/>
          <w:lang w:eastAsia="en-US"/>
        </w:rPr>
        <w:t xml:space="preserve">Действует с апреля </w:t>
      </w:r>
      <w:smartTag w:uri="urn:schemas-microsoft-com:office:smarttags" w:element="metricconverter">
        <w:smartTagPr>
          <w:attr w:name="ProductID" w:val="2017 г"/>
        </w:smartTagPr>
        <w:r w:rsidRPr="001D0969">
          <w:rPr>
            <w:sz w:val="28"/>
            <w:szCs w:val="28"/>
            <w:lang w:eastAsia="en-US"/>
          </w:rPr>
          <w:t>2017 г</w:t>
        </w:r>
      </w:smartTag>
      <w:r w:rsidRPr="001D0969">
        <w:rPr>
          <w:sz w:val="28"/>
          <w:szCs w:val="28"/>
          <w:lang w:eastAsia="en-US"/>
        </w:rPr>
        <w:t xml:space="preserve">. </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lang w:eastAsia="en-US"/>
        </w:rPr>
      </w:pPr>
      <w:r w:rsidRPr="001D0969">
        <w:rPr>
          <w:b/>
          <w:sz w:val="28"/>
          <w:szCs w:val="28"/>
          <w:lang w:eastAsia="en-US"/>
        </w:rPr>
        <w:t>СОГЛАСОВАНО:</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1D0969">
        <w:rPr>
          <w:sz w:val="28"/>
          <w:szCs w:val="28"/>
          <w:lang w:eastAsia="en-US"/>
        </w:rPr>
        <w:t>Руководитель: ________________________________</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1D0969">
        <w:rPr>
          <w:sz w:val="28"/>
          <w:szCs w:val="28"/>
          <w:lang w:eastAsia="en-US"/>
        </w:rPr>
        <w:t>Подпись: _____________ (_________________)</w:t>
      </w:r>
    </w:p>
    <w:p w:rsidR="001D0969" w:rsidRPr="001D0969" w:rsidRDefault="001D0969" w:rsidP="001D0969">
      <w:pPr>
        <w:spacing w:line="360" w:lineRule="auto"/>
        <w:jc w:val="both"/>
        <w:rPr>
          <w:rFonts w:eastAsia="Calibri"/>
          <w:sz w:val="28"/>
          <w:szCs w:val="28"/>
        </w:rPr>
      </w:pPr>
      <w:r w:rsidRPr="001D0969">
        <w:rPr>
          <w:rFonts w:eastAsia="Calibri"/>
          <w:sz w:val="28"/>
          <w:szCs w:val="28"/>
        </w:rPr>
        <w:t>Дата: _______________</w:t>
      </w:r>
    </w:p>
    <w:p w:rsidR="001D0969" w:rsidRPr="001D0969" w:rsidRDefault="001D0969" w:rsidP="001D0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1D0969">
        <w:rPr>
          <w:sz w:val="28"/>
          <w:szCs w:val="28"/>
          <w:lang w:eastAsia="en-US"/>
        </w:rPr>
        <w:t xml:space="preserve">Печать: </w:t>
      </w:r>
    </w:p>
    <w:p w:rsidR="001D0969" w:rsidRPr="001D0969" w:rsidRDefault="001D0969" w:rsidP="001D0969">
      <w:pPr>
        <w:spacing w:line="360" w:lineRule="auto"/>
        <w:jc w:val="both"/>
        <w:rPr>
          <w:rFonts w:eastAsia="Calibri"/>
          <w:sz w:val="28"/>
          <w:szCs w:val="28"/>
        </w:rPr>
      </w:pPr>
    </w:p>
    <w:p w:rsidR="001D0969" w:rsidRPr="001D0969" w:rsidRDefault="001D0969" w:rsidP="001D0969">
      <w:pPr>
        <w:spacing w:line="360" w:lineRule="auto"/>
        <w:jc w:val="both"/>
        <w:rPr>
          <w:rFonts w:eastAsia="Calibri"/>
          <w:sz w:val="28"/>
          <w:szCs w:val="28"/>
        </w:rPr>
      </w:pPr>
    </w:p>
    <w:p w:rsidR="001D0969" w:rsidRPr="001D0969" w:rsidRDefault="001D0969" w:rsidP="00B61263">
      <w:pPr>
        <w:spacing w:line="360" w:lineRule="auto"/>
        <w:jc w:val="both"/>
        <w:rPr>
          <w:rFonts w:eastAsia="Calibri"/>
          <w:sz w:val="28"/>
          <w:szCs w:val="28"/>
        </w:rPr>
      </w:pPr>
    </w:p>
    <w:p w:rsidR="001D0969" w:rsidRDefault="001D0969" w:rsidP="001D0969">
      <w:pPr>
        <w:tabs>
          <w:tab w:val="left" w:pos="3552"/>
        </w:tabs>
        <w:jc w:val="center"/>
        <w:rPr>
          <w:rFonts w:eastAsia="Calibri"/>
          <w:sz w:val="28"/>
          <w:szCs w:val="28"/>
        </w:rPr>
      </w:pPr>
    </w:p>
    <w:p w:rsidR="00C140BD" w:rsidRDefault="00C140BD" w:rsidP="001D0969">
      <w:pPr>
        <w:tabs>
          <w:tab w:val="left" w:pos="3552"/>
        </w:tabs>
        <w:jc w:val="center"/>
        <w:rPr>
          <w:rFonts w:eastAsia="Calibri"/>
          <w:sz w:val="28"/>
          <w:szCs w:val="28"/>
        </w:rPr>
      </w:pPr>
    </w:p>
    <w:p w:rsidR="00C140BD" w:rsidRDefault="00C140BD" w:rsidP="001D0969">
      <w:pPr>
        <w:tabs>
          <w:tab w:val="left" w:pos="3552"/>
        </w:tabs>
        <w:jc w:val="center"/>
        <w:rPr>
          <w:rFonts w:eastAsia="Calibri"/>
          <w:sz w:val="28"/>
          <w:szCs w:val="28"/>
        </w:rPr>
      </w:pPr>
    </w:p>
    <w:p w:rsidR="00C140BD" w:rsidRPr="001D0969" w:rsidRDefault="00C140BD" w:rsidP="001D0969">
      <w:pPr>
        <w:tabs>
          <w:tab w:val="left" w:pos="3552"/>
        </w:tabs>
        <w:jc w:val="center"/>
        <w:rPr>
          <w:rFonts w:eastAsia="Calibri"/>
          <w:sz w:val="28"/>
          <w:szCs w:val="28"/>
        </w:rPr>
      </w:pPr>
    </w:p>
    <w:p w:rsidR="001D0969" w:rsidRPr="001D0969" w:rsidRDefault="001D0969" w:rsidP="001D0969">
      <w:pPr>
        <w:tabs>
          <w:tab w:val="left" w:pos="3552"/>
        </w:tabs>
        <w:jc w:val="center"/>
        <w:rPr>
          <w:rFonts w:eastAsia="Calibri"/>
          <w:sz w:val="28"/>
          <w:szCs w:val="28"/>
        </w:rPr>
      </w:pPr>
      <w:r w:rsidRPr="001D0969">
        <w:rPr>
          <w:rFonts w:eastAsia="Calibri"/>
          <w:sz w:val="28"/>
          <w:szCs w:val="28"/>
        </w:rPr>
        <w:t>Калининград</w:t>
      </w:r>
    </w:p>
    <w:p w:rsidR="001D0969" w:rsidRPr="001D0969" w:rsidRDefault="001D0969" w:rsidP="001D0969">
      <w:pPr>
        <w:tabs>
          <w:tab w:val="left" w:pos="3552"/>
        </w:tabs>
        <w:jc w:val="center"/>
        <w:rPr>
          <w:rFonts w:eastAsia="Calibri"/>
          <w:sz w:val="28"/>
          <w:szCs w:val="28"/>
        </w:rPr>
      </w:pPr>
      <w:r w:rsidRPr="001D0969">
        <w:rPr>
          <w:rFonts w:eastAsia="Calibri"/>
          <w:sz w:val="28"/>
          <w:szCs w:val="28"/>
        </w:rPr>
        <w:t>2017</w:t>
      </w:r>
    </w:p>
    <w:p w:rsidR="001D0969" w:rsidRPr="001D0969" w:rsidRDefault="001D0969" w:rsidP="001D0969">
      <w:pPr>
        <w:spacing w:line="360" w:lineRule="auto"/>
        <w:jc w:val="both"/>
        <w:rPr>
          <w:rFonts w:eastAsia="Calibri"/>
          <w:sz w:val="28"/>
          <w:szCs w:val="20"/>
        </w:rPr>
      </w:pPr>
    </w:p>
    <w:p w:rsidR="00C140BD" w:rsidRPr="001D0969" w:rsidRDefault="00C140BD" w:rsidP="001D0969">
      <w:pPr>
        <w:spacing w:line="360" w:lineRule="auto"/>
        <w:jc w:val="both"/>
        <w:rPr>
          <w:rFonts w:eastAsia="Calibri"/>
          <w:sz w:val="28"/>
          <w:szCs w:val="20"/>
        </w:rPr>
      </w:pPr>
    </w:p>
    <w:sdt>
      <w:sdtPr>
        <w:rPr>
          <w:rFonts w:eastAsia="Calibri"/>
          <w:sz w:val="28"/>
          <w:szCs w:val="20"/>
        </w:rPr>
        <w:id w:val="856078766"/>
        <w:docPartObj>
          <w:docPartGallery w:val="Table of Contents"/>
          <w:docPartUnique/>
        </w:docPartObj>
      </w:sdtPr>
      <w:sdtEndPr>
        <w:rPr>
          <w:b/>
          <w:bCs/>
        </w:rPr>
      </w:sdtEndPr>
      <w:sdtContent>
        <w:p w:rsidR="001D0969" w:rsidRPr="001D0969" w:rsidRDefault="001D0969" w:rsidP="001D0969">
          <w:pPr>
            <w:keepNext/>
            <w:keepLines/>
            <w:spacing w:before="240" w:line="480" w:lineRule="auto"/>
            <w:rPr>
              <w:rFonts w:eastAsiaTheme="majorEastAsia"/>
              <w:b/>
              <w:color w:val="000000" w:themeColor="text1"/>
              <w:sz w:val="28"/>
              <w:szCs w:val="32"/>
            </w:rPr>
          </w:pPr>
          <w:r w:rsidRPr="001D0969">
            <w:rPr>
              <w:rFonts w:eastAsiaTheme="majorEastAsia"/>
              <w:b/>
              <w:color w:val="000000" w:themeColor="text1"/>
              <w:sz w:val="28"/>
              <w:szCs w:val="32"/>
            </w:rPr>
            <w:t>Оглавление</w:t>
          </w:r>
        </w:p>
        <w:p w:rsidR="00FD58D3" w:rsidRDefault="001D0969">
          <w:pPr>
            <w:pStyle w:val="11"/>
            <w:rPr>
              <w:rFonts w:asciiTheme="minorHAnsi" w:eastAsiaTheme="minorEastAsia" w:hAnsiTheme="minorHAnsi" w:cstheme="minorBidi"/>
              <w:caps w:val="0"/>
              <w:noProof/>
              <w:sz w:val="22"/>
              <w:szCs w:val="22"/>
            </w:rPr>
          </w:pPr>
          <w:r w:rsidRPr="001D0969">
            <w:rPr>
              <w:rFonts w:eastAsia="Calibri"/>
              <w:sz w:val="28"/>
              <w:szCs w:val="20"/>
            </w:rPr>
            <w:fldChar w:fldCharType="begin"/>
          </w:r>
          <w:r w:rsidRPr="001D0969">
            <w:rPr>
              <w:rFonts w:eastAsia="Calibri"/>
              <w:sz w:val="28"/>
              <w:szCs w:val="20"/>
            </w:rPr>
            <w:instrText xml:space="preserve"> TOC \o "1-3" \h \z \u </w:instrText>
          </w:r>
          <w:r w:rsidRPr="001D0969">
            <w:rPr>
              <w:rFonts w:eastAsia="Calibri"/>
              <w:sz w:val="28"/>
              <w:szCs w:val="20"/>
            </w:rPr>
            <w:fldChar w:fldCharType="separate"/>
          </w:r>
          <w:hyperlink w:anchor="_Toc513507880" w:history="1">
            <w:r w:rsidR="00FD58D3" w:rsidRPr="00E005EA">
              <w:rPr>
                <w:rStyle w:val="af0"/>
                <w:noProof/>
              </w:rPr>
              <w:t>Руководитель выпускной</w:t>
            </w:r>
            <w:r w:rsidR="00FD58D3">
              <w:rPr>
                <w:noProof/>
                <w:webHidden/>
              </w:rPr>
              <w:tab/>
            </w:r>
            <w:r w:rsidR="00FD58D3">
              <w:rPr>
                <w:noProof/>
                <w:webHidden/>
              </w:rPr>
              <w:fldChar w:fldCharType="begin"/>
            </w:r>
            <w:r w:rsidR="00FD58D3">
              <w:rPr>
                <w:noProof/>
                <w:webHidden/>
              </w:rPr>
              <w:instrText xml:space="preserve"> PAGEREF _Toc513507880 \h </w:instrText>
            </w:r>
            <w:r w:rsidR="00FD58D3">
              <w:rPr>
                <w:noProof/>
                <w:webHidden/>
              </w:rPr>
            </w:r>
            <w:r w:rsidR="00FD58D3">
              <w:rPr>
                <w:noProof/>
                <w:webHidden/>
              </w:rPr>
              <w:fldChar w:fldCharType="separate"/>
            </w:r>
            <w:r w:rsidR="00FD58D3">
              <w:rPr>
                <w:noProof/>
                <w:webHidden/>
              </w:rPr>
              <w:t>2</w:t>
            </w:r>
            <w:r w:rsidR="00FD58D3">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881" w:history="1">
            <w:r w:rsidRPr="00E005EA">
              <w:rPr>
                <w:rStyle w:val="af0"/>
                <w:b/>
                <w:noProof/>
                <w:lang w:eastAsia="en-US"/>
              </w:rPr>
              <w:t>1.</w:t>
            </w:r>
            <w:r>
              <w:rPr>
                <w:rFonts w:asciiTheme="minorHAnsi" w:eastAsiaTheme="minorEastAsia" w:hAnsiTheme="minorHAnsi" w:cstheme="minorBidi"/>
                <w:caps w:val="0"/>
                <w:noProof/>
                <w:sz w:val="22"/>
                <w:szCs w:val="22"/>
              </w:rPr>
              <w:tab/>
            </w:r>
            <w:r w:rsidRPr="00E005EA">
              <w:rPr>
                <w:rStyle w:val="af0"/>
                <w:b/>
                <w:noProof/>
                <w:lang w:eastAsia="en-US"/>
              </w:rPr>
              <w:t>Общие сведения</w:t>
            </w:r>
            <w:r>
              <w:rPr>
                <w:noProof/>
                <w:webHidden/>
              </w:rPr>
              <w:tab/>
            </w:r>
            <w:r>
              <w:rPr>
                <w:noProof/>
                <w:webHidden/>
              </w:rPr>
              <w:fldChar w:fldCharType="begin"/>
            </w:r>
            <w:r>
              <w:rPr>
                <w:noProof/>
                <w:webHidden/>
              </w:rPr>
              <w:instrText xml:space="preserve"> PAGEREF _Toc513507881 \h </w:instrText>
            </w:r>
            <w:r>
              <w:rPr>
                <w:noProof/>
                <w:webHidden/>
              </w:rPr>
            </w:r>
            <w:r>
              <w:rPr>
                <w:noProof/>
                <w:webHidden/>
              </w:rPr>
              <w:fldChar w:fldCharType="separate"/>
            </w:r>
            <w:r>
              <w:rPr>
                <w:noProof/>
                <w:webHidden/>
              </w:rPr>
              <w:t>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82" w:history="1">
            <w:r w:rsidRPr="00E005EA">
              <w:rPr>
                <w:rStyle w:val="af0"/>
                <w:b/>
                <w:noProof/>
                <w:lang w:eastAsia="en-US"/>
              </w:rPr>
              <w:t>1.1.</w:t>
            </w:r>
            <w:r>
              <w:rPr>
                <w:rFonts w:asciiTheme="minorHAnsi" w:eastAsiaTheme="minorEastAsia" w:hAnsiTheme="minorHAnsi" w:cstheme="minorBidi"/>
                <w:caps w:val="0"/>
                <w:noProof/>
                <w:sz w:val="22"/>
                <w:szCs w:val="22"/>
              </w:rPr>
              <w:tab/>
            </w:r>
            <w:r w:rsidRPr="00E005EA">
              <w:rPr>
                <w:rStyle w:val="af0"/>
                <w:b/>
                <w:noProof/>
                <w:lang w:eastAsia="en-US"/>
              </w:rPr>
              <w:t>Наименование системы</w:t>
            </w:r>
            <w:r>
              <w:rPr>
                <w:noProof/>
                <w:webHidden/>
              </w:rPr>
              <w:tab/>
            </w:r>
            <w:r>
              <w:rPr>
                <w:noProof/>
                <w:webHidden/>
              </w:rPr>
              <w:fldChar w:fldCharType="begin"/>
            </w:r>
            <w:r>
              <w:rPr>
                <w:noProof/>
                <w:webHidden/>
              </w:rPr>
              <w:instrText xml:space="preserve"> PAGEREF _Toc513507882 \h </w:instrText>
            </w:r>
            <w:r>
              <w:rPr>
                <w:noProof/>
                <w:webHidden/>
              </w:rPr>
            </w:r>
            <w:r>
              <w:rPr>
                <w:noProof/>
                <w:webHidden/>
              </w:rPr>
              <w:fldChar w:fldCharType="separate"/>
            </w:r>
            <w:r>
              <w:rPr>
                <w:noProof/>
                <w:webHidden/>
              </w:rPr>
              <w:t>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83" w:history="1">
            <w:r w:rsidRPr="00E005EA">
              <w:rPr>
                <w:rStyle w:val="af0"/>
                <w:b/>
                <w:noProof/>
                <w:lang w:eastAsia="en-US"/>
              </w:rPr>
              <w:t>1.3.</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Основания для проведения работ</w:t>
            </w:r>
            <w:r>
              <w:rPr>
                <w:noProof/>
                <w:webHidden/>
              </w:rPr>
              <w:tab/>
            </w:r>
            <w:r>
              <w:rPr>
                <w:noProof/>
                <w:webHidden/>
              </w:rPr>
              <w:fldChar w:fldCharType="begin"/>
            </w:r>
            <w:r>
              <w:rPr>
                <w:noProof/>
                <w:webHidden/>
              </w:rPr>
              <w:instrText xml:space="preserve"> PAGEREF _Toc513507883 \h </w:instrText>
            </w:r>
            <w:r>
              <w:rPr>
                <w:noProof/>
                <w:webHidden/>
              </w:rPr>
            </w:r>
            <w:r>
              <w:rPr>
                <w:noProof/>
                <w:webHidden/>
              </w:rPr>
              <w:fldChar w:fldCharType="separate"/>
            </w:r>
            <w:r>
              <w:rPr>
                <w:noProof/>
                <w:webHidden/>
              </w:rPr>
              <w:t>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84" w:history="1">
            <w:r w:rsidRPr="00E005EA">
              <w:rPr>
                <w:rStyle w:val="af0"/>
                <w:b/>
                <w:noProof/>
                <w:lang w:eastAsia="en-US"/>
              </w:rPr>
              <w:t>1.4.</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Плановые сроки начала и окончания работы</w:t>
            </w:r>
            <w:r>
              <w:rPr>
                <w:noProof/>
                <w:webHidden/>
              </w:rPr>
              <w:tab/>
            </w:r>
            <w:r>
              <w:rPr>
                <w:noProof/>
                <w:webHidden/>
              </w:rPr>
              <w:fldChar w:fldCharType="begin"/>
            </w:r>
            <w:r>
              <w:rPr>
                <w:noProof/>
                <w:webHidden/>
              </w:rPr>
              <w:instrText xml:space="preserve"> PAGEREF _Toc513507884 \h </w:instrText>
            </w:r>
            <w:r>
              <w:rPr>
                <w:noProof/>
                <w:webHidden/>
              </w:rPr>
            </w:r>
            <w:r>
              <w:rPr>
                <w:noProof/>
                <w:webHidden/>
              </w:rPr>
              <w:fldChar w:fldCharType="separate"/>
            </w:r>
            <w:r>
              <w:rPr>
                <w:noProof/>
                <w:webHidden/>
              </w:rPr>
              <w:t>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85" w:history="1">
            <w:r w:rsidRPr="00E005EA">
              <w:rPr>
                <w:rStyle w:val="af0"/>
                <w:b/>
                <w:noProof/>
                <w:lang w:eastAsia="en-US"/>
              </w:rPr>
              <w:t>1.5.</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Источники и порядок финансирования</w:t>
            </w:r>
            <w:r>
              <w:rPr>
                <w:noProof/>
                <w:webHidden/>
              </w:rPr>
              <w:tab/>
            </w:r>
            <w:r>
              <w:rPr>
                <w:noProof/>
                <w:webHidden/>
              </w:rPr>
              <w:fldChar w:fldCharType="begin"/>
            </w:r>
            <w:r>
              <w:rPr>
                <w:noProof/>
                <w:webHidden/>
              </w:rPr>
              <w:instrText xml:space="preserve"> PAGEREF _Toc513507885 \h </w:instrText>
            </w:r>
            <w:r>
              <w:rPr>
                <w:noProof/>
                <w:webHidden/>
              </w:rPr>
            </w:r>
            <w:r>
              <w:rPr>
                <w:noProof/>
                <w:webHidden/>
              </w:rPr>
              <w:fldChar w:fldCharType="separate"/>
            </w:r>
            <w:r>
              <w:rPr>
                <w:noProof/>
                <w:webHidden/>
              </w:rPr>
              <w:t>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86" w:history="1">
            <w:r w:rsidRPr="00E005EA">
              <w:rPr>
                <w:rStyle w:val="af0"/>
                <w:b/>
                <w:noProof/>
                <w:lang w:eastAsia="en-US"/>
              </w:rPr>
              <w:t>1.6.</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Порядок оформления и предъявления заказчику результатов работ по созданию систем</w:t>
            </w:r>
            <w:r>
              <w:rPr>
                <w:noProof/>
                <w:webHidden/>
              </w:rPr>
              <w:tab/>
            </w:r>
            <w:r>
              <w:rPr>
                <w:noProof/>
                <w:webHidden/>
              </w:rPr>
              <w:fldChar w:fldCharType="begin"/>
            </w:r>
            <w:r>
              <w:rPr>
                <w:noProof/>
                <w:webHidden/>
              </w:rPr>
              <w:instrText xml:space="preserve"> PAGEREF _Toc513507886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887" w:history="1">
            <w:r w:rsidRPr="00E005EA">
              <w:rPr>
                <w:rStyle w:val="af0"/>
                <w:b/>
                <w:noProof/>
                <w:lang w:eastAsia="en-US"/>
              </w:rPr>
              <w:t>2.</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Назначение и цели создания системы</w:t>
            </w:r>
            <w:r>
              <w:rPr>
                <w:noProof/>
                <w:webHidden/>
              </w:rPr>
              <w:tab/>
            </w:r>
            <w:r>
              <w:rPr>
                <w:noProof/>
                <w:webHidden/>
              </w:rPr>
              <w:fldChar w:fldCharType="begin"/>
            </w:r>
            <w:r>
              <w:rPr>
                <w:noProof/>
                <w:webHidden/>
              </w:rPr>
              <w:instrText xml:space="preserve"> PAGEREF _Toc513507887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888" w:history="1">
            <w:r w:rsidRPr="00E005EA">
              <w:rPr>
                <w:rStyle w:val="af0"/>
                <w:b/>
                <w:noProof/>
                <w:shd w:val="clear" w:color="auto" w:fill="FFFFFF"/>
                <w:lang w:eastAsia="en-US"/>
              </w:rPr>
              <w:t>2.1. Назначение системы</w:t>
            </w:r>
            <w:r>
              <w:rPr>
                <w:noProof/>
                <w:webHidden/>
              </w:rPr>
              <w:tab/>
            </w:r>
            <w:r>
              <w:rPr>
                <w:noProof/>
                <w:webHidden/>
              </w:rPr>
              <w:fldChar w:fldCharType="begin"/>
            </w:r>
            <w:r>
              <w:rPr>
                <w:noProof/>
                <w:webHidden/>
              </w:rPr>
              <w:instrText xml:space="preserve"> PAGEREF _Toc513507888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889" w:history="1">
            <w:r w:rsidRPr="00E005EA">
              <w:rPr>
                <w:rStyle w:val="af0"/>
                <w:b/>
                <w:noProof/>
                <w:shd w:val="clear" w:color="auto" w:fill="FFFFFF"/>
                <w:lang w:eastAsia="en-US"/>
              </w:rPr>
              <w:t>2.2. Цели создания системы.</w:t>
            </w:r>
            <w:r>
              <w:rPr>
                <w:noProof/>
                <w:webHidden/>
              </w:rPr>
              <w:tab/>
            </w:r>
            <w:r>
              <w:rPr>
                <w:noProof/>
                <w:webHidden/>
              </w:rPr>
              <w:fldChar w:fldCharType="begin"/>
            </w:r>
            <w:r>
              <w:rPr>
                <w:noProof/>
                <w:webHidden/>
              </w:rPr>
              <w:instrText xml:space="preserve"> PAGEREF _Toc513507889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890" w:history="1">
            <w:r w:rsidRPr="00E005EA">
              <w:rPr>
                <w:rStyle w:val="af0"/>
                <w:b/>
                <w:noProof/>
                <w:lang w:eastAsia="en-US"/>
              </w:rPr>
              <w:t>3.</w:t>
            </w:r>
            <w:r>
              <w:rPr>
                <w:rFonts w:asciiTheme="minorHAnsi" w:eastAsiaTheme="minorEastAsia" w:hAnsiTheme="minorHAnsi" w:cstheme="minorBidi"/>
                <w:caps w:val="0"/>
                <w:noProof/>
                <w:sz w:val="22"/>
                <w:szCs w:val="22"/>
              </w:rPr>
              <w:tab/>
            </w:r>
            <w:r w:rsidRPr="00E005EA">
              <w:rPr>
                <w:rStyle w:val="af0"/>
                <w:b/>
                <w:noProof/>
                <w:lang w:eastAsia="en-US"/>
              </w:rPr>
              <w:t>Характеристика объекта автоматизации</w:t>
            </w:r>
            <w:r>
              <w:rPr>
                <w:noProof/>
                <w:webHidden/>
              </w:rPr>
              <w:tab/>
            </w:r>
            <w:r>
              <w:rPr>
                <w:noProof/>
                <w:webHidden/>
              </w:rPr>
              <w:fldChar w:fldCharType="begin"/>
            </w:r>
            <w:r>
              <w:rPr>
                <w:noProof/>
                <w:webHidden/>
              </w:rPr>
              <w:instrText xml:space="preserve"> PAGEREF _Toc513507890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91" w:history="1">
            <w:r w:rsidRPr="00E005EA">
              <w:rPr>
                <w:rStyle w:val="af0"/>
                <w:b/>
                <w:noProof/>
                <w:lang w:eastAsia="en-US"/>
              </w:rPr>
              <w:t>3.1.</w:t>
            </w:r>
            <w:r>
              <w:rPr>
                <w:rFonts w:asciiTheme="minorHAnsi" w:eastAsiaTheme="minorEastAsia" w:hAnsiTheme="minorHAnsi" w:cstheme="minorBidi"/>
                <w:caps w:val="0"/>
                <w:noProof/>
                <w:sz w:val="22"/>
                <w:szCs w:val="22"/>
              </w:rPr>
              <w:tab/>
            </w:r>
            <w:r w:rsidRPr="00E005EA">
              <w:rPr>
                <w:rStyle w:val="af0"/>
                <w:b/>
                <w:noProof/>
                <w:lang w:eastAsia="en-US"/>
              </w:rPr>
              <w:t>Краткие сведения об объекте автоматизации</w:t>
            </w:r>
            <w:r>
              <w:rPr>
                <w:noProof/>
                <w:webHidden/>
              </w:rPr>
              <w:tab/>
            </w:r>
            <w:r>
              <w:rPr>
                <w:noProof/>
                <w:webHidden/>
              </w:rPr>
              <w:fldChar w:fldCharType="begin"/>
            </w:r>
            <w:r>
              <w:rPr>
                <w:noProof/>
                <w:webHidden/>
              </w:rPr>
              <w:instrText xml:space="preserve"> PAGEREF _Toc513507891 \h </w:instrText>
            </w:r>
            <w:r>
              <w:rPr>
                <w:noProof/>
                <w:webHidden/>
              </w:rPr>
            </w:r>
            <w:r>
              <w:rPr>
                <w:noProof/>
                <w:webHidden/>
              </w:rPr>
              <w:fldChar w:fldCharType="separate"/>
            </w:r>
            <w:r>
              <w:rPr>
                <w:noProof/>
                <w:webHidden/>
              </w:rPr>
              <w:t>9</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892" w:history="1">
            <w:r w:rsidRPr="00E005EA">
              <w:rPr>
                <w:rStyle w:val="af0"/>
                <w:b/>
                <w:noProof/>
                <w:lang w:eastAsia="en-US"/>
              </w:rPr>
              <w:t>3.2. Сведения об условиях эксплуатации объекта и характеристиках окружающей среды</w:t>
            </w:r>
            <w:r>
              <w:rPr>
                <w:noProof/>
                <w:webHidden/>
              </w:rPr>
              <w:tab/>
            </w:r>
            <w:r>
              <w:rPr>
                <w:noProof/>
                <w:webHidden/>
              </w:rPr>
              <w:fldChar w:fldCharType="begin"/>
            </w:r>
            <w:r>
              <w:rPr>
                <w:noProof/>
                <w:webHidden/>
              </w:rPr>
              <w:instrText xml:space="preserve"> PAGEREF _Toc513507892 \h </w:instrText>
            </w:r>
            <w:r>
              <w:rPr>
                <w:noProof/>
                <w:webHidden/>
              </w:rPr>
            </w:r>
            <w:r>
              <w:rPr>
                <w:noProof/>
                <w:webHidden/>
              </w:rPr>
              <w:fldChar w:fldCharType="separate"/>
            </w:r>
            <w:r>
              <w:rPr>
                <w:noProof/>
                <w:webHidden/>
              </w:rPr>
              <w:t>11</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893" w:history="1">
            <w:r w:rsidRPr="00E005EA">
              <w:rPr>
                <w:rStyle w:val="af0"/>
                <w:b/>
                <w:noProof/>
                <w:lang w:eastAsia="en-US"/>
              </w:rPr>
              <w:t>4.</w:t>
            </w:r>
            <w:r>
              <w:rPr>
                <w:rFonts w:asciiTheme="minorHAnsi" w:eastAsiaTheme="minorEastAsia" w:hAnsiTheme="minorHAnsi" w:cstheme="minorBidi"/>
                <w:caps w:val="0"/>
                <w:noProof/>
                <w:sz w:val="22"/>
                <w:szCs w:val="22"/>
              </w:rPr>
              <w:tab/>
            </w:r>
            <w:r w:rsidRPr="00E005EA">
              <w:rPr>
                <w:rStyle w:val="af0"/>
                <w:b/>
                <w:noProof/>
                <w:lang w:eastAsia="en-US"/>
              </w:rPr>
              <w:t>Требования к системе</w:t>
            </w:r>
            <w:r>
              <w:rPr>
                <w:noProof/>
                <w:webHidden/>
              </w:rPr>
              <w:tab/>
            </w:r>
            <w:r>
              <w:rPr>
                <w:noProof/>
                <w:webHidden/>
              </w:rPr>
              <w:fldChar w:fldCharType="begin"/>
            </w:r>
            <w:r>
              <w:rPr>
                <w:noProof/>
                <w:webHidden/>
              </w:rPr>
              <w:instrText xml:space="preserve"> PAGEREF _Toc513507893 \h </w:instrText>
            </w:r>
            <w:r>
              <w:rPr>
                <w:noProof/>
                <w:webHidden/>
              </w:rPr>
            </w:r>
            <w:r>
              <w:rPr>
                <w:noProof/>
                <w:webHidden/>
              </w:rPr>
              <w:fldChar w:fldCharType="separate"/>
            </w:r>
            <w:r>
              <w:rPr>
                <w:noProof/>
                <w:webHidden/>
              </w:rPr>
              <w:t>12</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94" w:history="1">
            <w:r w:rsidRPr="00E005EA">
              <w:rPr>
                <w:rStyle w:val="af0"/>
                <w:b/>
                <w:noProof/>
                <w:lang w:eastAsia="en-US"/>
              </w:rPr>
              <w:t>4.1.</w:t>
            </w:r>
            <w:r>
              <w:rPr>
                <w:rFonts w:asciiTheme="minorHAnsi" w:eastAsiaTheme="minorEastAsia" w:hAnsiTheme="minorHAnsi" w:cstheme="minorBidi"/>
                <w:caps w:val="0"/>
                <w:noProof/>
                <w:sz w:val="22"/>
                <w:szCs w:val="22"/>
              </w:rPr>
              <w:tab/>
            </w:r>
            <w:r w:rsidRPr="00E005EA">
              <w:rPr>
                <w:rStyle w:val="af0"/>
                <w:b/>
                <w:noProof/>
                <w:lang w:eastAsia="en-US"/>
              </w:rPr>
              <w:t>Требования к системе в целом</w:t>
            </w:r>
            <w:r>
              <w:rPr>
                <w:noProof/>
                <w:webHidden/>
              </w:rPr>
              <w:tab/>
            </w:r>
            <w:r>
              <w:rPr>
                <w:noProof/>
                <w:webHidden/>
              </w:rPr>
              <w:fldChar w:fldCharType="begin"/>
            </w:r>
            <w:r>
              <w:rPr>
                <w:noProof/>
                <w:webHidden/>
              </w:rPr>
              <w:instrText xml:space="preserve"> PAGEREF _Toc513507894 \h </w:instrText>
            </w:r>
            <w:r>
              <w:rPr>
                <w:noProof/>
                <w:webHidden/>
              </w:rPr>
            </w:r>
            <w:r>
              <w:rPr>
                <w:noProof/>
                <w:webHidden/>
              </w:rPr>
              <w:fldChar w:fldCharType="separate"/>
            </w:r>
            <w:r>
              <w:rPr>
                <w:noProof/>
                <w:webHidden/>
              </w:rPr>
              <w:t>12</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95" w:history="1">
            <w:r w:rsidRPr="00E005EA">
              <w:rPr>
                <w:rStyle w:val="af0"/>
                <w:b/>
                <w:noProof/>
                <w:lang w:eastAsia="en-US"/>
              </w:rPr>
              <w:t>4.1.1.</w:t>
            </w:r>
            <w:r>
              <w:rPr>
                <w:rFonts w:asciiTheme="minorHAnsi" w:eastAsiaTheme="minorEastAsia" w:hAnsiTheme="minorHAnsi" w:cstheme="minorBidi"/>
                <w:caps w:val="0"/>
                <w:noProof/>
                <w:sz w:val="22"/>
                <w:szCs w:val="22"/>
              </w:rPr>
              <w:tab/>
            </w:r>
            <w:r w:rsidRPr="00E005EA">
              <w:rPr>
                <w:rStyle w:val="af0"/>
                <w:b/>
                <w:noProof/>
                <w:lang w:eastAsia="en-US"/>
              </w:rPr>
              <w:t>Требования к структуре и функционированию системы</w:t>
            </w:r>
            <w:r>
              <w:rPr>
                <w:noProof/>
                <w:webHidden/>
              </w:rPr>
              <w:tab/>
            </w:r>
            <w:r>
              <w:rPr>
                <w:noProof/>
                <w:webHidden/>
              </w:rPr>
              <w:fldChar w:fldCharType="begin"/>
            </w:r>
            <w:r>
              <w:rPr>
                <w:noProof/>
                <w:webHidden/>
              </w:rPr>
              <w:instrText xml:space="preserve"> PAGEREF _Toc513507895 \h </w:instrText>
            </w:r>
            <w:r>
              <w:rPr>
                <w:noProof/>
                <w:webHidden/>
              </w:rPr>
            </w:r>
            <w:r>
              <w:rPr>
                <w:noProof/>
                <w:webHidden/>
              </w:rPr>
              <w:fldChar w:fldCharType="separate"/>
            </w:r>
            <w:r>
              <w:rPr>
                <w:noProof/>
                <w:webHidden/>
              </w:rPr>
              <w:t>12</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96" w:history="1">
            <w:r w:rsidRPr="00E005EA">
              <w:rPr>
                <w:rStyle w:val="af0"/>
                <w:b/>
                <w:noProof/>
                <w:lang w:eastAsia="en-US"/>
              </w:rPr>
              <w:t>4.1.2.</w:t>
            </w:r>
            <w:r>
              <w:rPr>
                <w:rFonts w:asciiTheme="minorHAnsi" w:eastAsiaTheme="minorEastAsia" w:hAnsiTheme="minorHAnsi" w:cstheme="minorBidi"/>
                <w:caps w:val="0"/>
                <w:noProof/>
                <w:sz w:val="22"/>
                <w:szCs w:val="22"/>
              </w:rPr>
              <w:tab/>
            </w:r>
            <w:r w:rsidRPr="00E005EA">
              <w:rPr>
                <w:rStyle w:val="af0"/>
                <w:b/>
                <w:noProof/>
                <w:lang w:eastAsia="en-US"/>
              </w:rPr>
              <w:t>Требования к численности и квалификации персонала системы и режиму его работы</w:t>
            </w:r>
            <w:r>
              <w:rPr>
                <w:noProof/>
                <w:webHidden/>
              </w:rPr>
              <w:tab/>
            </w:r>
            <w:r>
              <w:rPr>
                <w:noProof/>
                <w:webHidden/>
              </w:rPr>
              <w:fldChar w:fldCharType="begin"/>
            </w:r>
            <w:r>
              <w:rPr>
                <w:noProof/>
                <w:webHidden/>
              </w:rPr>
              <w:instrText xml:space="preserve"> PAGEREF _Toc513507896 \h </w:instrText>
            </w:r>
            <w:r>
              <w:rPr>
                <w:noProof/>
                <w:webHidden/>
              </w:rPr>
            </w:r>
            <w:r>
              <w:rPr>
                <w:noProof/>
                <w:webHidden/>
              </w:rPr>
              <w:fldChar w:fldCharType="separate"/>
            </w:r>
            <w:r>
              <w:rPr>
                <w:noProof/>
                <w:webHidden/>
              </w:rPr>
              <w:t>14</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897" w:history="1">
            <w:r w:rsidRPr="00E005EA">
              <w:rPr>
                <w:rStyle w:val="af0"/>
                <w:b/>
                <w:noProof/>
                <w:lang w:eastAsia="en-US"/>
              </w:rPr>
              <w:t>4.1.3.</w:t>
            </w:r>
            <w:r>
              <w:rPr>
                <w:rFonts w:asciiTheme="minorHAnsi" w:eastAsiaTheme="minorEastAsia" w:hAnsiTheme="minorHAnsi" w:cstheme="minorBidi"/>
                <w:caps w:val="0"/>
                <w:noProof/>
                <w:sz w:val="22"/>
                <w:szCs w:val="22"/>
              </w:rPr>
              <w:tab/>
            </w:r>
            <w:r w:rsidRPr="00E005EA">
              <w:rPr>
                <w:rStyle w:val="af0"/>
                <w:b/>
                <w:noProof/>
                <w:lang w:eastAsia="en-US"/>
              </w:rPr>
              <w:t>Требования к графическому дизайну сайта</w:t>
            </w:r>
            <w:r>
              <w:rPr>
                <w:noProof/>
                <w:webHidden/>
              </w:rPr>
              <w:tab/>
            </w:r>
            <w:r>
              <w:rPr>
                <w:noProof/>
                <w:webHidden/>
              </w:rPr>
              <w:fldChar w:fldCharType="begin"/>
            </w:r>
            <w:r>
              <w:rPr>
                <w:noProof/>
                <w:webHidden/>
              </w:rPr>
              <w:instrText xml:space="preserve"> PAGEREF _Toc513507897 \h </w:instrText>
            </w:r>
            <w:r>
              <w:rPr>
                <w:noProof/>
                <w:webHidden/>
              </w:rPr>
            </w:r>
            <w:r>
              <w:rPr>
                <w:noProof/>
                <w:webHidden/>
              </w:rPr>
              <w:fldChar w:fldCharType="separate"/>
            </w:r>
            <w:r>
              <w:rPr>
                <w:noProof/>
                <w:webHidden/>
              </w:rPr>
              <w:t>15</w:t>
            </w:r>
            <w:r>
              <w:rPr>
                <w:noProof/>
                <w:webHidden/>
              </w:rPr>
              <w:fldChar w:fldCharType="end"/>
            </w:r>
          </w:hyperlink>
        </w:p>
        <w:p w:rsidR="00FD58D3" w:rsidRDefault="00FD58D3">
          <w:pPr>
            <w:pStyle w:val="11"/>
            <w:tabs>
              <w:tab w:val="left" w:pos="1100"/>
            </w:tabs>
            <w:rPr>
              <w:rFonts w:asciiTheme="minorHAnsi" w:eastAsiaTheme="minorEastAsia" w:hAnsiTheme="minorHAnsi" w:cstheme="minorBidi"/>
              <w:caps w:val="0"/>
              <w:noProof/>
              <w:sz w:val="22"/>
              <w:szCs w:val="22"/>
            </w:rPr>
          </w:pPr>
          <w:hyperlink w:anchor="_Toc513507898" w:history="1">
            <w:r w:rsidRPr="00E005EA">
              <w:rPr>
                <w:rStyle w:val="af0"/>
                <w:b/>
                <w:noProof/>
                <w:lang w:eastAsia="en-US"/>
              </w:rPr>
              <w:t>4.1.3.1.</w:t>
            </w:r>
            <w:r>
              <w:rPr>
                <w:rFonts w:asciiTheme="minorHAnsi" w:eastAsiaTheme="minorEastAsia" w:hAnsiTheme="minorHAnsi" w:cstheme="minorBidi"/>
                <w:caps w:val="0"/>
                <w:noProof/>
                <w:sz w:val="22"/>
                <w:szCs w:val="22"/>
              </w:rPr>
              <w:tab/>
            </w:r>
            <w:r w:rsidRPr="00E005EA">
              <w:rPr>
                <w:rStyle w:val="af0"/>
                <w:b/>
                <w:noProof/>
                <w:lang w:eastAsia="en-US"/>
              </w:rPr>
              <w:t>Порядок утверждения дизайн-концепции</w:t>
            </w:r>
            <w:r>
              <w:rPr>
                <w:noProof/>
                <w:webHidden/>
              </w:rPr>
              <w:tab/>
            </w:r>
            <w:r>
              <w:rPr>
                <w:noProof/>
                <w:webHidden/>
              </w:rPr>
              <w:fldChar w:fldCharType="begin"/>
            </w:r>
            <w:r>
              <w:rPr>
                <w:noProof/>
                <w:webHidden/>
              </w:rPr>
              <w:instrText xml:space="preserve"> PAGEREF _Toc513507898 \h </w:instrText>
            </w:r>
            <w:r>
              <w:rPr>
                <w:noProof/>
                <w:webHidden/>
              </w:rPr>
            </w:r>
            <w:r>
              <w:rPr>
                <w:noProof/>
                <w:webHidden/>
              </w:rPr>
              <w:fldChar w:fldCharType="separate"/>
            </w:r>
            <w:r>
              <w:rPr>
                <w:noProof/>
                <w:webHidden/>
              </w:rPr>
              <w:t>15</w:t>
            </w:r>
            <w:r>
              <w:rPr>
                <w:noProof/>
                <w:webHidden/>
              </w:rPr>
              <w:fldChar w:fldCharType="end"/>
            </w:r>
          </w:hyperlink>
        </w:p>
        <w:p w:rsidR="00FD58D3" w:rsidRDefault="00FD58D3">
          <w:pPr>
            <w:pStyle w:val="11"/>
            <w:tabs>
              <w:tab w:val="left" w:pos="1100"/>
            </w:tabs>
            <w:rPr>
              <w:rFonts w:asciiTheme="minorHAnsi" w:eastAsiaTheme="minorEastAsia" w:hAnsiTheme="minorHAnsi" w:cstheme="minorBidi"/>
              <w:caps w:val="0"/>
              <w:noProof/>
              <w:sz w:val="22"/>
              <w:szCs w:val="22"/>
            </w:rPr>
          </w:pPr>
          <w:hyperlink w:anchor="_Toc513507899" w:history="1">
            <w:r w:rsidRPr="00E005EA">
              <w:rPr>
                <w:rStyle w:val="af0"/>
                <w:b/>
                <w:noProof/>
                <w:lang w:eastAsia="en-US"/>
              </w:rPr>
              <w:t>4.1.3.2.</w:t>
            </w:r>
            <w:r>
              <w:rPr>
                <w:rFonts w:asciiTheme="minorHAnsi" w:eastAsiaTheme="minorEastAsia" w:hAnsiTheme="minorHAnsi" w:cstheme="minorBidi"/>
                <w:caps w:val="0"/>
                <w:noProof/>
                <w:sz w:val="22"/>
                <w:szCs w:val="22"/>
              </w:rPr>
              <w:tab/>
            </w:r>
            <w:r w:rsidRPr="00E005EA">
              <w:rPr>
                <w:rStyle w:val="af0"/>
                <w:b/>
                <w:noProof/>
                <w:lang w:eastAsia="en-US"/>
              </w:rPr>
              <w:t>Требования к представлению главной страницы сайта</w:t>
            </w:r>
            <w:r>
              <w:rPr>
                <w:noProof/>
                <w:webHidden/>
              </w:rPr>
              <w:tab/>
            </w:r>
            <w:r>
              <w:rPr>
                <w:noProof/>
                <w:webHidden/>
              </w:rPr>
              <w:fldChar w:fldCharType="begin"/>
            </w:r>
            <w:r>
              <w:rPr>
                <w:noProof/>
                <w:webHidden/>
              </w:rPr>
              <w:instrText xml:space="preserve"> PAGEREF _Toc513507899 \h </w:instrText>
            </w:r>
            <w:r>
              <w:rPr>
                <w:noProof/>
                <w:webHidden/>
              </w:rPr>
            </w:r>
            <w:r>
              <w:rPr>
                <w:noProof/>
                <w:webHidden/>
              </w:rPr>
              <w:fldChar w:fldCharType="separate"/>
            </w:r>
            <w:r>
              <w:rPr>
                <w:noProof/>
                <w:webHidden/>
              </w:rPr>
              <w:t>15</w:t>
            </w:r>
            <w:r>
              <w:rPr>
                <w:noProof/>
                <w:webHidden/>
              </w:rPr>
              <w:fldChar w:fldCharType="end"/>
            </w:r>
          </w:hyperlink>
        </w:p>
        <w:p w:rsidR="00FD58D3" w:rsidRDefault="00FD58D3">
          <w:pPr>
            <w:pStyle w:val="11"/>
            <w:tabs>
              <w:tab w:val="left" w:pos="1100"/>
            </w:tabs>
            <w:rPr>
              <w:rFonts w:asciiTheme="minorHAnsi" w:eastAsiaTheme="minorEastAsia" w:hAnsiTheme="minorHAnsi" w:cstheme="minorBidi"/>
              <w:caps w:val="0"/>
              <w:noProof/>
              <w:sz w:val="22"/>
              <w:szCs w:val="22"/>
            </w:rPr>
          </w:pPr>
          <w:hyperlink w:anchor="_Toc513507900" w:history="1">
            <w:r w:rsidRPr="00E005EA">
              <w:rPr>
                <w:rStyle w:val="af0"/>
                <w:b/>
                <w:noProof/>
                <w:lang w:eastAsia="en-US"/>
              </w:rPr>
              <w:t>4.1.3.3.</w:t>
            </w:r>
            <w:r>
              <w:rPr>
                <w:rFonts w:asciiTheme="minorHAnsi" w:eastAsiaTheme="minorEastAsia" w:hAnsiTheme="minorHAnsi" w:cstheme="minorBidi"/>
                <w:caps w:val="0"/>
                <w:noProof/>
                <w:sz w:val="22"/>
                <w:szCs w:val="22"/>
              </w:rPr>
              <w:tab/>
            </w:r>
            <w:r w:rsidRPr="00E005EA">
              <w:rPr>
                <w:rStyle w:val="af0"/>
                <w:b/>
                <w:noProof/>
                <w:lang w:eastAsia="en-US"/>
              </w:rPr>
              <w:t>Требования к представлению внутренней страницы сайта</w:t>
            </w:r>
            <w:r>
              <w:rPr>
                <w:noProof/>
                <w:webHidden/>
              </w:rPr>
              <w:tab/>
            </w:r>
            <w:r>
              <w:rPr>
                <w:noProof/>
                <w:webHidden/>
              </w:rPr>
              <w:fldChar w:fldCharType="begin"/>
            </w:r>
            <w:r>
              <w:rPr>
                <w:noProof/>
                <w:webHidden/>
              </w:rPr>
              <w:instrText xml:space="preserve"> PAGEREF _Toc513507900 \h </w:instrText>
            </w:r>
            <w:r>
              <w:rPr>
                <w:noProof/>
                <w:webHidden/>
              </w:rPr>
            </w:r>
            <w:r>
              <w:rPr>
                <w:noProof/>
                <w:webHidden/>
              </w:rPr>
              <w:fldChar w:fldCharType="separate"/>
            </w:r>
            <w:r>
              <w:rPr>
                <w:noProof/>
                <w:webHidden/>
              </w:rPr>
              <w:t>16</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1" w:history="1">
            <w:r w:rsidRPr="00E005EA">
              <w:rPr>
                <w:rStyle w:val="af0"/>
                <w:b/>
                <w:noProof/>
                <w:lang w:eastAsia="en-US"/>
              </w:rPr>
              <w:t>4.1.5.</w:t>
            </w:r>
            <w:r>
              <w:rPr>
                <w:rFonts w:asciiTheme="minorHAnsi" w:eastAsiaTheme="minorEastAsia" w:hAnsiTheme="minorHAnsi" w:cstheme="minorBidi"/>
                <w:caps w:val="0"/>
                <w:noProof/>
                <w:sz w:val="22"/>
                <w:szCs w:val="22"/>
              </w:rPr>
              <w:tab/>
            </w:r>
            <w:r w:rsidRPr="00E005EA">
              <w:rPr>
                <w:rStyle w:val="af0"/>
                <w:b/>
                <w:noProof/>
                <w:lang w:eastAsia="en-US"/>
              </w:rPr>
              <w:t>Требования к эргономике и технической эстетике.</w:t>
            </w:r>
            <w:r>
              <w:rPr>
                <w:noProof/>
                <w:webHidden/>
              </w:rPr>
              <w:tab/>
            </w:r>
            <w:r>
              <w:rPr>
                <w:noProof/>
                <w:webHidden/>
              </w:rPr>
              <w:fldChar w:fldCharType="begin"/>
            </w:r>
            <w:r>
              <w:rPr>
                <w:noProof/>
                <w:webHidden/>
              </w:rPr>
              <w:instrText xml:space="preserve"> PAGEREF _Toc513507901 \h </w:instrText>
            </w:r>
            <w:r>
              <w:rPr>
                <w:noProof/>
                <w:webHidden/>
              </w:rPr>
            </w:r>
            <w:r>
              <w:rPr>
                <w:noProof/>
                <w:webHidden/>
              </w:rPr>
              <w:fldChar w:fldCharType="separate"/>
            </w:r>
            <w:r>
              <w:rPr>
                <w:noProof/>
                <w:webHidden/>
              </w:rPr>
              <w:t>17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2" w:history="1">
            <w:r w:rsidRPr="00E005EA">
              <w:rPr>
                <w:rStyle w:val="af0"/>
                <w:b/>
                <w:noProof/>
                <w:lang w:eastAsia="en-US"/>
              </w:rPr>
              <w:t>4.1.6.</w:t>
            </w:r>
            <w:r>
              <w:rPr>
                <w:rFonts w:asciiTheme="minorHAnsi" w:eastAsiaTheme="minorEastAsia" w:hAnsiTheme="minorHAnsi" w:cstheme="minorBidi"/>
                <w:caps w:val="0"/>
                <w:noProof/>
                <w:sz w:val="22"/>
                <w:szCs w:val="22"/>
              </w:rPr>
              <w:tab/>
            </w:r>
            <w:r w:rsidRPr="00E005EA">
              <w:rPr>
                <w:rStyle w:val="af0"/>
                <w:b/>
                <w:noProof/>
                <w:lang w:eastAsia="en-US"/>
              </w:rPr>
              <w:t>Требования к защите информации от несанкционированного доступа.</w:t>
            </w:r>
            <w:r>
              <w:rPr>
                <w:noProof/>
                <w:webHidden/>
              </w:rPr>
              <w:tab/>
            </w:r>
            <w:r>
              <w:rPr>
                <w:noProof/>
                <w:webHidden/>
              </w:rPr>
              <w:fldChar w:fldCharType="begin"/>
            </w:r>
            <w:r>
              <w:rPr>
                <w:noProof/>
                <w:webHidden/>
              </w:rPr>
              <w:instrText xml:space="preserve"> PAGEREF _Toc513507902 \h </w:instrText>
            </w:r>
            <w:r>
              <w:rPr>
                <w:noProof/>
                <w:webHidden/>
              </w:rPr>
            </w:r>
            <w:r>
              <w:rPr>
                <w:noProof/>
                <w:webHidden/>
              </w:rPr>
              <w:fldChar w:fldCharType="separate"/>
            </w:r>
            <w:r>
              <w:rPr>
                <w:noProof/>
                <w:webHidden/>
              </w:rPr>
              <w:t>17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3" w:history="1">
            <w:r w:rsidRPr="00E005EA">
              <w:rPr>
                <w:rStyle w:val="af0"/>
                <w:b/>
                <w:noProof/>
                <w:lang w:eastAsia="en-US"/>
              </w:rPr>
              <w:t>4.1.8.</w:t>
            </w:r>
            <w:r>
              <w:rPr>
                <w:rFonts w:asciiTheme="minorHAnsi" w:eastAsiaTheme="minorEastAsia" w:hAnsiTheme="minorHAnsi" w:cstheme="minorBidi"/>
                <w:caps w:val="0"/>
                <w:noProof/>
                <w:sz w:val="22"/>
                <w:szCs w:val="22"/>
              </w:rPr>
              <w:tab/>
            </w:r>
            <w:r w:rsidRPr="00E005EA">
              <w:rPr>
                <w:rStyle w:val="af0"/>
                <w:b/>
                <w:noProof/>
                <w:lang w:eastAsia="en-US"/>
              </w:rPr>
              <w:t>Требования по стандартизации и унификации.</w:t>
            </w:r>
            <w:r>
              <w:rPr>
                <w:noProof/>
                <w:webHidden/>
              </w:rPr>
              <w:tab/>
            </w:r>
            <w:r>
              <w:rPr>
                <w:noProof/>
                <w:webHidden/>
              </w:rPr>
              <w:fldChar w:fldCharType="begin"/>
            </w:r>
            <w:r>
              <w:rPr>
                <w:noProof/>
                <w:webHidden/>
              </w:rPr>
              <w:instrText xml:space="preserve"> PAGEREF _Toc513507903 \h </w:instrText>
            </w:r>
            <w:r>
              <w:rPr>
                <w:noProof/>
                <w:webHidden/>
              </w:rPr>
            </w:r>
            <w:r>
              <w:rPr>
                <w:noProof/>
                <w:webHidden/>
              </w:rPr>
              <w:fldChar w:fldCharType="separate"/>
            </w:r>
            <w:r>
              <w:rPr>
                <w:noProof/>
                <w:webHidden/>
              </w:rPr>
              <w:t>18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4" w:history="1">
            <w:r w:rsidRPr="00E005EA">
              <w:rPr>
                <w:rStyle w:val="af0"/>
                <w:b/>
                <w:noProof/>
                <w:lang w:eastAsia="en-US"/>
              </w:rPr>
              <w:t>4.2.</w:t>
            </w:r>
            <w:r>
              <w:rPr>
                <w:rFonts w:asciiTheme="minorHAnsi" w:eastAsiaTheme="minorEastAsia" w:hAnsiTheme="minorHAnsi" w:cstheme="minorBidi"/>
                <w:caps w:val="0"/>
                <w:noProof/>
                <w:sz w:val="22"/>
                <w:szCs w:val="22"/>
              </w:rPr>
              <w:tab/>
            </w:r>
            <w:r w:rsidRPr="00E005EA">
              <w:rPr>
                <w:rStyle w:val="af0"/>
                <w:b/>
                <w:noProof/>
                <w:lang w:eastAsia="en-US"/>
              </w:rPr>
              <w:t>Требования к функциям (задачам), выполняемым системой.</w:t>
            </w:r>
            <w:r>
              <w:rPr>
                <w:noProof/>
                <w:webHidden/>
              </w:rPr>
              <w:tab/>
            </w:r>
            <w:r>
              <w:rPr>
                <w:noProof/>
                <w:webHidden/>
              </w:rPr>
              <w:fldChar w:fldCharType="begin"/>
            </w:r>
            <w:r>
              <w:rPr>
                <w:noProof/>
                <w:webHidden/>
              </w:rPr>
              <w:instrText xml:space="preserve"> PAGEREF _Toc513507904 \h </w:instrText>
            </w:r>
            <w:r>
              <w:rPr>
                <w:noProof/>
                <w:webHidden/>
              </w:rPr>
            </w:r>
            <w:r>
              <w:rPr>
                <w:noProof/>
                <w:webHidden/>
              </w:rPr>
              <w:fldChar w:fldCharType="separate"/>
            </w:r>
            <w:r>
              <w:rPr>
                <w:noProof/>
                <w:webHidden/>
              </w:rPr>
              <w:t>19</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5" w:history="1">
            <w:r w:rsidRPr="00E005EA">
              <w:rPr>
                <w:rStyle w:val="af0"/>
                <w:b/>
                <w:noProof/>
              </w:rPr>
              <w:t>4.2.1.</w:t>
            </w:r>
            <w:r>
              <w:rPr>
                <w:rFonts w:asciiTheme="minorHAnsi" w:eastAsiaTheme="minorEastAsia" w:hAnsiTheme="minorHAnsi" w:cstheme="minorBidi"/>
                <w:caps w:val="0"/>
                <w:noProof/>
                <w:sz w:val="22"/>
                <w:szCs w:val="22"/>
              </w:rPr>
              <w:tab/>
            </w:r>
            <w:r w:rsidRPr="00E005EA">
              <w:rPr>
                <w:rStyle w:val="af0"/>
                <w:b/>
                <w:noProof/>
              </w:rPr>
              <w:t>Система управления контентом (</w:t>
            </w:r>
            <w:r w:rsidRPr="00E005EA">
              <w:rPr>
                <w:rStyle w:val="af0"/>
                <w:b/>
                <w:noProof/>
                <w:lang w:val="en-US"/>
              </w:rPr>
              <w:t>CMS</w:t>
            </w:r>
            <w:r w:rsidRPr="00E005EA">
              <w:rPr>
                <w:rStyle w:val="af0"/>
                <w:b/>
                <w:noProof/>
              </w:rPr>
              <w:t>)</w:t>
            </w:r>
            <w:r>
              <w:rPr>
                <w:noProof/>
                <w:webHidden/>
              </w:rPr>
              <w:tab/>
            </w:r>
            <w:r>
              <w:rPr>
                <w:noProof/>
                <w:webHidden/>
              </w:rPr>
              <w:fldChar w:fldCharType="begin"/>
            </w:r>
            <w:r>
              <w:rPr>
                <w:noProof/>
                <w:webHidden/>
              </w:rPr>
              <w:instrText xml:space="preserve"> PAGEREF _Toc513507905 \h </w:instrText>
            </w:r>
            <w:r>
              <w:rPr>
                <w:noProof/>
                <w:webHidden/>
              </w:rPr>
            </w:r>
            <w:r>
              <w:rPr>
                <w:noProof/>
                <w:webHidden/>
              </w:rPr>
              <w:fldChar w:fldCharType="separate"/>
            </w:r>
            <w:r>
              <w:rPr>
                <w:noProof/>
                <w:webHidden/>
              </w:rPr>
              <w:t>19</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6" w:history="1">
            <w:r w:rsidRPr="00E005EA">
              <w:rPr>
                <w:rStyle w:val="af0"/>
                <w:b/>
                <w:noProof/>
              </w:rPr>
              <w:t>4.2.2.</w:t>
            </w:r>
            <w:r>
              <w:rPr>
                <w:rFonts w:asciiTheme="minorHAnsi" w:eastAsiaTheme="minorEastAsia" w:hAnsiTheme="minorHAnsi" w:cstheme="minorBidi"/>
                <w:caps w:val="0"/>
                <w:noProof/>
                <w:sz w:val="22"/>
                <w:szCs w:val="22"/>
              </w:rPr>
              <w:tab/>
            </w:r>
            <w:r w:rsidRPr="00E005EA">
              <w:rPr>
                <w:rStyle w:val="af0"/>
                <w:b/>
                <w:noProof/>
              </w:rPr>
              <w:t>Внутренние страницы</w:t>
            </w:r>
            <w:r>
              <w:rPr>
                <w:noProof/>
                <w:webHidden/>
              </w:rPr>
              <w:tab/>
            </w:r>
            <w:r>
              <w:rPr>
                <w:noProof/>
                <w:webHidden/>
              </w:rPr>
              <w:fldChar w:fldCharType="begin"/>
            </w:r>
            <w:r>
              <w:rPr>
                <w:noProof/>
                <w:webHidden/>
              </w:rPr>
              <w:instrText xml:space="preserve"> PAGEREF _Toc513507906 \h </w:instrText>
            </w:r>
            <w:r>
              <w:rPr>
                <w:noProof/>
                <w:webHidden/>
              </w:rPr>
            </w:r>
            <w:r>
              <w:rPr>
                <w:noProof/>
                <w:webHidden/>
              </w:rPr>
              <w:fldChar w:fldCharType="separate"/>
            </w:r>
            <w:r>
              <w:rPr>
                <w:noProof/>
                <w:webHidden/>
              </w:rPr>
              <w:t>19</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07" w:history="1">
            <w:r w:rsidRPr="00E005EA">
              <w:rPr>
                <w:rStyle w:val="af0"/>
                <w:b/>
                <w:noProof/>
              </w:rPr>
              <w:t>4.2.3.</w:t>
            </w:r>
            <w:r>
              <w:rPr>
                <w:rFonts w:asciiTheme="minorHAnsi" w:eastAsiaTheme="minorEastAsia" w:hAnsiTheme="minorHAnsi" w:cstheme="minorBidi"/>
                <w:caps w:val="0"/>
                <w:noProof/>
                <w:sz w:val="22"/>
                <w:szCs w:val="22"/>
              </w:rPr>
              <w:tab/>
            </w:r>
            <w:r w:rsidRPr="00E005EA">
              <w:rPr>
                <w:rStyle w:val="af0"/>
                <w:b/>
                <w:noProof/>
              </w:rPr>
              <w:t>Функциональные возможности разделов</w:t>
            </w:r>
            <w:r>
              <w:rPr>
                <w:noProof/>
                <w:webHidden/>
              </w:rPr>
              <w:tab/>
            </w:r>
            <w:r>
              <w:rPr>
                <w:noProof/>
                <w:webHidden/>
              </w:rPr>
              <w:fldChar w:fldCharType="begin"/>
            </w:r>
            <w:r>
              <w:rPr>
                <w:noProof/>
                <w:webHidden/>
              </w:rPr>
              <w:instrText xml:space="preserve"> PAGEREF _Toc513507907 \h </w:instrText>
            </w:r>
            <w:r>
              <w:rPr>
                <w:noProof/>
                <w:webHidden/>
              </w:rPr>
            </w:r>
            <w:r>
              <w:rPr>
                <w:noProof/>
                <w:webHidden/>
              </w:rPr>
              <w:fldChar w:fldCharType="separate"/>
            </w:r>
            <w:r>
              <w:rPr>
                <w:noProof/>
                <w:webHidden/>
              </w:rPr>
              <w:t>19</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08" w:history="1">
            <w:r w:rsidRPr="00E005EA">
              <w:rPr>
                <w:rStyle w:val="af0"/>
                <w:b/>
                <w:noProof/>
                <w:lang w:eastAsia="en-US"/>
              </w:rPr>
              <w:t>4.3. Требования к видам обеспечения</w:t>
            </w:r>
            <w:r>
              <w:rPr>
                <w:noProof/>
                <w:webHidden/>
              </w:rPr>
              <w:tab/>
            </w:r>
            <w:r>
              <w:rPr>
                <w:noProof/>
                <w:webHidden/>
              </w:rPr>
              <w:fldChar w:fldCharType="begin"/>
            </w:r>
            <w:r>
              <w:rPr>
                <w:noProof/>
                <w:webHidden/>
              </w:rPr>
              <w:instrText xml:space="preserve"> PAGEREF _Toc513507908 \h </w:instrText>
            </w:r>
            <w:r>
              <w:rPr>
                <w:noProof/>
                <w:webHidden/>
              </w:rPr>
            </w:r>
            <w:r>
              <w:rPr>
                <w:noProof/>
                <w:webHidden/>
              </w:rPr>
              <w:fldChar w:fldCharType="separate"/>
            </w:r>
            <w:r>
              <w:rPr>
                <w:noProof/>
                <w:webHidden/>
              </w:rPr>
              <w:t>21</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09" w:history="1">
            <w:r w:rsidRPr="00E005EA">
              <w:rPr>
                <w:rStyle w:val="af0"/>
                <w:b/>
                <w:noProof/>
                <w:lang w:eastAsia="en-US"/>
              </w:rPr>
              <w:t>4.3.1. Требования к математическому обеспечению</w:t>
            </w:r>
            <w:r>
              <w:rPr>
                <w:noProof/>
                <w:webHidden/>
              </w:rPr>
              <w:tab/>
            </w:r>
            <w:r>
              <w:rPr>
                <w:noProof/>
                <w:webHidden/>
              </w:rPr>
              <w:fldChar w:fldCharType="begin"/>
            </w:r>
            <w:r>
              <w:rPr>
                <w:noProof/>
                <w:webHidden/>
              </w:rPr>
              <w:instrText xml:space="preserve"> PAGEREF _Toc513507909 \h </w:instrText>
            </w:r>
            <w:r>
              <w:rPr>
                <w:noProof/>
                <w:webHidden/>
              </w:rPr>
            </w:r>
            <w:r>
              <w:rPr>
                <w:noProof/>
                <w:webHidden/>
              </w:rPr>
              <w:fldChar w:fldCharType="separate"/>
            </w:r>
            <w:r>
              <w:rPr>
                <w:noProof/>
                <w:webHidden/>
              </w:rPr>
              <w:t>21</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0" w:history="1">
            <w:r w:rsidRPr="00E005EA">
              <w:rPr>
                <w:rStyle w:val="af0"/>
                <w:b/>
                <w:noProof/>
                <w:lang w:eastAsia="en-US"/>
              </w:rPr>
              <w:t>4.3.2. Требования к информационному обеспечению</w:t>
            </w:r>
            <w:r>
              <w:rPr>
                <w:noProof/>
                <w:webHidden/>
              </w:rPr>
              <w:tab/>
            </w:r>
            <w:r>
              <w:rPr>
                <w:noProof/>
                <w:webHidden/>
              </w:rPr>
              <w:fldChar w:fldCharType="begin"/>
            </w:r>
            <w:r>
              <w:rPr>
                <w:noProof/>
                <w:webHidden/>
              </w:rPr>
              <w:instrText xml:space="preserve"> PAGEREF _Toc513507910 \h </w:instrText>
            </w:r>
            <w:r>
              <w:rPr>
                <w:noProof/>
                <w:webHidden/>
              </w:rPr>
            </w:r>
            <w:r>
              <w:rPr>
                <w:noProof/>
                <w:webHidden/>
              </w:rPr>
              <w:fldChar w:fldCharType="separate"/>
            </w:r>
            <w:r>
              <w:rPr>
                <w:noProof/>
                <w:webHidden/>
              </w:rPr>
              <w:t>21</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1" w:history="1">
            <w:r w:rsidRPr="00E005EA">
              <w:rPr>
                <w:rStyle w:val="af0"/>
                <w:b/>
                <w:noProof/>
                <w:lang w:eastAsia="en-US"/>
              </w:rPr>
              <w:t>4.3.3. Требования к лингвистическому обеспечению</w:t>
            </w:r>
            <w:r>
              <w:rPr>
                <w:noProof/>
                <w:webHidden/>
              </w:rPr>
              <w:tab/>
            </w:r>
            <w:r>
              <w:rPr>
                <w:noProof/>
                <w:webHidden/>
              </w:rPr>
              <w:fldChar w:fldCharType="begin"/>
            </w:r>
            <w:r>
              <w:rPr>
                <w:noProof/>
                <w:webHidden/>
              </w:rPr>
              <w:instrText xml:space="preserve"> PAGEREF _Toc513507911 \h </w:instrText>
            </w:r>
            <w:r>
              <w:rPr>
                <w:noProof/>
                <w:webHidden/>
              </w:rPr>
            </w:r>
            <w:r>
              <w:rPr>
                <w:noProof/>
                <w:webHidden/>
              </w:rPr>
              <w:fldChar w:fldCharType="separate"/>
            </w:r>
            <w:r>
              <w:rPr>
                <w:noProof/>
                <w:webHidden/>
              </w:rPr>
              <w:t>21</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2" w:history="1">
            <w:r w:rsidRPr="00E005EA">
              <w:rPr>
                <w:rStyle w:val="af0"/>
                <w:b/>
                <w:noProof/>
                <w:lang w:eastAsia="en-US"/>
              </w:rPr>
              <w:t>4.3.4. Требования к программному обеспечению</w:t>
            </w:r>
            <w:r>
              <w:rPr>
                <w:noProof/>
                <w:webHidden/>
              </w:rPr>
              <w:tab/>
            </w:r>
            <w:r>
              <w:rPr>
                <w:noProof/>
                <w:webHidden/>
              </w:rPr>
              <w:fldChar w:fldCharType="begin"/>
            </w:r>
            <w:r>
              <w:rPr>
                <w:noProof/>
                <w:webHidden/>
              </w:rPr>
              <w:instrText xml:space="preserve"> PAGEREF _Toc513507912 \h </w:instrText>
            </w:r>
            <w:r>
              <w:rPr>
                <w:noProof/>
                <w:webHidden/>
              </w:rPr>
            </w:r>
            <w:r>
              <w:rPr>
                <w:noProof/>
                <w:webHidden/>
              </w:rPr>
              <w:fldChar w:fldCharType="separate"/>
            </w:r>
            <w:r>
              <w:rPr>
                <w:noProof/>
                <w:webHidden/>
              </w:rPr>
              <w:t>21</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3" w:history="1">
            <w:r w:rsidRPr="00E005EA">
              <w:rPr>
                <w:rStyle w:val="af0"/>
                <w:b/>
                <w:noProof/>
                <w:lang w:eastAsia="en-US"/>
              </w:rPr>
              <w:t>4.3.5. Требования к техническому обеспечению</w:t>
            </w:r>
            <w:r>
              <w:rPr>
                <w:noProof/>
                <w:webHidden/>
              </w:rPr>
              <w:tab/>
            </w:r>
            <w:r>
              <w:rPr>
                <w:noProof/>
                <w:webHidden/>
              </w:rPr>
              <w:fldChar w:fldCharType="begin"/>
            </w:r>
            <w:r>
              <w:rPr>
                <w:noProof/>
                <w:webHidden/>
              </w:rPr>
              <w:instrText xml:space="preserve"> PAGEREF _Toc513507913 \h </w:instrText>
            </w:r>
            <w:r>
              <w:rPr>
                <w:noProof/>
                <w:webHidden/>
              </w:rPr>
            </w:r>
            <w:r>
              <w:rPr>
                <w:noProof/>
                <w:webHidden/>
              </w:rPr>
              <w:fldChar w:fldCharType="separate"/>
            </w:r>
            <w:r>
              <w:rPr>
                <w:noProof/>
                <w:webHidden/>
              </w:rPr>
              <w:t>22</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4" w:history="1">
            <w:r w:rsidRPr="00E005EA">
              <w:rPr>
                <w:rStyle w:val="af0"/>
                <w:b/>
                <w:noProof/>
                <w:lang w:eastAsia="en-US"/>
              </w:rPr>
              <w:t>4.3.6. Требования к метрологическому обеспечению.</w:t>
            </w:r>
            <w:r>
              <w:rPr>
                <w:noProof/>
                <w:webHidden/>
              </w:rPr>
              <w:tab/>
            </w:r>
            <w:r>
              <w:rPr>
                <w:noProof/>
                <w:webHidden/>
              </w:rPr>
              <w:fldChar w:fldCharType="begin"/>
            </w:r>
            <w:r>
              <w:rPr>
                <w:noProof/>
                <w:webHidden/>
              </w:rPr>
              <w:instrText xml:space="preserve"> PAGEREF _Toc513507914 \h </w:instrText>
            </w:r>
            <w:r>
              <w:rPr>
                <w:noProof/>
                <w:webHidden/>
              </w:rPr>
            </w:r>
            <w:r>
              <w:rPr>
                <w:noProof/>
                <w:webHidden/>
              </w:rPr>
              <w:fldChar w:fldCharType="separate"/>
            </w:r>
            <w:r>
              <w:rPr>
                <w:noProof/>
                <w:webHidden/>
              </w:rPr>
              <w:t>22</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5" w:history="1">
            <w:r w:rsidRPr="00E005EA">
              <w:rPr>
                <w:rStyle w:val="af0"/>
                <w:b/>
                <w:noProof/>
                <w:lang w:eastAsia="en-US"/>
              </w:rPr>
              <w:t>4.3.7. Требования к организационному обеспечению</w:t>
            </w:r>
            <w:r>
              <w:rPr>
                <w:noProof/>
                <w:webHidden/>
              </w:rPr>
              <w:tab/>
            </w:r>
            <w:r>
              <w:rPr>
                <w:noProof/>
                <w:webHidden/>
              </w:rPr>
              <w:fldChar w:fldCharType="begin"/>
            </w:r>
            <w:r>
              <w:rPr>
                <w:noProof/>
                <w:webHidden/>
              </w:rPr>
              <w:instrText xml:space="preserve"> PAGEREF _Toc513507915 \h </w:instrText>
            </w:r>
            <w:r>
              <w:rPr>
                <w:noProof/>
                <w:webHidden/>
              </w:rPr>
            </w:r>
            <w:r>
              <w:rPr>
                <w:noProof/>
                <w:webHidden/>
              </w:rPr>
              <w:fldChar w:fldCharType="separate"/>
            </w:r>
            <w:r>
              <w:rPr>
                <w:noProof/>
                <w:webHidden/>
              </w:rPr>
              <w:t>23</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6" w:history="1">
            <w:r w:rsidRPr="00E005EA">
              <w:rPr>
                <w:rStyle w:val="af0"/>
                <w:b/>
                <w:noProof/>
                <w:lang w:eastAsia="en-US"/>
              </w:rPr>
              <w:t>4.3.8. Требования к методическому обеспечению</w:t>
            </w:r>
            <w:r>
              <w:rPr>
                <w:noProof/>
                <w:webHidden/>
              </w:rPr>
              <w:tab/>
            </w:r>
            <w:r>
              <w:rPr>
                <w:noProof/>
                <w:webHidden/>
              </w:rPr>
              <w:fldChar w:fldCharType="begin"/>
            </w:r>
            <w:r>
              <w:rPr>
                <w:noProof/>
                <w:webHidden/>
              </w:rPr>
              <w:instrText xml:space="preserve"> PAGEREF _Toc513507916 \h </w:instrText>
            </w:r>
            <w:r>
              <w:rPr>
                <w:noProof/>
                <w:webHidden/>
              </w:rPr>
            </w:r>
            <w:r>
              <w:rPr>
                <w:noProof/>
                <w:webHidden/>
              </w:rPr>
              <w:fldChar w:fldCharType="separate"/>
            </w:r>
            <w:r>
              <w:rPr>
                <w:noProof/>
                <w:webHidden/>
              </w:rPr>
              <w:t>23</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17" w:history="1">
            <w:r w:rsidRPr="00E005EA">
              <w:rPr>
                <w:rStyle w:val="af0"/>
                <w:b/>
                <w:noProof/>
                <w:lang w:eastAsia="en-US"/>
              </w:rPr>
              <w:t>5.</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Состав и содержание работ по созданию системы</w:t>
            </w:r>
            <w:r>
              <w:rPr>
                <w:noProof/>
                <w:webHidden/>
              </w:rPr>
              <w:tab/>
            </w:r>
            <w:r>
              <w:rPr>
                <w:noProof/>
                <w:webHidden/>
              </w:rPr>
              <w:fldChar w:fldCharType="begin"/>
            </w:r>
            <w:r>
              <w:rPr>
                <w:noProof/>
                <w:webHidden/>
              </w:rPr>
              <w:instrText xml:space="preserve"> PAGEREF _Toc513507917 \h </w:instrText>
            </w:r>
            <w:r>
              <w:rPr>
                <w:noProof/>
                <w:webHidden/>
              </w:rPr>
            </w:r>
            <w:r>
              <w:rPr>
                <w:noProof/>
                <w:webHidden/>
              </w:rPr>
              <w:fldChar w:fldCharType="separate"/>
            </w:r>
            <w:r>
              <w:rPr>
                <w:noProof/>
                <w:webHidden/>
              </w:rPr>
              <w:t>23</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18" w:history="1">
            <w:r w:rsidRPr="00E005EA">
              <w:rPr>
                <w:rStyle w:val="af0"/>
                <w:b/>
                <w:noProof/>
                <w:lang w:eastAsia="en-US"/>
              </w:rPr>
              <w:t>6.</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Порядок контроля и приёмки системы</w:t>
            </w:r>
            <w:r>
              <w:rPr>
                <w:noProof/>
                <w:webHidden/>
              </w:rPr>
              <w:tab/>
            </w:r>
            <w:r>
              <w:rPr>
                <w:noProof/>
                <w:webHidden/>
              </w:rPr>
              <w:fldChar w:fldCharType="begin"/>
            </w:r>
            <w:r>
              <w:rPr>
                <w:noProof/>
                <w:webHidden/>
              </w:rPr>
              <w:instrText xml:space="preserve"> PAGEREF _Toc513507918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19" w:history="1">
            <w:r w:rsidRPr="00E005EA">
              <w:rPr>
                <w:rStyle w:val="af0"/>
                <w:b/>
                <w:noProof/>
                <w:lang w:eastAsia="en-US"/>
              </w:rPr>
              <w:t>6.1. Виды, состав, объем и методы испытаний</w:t>
            </w:r>
            <w:r>
              <w:rPr>
                <w:noProof/>
                <w:webHidden/>
              </w:rPr>
              <w:tab/>
            </w:r>
            <w:r>
              <w:rPr>
                <w:noProof/>
                <w:webHidden/>
              </w:rPr>
              <w:fldChar w:fldCharType="begin"/>
            </w:r>
            <w:r>
              <w:rPr>
                <w:noProof/>
                <w:webHidden/>
              </w:rPr>
              <w:instrText xml:space="preserve"> PAGEREF _Toc513507919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20" w:history="1">
            <w:r w:rsidRPr="00E005EA">
              <w:rPr>
                <w:rStyle w:val="af0"/>
                <w:b/>
                <w:noProof/>
                <w:lang w:eastAsia="en-US"/>
              </w:rPr>
              <w:t>6.2.</w:t>
            </w:r>
            <w:r>
              <w:rPr>
                <w:rFonts w:asciiTheme="minorHAnsi" w:eastAsiaTheme="minorEastAsia" w:hAnsiTheme="minorHAnsi" w:cstheme="minorBidi"/>
                <w:caps w:val="0"/>
                <w:noProof/>
                <w:sz w:val="22"/>
                <w:szCs w:val="22"/>
              </w:rPr>
              <w:tab/>
            </w:r>
            <w:r w:rsidRPr="00E005EA">
              <w:rPr>
                <w:rStyle w:val="af0"/>
                <w:b/>
                <w:noProof/>
                <w:lang w:eastAsia="en-US"/>
              </w:rPr>
              <w:t>Общие требования к приемке сайта</w:t>
            </w:r>
            <w:r>
              <w:rPr>
                <w:noProof/>
                <w:webHidden/>
              </w:rPr>
              <w:tab/>
            </w:r>
            <w:r>
              <w:rPr>
                <w:noProof/>
                <w:webHidden/>
              </w:rPr>
              <w:fldChar w:fldCharType="begin"/>
            </w:r>
            <w:r>
              <w:rPr>
                <w:noProof/>
                <w:webHidden/>
              </w:rPr>
              <w:instrText xml:space="preserve"> PAGEREF _Toc513507920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21" w:history="1">
            <w:r w:rsidRPr="00E005EA">
              <w:rPr>
                <w:rStyle w:val="af0"/>
                <w:b/>
                <w:noProof/>
                <w:lang w:eastAsia="en-US"/>
              </w:rPr>
              <w:t>7.</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Требования к составу и содержанию работ по подготовке объекта автоматизации к вводу системы в действии</w:t>
            </w:r>
            <w:r>
              <w:rPr>
                <w:noProof/>
                <w:webHidden/>
              </w:rPr>
              <w:tab/>
            </w:r>
            <w:r>
              <w:rPr>
                <w:noProof/>
                <w:webHidden/>
              </w:rPr>
              <w:fldChar w:fldCharType="begin"/>
            </w:r>
            <w:r>
              <w:rPr>
                <w:noProof/>
                <w:webHidden/>
              </w:rPr>
              <w:instrText xml:space="preserve"> PAGEREF _Toc513507921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22" w:history="1">
            <w:r w:rsidRPr="00E005EA">
              <w:rPr>
                <w:rStyle w:val="af0"/>
                <w:b/>
                <w:noProof/>
                <w:shd w:val="clear" w:color="auto" w:fill="FFFFFF"/>
                <w:lang w:eastAsia="en-US"/>
              </w:rPr>
              <w:t>7.1 Требования к наполнению информацией</w:t>
            </w:r>
            <w:r>
              <w:rPr>
                <w:noProof/>
                <w:webHidden/>
              </w:rPr>
              <w:tab/>
            </w:r>
            <w:r>
              <w:rPr>
                <w:noProof/>
                <w:webHidden/>
              </w:rPr>
              <w:fldChar w:fldCharType="begin"/>
            </w:r>
            <w:r>
              <w:rPr>
                <w:noProof/>
                <w:webHidden/>
              </w:rPr>
              <w:instrText xml:space="preserve"> PAGEREF _Toc513507922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23" w:history="1">
            <w:r w:rsidRPr="00E005EA">
              <w:rPr>
                <w:rStyle w:val="af0"/>
                <w:b/>
                <w:noProof/>
                <w:shd w:val="clear" w:color="auto" w:fill="FFFFFF"/>
                <w:lang w:eastAsia="en-US"/>
              </w:rPr>
              <w:t>7.2. Порядок предоставления информационного наполнения</w:t>
            </w:r>
            <w:r>
              <w:rPr>
                <w:noProof/>
                <w:webHidden/>
              </w:rPr>
              <w:tab/>
            </w:r>
            <w:r>
              <w:rPr>
                <w:noProof/>
                <w:webHidden/>
              </w:rPr>
              <w:fldChar w:fldCharType="begin"/>
            </w:r>
            <w:r>
              <w:rPr>
                <w:noProof/>
                <w:webHidden/>
              </w:rPr>
              <w:instrText xml:space="preserve"> PAGEREF _Toc513507923 \h </w:instrText>
            </w:r>
            <w:r>
              <w:rPr>
                <w:noProof/>
                <w:webHidden/>
              </w:rPr>
            </w:r>
            <w:r>
              <w:rPr>
                <w:noProof/>
                <w:webHidden/>
              </w:rPr>
              <w:fldChar w:fldCharType="separate"/>
            </w:r>
            <w:r>
              <w:rPr>
                <w:noProof/>
                <w:webHidden/>
              </w:rPr>
              <w:t>24</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24" w:history="1">
            <w:r w:rsidRPr="00E005EA">
              <w:rPr>
                <w:rStyle w:val="af0"/>
                <w:b/>
                <w:noProof/>
                <w:lang w:eastAsia="en-US"/>
              </w:rPr>
              <w:t>7.3.</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Порядок предоставления дистрибутива</w:t>
            </w:r>
            <w:r>
              <w:rPr>
                <w:noProof/>
                <w:webHidden/>
              </w:rPr>
              <w:tab/>
            </w:r>
            <w:r>
              <w:rPr>
                <w:noProof/>
                <w:webHidden/>
              </w:rPr>
              <w:fldChar w:fldCharType="begin"/>
            </w:r>
            <w:r>
              <w:rPr>
                <w:noProof/>
                <w:webHidden/>
              </w:rPr>
              <w:instrText xml:space="preserve"> PAGEREF _Toc513507924 \h </w:instrText>
            </w:r>
            <w:r>
              <w:rPr>
                <w:noProof/>
                <w:webHidden/>
              </w:rPr>
            </w:r>
            <w:r>
              <w:rPr>
                <w:noProof/>
                <w:webHidden/>
              </w:rPr>
              <w:fldChar w:fldCharType="separate"/>
            </w:r>
            <w:r>
              <w:rPr>
                <w:noProof/>
                <w:webHidden/>
              </w:rPr>
              <w:t>25</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25" w:history="1">
            <w:r w:rsidRPr="00E005EA">
              <w:rPr>
                <w:rStyle w:val="af0"/>
                <w:b/>
                <w:noProof/>
                <w:lang w:eastAsia="en-US"/>
              </w:rPr>
              <w:t>7.4.</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Порядок переноса сайта на технические средства заказчика</w:t>
            </w:r>
            <w:r>
              <w:rPr>
                <w:noProof/>
                <w:webHidden/>
              </w:rPr>
              <w:tab/>
            </w:r>
            <w:r>
              <w:rPr>
                <w:noProof/>
                <w:webHidden/>
              </w:rPr>
              <w:fldChar w:fldCharType="begin"/>
            </w:r>
            <w:r>
              <w:rPr>
                <w:noProof/>
                <w:webHidden/>
              </w:rPr>
              <w:instrText xml:space="preserve"> PAGEREF _Toc513507925 \h </w:instrText>
            </w:r>
            <w:r>
              <w:rPr>
                <w:noProof/>
                <w:webHidden/>
              </w:rPr>
            </w:r>
            <w:r>
              <w:rPr>
                <w:noProof/>
                <w:webHidden/>
              </w:rPr>
              <w:fldChar w:fldCharType="separate"/>
            </w:r>
            <w:r>
              <w:rPr>
                <w:noProof/>
                <w:webHidden/>
              </w:rPr>
              <w:t>25</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26" w:history="1">
            <w:r w:rsidRPr="00E005EA">
              <w:rPr>
                <w:rStyle w:val="af0"/>
                <w:b/>
                <w:noProof/>
                <w:lang w:eastAsia="en-US"/>
              </w:rPr>
              <w:t>8.</w:t>
            </w:r>
            <w:r>
              <w:rPr>
                <w:rFonts w:asciiTheme="minorHAnsi" w:eastAsiaTheme="minorEastAsia" w:hAnsiTheme="minorHAnsi" w:cstheme="minorBidi"/>
                <w:caps w:val="0"/>
                <w:noProof/>
                <w:sz w:val="22"/>
                <w:szCs w:val="22"/>
              </w:rPr>
              <w:tab/>
            </w:r>
            <w:r w:rsidRPr="00E005EA">
              <w:rPr>
                <w:rStyle w:val="af0"/>
                <w:b/>
                <w:noProof/>
                <w:shd w:val="clear" w:color="auto" w:fill="FFFFFF"/>
                <w:lang w:eastAsia="en-US"/>
              </w:rPr>
              <w:t>Требования к документированию</w:t>
            </w:r>
            <w:r>
              <w:rPr>
                <w:noProof/>
                <w:webHidden/>
              </w:rPr>
              <w:tab/>
            </w:r>
            <w:r>
              <w:rPr>
                <w:noProof/>
                <w:webHidden/>
              </w:rPr>
              <w:fldChar w:fldCharType="begin"/>
            </w:r>
            <w:r>
              <w:rPr>
                <w:noProof/>
                <w:webHidden/>
              </w:rPr>
              <w:instrText xml:space="preserve"> PAGEREF _Toc513507926 \h </w:instrText>
            </w:r>
            <w:r>
              <w:rPr>
                <w:noProof/>
                <w:webHidden/>
              </w:rPr>
            </w:r>
            <w:r>
              <w:rPr>
                <w:noProof/>
                <w:webHidden/>
              </w:rPr>
              <w:fldChar w:fldCharType="separate"/>
            </w:r>
            <w:r>
              <w:rPr>
                <w:noProof/>
                <w:webHidden/>
              </w:rPr>
              <w:t>25</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27" w:history="1">
            <w:r w:rsidRPr="00E005EA">
              <w:rPr>
                <w:rStyle w:val="af0"/>
                <w:b/>
                <w:bCs/>
                <w:noProof/>
                <w:lang w:eastAsia="en-US"/>
              </w:rPr>
              <w:t>9.</w:t>
            </w:r>
            <w:r>
              <w:rPr>
                <w:rFonts w:asciiTheme="minorHAnsi" w:eastAsiaTheme="minorEastAsia" w:hAnsiTheme="minorHAnsi" w:cstheme="minorBidi"/>
                <w:caps w:val="0"/>
                <w:noProof/>
                <w:sz w:val="22"/>
                <w:szCs w:val="22"/>
              </w:rPr>
              <w:tab/>
            </w:r>
            <w:r w:rsidRPr="00E005EA">
              <w:rPr>
                <w:rStyle w:val="af0"/>
                <w:b/>
                <w:bCs/>
                <w:noProof/>
                <w:shd w:val="clear" w:color="auto" w:fill="FFFFFF"/>
                <w:lang w:eastAsia="en-US"/>
              </w:rPr>
              <w:t>Источники разработки</w:t>
            </w:r>
            <w:r>
              <w:rPr>
                <w:noProof/>
                <w:webHidden/>
              </w:rPr>
              <w:tab/>
            </w:r>
            <w:r>
              <w:rPr>
                <w:noProof/>
                <w:webHidden/>
              </w:rPr>
              <w:fldChar w:fldCharType="begin"/>
            </w:r>
            <w:r>
              <w:rPr>
                <w:noProof/>
                <w:webHidden/>
              </w:rPr>
              <w:instrText xml:space="preserve"> PAGEREF _Toc513507927 \h </w:instrText>
            </w:r>
            <w:r>
              <w:rPr>
                <w:noProof/>
                <w:webHidden/>
              </w:rPr>
            </w:r>
            <w:r>
              <w:rPr>
                <w:noProof/>
                <w:webHidden/>
              </w:rPr>
              <w:fldChar w:fldCharType="separate"/>
            </w:r>
            <w:r>
              <w:rPr>
                <w:noProof/>
                <w:webHidden/>
              </w:rPr>
              <w:t>26</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28" w:history="1">
            <w:r w:rsidRPr="00E005EA">
              <w:rPr>
                <w:rStyle w:val="af0"/>
                <w:rFonts w:eastAsiaTheme="majorEastAsia" w:cstheme="majorBidi"/>
                <w:b/>
                <w:noProof/>
              </w:rPr>
              <w:t>Введение</w:t>
            </w:r>
            <w:r>
              <w:rPr>
                <w:noProof/>
                <w:webHidden/>
              </w:rPr>
              <w:tab/>
            </w:r>
            <w:r>
              <w:rPr>
                <w:noProof/>
                <w:webHidden/>
              </w:rPr>
              <w:fldChar w:fldCharType="begin"/>
            </w:r>
            <w:r>
              <w:rPr>
                <w:noProof/>
                <w:webHidden/>
              </w:rPr>
              <w:instrText xml:space="preserve"> PAGEREF _Toc513507928 \h </w:instrText>
            </w:r>
            <w:r>
              <w:rPr>
                <w:noProof/>
                <w:webHidden/>
              </w:rPr>
            </w:r>
            <w:r>
              <w:rPr>
                <w:noProof/>
                <w:webHidden/>
              </w:rPr>
              <w:fldChar w:fldCharType="separate"/>
            </w:r>
            <w:r>
              <w:rPr>
                <w:noProof/>
                <w:webHidden/>
              </w:rPr>
              <w:t>32</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29" w:history="1">
            <w:r w:rsidRPr="00E005EA">
              <w:rPr>
                <w:rStyle w:val="af0"/>
                <w:rFonts w:eastAsiaTheme="majorEastAsia" w:cstheme="majorBidi"/>
                <w:b/>
                <w:noProof/>
              </w:rPr>
              <w:t xml:space="preserve">Цели </w:t>
            </w:r>
            <w:r w:rsidRPr="00E005EA">
              <w:rPr>
                <w:rStyle w:val="af0"/>
                <w:rFonts w:eastAsiaTheme="majorEastAsia" w:cstheme="majorBidi"/>
                <w:b/>
                <w:noProof/>
                <w:lang w:val="en-US"/>
              </w:rPr>
              <w:t>web</w:t>
            </w:r>
            <w:r w:rsidRPr="00E005EA">
              <w:rPr>
                <w:rStyle w:val="af0"/>
                <w:rFonts w:eastAsiaTheme="majorEastAsia" w:cstheme="majorBidi"/>
                <w:b/>
                <w:noProof/>
              </w:rPr>
              <w:t>-сайта</w:t>
            </w:r>
            <w:r>
              <w:rPr>
                <w:noProof/>
                <w:webHidden/>
              </w:rPr>
              <w:tab/>
            </w:r>
            <w:r>
              <w:rPr>
                <w:noProof/>
                <w:webHidden/>
              </w:rPr>
              <w:fldChar w:fldCharType="begin"/>
            </w:r>
            <w:r>
              <w:rPr>
                <w:noProof/>
                <w:webHidden/>
              </w:rPr>
              <w:instrText xml:space="preserve"> PAGEREF _Toc513507929 \h </w:instrText>
            </w:r>
            <w:r>
              <w:rPr>
                <w:noProof/>
                <w:webHidden/>
              </w:rPr>
            </w:r>
            <w:r>
              <w:rPr>
                <w:noProof/>
                <w:webHidden/>
              </w:rPr>
              <w:fldChar w:fldCharType="separate"/>
            </w:r>
            <w:r>
              <w:rPr>
                <w:noProof/>
                <w:webHidden/>
              </w:rPr>
              <w:t>33</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30" w:history="1">
            <w:r w:rsidRPr="00E005EA">
              <w:rPr>
                <w:rStyle w:val="af0"/>
                <w:rFonts w:eastAsiaTheme="majorEastAsia" w:cstheme="majorBidi"/>
                <w:b/>
                <w:noProof/>
              </w:rPr>
              <w:t>Характеристика функциональной структуры</w:t>
            </w:r>
            <w:r>
              <w:rPr>
                <w:noProof/>
                <w:webHidden/>
              </w:rPr>
              <w:tab/>
            </w:r>
            <w:r>
              <w:rPr>
                <w:noProof/>
                <w:webHidden/>
              </w:rPr>
              <w:fldChar w:fldCharType="begin"/>
            </w:r>
            <w:r>
              <w:rPr>
                <w:noProof/>
                <w:webHidden/>
              </w:rPr>
              <w:instrText xml:space="preserve"> PAGEREF _Toc513507930 \h </w:instrText>
            </w:r>
            <w:r>
              <w:rPr>
                <w:noProof/>
                <w:webHidden/>
              </w:rPr>
            </w:r>
            <w:r>
              <w:rPr>
                <w:noProof/>
                <w:webHidden/>
              </w:rPr>
              <w:fldChar w:fldCharType="separate"/>
            </w:r>
            <w:r>
              <w:rPr>
                <w:noProof/>
                <w:webHidden/>
              </w:rPr>
              <w:t>34</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31" w:history="1">
            <w:r w:rsidRPr="00E005EA">
              <w:rPr>
                <w:rStyle w:val="af0"/>
                <w:rFonts w:eastAsiaTheme="majorEastAsia" w:cstheme="majorBidi"/>
                <w:b/>
                <w:noProof/>
              </w:rPr>
              <w:t>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Пользовательская подсистема</w:t>
            </w:r>
            <w:r>
              <w:rPr>
                <w:noProof/>
                <w:webHidden/>
              </w:rPr>
              <w:tab/>
            </w:r>
            <w:r>
              <w:rPr>
                <w:noProof/>
                <w:webHidden/>
              </w:rPr>
              <w:fldChar w:fldCharType="begin"/>
            </w:r>
            <w:r>
              <w:rPr>
                <w:noProof/>
                <w:webHidden/>
              </w:rPr>
              <w:instrText xml:space="preserve"> PAGEREF _Toc513507931 \h </w:instrText>
            </w:r>
            <w:r>
              <w:rPr>
                <w:noProof/>
                <w:webHidden/>
              </w:rPr>
            </w:r>
            <w:r>
              <w:rPr>
                <w:noProof/>
                <w:webHidden/>
              </w:rPr>
              <w:fldChar w:fldCharType="separate"/>
            </w:r>
            <w:r>
              <w:rPr>
                <w:noProof/>
                <w:webHidden/>
              </w:rPr>
              <w:t>35</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2" w:history="1">
            <w:r w:rsidRPr="00E005EA">
              <w:rPr>
                <w:rStyle w:val="af0"/>
                <w:rFonts w:eastAsiaTheme="majorEastAsia" w:cstheme="majorBidi"/>
                <w:b/>
                <w:noProof/>
              </w:rPr>
              <w:t>1.1.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Просмотр записей</w:t>
            </w:r>
            <w:r>
              <w:rPr>
                <w:noProof/>
                <w:webHidden/>
              </w:rPr>
              <w:tab/>
            </w:r>
            <w:r>
              <w:rPr>
                <w:noProof/>
                <w:webHidden/>
              </w:rPr>
              <w:fldChar w:fldCharType="begin"/>
            </w:r>
            <w:r>
              <w:rPr>
                <w:noProof/>
                <w:webHidden/>
              </w:rPr>
              <w:instrText xml:space="preserve"> PAGEREF _Toc513507932 \h </w:instrText>
            </w:r>
            <w:r>
              <w:rPr>
                <w:noProof/>
                <w:webHidden/>
              </w:rPr>
            </w:r>
            <w:r>
              <w:rPr>
                <w:noProof/>
                <w:webHidden/>
              </w:rPr>
              <w:fldChar w:fldCharType="separate"/>
            </w:r>
            <w:r>
              <w:rPr>
                <w:noProof/>
                <w:webHidden/>
              </w:rPr>
              <w:t>35</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3" w:history="1">
            <w:r w:rsidRPr="00E005EA">
              <w:rPr>
                <w:rStyle w:val="af0"/>
                <w:rFonts w:eastAsiaTheme="majorEastAsia" w:cstheme="majorBidi"/>
                <w:b/>
                <w:noProof/>
              </w:rPr>
              <w:t>1.2.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Добавление комментария</w:t>
            </w:r>
            <w:r>
              <w:rPr>
                <w:noProof/>
                <w:webHidden/>
              </w:rPr>
              <w:tab/>
            </w:r>
            <w:r>
              <w:rPr>
                <w:noProof/>
                <w:webHidden/>
              </w:rPr>
              <w:fldChar w:fldCharType="begin"/>
            </w:r>
            <w:r>
              <w:rPr>
                <w:noProof/>
                <w:webHidden/>
              </w:rPr>
              <w:instrText xml:space="preserve"> PAGEREF _Toc513507933 \h </w:instrText>
            </w:r>
            <w:r>
              <w:rPr>
                <w:noProof/>
                <w:webHidden/>
              </w:rPr>
            </w:r>
            <w:r>
              <w:rPr>
                <w:noProof/>
                <w:webHidden/>
              </w:rPr>
              <w:fldChar w:fldCharType="separate"/>
            </w:r>
            <w:r>
              <w:rPr>
                <w:noProof/>
                <w:webHidden/>
              </w:rPr>
              <w:t>35</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4" w:history="1">
            <w:r w:rsidRPr="00E005EA">
              <w:rPr>
                <w:rStyle w:val="af0"/>
                <w:rFonts w:eastAsiaTheme="majorEastAsia" w:cstheme="majorBidi"/>
                <w:b/>
                <w:noProof/>
              </w:rPr>
              <w:t>1.3.</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Обратная связь с администрацией</w:t>
            </w:r>
            <w:r>
              <w:rPr>
                <w:noProof/>
                <w:webHidden/>
              </w:rPr>
              <w:tab/>
            </w:r>
            <w:r>
              <w:rPr>
                <w:noProof/>
                <w:webHidden/>
              </w:rPr>
              <w:fldChar w:fldCharType="begin"/>
            </w:r>
            <w:r>
              <w:rPr>
                <w:noProof/>
                <w:webHidden/>
              </w:rPr>
              <w:instrText xml:space="preserve"> PAGEREF _Toc513507934 \h </w:instrText>
            </w:r>
            <w:r>
              <w:rPr>
                <w:noProof/>
                <w:webHidden/>
              </w:rPr>
            </w:r>
            <w:r>
              <w:rPr>
                <w:noProof/>
                <w:webHidden/>
              </w:rPr>
              <w:fldChar w:fldCharType="separate"/>
            </w:r>
            <w:r>
              <w:rPr>
                <w:noProof/>
                <w:webHidden/>
              </w:rPr>
              <w:t>35</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35" w:history="1">
            <w:r w:rsidRPr="00E005EA">
              <w:rPr>
                <w:rStyle w:val="af0"/>
                <w:rFonts w:eastAsiaTheme="majorEastAsia" w:cstheme="majorBidi"/>
                <w:b/>
                <w:noProof/>
              </w:rPr>
              <w:t>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Редакторская подсистема</w:t>
            </w:r>
            <w:r>
              <w:rPr>
                <w:noProof/>
                <w:webHidden/>
              </w:rPr>
              <w:tab/>
            </w:r>
            <w:r>
              <w:rPr>
                <w:noProof/>
                <w:webHidden/>
              </w:rPr>
              <w:fldChar w:fldCharType="begin"/>
            </w:r>
            <w:r>
              <w:rPr>
                <w:noProof/>
                <w:webHidden/>
              </w:rPr>
              <w:instrText xml:space="preserve"> PAGEREF _Toc513507935 \h </w:instrText>
            </w:r>
            <w:r>
              <w:rPr>
                <w:noProof/>
                <w:webHidden/>
              </w:rPr>
            </w:r>
            <w:r>
              <w:rPr>
                <w:noProof/>
                <w:webHidden/>
              </w:rPr>
              <w:fldChar w:fldCharType="separate"/>
            </w:r>
            <w:r>
              <w:rPr>
                <w:noProof/>
                <w:webHidden/>
              </w:rPr>
              <w:t>36</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6" w:history="1">
            <w:r w:rsidRPr="00E005EA">
              <w:rPr>
                <w:rStyle w:val="af0"/>
                <w:rFonts w:eastAsiaTheme="majorEastAsia" w:cstheme="majorBidi"/>
                <w:b/>
                <w:noProof/>
              </w:rPr>
              <w:t>2.1.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Добавление\редактирование\удаление записей</w:t>
            </w:r>
            <w:r>
              <w:rPr>
                <w:noProof/>
                <w:webHidden/>
              </w:rPr>
              <w:tab/>
            </w:r>
            <w:r>
              <w:rPr>
                <w:noProof/>
                <w:webHidden/>
              </w:rPr>
              <w:fldChar w:fldCharType="begin"/>
            </w:r>
            <w:r>
              <w:rPr>
                <w:noProof/>
                <w:webHidden/>
              </w:rPr>
              <w:instrText xml:space="preserve"> PAGEREF _Toc513507936 \h </w:instrText>
            </w:r>
            <w:r>
              <w:rPr>
                <w:noProof/>
                <w:webHidden/>
              </w:rPr>
            </w:r>
            <w:r>
              <w:rPr>
                <w:noProof/>
                <w:webHidden/>
              </w:rPr>
              <w:fldChar w:fldCharType="separate"/>
            </w:r>
            <w:r>
              <w:rPr>
                <w:noProof/>
                <w:webHidden/>
              </w:rPr>
              <w:t>36</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7" w:history="1">
            <w:r w:rsidRPr="00E005EA">
              <w:rPr>
                <w:rStyle w:val="af0"/>
                <w:rFonts w:eastAsiaTheme="majorEastAsia" w:cstheme="majorBidi"/>
                <w:b/>
                <w:noProof/>
              </w:rPr>
              <w:t>2.2.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Добавление\редактирование\удаление комментариев</w:t>
            </w:r>
            <w:r>
              <w:rPr>
                <w:noProof/>
                <w:webHidden/>
              </w:rPr>
              <w:tab/>
            </w:r>
            <w:r>
              <w:rPr>
                <w:noProof/>
                <w:webHidden/>
              </w:rPr>
              <w:fldChar w:fldCharType="begin"/>
            </w:r>
            <w:r>
              <w:rPr>
                <w:noProof/>
                <w:webHidden/>
              </w:rPr>
              <w:instrText xml:space="preserve"> PAGEREF _Toc513507937 \h </w:instrText>
            </w:r>
            <w:r>
              <w:rPr>
                <w:noProof/>
                <w:webHidden/>
              </w:rPr>
            </w:r>
            <w:r>
              <w:rPr>
                <w:noProof/>
                <w:webHidden/>
              </w:rPr>
              <w:fldChar w:fldCharType="separate"/>
            </w:r>
            <w:r>
              <w:rPr>
                <w:noProof/>
                <w:webHidden/>
              </w:rPr>
              <w:t>36</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38" w:history="1">
            <w:r w:rsidRPr="00E005EA">
              <w:rPr>
                <w:rStyle w:val="af0"/>
                <w:rFonts w:eastAsiaTheme="majorEastAsia" w:cstheme="majorBidi"/>
                <w:b/>
                <w:noProof/>
              </w:rPr>
              <w:t>3.</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Административная подсистема</w:t>
            </w:r>
            <w:r>
              <w:rPr>
                <w:noProof/>
                <w:webHidden/>
              </w:rPr>
              <w:tab/>
            </w:r>
            <w:r>
              <w:rPr>
                <w:noProof/>
                <w:webHidden/>
              </w:rPr>
              <w:fldChar w:fldCharType="begin"/>
            </w:r>
            <w:r>
              <w:rPr>
                <w:noProof/>
                <w:webHidden/>
              </w:rPr>
              <w:instrText xml:space="preserve"> PAGEREF _Toc513507938 \h </w:instrText>
            </w:r>
            <w:r>
              <w:rPr>
                <w:noProof/>
                <w:webHidden/>
              </w:rPr>
            </w:r>
            <w:r>
              <w:rPr>
                <w:noProof/>
                <w:webHidden/>
              </w:rPr>
              <w:fldChar w:fldCharType="separate"/>
            </w:r>
            <w:r>
              <w:rPr>
                <w:noProof/>
                <w:webHidden/>
              </w:rPr>
              <w:t>37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39" w:history="1">
            <w:r w:rsidRPr="00E005EA">
              <w:rPr>
                <w:rStyle w:val="af0"/>
                <w:rFonts w:eastAsiaTheme="majorEastAsia" w:cstheme="majorBidi"/>
                <w:b/>
                <w:noProof/>
              </w:rPr>
              <w:t>3.1.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Добавление\редактирование\удаление записей</w:t>
            </w:r>
            <w:r>
              <w:rPr>
                <w:noProof/>
                <w:webHidden/>
              </w:rPr>
              <w:tab/>
            </w:r>
            <w:r>
              <w:rPr>
                <w:noProof/>
                <w:webHidden/>
              </w:rPr>
              <w:fldChar w:fldCharType="begin"/>
            </w:r>
            <w:r>
              <w:rPr>
                <w:noProof/>
                <w:webHidden/>
              </w:rPr>
              <w:instrText xml:space="preserve"> PAGEREF _Toc513507939 \h </w:instrText>
            </w:r>
            <w:r>
              <w:rPr>
                <w:noProof/>
                <w:webHidden/>
              </w:rPr>
            </w:r>
            <w:r>
              <w:rPr>
                <w:noProof/>
                <w:webHidden/>
              </w:rPr>
              <w:fldChar w:fldCharType="separate"/>
            </w:r>
            <w:r>
              <w:rPr>
                <w:noProof/>
                <w:webHidden/>
              </w:rPr>
              <w:t>37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40" w:history="1">
            <w:r w:rsidRPr="00E005EA">
              <w:rPr>
                <w:rStyle w:val="af0"/>
                <w:rFonts w:eastAsiaTheme="majorEastAsia" w:cstheme="majorBidi"/>
                <w:b/>
                <w:noProof/>
              </w:rPr>
              <w:t>3.2.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Добавление\редактирование\удаление комментариев</w:t>
            </w:r>
            <w:r>
              <w:rPr>
                <w:noProof/>
                <w:webHidden/>
              </w:rPr>
              <w:tab/>
            </w:r>
            <w:r>
              <w:rPr>
                <w:noProof/>
                <w:webHidden/>
              </w:rPr>
              <w:fldChar w:fldCharType="begin"/>
            </w:r>
            <w:r>
              <w:rPr>
                <w:noProof/>
                <w:webHidden/>
              </w:rPr>
              <w:instrText xml:space="preserve"> PAGEREF _Toc513507940 \h </w:instrText>
            </w:r>
            <w:r>
              <w:rPr>
                <w:noProof/>
                <w:webHidden/>
              </w:rPr>
            </w:r>
            <w:r>
              <w:rPr>
                <w:noProof/>
                <w:webHidden/>
              </w:rPr>
              <w:fldChar w:fldCharType="separate"/>
            </w:r>
            <w:r>
              <w:rPr>
                <w:noProof/>
                <w:webHidden/>
              </w:rPr>
              <w:t>37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41" w:history="1">
            <w:r w:rsidRPr="00E005EA">
              <w:rPr>
                <w:rStyle w:val="af0"/>
                <w:rFonts w:eastAsiaTheme="majorEastAsia" w:cstheme="majorBidi"/>
                <w:b/>
                <w:noProof/>
              </w:rPr>
              <w:t>3.3.</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Настройка сайта</w:t>
            </w:r>
            <w:r>
              <w:rPr>
                <w:noProof/>
                <w:webHidden/>
              </w:rPr>
              <w:tab/>
            </w:r>
            <w:r>
              <w:rPr>
                <w:noProof/>
                <w:webHidden/>
              </w:rPr>
              <w:fldChar w:fldCharType="begin"/>
            </w:r>
            <w:r>
              <w:rPr>
                <w:noProof/>
                <w:webHidden/>
              </w:rPr>
              <w:instrText xml:space="preserve"> PAGEREF _Toc513507941 \h </w:instrText>
            </w:r>
            <w:r>
              <w:rPr>
                <w:noProof/>
                <w:webHidden/>
              </w:rPr>
            </w:r>
            <w:r>
              <w:rPr>
                <w:noProof/>
                <w:webHidden/>
              </w:rPr>
              <w:fldChar w:fldCharType="separate"/>
            </w:r>
            <w:r>
              <w:rPr>
                <w:noProof/>
                <w:webHidden/>
              </w:rPr>
              <w:t>37</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42" w:history="1">
            <w:r w:rsidRPr="00E005EA">
              <w:rPr>
                <w:rStyle w:val="af0"/>
                <w:rFonts w:eastAsiaTheme="majorEastAsia" w:cstheme="majorBidi"/>
                <w:b/>
                <w:noProof/>
              </w:rPr>
              <w:t>3.4.</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Обратная связь с пользователями сайта</w:t>
            </w:r>
            <w:r>
              <w:rPr>
                <w:noProof/>
                <w:webHidden/>
              </w:rPr>
              <w:tab/>
            </w:r>
            <w:r>
              <w:rPr>
                <w:noProof/>
                <w:webHidden/>
              </w:rPr>
              <w:fldChar w:fldCharType="begin"/>
            </w:r>
            <w:r>
              <w:rPr>
                <w:noProof/>
                <w:webHidden/>
              </w:rPr>
              <w:instrText xml:space="preserve"> PAGEREF _Toc513507942 \h </w:instrText>
            </w:r>
            <w:r>
              <w:rPr>
                <w:noProof/>
                <w:webHidden/>
              </w:rPr>
            </w:r>
            <w:r>
              <w:rPr>
                <w:noProof/>
                <w:webHidden/>
              </w:rPr>
              <w:fldChar w:fldCharType="separate"/>
            </w:r>
            <w:r>
              <w:rPr>
                <w:noProof/>
                <w:webHidden/>
              </w:rPr>
              <w:t>37</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43" w:history="1">
            <w:r w:rsidRPr="00E005EA">
              <w:rPr>
                <w:rStyle w:val="af0"/>
                <w:rFonts w:eastAsiaTheme="majorEastAsia" w:cstheme="majorBidi"/>
                <w:b/>
                <w:noProof/>
              </w:rPr>
              <w:t>Источники разработки</w:t>
            </w:r>
            <w:r>
              <w:rPr>
                <w:noProof/>
                <w:webHidden/>
              </w:rPr>
              <w:tab/>
            </w:r>
            <w:r>
              <w:rPr>
                <w:noProof/>
                <w:webHidden/>
              </w:rPr>
              <w:fldChar w:fldCharType="begin"/>
            </w:r>
            <w:r>
              <w:rPr>
                <w:noProof/>
                <w:webHidden/>
              </w:rPr>
              <w:instrText xml:space="preserve"> PAGEREF _Toc513507943 \h </w:instrText>
            </w:r>
            <w:r>
              <w:rPr>
                <w:noProof/>
                <w:webHidden/>
              </w:rPr>
            </w:r>
            <w:r>
              <w:rPr>
                <w:noProof/>
                <w:webHidden/>
              </w:rPr>
              <w:fldChar w:fldCharType="separate"/>
            </w:r>
            <w:r>
              <w:rPr>
                <w:noProof/>
                <w:webHidden/>
              </w:rPr>
              <w:t>38</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44" w:history="1">
            <w:r w:rsidRPr="00E005EA">
              <w:rPr>
                <w:rStyle w:val="af0"/>
                <w:rFonts w:eastAsiaTheme="majorEastAsia"/>
                <w:b/>
                <w:noProof/>
              </w:rPr>
              <w:t>Введение</w:t>
            </w:r>
            <w:r>
              <w:rPr>
                <w:noProof/>
                <w:webHidden/>
              </w:rPr>
              <w:tab/>
            </w:r>
            <w:r>
              <w:rPr>
                <w:noProof/>
                <w:webHidden/>
              </w:rPr>
              <w:fldChar w:fldCharType="begin"/>
            </w:r>
            <w:r>
              <w:rPr>
                <w:noProof/>
                <w:webHidden/>
              </w:rPr>
              <w:instrText xml:space="preserve"> PAGEREF _Toc513507944 \h </w:instrText>
            </w:r>
            <w:r>
              <w:rPr>
                <w:noProof/>
                <w:webHidden/>
              </w:rPr>
            </w:r>
            <w:r>
              <w:rPr>
                <w:noProof/>
                <w:webHidden/>
              </w:rPr>
              <w:fldChar w:fldCharType="separate"/>
            </w:r>
            <w:r>
              <w:rPr>
                <w:noProof/>
                <w:webHidden/>
              </w:rPr>
              <w:t>41</w:t>
            </w:r>
            <w:r>
              <w:rPr>
                <w:noProof/>
                <w:webHidden/>
              </w:rPr>
              <w:fldChar w:fldCharType="end"/>
            </w:r>
          </w:hyperlink>
        </w:p>
        <w:p w:rsidR="00FD58D3" w:rsidRDefault="00FD58D3">
          <w:pPr>
            <w:pStyle w:val="21"/>
            <w:tabs>
              <w:tab w:val="left" w:pos="880"/>
            </w:tabs>
            <w:rPr>
              <w:rFonts w:asciiTheme="minorHAnsi" w:eastAsiaTheme="minorEastAsia" w:hAnsiTheme="minorHAnsi" w:cstheme="minorBidi"/>
              <w:noProof/>
              <w:sz w:val="22"/>
              <w:szCs w:val="22"/>
            </w:rPr>
          </w:pPr>
          <w:hyperlink w:anchor="_Toc513507945" w:history="1">
            <w:r w:rsidRPr="00E005EA">
              <w:rPr>
                <w:rStyle w:val="af0"/>
                <w:rFonts w:eastAsiaTheme="majorEastAsia"/>
                <w:b/>
                <w:noProof/>
              </w:rPr>
              <w:t>1.</w:t>
            </w:r>
            <w:r>
              <w:rPr>
                <w:rFonts w:asciiTheme="minorHAnsi" w:eastAsiaTheme="minorEastAsia" w:hAnsiTheme="minorHAnsi" w:cstheme="minorBidi"/>
                <w:noProof/>
                <w:sz w:val="22"/>
                <w:szCs w:val="22"/>
              </w:rPr>
              <w:tab/>
            </w:r>
            <w:r w:rsidRPr="00E005EA">
              <w:rPr>
                <w:rStyle w:val="af0"/>
                <w:rFonts w:eastAsiaTheme="majorEastAsia"/>
                <w:b/>
                <w:noProof/>
              </w:rPr>
              <w:t>Технологический процесс «Деятельность АИС»</w:t>
            </w:r>
            <w:r>
              <w:rPr>
                <w:noProof/>
                <w:webHidden/>
              </w:rPr>
              <w:tab/>
            </w:r>
            <w:r>
              <w:rPr>
                <w:noProof/>
                <w:webHidden/>
              </w:rPr>
              <w:fldChar w:fldCharType="begin"/>
            </w:r>
            <w:r>
              <w:rPr>
                <w:noProof/>
                <w:webHidden/>
              </w:rPr>
              <w:instrText xml:space="preserve"> PAGEREF _Toc513507945 \h </w:instrText>
            </w:r>
            <w:r>
              <w:rPr>
                <w:noProof/>
                <w:webHidden/>
              </w:rPr>
            </w:r>
            <w:r>
              <w:rPr>
                <w:noProof/>
                <w:webHidden/>
              </w:rPr>
              <w:fldChar w:fldCharType="separate"/>
            </w:r>
            <w:r>
              <w:rPr>
                <w:noProof/>
                <w:webHidden/>
              </w:rPr>
              <w:t>42</w:t>
            </w:r>
            <w:r>
              <w:rPr>
                <w:noProof/>
                <w:webHidden/>
              </w:rPr>
              <w:fldChar w:fldCharType="end"/>
            </w:r>
          </w:hyperlink>
        </w:p>
        <w:p w:rsidR="00FD58D3" w:rsidRDefault="00FD58D3">
          <w:pPr>
            <w:pStyle w:val="33"/>
            <w:tabs>
              <w:tab w:val="left" w:pos="1320"/>
            </w:tabs>
            <w:rPr>
              <w:rFonts w:asciiTheme="minorHAnsi" w:eastAsiaTheme="minorEastAsia" w:hAnsiTheme="minorHAnsi" w:cstheme="minorBidi"/>
              <w:noProof/>
              <w:sz w:val="22"/>
              <w:szCs w:val="22"/>
            </w:rPr>
          </w:pPr>
          <w:hyperlink w:anchor="_Toc513507946" w:history="1">
            <w:r w:rsidRPr="00E005EA">
              <w:rPr>
                <w:rStyle w:val="af0"/>
                <w:rFonts w:eastAsiaTheme="majorEastAsia"/>
                <w:b/>
                <w:noProof/>
              </w:rPr>
              <w:t>1.1.</w:t>
            </w:r>
            <w:r>
              <w:rPr>
                <w:rFonts w:asciiTheme="minorHAnsi" w:eastAsiaTheme="minorEastAsia" w:hAnsiTheme="minorHAnsi" w:cstheme="minorBidi"/>
                <w:noProof/>
                <w:sz w:val="22"/>
                <w:szCs w:val="22"/>
              </w:rPr>
              <w:tab/>
            </w:r>
            <w:r w:rsidRPr="00E005EA">
              <w:rPr>
                <w:rStyle w:val="af0"/>
                <w:rFonts w:eastAsiaTheme="majorEastAsia"/>
                <w:b/>
                <w:noProof/>
              </w:rPr>
              <w:t>Технологический процесс «Деятельность пользователя сайта»</w:t>
            </w:r>
            <w:r>
              <w:rPr>
                <w:noProof/>
                <w:webHidden/>
              </w:rPr>
              <w:tab/>
            </w:r>
            <w:r>
              <w:rPr>
                <w:noProof/>
                <w:webHidden/>
              </w:rPr>
              <w:fldChar w:fldCharType="begin"/>
            </w:r>
            <w:r>
              <w:rPr>
                <w:noProof/>
                <w:webHidden/>
              </w:rPr>
              <w:instrText xml:space="preserve"> PAGEREF _Toc513507946 \h </w:instrText>
            </w:r>
            <w:r>
              <w:rPr>
                <w:noProof/>
                <w:webHidden/>
              </w:rPr>
            </w:r>
            <w:r>
              <w:rPr>
                <w:noProof/>
                <w:webHidden/>
              </w:rPr>
              <w:fldChar w:fldCharType="separate"/>
            </w:r>
            <w:r>
              <w:rPr>
                <w:noProof/>
                <w:webHidden/>
              </w:rPr>
              <w:t>42</w:t>
            </w:r>
            <w:r>
              <w:rPr>
                <w:noProof/>
                <w:webHidden/>
              </w:rPr>
              <w:fldChar w:fldCharType="end"/>
            </w:r>
          </w:hyperlink>
        </w:p>
        <w:p w:rsidR="00FD58D3" w:rsidRDefault="00FD58D3">
          <w:pPr>
            <w:pStyle w:val="21"/>
            <w:tabs>
              <w:tab w:val="left" w:pos="880"/>
            </w:tabs>
            <w:rPr>
              <w:rFonts w:asciiTheme="minorHAnsi" w:eastAsiaTheme="minorEastAsia" w:hAnsiTheme="minorHAnsi" w:cstheme="minorBidi"/>
              <w:noProof/>
              <w:sz w:val="22"/>
              <w:szCs w:val="22"/>
            </w:rPr>
          </w:pPr>
          <w:hyperlink w:anchor="_Toc513507947" w:history="1">
            <w:r w:rsidRPr="00E005EA">
              <w:rPr>
                <w:rStyle w:val="af0"/>
                <w:rFonts w:eastAsiaTheme="majorEastAsia"/>
                <w:b/>
                <w:noProof/>
              </w:rPr>
              <w:t>1.2.</w:t>
            </w:r>
            <w:r>
              <w:rPr>
                <w:rFonts w:asciiTheme="minorHAnsi" w:eastAsiaTheme="minorEastAsia" w:hAnsiTheme="minorHAnsi" w:cstheme="minorBidi"/>
                <w:noProof/>
                <w:sz w:val="22"/>
                <w:szCs w:val="22"/>
              </w:rPr>
              <w:tab/>
            </w:r>
            <w:r w:rsidRPr="00E005EA">
              <w:rPr>
                <w:rStyle w:val="af0"/>
                <w:rFonts w:eastAsiaTheme="majorEastAsia"/>
                <w:b/>
                <w:noProof/>
              </w:rPr>
              <w:t>Технологический процесс «Деятельность редактора сайта»</w:t>
            </w:r>
            <w:r>
              <w:rPr>
                <w:noProof/>
                <w:webHidden/>
              </w:rPr>
              <w:tab/>
            </w:r>
            <w:r>
              <w:rPr>
                <w:noProof/>
                <w:webHidden/>
              </w:rPr>
              <w:fldChar w:fldCharType="begin"/>
            </w:r>
            <w:r>
              <w:rPr>
                <w:noProof/>
                <w:webHidden/>
              </w:rPr>
              <w:instrText xml:space="preserve"> PAGEREF _Toc513507947 \h </w:instrText>
            </w:r>
            <w:r>
              <w:rPr>
                <w:noProof/>
                <w:webHidden/>
              </w:rPr>
            </w:r>
            <w:r>
              <w:rPr>
                <w:noProof/>
                <w:webHidden/>
              </w:rPr>
              <w:fldChar w:fldCharType="separate"/>
            </w:r>
            <w:r>
              <w:rPr>
                <w:noProof/>
                <w:webHidden/>
              </w:rPr>
              <w:t>43</w:t>
            </w:r>
            <w:r>
              <w:rPr>
                <w:noProof/>
                <w:webHidden/>
              </w:rPr>
              <w:fldChar w:fldCharType="end"/>
            </w:r>
          </w:hyperlink>
        </w:p>
        <w:p w:rsidR="00FD58D3" w:rsidRDefault="00FD58D3">
          <w:pPr>
            <w:pStyle w:val="21"/>
            <w:tabs>
              <w:tab w:val="left" w:pos="880"/>
            </w:tabs>
            <w:rPr>
              <w:rFonts w:asciiTheme="minorHAnsi" w:eastAsiaTheme="minorEastAsia" w:hAnsiTheme="minorHAnsi" w:cstheme="minorBidi"/>
              <w:noProof/>
              <w:sz w:val="22"/>
              <w:szCs w:val="22"/>
            </w:rPr>
          </w:pPr>
          <w:hyperlink w:anchor="_Toc513507948" w:history="1">
            <w:r w:rsidRPr="00E005EA">
              <w:rPr>
                <w:rStyle w:val="af0"/>
                <w:rFonts w:eastAsiaTheme="majorEastAsia"/>
                <w:b/>
                <w:noProof/>
              </w:rPr>
              <w:t>1.3.</w:t>
            </w:r>
            <w:r>
              <w:rPr>
                <w:rFonts w:asciiTheme="minorHAnsi" w:eastAsiaTheme="minorEastAsia" w:hAnsiTheme="minorHAnsi" w:cstheme="minorBidi"/>
                <w:noProof/>
                <w:sz w:val="22"/>
                <w:szCs w:val="22"/>
              </w:rPr>
              <w:tab/>
            </w:r>
            <w:r w:rsidRPr="00E005EA">
              <w:rPr>
                <w:rStyle w:val="af0"/>
                <w:rFonts w:eastAsiaTheme="majorEastAsia"/>
                <w:b/>
                <w:noProof/>
              </w:rPr>
              <w:t>Технологический процесс «Деятельность администратора сайта»</w:t>
            </w:r>
            <w:r>
              <w:rPr>
                <w:noProof/>
                <w:webHidden/>
              </w:rPr>
              <w:tab/>
            </w:r>
            <w:r>
              <w:rPr>
                <w:noProof/>
                <w:webHidden/>
              </w:rPr>
              <w:fldChar w:fldCharType="begin"/>
            </w:r>
            <w:r>
              <w:rPr>
                <w:noProof/>
                <w:webHidden/>
              </w:rPr>
              <w:instrText xml:space="preserve"> PAGEREF _Toc513507948 \h </w:instrText>
            </w:r>
            <w:r>
              <w:rPr>
                <w:noProof/>
                <w:webHidden/>
              </w:rPr>
            </w:r>
            <w:r>
              <w:rPr>
                <w:noProof/>
                <w:webHidden/>
              </w:rPr>
              <w:fldChar w:fldCharType="separate"/>
            </w:r>
            <w:r>
              <w:rPr>
                <w:noProof/>
                <w:webHidden/>
              </w:rPr>
              <w:t>45</w:t>
            </w:r>
            <w:r>
              <w:rPr>
                <w:noProof/>
                <w:webHidden/>
              </w:rPr>
              <w:fldChar w:fldCharType="end"/>
            </w:r>
          </w:hyperlink>
        </w:p>
        <w:p w:rsidR="00FD58D3" w:rsidRDefault="00FD58D3">
          <w:pPr>
            <w:pStyle w:val="21"/>
            <w:tabs>
              <w:tab w:val="left" w:pos="880"/>
            </w:tabs>
            <w:rPr>
              <w:rFonts w:asciiTheme="minorHAnsi" w:eastAsiaTheme="minorEastAsia" w:hAnsiTheme="minorHAnsi" w:cstheme="minorBidi"/>
              <w:noProof/>
              <w:sz w:val="22"/>
              <w:szCs w:val="22"/>
            </w:rPr>
          </w:pPr>
          <w:hyperlink w:anchor="_Toc513507949" w:history="1">
            <w:r w:rsidRPr="00E005EA">
              <w:rPr>
                <w:rStyle w:val="af0"/>
                <w:rFonts w:eastAsiaTheme="majorEastAsia"/>
                <w:b/>
                <w:noProof/>
              </w:rPr>
              <w:t>2.</w:t>
            </w:r>
            <w:r>
              <w:rPr>
                <w:rFonts w:asciiTheme="minorHAnsi" w:eastAsiaTheme="minorEastAsia" w:hAnsiTheme="minorHAnsi" w:cstheme="minorBidi"/>
                <w:noProof/>
                <w:sz w:val="22"/>
                <w:szCs w:val="22"/>
              </w:rPr>
              <w:tab/>
            </w:r>
            <w:r w:rsidRPr="00E005EA">
              <w:rPr>
                <w:rStyle w:val="af0"/>
                <w:rFonts w:eastAsiaTheme="majorEastAsia"/>
                <w:b/>
                <w:noProof/>
              </w:rPr>
              <w:t>Временной регламент функционирования веб-сайта</w:t>
            </w:r>
            <w:r>
              <w:rPr>
                <w:noProof/>
                <w:webHidden/>
              </w:rPr>
              <w:tab/>
            </w:r>
            <w:r>
              <w:rPr>
                <w:noProof/>
                <w:webHidden/>
              </w:rPr>
              <w:fldChar w:fldCharType="begin"/>
            </w:r>
            <w:r>
              <w:rPr>
                <w:noProof/>
                <w:webHidden/>
              </w:rPr>
              <w:instrText xml:space="preserve"> PAGEREF _Toc513507949 \h </w:instrText>
            </w:r>
            <w:r>
              <w:rPr>
                <w:noProof/>
                <w:webHidden/>
              </w:rPr>
            </w:r>
            <w:r>
              <w:rPr>
                <w:noProof/>
                <w:webHidden/>
              </w:rPr>
              <w:fldChar w:fldCharType="separate"/>
            </w:r>
            <w:r>
              <w:rPr>
                <w:noProof/>
                <w:webHidden/>
              </w:rPr>
              <w:t>50</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50" w:history="1">
            <w:r>
              <w:rPr>
                <w:noProof/>
                <w:webHidden/>
              </w:rPr>
              <w:tab/>
            </w:r>
            <w:r>
              <w:rPr>
                <w:noProof/>
                <w:webHidden/>
              </w:rPr>
              <w:fldChar w:fldCharType="begin"/>
            </w:r>
            <w:r>
              <w:rPr>
                <w:noProof/>
                <w:webHidden/>
              </w:rPr>
              <w:instrText xml:space="preserve"> PAGEREF _Toc513507950 \h </w:instrText>
            </w:r>
            <w:r>
              <w:rPr>
                <w:noProof/>
                <w:webHidden/>
              </w:rPr>
            </w:r>
            <w:r>
              <w:rPr>
                <w:noProof/>
                <w:webHidden/>
              </w:rPr>
              <w:fldChar w:fldCharType="separate"/>
            </w:r>
            <w:r>
              <w:rPr>
                <w:noProof/>
                <w:webHidden/>
              </w:rPr>
              <w:t>52</w:t>
            </w:r>
            <w:r>
              <w:rPr>
                <w:noProof/>
                <w:webHidden/>
              </w:rPr>
              <w:fldChar w:fldCharType="end"/>
            </w:r>
          </w:hyperlink>
        </w:p>
        <w:p w:rsidR="00FD58D3" w:rsidRDefault="00FD58D3">
          <w:pPr>
            <w:pStyle w:val="21"/>
            <w:rPr>
              <w:rFonts w:asciiTheme="minorHAnsi" w:eastAsiaTheme="minorEastAsia" w:hAnsiTheme="minorHAnsi" w:cstheme="minorBidi"/>
              <w:noProof/>
              <w:sz w:val="22"/>
              <w:szCs w:val="22"/>
            </w:rPr>
          </w:pPr>
          <w:hyperlink w:anchor="_Toc513507951" w:history="1">
            <w:r w:rsidRPr="00E005EA">
              <w:rPr>
                <w:rStyle w:val="af0"/>
                <w:rFonts w:eastAsiaTheme="majorEastAsia" w:cstheme="majorBidi"/>
                <w:b/>
                <w:noProof/>
              </w:rPr>
              <w:t>Введение</w:t>
            </w:r>
            <w:r>
              <w:rPr>
                <w:noProof/>
                <w:webHidden/>
              </w:rPr>
              <w:tab/>
            </w:r>
            <w:r>
              <w:rPr>
                <w:noProof/>
                <w:webHidden/>
              </w:rPr>
              <w:fldChar w:fldCharType="begin"/>
            </w:r>
            <w:r>
              <w:rPr>
                <w:noProof/>
                <w:webHidden/>
              </w:rPr>
              <w:instrText xml:space="preserve"> PAGEREF _Toc513507951 \h </w:instrText>
            </w:r>
            <w:r>
              <w:rPr>
                <w:noProof/>
                <w:webHidden/>
              </w:rPr>
            </w:r>
            <w:r>
              <w:rPr>
                <w:noProof/>
                <w:webHidden/>
              </w:rPr>
              <w:fldChar w:fldCharType="separate"/>
            </w:r>
            <w:r>
              <w:rPr>
                <w:noProof/>
                <w:webHidden/>
              </w:rPr>
              <w:t>53</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52" w:history="1">
            <w:r w:rsidRPr="00E005EA">
              <w:rPr>
                <w:rStyle w:val="af0"/>
                <w:rFonts w:eastAsiaTheme="majorEastAsia" w:cstheme="majorBidi"/>
                <w:b/>
                <w:noProof/>
              </w:rPr>
              <w:t>Введение</w:t>
            </w:r>
            <w:r>
              <w:rPr>
                <w:noProof/>
                <w:webHidden/>
              </w:rPr>
              <w:tab/>
            </w:r>
            <w:r>
              <w:rPr>
                <w:noProof/>
                <w:webHidden/>
              </w:rPr>
              <w:fldChar w:fldCharType="begin"/>
            </w:r>
            <w:r>
              <w:rPr>
                <w:noProof/>
                <w:webHidden/>
              </w:rPr>
              <w:instrText xml:space="preserve"> PAGEREF _Toc513507952 \h </w:instrText>
            </w:r>
            <w:r>
              <w:rPr>
                <w:noProof/>
                <w:webHidden/>
              </w:rPr>
            </w:r>
            <w:r>
              <w:rPr>
                <w:noProof/>
                <w:webHidden/>
              </w:rPr>
              <w:fldChar w:fldCharType="separate"/>
            </w:r>
            <w:r>
              <w:rPr>
                <w:noProof/>
                <w:webHidden/>
              </w:rPr>
              <w:t>62</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53" w:history="1">
            <w:r w:rsidRPr="00E005EA">
              <w:rPr>
                <w:rStyle w:val="af0"/>
                <w:rFonts w:eastAsiaTheme="majorEastAsia" w:cstheme="majorBidi"/>
                <w:b/>
                <w:noProof/>
              </w:rPr>
              <w:t>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Описание машинной информационной базы</w:t>
            </w:r>
            <w:r>
              <w:rPr>
                <w:noProof/>
                <w:webHidden/>
              </w:rPr>
              <w:tab/>
            </w:r>
            <w:r>
              <w:rPr>
                <w:noProof/>
                <w:webHidden/>
              </w:rPr>
              <w:fldChar w:fldCharType="begin"/>
            </w:r>
            <w:r>
              <w:rPr>
                <w:noProof/>
                <w:webHidden/>
              </w:rPr>
              <w:instrText xml:space="preserve"> PAGEREF _Toc513507953 \h </w:instrText>
            </w:r>
            <w:r>
              <w:rPr>
                <w:noProof/>
                <w:webHidden/>
              </w:rPr>
            </w:r>
            <w:r>
              <w:rPr>
                <w:noProof/>
                <w:webHidden/>
              </w:rPr>
              <w:fldChar w:fldCharType="separate"/>
            </w:r>
            <w:r>
              <w:rPr>
                <w:noProof/>
                <w:webHidden/>
              </w:rPr>
              <w:t>63</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54" w:history="1">
            <w:r w:rsidRPr="00E005EA">
              <w:rPr>
                <w:rStyle w:val="af0"/>
                <w:rFonts w:eastAsiaTheme="majorEastAsia" w:cstheme="majorBidi"/>
                <w:b/>
                <w:noProof/>
              </w:rPr>
              <w:t>1.1.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Логическая структура машинной информационной базы</w:t>
            </w:r>
            <w:r>
              <w:rPr>
                <w:noProof/>
                <w:webHidden/>
              </w:rPr>
              <w:tab/>
            </w:r>
            <w:r>
              <w:rPr>
                <w:noProof/>
                <w:webHidden/>
              </w:rPr>
              <w:fldChar w:fldCharType="begin"/>
            </w:r>
            <w:r>
              <w:rPr>
                <w:noProof/>
                <w:webHidden/>
              </w:rPr>
              <w:instrText xml:space="preserve"> PAGEREF _Toc513507954 \h </w:instrText>
            </w:r>
            <w:r>
              <w:rPr>
                <w:noProof/>
                <w:webHidden/>
              </w:rPr>
            </w:r>
            <w:r>
              <w:rPr>
                <w:noProof/>
                <w:webHidden/>
              </w:rPr>
              <w:fldChar w:fldCharType="separate"/>
            </w:r>
            <w:r>
              <w:rPr>
                <w:noProof/>
                <w:webHidden/>
              </w:rPr>
              <w:t>63</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55" w:history="1">
            <w:r w:rsidRPr="00E005EA">
              <w:rPr>
                <w:rStyle w:val="af0"/>
                <w:rFonts w:eastAsiaTheme="majorEastAsia" w:cstheme="majorBidi"/>
                <w:b/>
                <w:noProof/>
              </w:rPr>
              <w:t>1.2.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Физическая структура машинной информационной базы</w:t>
            </w:r>
            <w:r>
              <w:rPr>
                <w:noProof/>
                <w:webHidden/>
              </w:rPr>
              <w:tab/>
            </w:r>
            <w:r>
              <w:rPr>
                <w:noProof/>
                <w:webHidden/>
              </w:rPr>
              <w:fldChar w:fldCharType="begin"/>
            </w:r>
            <w:r>
              <w:rPr>
                <w:noProof/>
                <w:webHidden/>
              </w:rPr>
              <w:instrText xml:space="preserve"> PAGEREF _Toc513507955 \h </w:instrText>
            </w:r>
            <w:r>
              <w:rPr>
                <w:noProof/>
                <w:webHidden/>
              </w:rPr>
            </w:r>
            <w:r>
              <w:rPr>
                <w:noProof/>
                <w:webHidden/>
              </w:rPr>
              <w:fldChar w:fldCharType="separate"/>
            </w:r>
            <w:r>
              <w:rPr>
                <w:noProof/>
                <w:webHidden/>
              </w:rPr>
              <w:t>72</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56" w:history="1">
            <w:r w:rsidRPr="00E005EA">
              <w:rPr>
                <w:rStyle w:val="af0"/>
                <w:rFonts w:eastAsiaTheme="majorEastAsia" w:cstheme="majorBidi"/>
                <w:b/>
                <w:noProof/>
              </w:rPr>
              <w:t>1.3.</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Организация ведения машинной информационной базы</w:t>
            </w:r>
            <w:r>
              <w:rPr>
                <w:noProof/>
                <w:webHidden/>
              </w:rPr>
              <w:tab/>
            </w:r>
            <w:r>
              <w:rPr>
                <w:noProof/>
                <w:webHidden/>
              </w:rPr>
              <w:fldChar w:fldCharType="begin"/>
            </w:r>
            <w:r>
              <w:rPr>
                <w:noProof/>
                <w:webHidden/>
              </w:rPr>
              <w:instrText xml:space="preserve"> PAGEREF _Toc513507956 \h </w:instrText>
            </w:r>
            <w:r>
              <w:rPr>
                <w:noProof/>
                <w:webHidden/>
              </w:rPr>
            </w:r>
            <w:r>
              <w:rPr>
                <w:noProof/>
                <w:webHidden/>
              </w:rPr>
              <w:fldChar w:fldCharType="separate"/>
            </w:r>
            <w:r>
              <w:rPr>
                <w:noProof/>
                <w:webHidden/>
              </w:rPr>
              <w:t>72</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57" w:history="1">
            <w:r w:rsidRPr="00E005EA">
              <w:rPr>
                <w:rStyle w:val="af0"/>
                <w:rFonts w:eastAsiaTheme="majorEastAsia" w:cstheme="majorBidi"/>
                <w:b/>
                <w:noProof/>
              </w:rPr>
              <w:t>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Описание внемашинной информационной базы</w:t>
            </w:r>
            <w:r>
              <w:rPr>
                <w:noProof/>
                <w:webHidden/>
              </w:rPr>
              <w:tab/>
            </w:r>
            <w:r>
              <w:rPr>
                <w:noProof/>
                <w:webHidden/>
              </w:rPr>
              <w:fldChar w:fldCharType="begin"/>
            </w:r>
            <w:r>
              <w:rPr>
                <w:noProof/>
                <w:webHidden/>
              </w:rPr>
              <w:instrText xml:space="preserve"> PAGEREF _Toc513507957 \h </w:instrText>
            </w:r>
            <w:r>
              <w:rPr>
                <w:noProof/>
                <w:webHidden/>
              </w:rPr>
            </w:r>
            <w:r>
              <w:rPr>
                <w:noProof/>
                <w:webHidden/>
              </w:rPr>
              <w:fldChar w:fldCharType="separate"/>
            </w:r>
            <w:r>
              <w:rPr>
                <w:noProof/>
                <w:webHidden/>
              </w:rPr>
              <w:t>73</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58" w:history="1">
            <w:r w:rsidRPr="00E005EA">
              <w:rPr>
                <w:rStyle w:val="af0"/>
                <w:rFonts w:eastAsiaTheme="majorEastAsia" w:cstheme="majorBidi"/>
                <w:b/>
                <w:noProof/>
              </w:rPr>
              <w:t>2.1.</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Логическая структура внемашинной информационной базы</w:t>
            </w:r>
            <w:r>
              <w:rPr>
                <w:noProof/>
                <w:webHidden/>
              </w:rPr>
              <w:tab/>
            </w:r>
            <w:r>
              <w:rPr>
                <w:noProof/>
                <w:webHidden/>
              </w:rPr>
              <w:fldChar w:fldCharType="begin"/>
            </w:r>
            <w:r>
              <w:rPr>
                <w:noProof/>
                <w:webHidden/>
              </w:rPr>
              <w:instrText xml:space="preserve"> PAGEREF _Toc513507958 \h </w:instrText>
            </w:r>
            <w:r>
              <w:rPr>
                <w:noProof/>
                <w:webHidden/>
              </w:rPr>
            </w:r>
            <w:r>
              <w:rPr>
                <w:noProof/>
                <w:webHidden/>
              </w:rPr>
              <w:fldChar w:fldCharType="separate"/>
            </w:r>
            <w:r>
              <w:rPr>
                <w:noProof/>
                <w:webHidden/>
              </w:rPr>
              <w:t>73</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59" w:history="1">
            <w:r w:rsidRPr="00E005EA">
              <w:rPr>
                <w:rStyle w:val="af0"/>
                <w:rFonts w:eastAsiaTheme="majorEastAsia" w:cstheme="majorBidi"/>
                <w:b/>
                <w:noProof/>
              </w:rPr>
              <w:t>2.2.</w:t>
            </w:r>
            <w:r>
              <w:rPr>
                <w:rFonts w:asciiTheme="minorHAnsi" w:eastAsiaTheme="minorEastAsia" w:hAnsiTheme="minorHAnsi" w:cstheme="minorBidi"/>
                <w:caps w:val="0"/>
                <w:noProof/>
                <w:sz w:val="22"/>
                <w:szCs w:val="22"/>
              </w:rPr>
              <w:tab/>
            </w:r>
            <w:r w:rsidRPr="00E005EA">
              <w:rPr>
                <w:rStyle w:val="af0"/>
                <w:rFonts w:eastAsiaTheme="majorEastAsia" w:cstheme="majorBidi"/>
                <w:b/>
                <w:noProof/>
              </w:rPr>
              <w:t>Организация ведения внемашинной информационной базы</w:t>
            </w:r>
            <w:r>
              <w:rPr>
                <w:noProof/>
                <w:webHidden/>
              </w:rPr>
              <w:tab/>
            </w:r>
            <w:r>
              <w:rPr>
                <w:noProof/>
                <w:webHidden/>
              </w:rPr>
              <w:fldChar w:fldCharType="begin"/>
            </w:r>
            <w:r>
              <w:rPr>
                <w:noProof/>
                <w:webHidden/>
              </w:rPr>
              <w:instrText xml:space="preserve"> PAGEREF _Toc513507959 \h </w:instrText>
            </w:r>
            <w:r>
              <w:rPr>
                <w:noProof/>
                <w:webHidden/>
              </w:rPr>
            </w:r>
            <w:r>
              <w:rPr>
                <w:noProof/>
                <w:webHidden/>
              </w:rPr>
              <w:fldChar w:fldCharType="separate"/>
            </w:r>
            <w:r>
              <w:rPr>
                <w:noProof/>
                <w:webHidden/>
              </w:rPr>
              <w:t>74</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60" w:history="1">
            <w:r w:rsidRPr="00E005EA">
              <w:rPr>
                <w:rStyle w:val="af0"/>
                <w:rFonts w:eastAsiaTheme="majorEastAsia"/>
                <w:b/>
                <w:noProof/>
              </w:rPr>
              <w:t>Введение</w:t>
            </w:r>
            <w:r>
              <w:rPr>
                <w:noProof/>
                <w:webHidden/>
              </w:rPr>
              <w:tab/>
            </w:r>
            <w:r>
              <w:rPr>
                <w:noProof/>
                <w:webHidden/>
              </w:rPr>
              <w:fldChar w:fldCharType="begin"/>
            </w:r>
            <w:r>
              <w:rPr>
                <w:noProof/>
                <w:webHidden/>
              </w:rPr>
              <w:instrText xml:space="preserve"> PAGEREF _Toc513507960 \h </w:instrText>
            </w:r>
            <w:r>
              <w:rPr>
                <w:noProof/>
                <w:webHidden/>
              </w:rPr>
            </w:r>
            <w:r>
              <w:rPr>
                <w:noProof/>
                <w:webHidden/>
              </w:rPr>
              <w:fldChar w:fldCharType="separate"/>
            </w:r>
            <w:r>
              <w:rPr>
                <w:noProof/>
                <w:webHidden/>
              </w:rPr>
              <w:t>77</w:t>
            </w:r>
            <w:r>
              <w:rPr>
                <w:noProof/>
                <w:webHidden/>
              </w:rPr>
              <w:fldChar w:fldCharType="end"/>
            </w:r>
          </w:hyperlink>
        </w:p>
        <w:p w:rsidR="00FD58D3" w:rsidRDefault="00FD58D3">
          <w:pPr>
            <w:pStyle w:val="11"/>
            <w:tabs>
              <w:tab w:val="left" w:pos="567"/>
            </w:tabs>
            <w:rPr>
              <w:rFonts w:asciiTheme="minorHAnsi" w:eastAsiaTheme="minorEastAsia" w:hAnsiTheme="minorHAnsi" w:cstheme="minorBidi"/>
              <w:caps w:val="0"/>
              <w:noProof/>
              <w:sz w:val="22"/>
              <w:szCs w:val="22"/>
            </w:rPr>
          </w:pPr>
          <w:hyperlink w:anchor="_Toc513507961" w:history="1">
            <w:r w:rsidRPr="00E005EA">
              <w:rPr>
                <w:rStyle w:val="af0"/>
                <w:rFonts w:eastAsiaTheme="majorEastAsia"/>
                <w:b/>
                <w:noProof/>
              </w:rPr>
              <w:t>1.</w:t>
            </w:r>
            <w:r>
              <w:rPr>
                <w:rFonts w:asciiTheme="minorHAnsi" w:eastAsiaTheme="minorEastAsia" w:hAnsiTheme="minorHAnsi" w:cstheme="minorBidi"/>
                <w:caps w:val="0"/>
                <w:noProof/>
                <w:sz w:val="22"/>
                <w:szCs w:val="22"/>
              </w:rPr>
              <w:tab/>
            </w:r>
            <w:r w:rsidRPr="00E005EA">
              <w:rPr>
                <w:rStyle w:val="af0"/>
                <w:rFonts w:eastAsiaTheme="majorEastAsia"/>
                <w:b/>
                <w:noProof/>
              </w:rPr>
              <w:t>Структура комплекса технических средств</w:t>
            </w:r>
            <w:r>
              <w:rPr>
                <w:noProof/>
                <w:webHidden/>
              </w:rPr>
              <w:tab/>
            </w:r>
            <w:r>
              <w:rPr>
                <w:noProof/>
                <w:webHidden/>
              </w:rPr>
              <w:fldChar w:fldCharType="begin"/>
            </w:r>
            <w:r>
              <w:rPr>
                <w:noProof/>
                <w:webHidden/>
              </w:rPr>
              <w:instrText xml:space="preserve"> PAGEREF _Toc513507961 \h </w:instrText>
            </w:r>
            <w:r>
              <w:rPr>
                <w:noProof/>
                <w:webHidden/>
              </w:rPr>
            </w:r>
            <w:r>
              <w:rPr>
                <w:noProof/>
                <w:webHidden/>
              </w:rPr>
              <w:fldChar w:fldCharType="separate"/>
            </w:r>
            <w:r>
              <w:rPr>
                <w:noProof/>
                <w:webHidden/>
              </w:rPr>
              <w:t>78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62" w:history="1">
            <w:r w:rsidRPr="00E005EA">
              <w:rPr>
                <w:rStyle w:val="af0"/>
                <w:rFonts w:eastAsiaTheme="majorEastAsia"/>
                <w:b/>
                <w:noProof/>
              </w:rPr>
              <w:t>1.1.</w:t>
            </w:r>
            <w:r>
              <w:rPr>
                <w:rFonts w:asciiTheme="minorHAnsi" w:eastAsiaTheme="minorEastAsia" w:hAnsiTheme="minorHAnsi" w:cstheme="minorBidi"/>
                <w:caps w:val="0"/>
                <w:noProof/>
                <w:sz w:val="22"/>
                <w:szCs w:val="22"/>
              </w:rPr>
              <w:tab/>
            </w:r>
            <w:r w:rsidRPr="00E005EA">
              <w:rPr>
                <w:rStyle w:val="af0"/>
                <w:rFonts w:eastAsiaTheme="majorEastAsia"/>
                <w:b/>
                <w:noProof/>
              </w:rPr>
              <w:t>Схема структуры технических средств</w:t>
            </w:r>
            <w:r>
              <w:rPr>
                <w:noProof/>
                <w:webHidden/>
              </w:rPr>
              <w:tab/>
            </w:r>
            <w:r>
              <w:rPr>
                <w:noProof/>
                <w:webHidden/>
              </w:rPr>
              <w:fldChar w:fldCharType="begin"/>
            </w:r>
            <w:r>
              <w:rPr>
                <w:noProof/>
                <w:webHidden/>
              </w:rPr>
              <w:instrText xml:space="preserve"> PAGEREF _Toc513507962 \h </w:instrText>
            </w:r>
            <w:r>
              <w:rPr>
                <w:noProof/>
                <w:webHidden/>
              </w:rPr>
            </w:r>
            <w:r>
              <w:rPr>
                <w:noProof/>
                <w:webHidden/>
              </w:rPr>
              <w:fldChar w:fldCharType="separate"/>
            </w:r>
            <w:r>
              <w:rPr>
                <w:noProof/>
                <w:webHidden/>
              </w:rPr>
              <w:t>78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63" w:history="1">
            <w:r w:rsidRPr="00E005EA">
              <w:rPr>
                <w:rStyle w:val="af0"/>
                <w:rFonts w:eastAsiaTheme="majorEastAsia"/>
                <w:b/>
                <w:noProof/>
              </w:rPr>
              <w:t>1.2.</w:t>
            </w:r>
            <w:r>
              <w:rPr>
                <w:rFonts w:asciiTheme="minorHAnsi" w:eastAsiaTheme="minorEastAsia" w:hAnsiTheme="minorHAnsi" w:cstheme="minorBidi"/>
                <w:caps w:val="0"/>
                <w:noProof/>
                <w:sz w:val="22"/>
                <w:szCs w:val="22"/>
              </w:rPr>
              <w:tab/>
            </w:r>
            <w:r w:rsidRPr="00E005EA">
              <w:rPr>
                <w:rStyle w:val="af0"/>
                <w:rFonts w:eastAsiaTheme="majorEastAsia"/>
                <w:b/>
                <w:noProof/>
              </w:rPr>
              <w:t>Описания функционирования КТС</w:t>
            </w:r>
            <w:r>
              <w:rPr>
                <w:noProof/>
                <w:webHidden/>
              </w:rPr>
              <w:tab/>
            </w:r>
            <w:r>
              <w:rPr>
                <w:noProof/>
                <w:webHidden/>
              </w:rPr>
              <w:fldChar w:fldCharType="begin"/>
            </w:r>
            <w:r>
              <w:rPr>
                <w:noProof/>
                <w:webHidden/>
              </w:rPr>
              <w:instrText xml:space="preserve"> PAGEREF _Toc513507963 \h </w:instrText>
            </w:r>
            <w:r>
              <w:rPr>
                <w:noProof/>
                <w:webHidden/>
              </w:rPr>
            </w:r>
            <w:r>
              <w:rPr>
                <w:noProof/>
                <w:webHidden/>
              </w:rPr>
              <w:fldChar w:fldCharType="separate"/>
            </w:r>
            <w:r>
              <w:rPr>
                <w:noProof/>
                <w:webHidden/>
              </w:rPr>
              <w:t>78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64" w:history="1">
            <w:r w:rsidRPr="00E005EA">
              <w:rPr>
                <w:rStyle w:val="af0"/>
                <w:rFonts w:eastAsiaTheme="majorEastAsia"/>
                <w:b/>
                <w:noProof/>
              </w:rPr>
              <w:t>1.3.</w:t>
            </w:r>
            <w:r>
              <w:rPr>
                <w:rFonts w:asciiTheme="minorHAnsi" w:eastAsiaTheme="minorEastAsia" w:hAnsiTheme="minorHAnsi" w:cstheme="minorBidi"/>
                <w:caps w:val="0"/>
                <w:noProof/>
                <w:sz w:val="22"/>
                <w:szCs w:val="22"/>
              </w:rPr>
              <w:tab/>
            </w:r>
            <w:r w:rsidRPr="00E005EA">
              <w:rPr>
                <w:rStyle w:val="af0"/>
                <w:rFonts w:eastAsiaTheme="majorEastAsia"/>
                <w:b/>
                <w:noProof/>
              </w:rPr>
              <w:t>Конфигурация комплекса технических средств</w:t>
            </w:r>
            <w:r>
              <w:rPr>
                <w:noProof/>
                <w:webHidden/>
              </w:rPr>
              <w:tab/>
            </w:r>
            <w:r>
              <w:rPr>
                <w:noProof/>
                <w:webHidden/>
              </w:rPr>
              <w:fldChar w:fldCharType="begin"/>
            </w:r>
            <w:r>
              <w:rPr>
                <w:noProof/>
                <w:webHidden/>
              </w:rPr>
              <w:instrText xml:space="preserve"> PAGEREF _Toc513507964 \h </w:instrText>
            </w:r>
            <w:r>
              <w:rPr>
                <w:noProof/>
                <w:webHidden/>
              </w:rPr>
            </w:r>
            <w:r>
              <w:rPr>
                <w:noProof/>
                <w:webHidden/>
              </w:rPr>
              <w:fldChar w:fldCharType="separate"/>
            </w:r>
            <w:r>
              <w:rPr>
                <w:noProof/>
                <w:webHidden/>
              </w:rPr>
              <w:t>78</w:t>
            </w:r>
            <w:r>
              <w:rPr>
                <w:noProof/>
                <w:webHidden/>
              </w:rPr>
              <w:fldChar w:fldCharType="end"/>
            </w:r>
          </w:hyperlink>
        </w:p>
        <w:p w:rsidR="00FD58D3" w:rsidRDefault="00FD58D3">
          <w:pPr>
            <w:pStyle w:val="11"/>
            <w:tabs>
              <w:tab w:val="left" w:pos="880"/>
            </w:tabs>
            <w:rPr>
              <w:rFonts w:asciiTheme="minorHAnsi" w:eastAsiaTheme="minorEastAsia" w:hAnsiTheme="minorHAnsi" w:cstheme="minorBidi"/>
              <w:caps w:val="0"/>
              <w:noProof/>
              <w:sz w:val="22"/>
              <w:szCs w:val="22"/>
            </w:rPr>
          </w:pPr>
          <w:hyperlink w:anchor="_Toc513507965" w:history="1">
            <w:r w:rsidRPr="00E005EA">
              <w:rPr>
                <w:rStyle w:val="af0"/>
                <w:rFonts w:eastAsiaTheme="majorEastAsia"/>
                <w:b/>
                <w:noProof/>
              </w:rPr>
              <w:t>1.4.</w:t>
            </w:r>
            <w:r>
              <w:rPr>
                <w:rFonts w:asciiTheme="minorHAnsi" w:eastAsiaTheme="minorEastAsia" w:hAnsiTheme="minorHAnsi" w:cstheme="minorBidi"/>
                <w:caps w:val="0"/>
                <w:noProof/>
                <w:sz w:val="22"/>
                <w:szCs w:val="22"/>
              </w:rPr>
              <w:tab/>
            </w:r>
            <w:r w:rsidRPr="00E005EA">
              <w:rPr>
                <w:rStyle w:val="af0"/>
                <w:rFonts w:eastAsiaTheme="majorEastAsia"/>
                <w:b/>
                <w:noProof/>
              </w:rPr>
              <w:t>Аппаратура передачи данных</w:t>
            </w:r>
            <w:r>
              <w:rPr>
                <w:noProof/>
                <w:webHidden/>
              </w:rPr>
              <w:tab/>
            </w:r>
            <w:r>
              <w:rPr>
                <w:noProof/>
                <w:webHidden/>
              </w:rPr>
              <w:fldChar w:fldCharType="begin"/>
            </w:r>
            <w:r>
              <w:rPr>
                <w:noProof/>
                <w:webHidden/>
              </w:rPr>
              <w:instrText xml:space="preserve"> PAGEREF _Toc513507965 \h </w:instrText>
            </w:r>
            <w:r>
              <w:rPr>
                <w:noProof/>
                <w:webHidden/>
              </w:rPr>
            </w:r>
            <w:r>
              <w:rPr>
                <w:noProof/>
                <w:webHidden/>
              </w:rPr>
              <w:fldChar w:fldCharType="separate"/>
            </w:r>
            <w:r>
              <w:rPr>
                <w:noProof/>
                <w:webHidden/>
              </w:rPr>
              <w:t>78</w:t>
            </w:r>
            <w:r>
              <w:rPr>
                <w:noProof/>
                <w:webHidden/>
              </w:rPr>
              <w:fldChar w:fldCharType="end"/>
            </w:r>
          </w:hyperlink>
        </w:p>
        <w:p w:rsidR="00FD58D3" w:rsidRDefault="00FD58D3">
          <w:pPr>
            <w:pStyle w:val="11"/>
            <w:rPr>
              <w:rFonts w:asciiTheme="minorHAnsi" w:eastAsiaTheme="minorEastAsia" w:hAnsiTheme="minorHAnsi" w:cstheme="minorBidi"/>
              <w:caps w:val="0"/>
              <w:noProof/>
              <w:sz w:val="22"/>
              <w:szCs w:val="22"/>
            </w:rPr>
          </w:pPr>
          <w:hyperlink w:anchor="_Toc513507966" w:history="1">
            <w:r w:rsidRPr="00E005EA">
              <w:rPr>
                <w:rStyle w:val="af0"/>
                <w:rFonts w:eastAsiaTheme="majorEastAsia"/>
                <w:b/>
                <w:noProof/>
              </w:rPr>
              <w:t>Приложение А</w:t>
            </w:r>
            <w:r>
              <w:rPr>
                <w:noProof/>
                <w:webHidden/>
              </w:rPr>
              <w:tab/>
            </w:r>
            <w:r>
              <w:rPr>
                <w:noProof/>
                <w:webHidden/>
              </w:rPr>
              <w:fldChar w:fldCharType="begin"/>
            </w:r>
            <w:r>
              <w:rPr>
                <w:noProof/>
                <w:webHidden/>
              </w:rPr>
              <w:instrText xml:space="preserve"> PAGEREF _Toc513507966 \h </w:instrText>
            </w:r>
            <w:r>
              <w:rPr>
                <w:noProof/>
                <w:webHidden/>
              </w:rPr>
            </w:r>
            <w:r>
              <w:rPr>
                <w:noProof/>
                <w:webHidden/>
              </w:rPr>
              <w:fldChar w:fldCharType="separate"/>
            </w:r>
            <w:r>
              <w:rPr>
                <w:noProof/>
                <w:webHidden/>
              </w:rPr>
              <w:t>79</w:t>
            </w:r>
            <w:r>
              <w:rPr>
                <w:noProof/>
                <w:webHidden/>
              </w:rPr>
              <w:fldChar w:fldCharType="end"/>
            </w:r>
          </w:hyperlink>
        </w:p>
        <w:p w:rsidR="001D0969" w:rsidRPr="001D0969" w:rsidRDefault="001D0969" w:rsidP="001D0969">
          <w:pPr>
            <w:tabs>
              <w:tab w:val="right" w:leader="dot" w:pos="9345"/>
            </w:tabs>
            <w:spacing w:after="100" w:line="360" w:lineRule="auto"/>
            <w:jc w:val="both"/>
            <w:rPr>
              <w:rFonts w:asciiTheme="minorHAnsi" w:eastAsiaTheme="minorEastAsia" w:hAnsiTheme="minorHAnsi" w:cstheme="minorBidi"/>
              <w:noProof/>
              <w:sz w:val="22"/>
              <w:szCs w:val="22"/>
            </w:rPr>
          </w:pPr>
          <w:r w:rsidRPr="001D0969">
            <w:rPr>
              <w:rFonts w:eastAsia="Calibri"/>
              <w:b/>
              <w:bCs/>
              <w:sz w:val="28"/>
              <w:szCs w:val="20"/>
            </w:rPr>
            <w:fldChar w:fldCharType="end"/>
          </w:r>
        </w:p>
      </w:sdtContent>
    </w:sdt>
    <w:p w:rsidR="00505DF2" w:rsidRDefault="00505DF2" w:rsidP="001D0969">
      <w:pPr>
        <w:rPr>
          <w:rFonts w:eastAsiaTheme="majorEastAsia" w:cstheme="majorBidi"/>
          <w:b/>
          <w:sz w:val="28"/>
          <w:szCs w:val="26"/>
        </w:rPr>
      </w:pPr>
    </w:p>
    <w:p w:rsidR="00505DF2" w:rsidRDefault="00505DF2" w:rsidP="001D0969">
      <w:pPr>
        <w:rPr>
          <w:rFonts w:eastAsiaTheme="majorEastAsia" w:cstheme="majorBidi"/>
          <w:b/>
          <w:sz w:val="28"/>
          <w:szCs w:val="26"/>
        </w:rPr>
      </w:pPr>
    </w:p>
    <w:p w:rsidR="00505DF2" w:rsidRDefault="00505DF2" w:rsidP="001D0969">
      <w:pPr>
        <w:rPr>
          <w:rFonts w:eastAsiaTheme="majorEastAsia" w:cstheme="majorBidi"/>
          <w:b/>
          <w:sz w:val="28"/>
          <w:szCs w:val="26"/>
        </w:rPr>
      </w:pPr>
    </w:p>
    <w:p w:rsidR="00505DF2" w:rsidRDefault="00505DF2" w:rsidP="001D0969">
      <w:pPr>
        <w:rPr>
          <w:rFonts w:eastAsiaTheme="majorEastAsia" w:cstheme="majorBidi"/>
          <w:b/>
          <w:sz w:val="28"/>
          <w:szCs w:val="26"/>
        </w:rPr>
      </w:pPr>
    </w:p>
    <w:p w:rsidR="00505DF2" w:rsidRDefault="00B70336" w:rsidP="001D0969">
      <w:pPr>
        <w:rPr>
          <w:rFonts w:eastAsiaTheme="majorEastAsia" w:cstheme="majorBidi"/>
          <w:b/>
          <w:sz w:val="28"/>
          <w:szCs w:val="26"/>
        </w:rPr>
      </w:pPr>
      <w:r w:rsidRPr="00B70336">
        <w:rPr>
          <w:rFonts w:eastAsiaTheme="majorEastAsia" w:cstheme="majorBidi"/>
          <w:b/>
          <w:noProof/>
          <w:sz w:val="28"/>
          <w:szCs w:val="26"/>
        </w:rPr>
        <mc:AlternateContent>
          <mc:Choice Requires="wpg">
            <w:drawing>
              <wp:anchor distT="0" distB="0" distL="114300" distR="114300" simplePos="0" relativeHeight="251661312" behindDoc="0" locked="1" layoutInCell="0" allowOverlap="1" wp14:anchorId="61FE5F13" wp14:editId="76924ACB">
                <wp:simplePos x="0" y="0"/>
                <wp:positionH relativeFrom="page">
                  <wp:posOffset>252095</wp:posOffset>
                </wp:positionH>
                <wp:positionV relativeFrom="page">
                  <wp:posOffset>252095</wp:posOffset>
                </wp:positionV>
                <wp:extent cx="467995" cy="10188575"/>
                <wp:effectExtent l="13970" t="13970" r="13335" b="17780"/>
                <wp:wrapNone/>
                <wp:docPr id="3573" name="Группа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574" name="Rectangle 273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5" name="Line 273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6" name="Line 273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7" name="Text Box 273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578" name="Text Box 273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579" name="Rectangle 273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0" name="Line 273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1" name="Line 274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2" name="Line 274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3" name="Line 274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4" name="Line 274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5" name="Text Box 274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586" name="Text Box 274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587" name="Text Box 274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588" name="Text Box 274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589" name="Text Box 274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590" name="Text Box 274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591" name="Text Box 275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592" name="Text Box 275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593" name="Text Box 275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594" name="Text Box 275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E5F13" id="Группа 3573" o:spid="_x0000_s1026" style="position:absolute;margin-left:19.85pt;margin-top:19.85pt;width:36.85pt;height:802.25pt;z-index:25166131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" o:allowincell="f">
                <v:rect id="Rectangle 2733" o:spid="_x0000_s1027"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GMsYA&#10;AADdAAAADwAAAGRycy9kb3ducmV2LnhtbESP0WrCQBRE3wv+w3IF3+rGttqaZiNREPokbfQDLtnb&#10;JJi9G7Nrkvr1bqHQx2FmzjDJZjSN6KlztWUFi3kEgriwuuZSwem4f3wD4TyyxsYyKfghB5t08pBg&#10;rO3AX9TnvhQBwi5GBZX3bSylKyoy6Oa2JQ7et+0M+iC7UuoOhwA3jXyKopU0WHNYqLClXUXFOb8a&#10;BWc/9oeszG/79Wm7Lj632XC9ZErNpmP2DsLT6P/Df+0PreB5+foCv2/CE5D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nGMsYAAADdAAAADwAAAAAAAAAAAAAAAACYAgAAZHJz&#10;L2Rvd25yZXYueG1sUEsFBgAAAAAEAAQA9QAAAIsDAAAAAA==&#10;" filled="f" strokeweight="2pt"/>
                <v:line id="Line 2734" o:spid="_x0000_s1028"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fFAcQAAADdAAAADwAAAGRycy9kb3ducmV2LnhtbESPT4vCMBTE74LfITxhb5ruSt2laxQR&#10;Kt7E6sXba/P6B5uX0mS1++2NIHgcZuY3zHI9mFbcqHeNZQWfswgEcWF1w5WC8ymd/oBwHllja5kU&#10;/JOD9Wo8WmKi7Z2PdMt8JQKEXYIKau+7REpX1GTQzWxHHLzS9gZ9kH0ldY/3ADet/IqihTTYcFio&#10;saNtTcU1+zMKrpdznO4OW31qs43Oq9Rf8lIr9TEZNr8gPA3+HX6191rBPP6O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t8UBxAAAAN0AAAAPAAAAAAAAAAAA&#10;AAAAAKECAABkcnMvZG93bnJldi54bWxQSwUGAAAAAAQABAD5AAAAkgMAAAAA&#10;" strokeweight="2pt"/>
                <v:line id="Line 2735" o:spid="_x0000_s1029"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bdsQAAADdAAAADwAAAGRycy9kb3ducmV2LnhtbESPT4vCMBTE78J+h/CEvWnqLurSbRQR&#10;KnsTWy/ens3rH2xeShO1++2NIHgcZuY3TLIeTCtu1LvGsoLZNAJBXFjdcKXgmKeTHxDOI2tsLZOC&#10;f3KwXn2MEoy1vfOBbpmvRICwi1FB7X0XS+mKmgy6qe2Ig1fa3qAPsq+k7vEe4KaVX1G0kAYbDgs1&#10;drStqbhkV6PgcjrO091+q/M22+hzlfrTudRKfY6HzS8IT4N/h1/tP63ge75cwP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Vt2xAAAAN0AAAAPAAAAAAAAAAAA&#10;AAAAAKECAABkcnMvZG93bnJldi54bWxQSwUGAAAAAAQABAD5AAAAkgMAAAAA&#10;" strokeweight="2pt"/>
                <v:shapetype id="_x0000_t202" coordsize="21600,21600" o:spt="202" path="m,l,21600r21600,l21600,xe">
                  <v:stroke joinstyle="miter"/>
                  <v:path gradientshapeok="t" o:connecttype="rect"/>
                </v:shapetype>
                <v:shape id="Text Box 2736" o:spid="_x0000_s1030"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vnccA&#10;AADdAAAADwAAAGRycy9kb3ducmV2LnhtbESPT2vCQBTE7wW/w/KE3upGS/0TXUXEQqFQjPHg8Zl9&#10;JovZtzG71fTbdwsFj8PM/IZZrDpbixu13jhWMBwkIIgLpw2XCg75+8sUhA/IGmvHpOCHPKyWvacF&#10;ptrdOaPbPpQiQtinqKAKoUml9EVFFv3ANcTRO7vWYoiyLaVu8R7htpajJBlLi4bjQoUNbSoqLvtv&#10;q2B95Gxrrl+nXXbOTJ7PEv4cX5R67nfrOYhAXXiE/9sfWsHr22QC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or5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737" o:spid="_x0000_s1031"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778MA&#10;AADdAAAADwAAAGRycy9kb3ducmV2LnhtbERPz2vCMBS+C/4P4Qm7aapDt1WjyNhAGIi1Hjy+Nc82&#10;2LzUJtPuvzcHwePH93ux6mwtrtR641jBeJSAIC6cNlwqOOTfw3cQPiBrrB2Tgn/ysFr2ewtMtbtx&#10;Rtd9KEUMYZ+igiqEJpXSFxVZ9CPXEEfu5FqLIcK2lLrFWwy3tZwkyUxaNBwbKmzos6LivP+zCtZH&#10;zr7MZfu7y06ZyfOPhH9mZ6VeBt16DiJQF57ih3ujFbxO3+Lc+CY+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77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738" o:spid="_x0000_s1032"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hprMUA&#10;AADdAAAADwAAAGRycy9kb3ducmV2LnhtbESP0WrCQBRE3wv9h+UWfKsbFWsTXSUKgk+lRj/gkr1N&#10;gtm7Mbsm0a93C4U+DjNzhlltBlOLjlpXWVYwGUcgiHOrKy4UnE/7908QziNrrC2Tgjs52KxfX1aY&#10;aNvzkbrMFyJA2CWooPS+SaR0eUkG3dg2xMH7sa1BH2RbSN1iH+CmltMo+pAGKw4LJTa0Kym/ZDej&#10;4OKH7istssc+Pm/j/Hub9rdrqtTobUiXIDwN/j/81z5oBbP5Iobf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msxQAAAN0AAAAPAAAAAAAAAAAAAAAAAJgCAABkcnMv&#10;ZG93bnJldi54bWxQSwUGAAAAAAQABAD1AAAAigMAAAAA&#10;" filled="f" strokeweight="2pt"/>
                <v:line id="Line 2739" o:spid="_x0000_s1033"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Wvr4AAADdAAAADwAAAGRycy9kb3ducmV2LnhtbERPvQrCMBDeBd8hnOCmqYoi1SgiVNzE&#10;2sXtbM622FxKE7W+vRkEx4/vf73tTC1e1LrKsoLJOAJBnFtdcaEguySjJQjnkTXWlknBhxxsN/3e&#10;GmNt33ymV+oLEULYxaig9L6JpXR5SQbd2DbEgbvb1qAPsC2kbvEdwk0tp1G0kAYrDg0lNrQvKX+k&#10;T6Pgcc3myeG015c63elbkfjr7a6VGg663QqEp87/xT/3USuYzZ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FRa+vgAAAN0AAAAPAAAAAAAAAAAAAAAAAKEC&#10;AABkcnMvZG93bnJldi54bWxQSwUGAAAAAAQABAD5AAAAjAMAAAAA&#10;" strokeweight="2pt"/>
                <v:line id="Line 2740" o:spid="_x0000_s1034"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mzJcEAAADdAAAADwAAAGRycy9kb3ducmV2LnhtbESPwQrCMBBE74L/EFbwpqmKItUoIlS8&#10;idWLt7VZ22KzKU3U+vdGEDwOM/OGWa5bU4knNa60rGA0jEAQZ1aXnCs4n5LBHITzyBory6TgTQ7W&#10;q25nibG2Lz7SM/W5CBB2MSoovK9jKV1WkEE3tDVx8G62MeiDbHKpG3wFuKnkOIpm0mDJYaHAmrYF&#10;Zff0YRTcL+dpsjts9alKN/qaJ/5yvWml+r12swDhqfX/8K+91wom0/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bMlwQAAAN0AAAAPAAAAAAAAAAAAAAAA&#10;AKECAABkcnMvZG93bnJldi54bWxQSwUGAAAAAAQABAD5AAAAjwMAAAAA&#10;" strokeweight="2pt"/>
                <v:line id="Line 2741" o:spid="_x0000_s1035"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stUsEAAADdAAAADwAAAGRycy9kb3ducmV2LnhtbESPwQrCMBBE74L/EFbwpqmKItUoIlS8&#10;idWLt7VZ22KzKU3U+vdGEDwOM/OGWa5bU4knNa60rGA0jEAQZ1aXnCs4n5LBHITzyBory6TgTQ7W&#10;q25nibG2Lz7SM/W5CBB2MSoovK9jKV1WkEE3tDVx8G62MeiDbHKpG3wFuKnkOIpm0mDJYaHAmrYF&#10;Zff0YRTcL+dpsjts9alKN/qaJ/5yvWml+r12swDhqfX/8K+91wom0/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iy1SwQAAAN0AAAAPAAAAAAAAAAAAAAAA&#10;AKECAABkcnMvZG93bnJldi54bWxQSwUGAAAAAAQABAD5AAAAjwMAAAAA&#10;" strokeweight="2pt"/>
                <v:line id="Line 2742" o:spid="_x0000_s1036"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eIycEAAADdAAAADwAAAGRycy9kb3ducmV2LnhtbESPwQrCMBBE74L/EFbwpqmKItUoIlS8&#10;idWLt7VZ22KzKU3U+vdGEDwOM/OGWa5bU4knNa60rGA0jEAQZ1aXnCs4n5LBHITzyBory6TgTQ7W&#10;q25nibG2Lz7SM/W5CBB2MSoovK9jKV1WkEE3tDVx8G62MeiDbHKpG3wFuKnkOIpm0mDJYaHAmrYF&#10;Zff0YRTcL+dpsjts9alKN/qaJ/5yvWml+r12swDhqfX/8K+91wom0/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x4jJwQAAAN0AAAAPAAAAAAAAAAAAAAAA&#10;AKECAABkcnMvZG93bnJldi54bWxQSwUGAAAAAAQABAD5AAAAjwMAAAAA&#10;" strokeweight="2pt"/>
                <v:line id="Line 2743" o:spid="_x0000_s1037"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QvcUAAADdAAAADwAAAGRycy9kb3ducmV2LnhtbESPS2vDMBCE74X8B7GB3mq5j4TgRgnG&#10;4NJbieNLbmtr/SDWylhq4v77KhDIcZiZb5jtfjaDuNDkessKXqMYBHFtdc+tgvKYv2xAOI+scbBM&#10;Cv7IwX63eNpiou2VD3QpfCsChF2CCjrvx0RKV3dk0EV2JA5eYyeDPsiplXrCa4CbQb7F8Voa7Dks&#10;dDhS1lF9Ln6NgvOpXOVfP5k+DkWqqzb3p6rRSj0v5/QThKfZP8L39rdW8L7afMD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4QvcUAAADdAAAADwAAAAAAAAAA&#10;AAAAAAChAgAAZHJzL2Rvd25yZXYueG1sUEsFBgAAAAAEAAQA+QAAAJMDAAAAAA==&#10;" strokeweight="2pt"/>
                <v:shape id="Text Box 2744" o:spid="_x0000_s1038"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kVsYA&#10;AADdAAAADwAAAGRycy9kb3ducmV2LnhtbESPQWvCQBSE7wX/w/KE3urGFkWjq4goFArSGA8en9ln&#10;sph9m2a3mv57tyB4HGbmG2a+7GwtrtR641jBcJCAIC6cNlwqOOTbtwkIH5A11o5JwR95WC56L3NM&#10;tbtxRtd9KEWEsE9RQRVCk0rpi4os+oFriKN3dq3FEGVbSt3iLcJtLd+TZCwtGo4LFTa0rqi47H+t&#10;gtWRs4352Z2+s3Nm8nya8Nf4otRrv1vNQATqwjP8aH9qBR+jyQj+38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PkV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745" o:spid="_x0000_s1039"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6IcYA&#10;AADdAAAADwAAAGRycy9kb3ducmV2LnhtbESPQWvCQBSE74X+h+UVvNVNKwabuooUBUGQxvTg8Zl9&#10;JovZtzG7avz3bqHQ4zAz3zDTeW8bcaXOG8cK3oYJCOLSacOVgp9i9ToB4QOyxsYxKbiTh/ns+WmK&#10;mXY3zum6C5WIEPYZKqhDaDMpfVmTRT90LXH0jq6zGKLsKqk7vEW4beR7kqTSouG4UGNLXzWVp93F&#10;KljsOV+a8/bwnR9zUxQfCW/Sk1KDl37xCSJQH/7Df+21VjAaT1L4fROf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F6I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746" o:spid="_x0000_s1040"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fuscA&#10;AADdAAAADwAAAGRycy9kb3ducmV2LnhtbESPT2vCQBTE7wW/w/KE3upGS/0TXUXEQqFQjPHg8Zl9&#10;JovZtzG71fTbdwsFj8PM/IZZrDpbixu13jhWMBwkIIgLpw2XCg75+8sUhA/IGmvHpOCHPKyWvacF&#10;ptrdOaPbPpQiQtinqKAKoUml9EVFFv3ANcTRO7vWYoiyLaVu8R7htpajJBlLi4bjQoUNbSoqLvtv&#10;q2B95Gxrrl+nXXbOTJ7PEv4cX5R67nfrOYhAXXiE/9sfWsHr23QC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937r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747" o:spid="_x0000_s1041"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LyMMA&#10;AADdAAAADwAAAGRycy9kb3ducmV2LnhtbERPz2vCMBS+C/sfwht403QbStcZRYYDQRBrd9jxrXm2&#10;wealNlHrf28OgseP7/ds0dtGXKjzxrGCt3ECgrh02nCl4Lf4GaUgfEDW2DgmBTfysJi/DGaYaXfl&#10;nC77UIkYwj5DBXUIbSalL2uy6MeuJY7cwXUWQ4RdJXWH1xhuG/meJFNp0XBsqLGl75rK4/5sFSz/&#10;OF+Z0/Z/lx9yUxSfCW+mR6WGr/3yC0SgPjzFD/daK/iYpHFufBOf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JLy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748" o:spid="_x0000_s1042"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uU8YA&#10;AADdAAAADwAAAGRycy9kb3ducmV2LnhtbESPQWvCQBSE74X+h+UVvNWNlopGNyJioVAojfHQ42v2&#10;JVnMvo3ZVdN/3y0IHoeZ+YZZrQfbigv13jhWMBknIIhLpw3XCg7F2/MchA/IGlvHpOCXPKyzx4cV&#10;ptpdOafLPtQiQtinqKAJoUul9GVDFv3YdcTRq1xvMUTZ11L3eI1w28ppksykRcNxocGOtg2Vx/3Z&#10;Kth8c74zp8+fr7zKTVEsEv6YHZUaPQ2bJYhAQ7iHb+13reDldb6A/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7uU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749" o:spid="_x0000_s1043"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RE8MA&#10;AADdAAAADwAAAGRycy9kb3ducmV2LnhtbERPz2vCMBS+C/sfwht403QbyuyMIsOBIIhtd9jxrXm2&#10;wealNlHrf28OgseP7/d82dtGXKjzxrGCt3ECgrh02nCl4Lf4GX2C8AFZY+OYFNzIw3LxMphjqt2V&#10;M7rkoRIxhH2KCuoQ2lRKX9Zk0Y9dSxy5g+sshgi7SuoOrzHcNvI9SabSouHYUGNL3zWVx/xsFaz+&#10;OFub0+5/nx0yUxSzhLfTo1LD1371BSJQH57ih3ujFXxMZn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RE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750" o:spid="_x0000_s1044"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0iMYA&#10;AADdAAAADwAAAGRycy9kb3ducmV2LnhtbESPQWvCQBSE74L/YXmCN91YqWh0FRGFQqE0xoPHZ/aZ&#10;LGbfptmtpv++Wyh4HGbmG2a16Wwt7tR641jBZJyAIC6cNlwqOOWH0RyED8gaa8ek4Ic8bNb93gpT&#10;7R6c0f0YShEh7FNUUIXQpFL6oiKLfuwa4uhdXWsxRNmWUrf4iHBby5ckmUmLhuNChQ3tKipux2+r&#10;YHvmbG++Pi6f2TUzeb5I+H12U2o46LZLEIG68Az/t9+0gunrYgJ/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F0i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751" o:spid="_x0000_s1045"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q/8YA&#10;AADdAAAADwAAAGRycy9kb3ducmV2LnhtbESPQWvCQBSE7wX/w/KE3upGS0Wjq4goCIXSGA8en9ln&#10;sph9G7Orpv++Wyh4HGbmG2a+7Gwt7tR641jBcJCAIC6cNlwqOOTbtwkIH5A11o5JwQ95WC56L3NM&#10;tXtwRvd9KEWEsE9RQRVCk0rpi4os+oFriKN3dq3FEGVbSt3iI8JtLUdJMpYWDceFChtaV1Rc9jer&#10;YHXkbGOuX6fv7JyZPJ8m/Dm+KPXa71YzEIG68Az/t3dawfvHdA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Pq/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752" o:spid="_x0000_s1046"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PZMYA&#10;AADdAAAADwAAAGRycy9kb3ducmV2LnhtbESPQWvCQBSE7wX/w/IEb3WjUtHoKiIVhEJpjAePz+wz&#10;Wcy+TbOrpv++Wyh4HGbmG2a57mwt7tR641jBaJiAIC6cNlwqOOa71xkIH5A11o5JwQ95WK96L0tM&#10;tXtwRvdDKEWEsE9RQRVCk0rpi4os+qFriKN3ca3FEGVbSt3iI8JtLcdJMpUWDceFChvaVlRcDzer&#10;YHPi7N18f56/sktm8nye8Mf0qtSg320WIAJ14Rn+b++1gsnbfAJ/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9PZ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753" o:spid="_x0000_s1047"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bXEMYA&#10;AADdAAAADwAAAGRycy9kb3ducmV2LnhtbESPQWvCQBSE7wX/w/IEb3WjbUWjq0ipIBSKMR48PrPP&#10;ZDH7Ns2umv77bqHgcZiZb5jFqrO1uFHrjWMFo2ECgrhw2nCp4JBvnqcgfEDWWDsmBT/kYbXsPS0w&#10;1e7OGd32oRQRwj5FBVUITSqlLyqy6IeuIY7e2bUWQ5RtKXWL9wi3tRwnyURaNBwXKmzovaLisr9a&#10;BesjZx/m++u0y86ZyfNZwp+Ti1KDfreegwjUhUf4v73VCl7eZq/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bXE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505DF2" w:rsidRDefault="00505DF2" w:rsidP="001D0969">
      <w:pPr>
        <w:rPr>
          <w:rFonts w:eastAsiaTheme="majorEastAsia" w:cstheme="majorBidi"/>
          <w:b/>
          <w:sz w:val="28"/>
          <w:szCs w:val="26"/>
        </w:rPr>
      </w:pPr>
    </w:p>
    <w:p w:rsidR="00246093" w:rsidRDefault="00246093" w:rsidP="001D0969">
      <w:pPr>
        <w:rPr>
          <w:rFonts w:eastAsiaTheme="majorEastAsia" w:cstheme="majorBidi"/>
          <w:b/>
          <w:sz w:val="28"/>
          <w:szCs w:val="26"/>
        </w:rPr>
      </w:pPr>
    </w:p>
    <w:p w:rsidR="00246093" w:rsidRDefault="00246093" w:rsidP="001D0969">
      <w:pPr>
        <w:rPr>
          <w:rFonts w:eastAsiaTheme="majorEastAsia" w:cstheme="majorBidi"/>
          <w:b/>
          <w:sz w:val="28"/>
          <w:szCs w:val="26"/>
        </w:rPr>
      </w:pPr>
    </w:p>
    <w:p w:rsidR="00246093" w:rsidRDefault="00246093" w:rsidP="001D0969">
      <w:pPr>
        <w:rPr>
          <w:rFonts w:eastAsiaTheme="majorEastAsia" w:cstheme="majorBidi"/>
          <w:b/>
          <w:sz w:val="28"/>
          <w:szCs w:val="26"/>
        </w:rPr>
      </w:pPr>
    </w:p>
    <w:p w:rsidR="00246093" w:rsidRDefault="00B70336" w:rsidP="001D0969">
      <w:pPr>
        <w:rPr>
          <w:rFonts w:eastAsiaTheme="majorEastAsia" w:cstheme="majorBidi"/>
          <w:b/>
          <w:sz w:val="28"/>
          <w:szCs w:val="26"/>
        </w:rPr>
      </w:pPr>
      <w:r w:rsidRPr="00B70336">
        <w:rPr>
          <w:rFonts w:eastAsiaTheme="majorEastAsia" w:cstheme="majorBidi"/>
          <w:b/>
          <w:noProof/>
          <w:sz w:val="20"/>
          <w:szCs w:val="26"/>
        </w:rPr>
        <mc:AlternateContent>
          <mc:Choice Requires="wpg">
            <w:drawing>
              <wp:anchor distT="0" distB="0" distL="114300" distR="114300" simplePos="0" relativeHeight="251660288" behindDoc="0" locked="1" layoutInCell="0" allowOverlap="1" wp14:anchorId="654C475A" wp14:editId="3A5A4068">
                <wp:simplePos x="0" y="0"/>
                <wp:positionH relativeFrom="page">
                  <wp:posOffset>720090</wp:posOffset>
                </wp:positionH>
                <wp:positionV relativeFrom="page">
                  <wp:posOffset>252095</wp:posOffset>
                </wp:positionV>
                <wp:extent cx="6588760" cy="10189210"/>
                <wp:effectExtent l="15240" t="13970" r="15875" b="17145"/>
                <wp:wrapNone/>
                <wp:docPr id="3523" name="Группа 3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24" name="Rectangle 2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Line 268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6" name="Line 268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7" name="Line 268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8" name="Line 268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9" name="Line 268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0" name="Line 268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1" name="Line 269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2" name="Line 2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3" name="Line 269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4" name="Rectangle 269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535" name="Rectangle 269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536" name="Rectangle 269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37" name="Rectangle 269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38" name="Rectangle 269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539" name="Rectangle 269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540" name="Rectangle 269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70336" w:rsidRDefault="00FD58D3">
                              <w:pPr>
                                <w:pStyle w:val="ad"/>
                                <w:jc w:val="center"/>
                                <w:rPr>
                                  <w:sz w:val="18"/>
                                  <w:lang w:val="ru-RU"/>
                                </w:rPr>
                              </w:pPr>
                              <w:r>
                                <w:rPr>
                                  <w:sz w:val="18"/>
                                  <w:lang w:val="ru-RU"/>
                                </w:rPr>
                                <w:t>2</w:t>
                              </w:r>
                            </w:p>
                          </w:txbxContent>
                        </wps:txbx>
                        <wps:bodyPr rot="0" vert="horz" wrap="square" lIns="12700" tIns="12700" rIns="12700" bIns="12700" anchor="t" anchorCtr="0" upright="1">
                          <a:noAutofit/>
                        </wps:bodyPr>
                      </wps:wsp>
                      <wps:wsp>
                        <wps:cNvPr id="3541" name="Rectangle 270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B70336">
                              <w:pPr>
                                <w:pStyle w:val="ad"/>
                                <w:jc w:val="center"/>
                                <w:rPr>
                                  <w:rFonts w:ascii="Journal" w:hAnsi="Journal"/>
                                  <w:lang w:val="ru-RU"/>
                                </w:rPr>
                              </w:pPr>
                              <w:r>
                                <w:rPr>
                                  <w:lang w:val="ru-RU"/>
                                </w:rPr>
                                <w:t>КП 53.09.03.01.212 П3</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3542" name="Line 270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3" name="Line 270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4" name="Line 270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5" name="Line 270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6" name="Line 270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547" name="Group 2706"/>
                        <wpg:cNvGrpSpPr>
                          <a:grpSpLocks/>
                        </wpg:cNvGrpSpPr>
                        <wpg:grpSpPr bwMode="auto">
                          <a:xfrm>
                            <a:off x="39" y="18267"/>
                            <a:ext cx="4801" cy="310"/>
                            <a:chOff x="0" y="0"/>
                            <a:chExt cx="19999" cy="20000"/>
                          </a:xfrm>
                        </wpg:grpSpPr>
                        <wps:wsp>
                          <wps:cNvPr id="3548" name="Rectangle 270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549" name="Rectangle 270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A65D1"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3550" name="Group 2709"/>
                        <wpg:cNvGrpSpPr>
                          <a:grpSpLocks/>
                        </wpg:cNvGrpSpPr>
                        <wpg:grpSpPr bwMode="auto">
                          <a:xfrm>
                            <a:off x="39" y="18614"/>
                            <a:ext cx="4801" cy="309"/>
                            <a:chOff x="0" y="0"/>
                            <a:chExt cx="19999" cy="20000"/>
                          </a:xfrm>
                        </wpg:grpSpPr>
                        <wps:wsp>
                          <wps:cNvPr id="3551" name="Rectangle 271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552" name="Rectangle 271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A65D1"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3553" name="Group 2712"/>
                        <wpg:cNvGrpSpPr>
                          <a:grpSpLocks/>
                        </wpg:cNvGrpSpPr>
                        <wpg:grpSpPr bwMode="auto">
                          <a:xfrm>
                            <a:off x="39" y="18969"/>
                            <a:ext cx="4801" cy="309"/>
                            <a:chOff x="0" y="0"/>
                            <a:chExt cx="19999" cy="20000"/>
                          </a:xfrm>
                        </wpg:grpSpPr>
                        <wps:wsp>
                          <wps:cNvPr id="3554" name="Rectangle 271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
                            </w:txbxContent>
                          </wps:txbx>
                          <wps:bodyPr rot="0" vert="horz" wrap="square" lIns="12700" tIns="12700" rIns="12700" bIns="12700" anchor="t" anchorCtr="0" upright="1">
                            <a:noAutofit/>
                          </wps:bodyPr>
                        </wps:wsp>
                        <wps:wsp>
                          <wps:cNvPr id="3555" name="Rectangle 271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3556" name="Group 2715"/>
                        <wpg:cNvGrpSpPr>
                          <a:grpSpLocks/>
                        </wpg:cNvGrpSpPr>
                        <wpg:grpSpPr bwMode="auto">
                          <a:xfrm>
                            <a:off x="39" y="19314"/>
                            <a:ext cx="4801" cy="310"/>
                            <a:chOff x="0" y="0"/>
                            <a:chExt cx="19999" cy="20000"/>
                          </a:xfrm>
                        </wpg:grpSpPr>
                        <wps:wsp>
                          <wps:cNvPr id="3557" name="Rectangle 27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558" name="Rectangle 27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A65D1" w:rsidRDefault="00FD58D3">
                                <w:pPr>
                                  <w:pStyle w:val="ad"/>
                                  <w:rPr>
                                    <w:sz w:val="18"/>
                                    <w:lang w:val="ru-RU"/>
                                  </w:rPr>
                                </w:pPr>
                                <w:proofErr w:type="spellStart"/>
                                <w:r>
                                  <w:rPr>
                                    <w:sz w:val="18"/>
                                    <w:lang w:val="ru-RU"/>
                                  </w:rPr>
                                  <w:t>Рудинский</w:t>
                                </w:r>
                                <w:proofErr w:type="spellEnd"/>
                                <w:r>
                                  <w:rPr>
                                    <w:sz w:val="18"/>
                                    <w:lang w:val="ru-RU"/>
                                  </w:rPr>
                                  <w:tab/>
                                </w:r>
                              </w:p>
                            </w:txbxContent>
                          </wps:txbx>
                          <wps:bodyPr rot="0" vert="horz" wrap="square" lIns="12700" tIns="12700" rIns="12700" bIns="12700" anchor="t" anchorCtr="0" upright="1">
                            <a:noAutofit/>
                          </wps:bodyPr>
                        </wps:wsp>
                      </wpg:grpSp>
                      <wpg:grpSp>
                        <wpg:cNvPr id="3559" name="Group 2718"/>
                        <wpg:cNvGrpSpPr>
                          <a:grpSpLocks/>
                        </wpg:cNvGrpSpPr>
                        <wpg:grpSpPr bwMode="auto">
                          <a:xfrm>
                            <a:off x="39" y="19660"/>
                            <a:ext cx="4801" cy="309"/>
                            <a:chOff x="0" y="0"/>
                            <a:chExt cx="19999" cy="20000"/>
                          </a:xfrm>
                        </wpg:grpSpPr>
                        <wps:wsp>
                          <wps:cNvPr id="3560" name="Rectangle 27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561" name="Rectangle 27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A65D1"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3562" name="Line 272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3" name="Rectangle 272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0204FB">
                              <w:pPr>
                                <w:pStyle w:val="ad"/>
                                <w:jc w:val="center"/>
                                <w:rPr>
                                  <w:sz w:val="18"/>
                                  <w:lang w:val="ru-RU"/>
                                </w:rPr>
                              </w:pPr>
                            </w:p>
                            <w:p w:rsidR="00FD58D3" w:rsidRPr="00075E12" w:rsidRDefault="00FD58D3" w:rsidP="000204FB">
                              <w:pPr>
                                <w:pStyle w:val="ad"/>
                                <w:jc w:val="center"/>
                                <w:rPr>
                                  <w:sz w:val="18"/>
                                  <w:lang w:val="ru-RU"/>
                                </w:rPr>
                              </w:pPr>
                              <w:r>
                                <w:rPr>
                                  <w:sz w:val="18"/>
                                  <w:lang w:val="ru-RU"/>
                                </w:rPr>
                                <w:t>Курсовой проект по дисциплине «Технологии проектирования    АСОИ и У»</w:t>
                              </w:r>
                            </w:p>
                            <w:p w:rsidR="00FD58D3" w:rsidRPr="000204FB" w:rsidRDefault="00FD58D3">
                              <w:pPr>
                                <w:pStyle w:val="ad"/>
                                <w:rPr>
                                  <w:sz w:val="18"/>
                                  <w:lang w:val="ru-RU"/>
                                </w:rPr>
                              </w:pPr>
                            </w:p>
                          </w:txbxContent>
                        </wps:txbx>
                        <wps:bodyPr rot="0" vert="horz" wrap="square" lIns="12700" tIns="12700" rIns="12700" bIns="12700" anchor="t" anchorCtr="0" upright="1">
                          <a:noAutofit/>
                        </wps:bodyPr>
                      </wps:wsp>
                      <wps:wsp>
                        <wps:cNvPr id="3564" name="Line 272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5" name="Line 272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6" name="Line 272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7" name="Rectangle 272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568" name="Rectangle 272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3569" name="Rectangle 272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04FB" w:rsidRDefault="00FD58D3">
                              <w:pPr>
                                <w:pStyle w:val="ad"/>
                                <w:jc w:val="center"/>
                                <w:rPr>
                                  <w:sz w:val="18"/>
                                  <w:lang w:val="ru-RU"/>
                                </w:rPr>
                              </w:pPr>
                              <w:r>
                                <w:rPr>
                                  <w:sz w:val="18"/>
                                  <w:lang w:val="ru-RU"/>
                                </w:rPr>
                                <w:t>9</w:t>
                              </w:r>
                            </w:p>
                          </w:txbxContent>
                        </wps:txbx>
                        <wps:bodyPr rot="0" vert="horz" wrap="square" lIns="12700" tIns="12700" rIns="12700" bIns="12700" anchor="t" anchorCtr="0" upright="1">
                          <a:noAutofit/>
                        </wps:bodyPr>
                      </wps:wsp>
                      <wps:wsp>
                        <wps:cNvPr id="3570" name="Line 272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1" name="Line 273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2" name="Rectangle 273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0204FB">
                              <w:pPr>
                                <w:pStyle w:val="ad"/>
                                <w:jc w:val="center"/>
                                <w:rPr>
                                  <w:rFonts w:ascii="Journal" w:hAnsi="Journal"/>
                                  <w:sz w:val="24"/>
                                  <w:lang w:val="ru-RU"/>
                                </w:rPr>
                              </w:pPr>
                              <w:r>
                                <w:rPr>
                                  <w:sz w:val="24"/>
                                  <w:lang w:val="ru-RU"/>
                                </w:rPr>
                                <w:t>ФГБОУ ВО «КГТУ»</w:t>
                              </w:r>
                            </w:p>
                            <w:p w:rsidR="00FD58D3" w:rsidRPr="009622FB" w:rsidRDefault="00FD58D3">
                              <w:pPr>
                                <w:pStyle w:val="ad"/>
                                <w:jc w:val="center"/>
                                <w:rPr>
                                  <w:rFonts w:ascii="Journal" w:hAnsi="Journal"/>
                                  <w:sz w:val="24"/>
                                  <w:lang w:val="ru-RU"/>
                                </w:rPr>
                              </w:pPr>
                              <w:r>
                                <w:rPr>
                                  <w:rFonts w:ascii="Journal" w:hAnsi="Journal"/>
                                  <w:sz w:val="24"/>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C475A" id="Группа 3523" o:spid="_x0000_s1048"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Lx33IO8&#10;DAAAmcsAAA4AAAAAAAAAAAAAAAAALgIAAGRycy9lMm9Eb2MueG1sUEsBAi0AFAAGAAgAAAAhAIxD&#10;tsrhAAAADAEAAA8AAAAAAAAAAAAAAAAAFg8AAGRycy9kb3ducmV2LnhtbFBLBQYAAAAABAAEAPMA&#10;AAAkEAAAAAA=&#10;" o:allowincell="f">
                <v:rect id="Rectangle 2683"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rpL8UA&#10;AADdAAAADwAAAGRycy9kb3ducmV2LnhtbESP3YrCMBSE7wXfIRzBuzXV/UGrUeqC4NXiVh/g0Bzb&#10;YnNSm9hWn36zIHg5zMw3zGrTm0q01LjSsoLpJAJBnFldcq7gdNy9zUE4j6yxskwK7uRgsx4OVhhr&#10;2/EvtanPRYCwi1FB4X0dS+myggy6ia2Jg3e2jUEfZJNL3WAX4KaSsyj6kgZLDgsF1vRdUHZJb0bB&#10;xfftT5Knj93itF1kh23S3a6JUuNRnyxBeOr9K/xs77WC98/ZB/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ukvxQAAAN0AAAAPAAAAAAAAAAAAAAAAAJgCAABkcnMv&#10;ZG93bnJldi54bWxQSwUGAAAAAAQABAD1AAAAigMAAAAA&#10;" filled="f" strokeweight="2pt"/>
                <v:line id="Line 2684"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qHMMAAADdAAAADwAAAGRycy9kb3ducmV2LnhtbESPQYvCMBSE7wv+h/AEb2uqUpFqFBEq&#10;3hZrL96ezbMtNi+liVr/vVkQPA4z8w2z2vSmEQ/qXG1ZwWQcgSAurK65VJCf0t8FCOeRNTaWScGL&#10;HGzWg58VJto++UiPzJciQNglqKDyvk2kdEVFBt3YtsTBu9rOoA+yK6Xu8BngppHTKJpLgzWHhQpb&#10;2lVU3LK7UXA753G6/9vpU5Nt9aVM/fly1UqNhv12CcJT77/hT/ugFczia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E6hzDAAAA3QAAAA8AAAAAAAAAAAAA&#10;AAAAoQIAAGRycy9kb3ducmV2LnhtbFBLBQYAAAAABAAEAPkAAACRAwAAAAA=&#10;" strokeweight="2pt"/>
                <v:line id="Line 2685"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Z0a8EAAADdAAAADwAAAGRycy9kb3ducmV2LnhtbESPwQrCMBBE74L/EFbwpqmKItUoIlS8&#10;idWLt7VZ22KzKU3U+vdGEDwOM/OGWa5bU4knNa60rGA0jEAQZ1aXnCs4n5LBHITzyBory6TgTQ7W&#10;q25nibG2Lz7SM/W5CBB2MSoovK9jKV1WkEE3tDVx8G62MeiDbHKpG3wFuKnkOIpm0mDJYaHAmrYF&#10;Zff0YRTcL+dpsjts9alKN/qaJ/5yvWml+r12swDhqfX/8K+91wom0/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1nRrwQAAAN0AAAAPAAAAAAAAAAAAAAAA&#10;AKECAABkcnMvZG93bnJldi54bWxQSwUGAAAAAAQABAD5AAAAjwMAAAAA&#10;" strokeweight="2pt"/>
                <v:line id="Line 2686"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R8MMAAADdAAAADwAAAGRycy9kb3ducmV2LnhtbESPzarCMBSE94LvEI7gTlMVf6hGEaHi&#10;7nJbN+6OzbEtNieliVrf3ly44HKYmW+Yza4ztXhS6yrLCibjCARxbnXFhYJzloxWIJxH1lhbJgVv&#10;crDb9nsbjLV98S89U1+IAGEXo4LS+yaW0uUlGXRj2xAH72Zbgz7ItpC6xVeAm1pOo2ghDVYcFkps&#10;6FBSfk8fRsH9cp4nx5+Dzup0r69F4i/Xm1ZqOOj2axCeOv8N/7dPWsFsPl3C35vwBO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a0fDDAAAA3QAAAA8AAAAAAAAAAAAA&#10;AAAAoQIAAGRycy9kb3ducmV2LnhtbFBLBQYAAAAABAAEAPkAAACRAwAAAAA=&#10;" strokeweight="2pt"/>
                <v:line id="Line 2687"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Fgr4AAADdAAAADwAAAGRycy9kb3ducmV2LnhtbERPvQrCMBDeBd8hnOCmqYoi1SgiVNzE&#10;2sXtbM622FxKE7W+vRkEx4/vf73tTC1e1LrKsoLJOAJBnFtdcaEguySjJQjnkTXWlknBhxxsN/3e&#10;GmNt33ymV+oLEULYxaig9L6JpXR5SQbd2DbEgbvb1qAPsC2kbvEdwk0tp1G0kAYrDg0lNrQvKX+k&#10;T6Pgcc3myeG015c63elbkfjr7a6VGg663QqEp87/xT/3USuYza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UWCvgAAAN0AAAAPAAAAAAAAAAAAAAAAAKEC&#10;AABkcnMvZG93bnJldi54bWxQSwUGAAAAAAQABAD5AAAAjAMAAAAA&#10;" strokeweight="2pt"/>
                <v:line id="Line 2688"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gGcMAAADdAAAADwAAAGRycy9kb3ducmV2LnhtbESPQYvCMBSE74L/ITzBm6YqilajiFDx&#10;tmzrxduzebbF5qU0Ueu/NwsLHoeZ+YbZ7DpTiye1rrKsYDKOQBDnVldcKDhnyWgJwnlkjbVlUvAm&#10;B7ttv7fBWNsX/9Iz9YUIEHYxKii9b2IpXV6SQTe2DXHwbrY16INsC6lbfAW4qeU0ihbSYMVhocSG&#10;DiXl9/RhFNwv53ly/DnorE73+lok/nK9aaWGg26/BuGp89/wf/ukFczm0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J4BnDAAAA3QAAAA8AAAAAAAAAAAAA&#10;AAAAoQIAAGRycy9kb3ducmV2LnhtbFBLBQYAAAAABAAEAPkAAACRAwAAAAA=&#10;" strokeweight="2pt"/>
                <v:line id="Line 2689"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rfWb4AAADdAAAADwAAAGRycy9kb3ducmV2LnhtbERPvQrCMBDeBd8hnOCmqYoi1SgiVNzE&#10;2sXtbM622FxKE7W+vRkEx4/vf73tTC1e1LrKsoLJOAJBnFtdcaEguySjJQjnkTXWlknBhxxsN/3e&#10;GmNt33ymV+oLEULYxaig9L6JpXR5SQbd2DbEgbvb1qAPsC2kbvEdwk0tp1G0kAYrDg0lNrQvKX+k&#10;T6Pgcc3myeG015c63elbkfjr7a6VGg663QqEp87/xT/3USuYzW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qt9ZvgAAAN0AAAAPAAAAAAAAAAAAAAAAAKEC&#10;AABkcnMvZG93bnJldi54bWxQSwUGAAAAAAQABAD5AAAAjAMAAAAA&#10;" strokeweight="2pt"/>
                <v:line id="Line 2690"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6wsEAAADdAAAADwAAAGRycy9kb3ducmV2LnhtbESPwQrCMBBE74L/EFbwpqmKItUoIlS8&#10;idWLt7VZ22KzKU3U+vdGEDwOM/OGWa5bU4knNa60rGA0jEAQZ1aXnCs4n5LBHITzyBory6TgTQ7W&#10;q25nibG2Lz7SM/W5CBB2MSoovK9jKV1WkEE3tDVx8G62MeiDbHKpG3wFuKnkOIpm0mDJYaHAmrYF&#10;Zff0YRTcL+dpsjts9alKN/qaJ/5yvWml+r12swDhqfX/8K+91wom08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5nrCwQAAAN0AAAAPAAAAAAAAAAAAAAAA&#10;AKECAABkcnMvZG93bnJldi54bWxQSwUGAAAAAAQABAD5AAAAjwMAAAAA&#10;" strokeweight="2pt"/>
                <v:line id="Line 2691"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GCX8YAAADdAAAADwAAAGRycy9kb3ducmV2LnhtbESP3WoCMRSE74W+QzgF7zSrUqmrUYo/&#10;UOlFqfUBjpvjZuvmZEmibvv0jSB4OczMN8xs0dpaXMiHyrGCQT8DQVw4XXGpYP+96b2CCBFZY+2Y&#10;FPxSgMX8qTPDXLsrf9FlF0uRIBxyVGBibHIpQ2HIYui7hjh5R+ctxiR9KbXHa4LbWg6zbCwtVpwW&#10;DDa0NFScdmerYOsPH6fBX2nkgbd+XX+uJsH+KNV9bt+mICK18RG+t9+1gtHLaAi3N+kJ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xgl/GAAAA3QAAAA8AAAAAAAAA&#10;AAAAAAAAoQIAAGRycy9kb3ducmV2LnhtbFBLBQYAAAAABAAEAPkAAACUAwAAAAA=&#10;" strokeweight="1pt"/>
                <v:line id="Line 2692"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0nxMYAAADdAAAADwAAAGRycy9kb3ducmV2LnhtbESP0WoCMRRE3wv+Q7hC3zSrS0u7GkW0&#10;QqUPUusHXDe3m62bmyWJuvr1TUHo4zAzZ5jpvLONOJMPtWMFo2EGgrh0uuZKwf5rPXgBESKyxsYx&#10;KbhSgPms9zDFQrsLf9J5FyuRIBwKVGBibAspQ2nIYhi6ljh5385bjEn6SmqPlwS3jRxn2bO0WHNa&#10;MNjS0lB53J2sgo0/fBxHt8rIA2/8W7NdvQb7o9Rjv1tMQETq4n/43n7XCvKnPIe/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9J8TGAAAA3QAAAA8AAAAAAAAA&#10;AAAAAAAAoQIAAGRycy9kb3ducmV2LnhtbFBLBQYAAAAABAAEAPkAAACUAwAAAAA=&#10;" strokeweight="1pt"/>
                <v:rect id="Rectangle 2693"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06LMQA&#10;AADdAAAADwAAAGRycy9kb3ducmV2LnhtbESPQWvCQBSE7wX/w/KE3uqmjQ0xukoQhF6bKnh8ZJ9J&#10;bPZturua9N93C4Ueh5n5htnsJtOLOznfWVbwvEhAENdWd9woOH4cnnIQPiBr7C2Tgm/ysNvOHjZY&#10;aDvyO92r0IgIYV+ggjaEoZDS1y0Z9As7EEfvYp3BEKVrpHY4Rrjp5UuSZNJgx3GhxYH2LdWf1c0o&#10;KMvrdPqqVnjwMk9cppe6Kc9KPc6ncg0i0BT+w3/tN60gfU2X8PsmP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Oiz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694"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ft8QA&#10;AADdAAAADwAAAGRycy9kb3ducmV2LnhtbESPQWvCQBSE74X+h+UVvNVNmxrS6CpBELw2VfD4yL4m&#10;sdm36e5q4r93C4Ueh5n5hlltJtOLKznfWVbwMk9AENdWd9woOHzunnMQPiBr7C2Tght52KwfH1ZY&#10;aDvyB12r0IgIYV+ggjaEoZDS1y0Z9HM7EEfvyzqDIUrXSO1wjHDTy9ckyaTBjuNCiwNtW6q/q4tR&#10;UJbn6fhTvePOyzxxmX7TTXlSavY0lUsQgabwH/5r77WCdJEu4Pd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n7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2695"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MBwMQA&#10;AADdAAAADwAAAGRycy9kb3ducmV2LnhtbESPzWrDMBCE74G+g9hCb4nc/BjXiWxMINBrnQR6XKyN&#10;7dZauZKauG9fBQo9DjPzDbMrJzOIKznfW1bwvEhAEDdW99wqOB0P8wyED8gaB8uk4Ic8lMXDbIe5&#10;tjd+o2sdWhEh7HNU0IUw5lL6piODfmFH4uhdrDMYonSt1A5vEW4GuUySVBrsOS50ONK+o+az/jYK&#10;qupjOn/VL3jwMktcqte6rd6Venqcqi2IQFP4D/+1X7WC1WaVwv1Nf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Ac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696"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W8QA&#10;AADdAAAADwAAAGRycy9kb3ducmV2LnhtbESPQWvCQBSE74L/YXlCb3Wjtqmm2UgoCL02KvT4yD6T&#10;1OzbuLvV9N93CwWPw8x8w+Tb0fTiSs53lhUs5gkI4trqjhsFh/3ucQ3CB2SNvWVS8EMetsV0kmOm&#10;7Y0/6FqFRkQI+wwVtCEMmZS+bsmgn9uBOHon6wyGKF0jtcNbhJteLpMklQY7jgstDvTWUn2uvo2C&#10;svwaj5dqgzsv14lL9ZNuyk+lHmZj+Qoi0Bju4f/2u1awel69wN+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PpFv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2697"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wKcEA&#10;AADdAAAADwAAAGRycy9kb3ducmV2LnhtbERPz2vCMBS+D/wfwhN2m+lWJ1qNpQwKu9opeHw0z7au&#10;eemSrHb//XIQPH58v3f5ZHoxkvOdZQWviwQEcW11x42C41f5sgbhA7LG3jIp+CMP+X72tMNM2xsf&#10;aKxCI2II+wwVtCEMmZS+bsmgX9iBOHIX6wyGCF0jtcNbDDe9fEuSlTTYcWxocaCPlurv6tcoKIrr&#10;dPqpNlh6uU7cSi91U5yVep5PxRZEoCk8xHf3p1aQvqdxbnwTn4D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Cn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Дата</w:t>
                        </w:r>
                      </w:p>
                    </w:txbxContent>
                  </v:textbox>
                </v:rect>
                <v:rect id="Rectangle 2698"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VssQA&#10;AADdAAAADwAAAGRycy9kb3ducmV2LnhtbESPQWvCQBSE70L/w/IKvemmjRVNXUMoBHo1tdDjI/ua&#10;RLNv091tTP+9Kwgeh5n5htnmk+nFSM53lhU8LxIQxLXVHTcKDp/lfA3CB2SNvWVS8E8e8t3DbIuZ&#10;tmfe01iFRkQI+wwVtCEMmZS+bsmgX9iBOHo/1hkMUbpGaofnCDe9fEmSlTTYcVxocaD3lupT9WcU&#10;FMVx+vqtNlh6uU7cSi91U3wr9fQ4FW8gAk3hHr61P7SC9DXdwPVNfAJy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lbL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2699" o:spid="_x0000_s106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PUsEA&#10;AADdAAAADwAAAGRycy9kb3ducmV2LnhtbERPz2vCMBS+D/wfwhN2W9NtKl1nlCIIXq0KHh/NW9ut&#10;eemS2Nb/3hwGO358v9fbyXRiIOdbywpekxQEcWV1y7WC82n/koHwAVljZ5kU3MnDdjN7WmOu7chH&#10;GspQixjCPkcFTQh9LqWvGjLoE9sTR+7LOoMhQldL7XCM4aaTb2m6kgZbjg0N9rRrqPopb0ZBUXxP&#10;l9/yA/deZqlb6YWui6tSz/Op+AQRaAr/4j/3QSt4Xy7i/vgmP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gT1LBAAAA3QAAAA8AAAAAAAAAAAAAAAAAmAIAAGRycy9kb3du&#10;cmV2LnhtbFBLBQYAAAAABAAEAPUAAACGAwAAAAA=&#10;" filled="f" stroked="f" strokeweight=".25pt">
                  <v:textbox inset="1pt,1pt,1pt,1pt">
                    <w:txbxContent>
                      <w:p w:rsidR="00FD58D3" w:rsidRPr="00B70336" w:rsidRDefault="00FD58D3">
                        <w:pPr>
                          <w:pStyle w:val="ad"/>
                          <w:jc w:val="center"/>
                          <w:rPr>
                            <w:sz w:val="18"/>
                            <w:lang w:val="ru-RU"/>
                          </w:rPr>
                        </w:pPr>
                        <w:r>
                          <w:rPr>
                            <w:sz w:val="18"/>
                            <w:lang w:val="ru-RU"/>
                          </w:rPr>
                          <w:t>2</w:t>
                        </w:r>
                      </w:p>
                    </w:txbxContent>
                  </v:textbox>
                </v:rect>
                <v:rect id="Rectangle 2700" o:spid="_x0000_s106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qycQA&#10;AADdAAAADwAAAGRycy9kb3ducmV2LnhtbESPQWvCQBSE7wX/w/IEb3Vja0WjawiFgNemFnp8ZJ9J&#10;NPs27m6T9N93C4Ueh5n5hjlkk+nEQM63lhWslgkI4srqlmsF5/ficQvCB2SNnWVS8E0esuPs4YCp&#10;tiO/0VCGWkQI+xQVNCH0qZS+asigX9qeOHoX6wyGKF0ttcMxwk0nn5JkIw22HBca7Om1oepWfhkF&#10;eX6dPu7lDgsvt4nb6LWu80+lFvMp34MINIX/8F/7pBU8v6xX8PsmP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6snEAAAA3QAAAA8AAAAAAAAAAAAAAAAAmAIAAGRycy9k&#10;b3ducmV2LnhtbFBLBQYAAAAABAAEAPUAAACJAwAAAAA=&#10;" filled="f" stroked="f" strokeweight=".25pt">
                  <v:textbox inset="1pt,1pt,1pt,1pt">
                    <w:txbxContent>
                      <w:p w:rsidR="00FD58D3" w:rsidRPr="0010657E" w:rsidRDefault="00FD58D3" w:rsidP="00B70336">
                        <w:pPr>
                          <w:pStyle w:val="ad"/>
                          <w:jc w:val="center"/>
                          <w:rPr>
                            <w:rFonts w:ascii="Journal" w:hAnsi="Journal"/>
                            <w:lang w:val="ru-RU"/>
                          </w:rPr>
                        </w:pPr>
                        <w:r>
                          <w:rPr>
                            <w:lang w:val="ru-RU"/>
                          </w:rPr>
                          <w:t>КП 53.09.03.01.212 П3</w:t>
                        </w:r>
                      </w:p>
                      <w:p w:rsidR="00FD58D3" w:rsidRDefault="00FD58D3">
                        <w:pPr>
                          <w:pStyle w:val="ad"/>
                          <w:jc w:val="center"/>
                          <w:rPr>
                            <w:rFonts w:ascii="Journal" w:hAnsi="Journal"/>
                            <w:lang w:val="ru-RU"/>
                          </w:rPr>
                        </w:pPr>
                      </w:p>
                    </w:txbxContent>
                  </v:textbox>
                </v:rect>
                <v:line id="Line 2701"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KXyMMAAADdAAAADwAAAGRycy9kb3ducmV2LnhtbESPzarCMBSE94LvEI7gTlN/kWoUESru&#10;5LZu3B2bY1tsTkoTtb69uXDhLoeZ+YbZ7DpTixe1rrKsYDKOQBDnVldcKLhkyWgFwnlkjbVlUvAh&#10;B7ttv7fBWNs3/9Ar9YUIEHYxKii9b2IpXV6SQTe2DXHw7rY16INsC6lbfAe4qeU0ipbSYMVhocSG&#10;DiXlj/RpFDyul0VyPB90Vqd7fSsSf73dtVLDQbdfg/DU+f/wX/ukFcwW8yn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yl8jDAAAA3QAAAA8AAAAAAAAAAAAA&#10;AAAAoQIAAGRycy9kb3ducmV2LnhtbFBLBQYAAAAABAAEAPkAAACRAwAAAAA=&#10;" strokeweight="2pt"/>
                <v:line id="Line 2702"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4yU8UAAADdAAAADwAAAGRycy9kb3ducmV2LnhtbESPS4vCQBCE78L+h6GFvenE9cGSzSgi&#10;RPYmJl68tZnOAzM9ITNq9t/vCILHoqq+opLNYFpxp941lhXMphEI4sLqhisFpzydfINwHllja5kU&#10;/JGDzfpjlGCs7YOPdM98JQKEXYwKau+7WEpX1GTQTW1HHLzS9gZ9kH0ldY+PADet/IqilTTYcFio&#10;saNdTcU1uxkF1/Npme4PO5232VZfqtSfL6VW6nM8bH9AeBr8O/xq/2oF8+ViDs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4yU8UAAADdAAAADwAAAAAAAAAA&#10;AAAAAAChAgAAZHJzL2Rvd25yZXYueG1sUEsFBgAAAAAEAAQA+QAAAJMDAAAAAA==&#10;" strokeweight="2pt"/>
                <v:line id="Line 2703"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LMzcYAAADdAAAADwAAAGRycy9kb3ducmV2LnhtbESP3WoCMRSE7wXfIZxC72pWq6KrUcS2&#10;UOlF8ecBjpvjZuvmZElS3fbpG6Hg5TAz3zDzZWtrcSEfKscK+r0MBHHhdMWlgsP+7WkCIkRkjbVj&#10;UvBDAZaLbmeOuXZX3tJlF0uRIBxyVGBibHIpQ2HIYui5hjh5J+ctxiR9KbXHa4LbWg6ybCwtVpwW&#10;DDa0NlScd99WwcYfP87939LII2/8a/35Mg32S6nHh3Y1AxGpjffwf/tdK3geDYd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SzM3GAAAA3QAAAA8AAAAAAAAA&#10;AAAAAAAAoQIAAGRycy9kb3ducmV2LnhtbFBLBQYAAAAABAAEAPkAAACUAwAAAAA=&#10;" strokeweight="1pt"/>
                <v:line id="Line 2704"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5pVsYAAADdAAAADwAAAGRycy9kb3ducmV2LnhtbESP0WoCMRRE3wX/IdxC3zRrq9KuRpFW&#10;oeKDaPsB1811s3VzsySprv36piD4OMzMGWY6b20tzuRD5VjBoJ+BIC6crrhU8PW56r2ACBFZY+2Y&#10;FFwpwHzW7Uwx1+7COzrvYykShEOOCkyMTS5lKAxZDH3XECfv6LzFmKQvpfZ4SXBby6csG0uLFacF&#10;gw29GSpO+x+rYO0Pm9PgtzTywGu/rLfvr8F+K/X40C4mICK18R6+tT+0gufRcAT/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eaVbGAAAA3QAAAA8AAAAAAAAA&#10;AAAAAAAAoQIAAGRycy9kb3ducmV2LnhtbFBLBQYAAAAABAAEAPkAAACUAwAAAAA=&#10;" strokeweight="1pt"/>
                <v:line id="Line 2705"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3IcYAAADdAAAADwAAAGRycy9kb3ducmV2LnhtbESP0WoCMRRE3wv9h3AF32rW1kq7GqW0&#10;ChUfRNsPuG6um9XNzZJEXfv1Rij4OMzMGWY8bW0tTuRD5VhBv5eBIC6crrhU8Pszf3oDESKyxtox&#10;KbhQgOnk8WGMuXZnXtNpE0uRIBxyVGBibHIpQ2HIYui5hjh5O+ctxiR9KbXHc4LbWj5n2VBarDgt&#10;GGzo01Bx2BytgoXfLg/9v9LILS/8rF59vQe7V6rbaT9GICK18R7+b39rBS+vgyHc3qQn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9yHGAAAA3QAAAA8AAAAAAAAA&#10;AAAAAAAAoQIAAGRycy9kb3ducmV2LnhtbFBLBQYAAAAABAAEAPkAAACUAwAAAAA=&#10;" strokeweight="1pt"/>
                <v:group id="Group 2706" o:spid="_x0000_s107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Zt+8YAAADdAAAADwAAAGRycy9kb3ducmV2LnhtbESPQWvCQBSE74X+h+UV&#10;vOkmWluJriKi4kGEakG8PbLPJJh9G7JrEv99VxB6HGbmG2a26EwpGqpdYVlBPIhAEKdWF5wp+D1t&#10;+hMQziNrLC2Tggc5WMzf32aYaNvyDzVHn4kAYZeggtz7KpHSpTkZdANbEQfvamuDPsg6k7rGNsBN&#10;KYdR9CUNFhwWcqxolVN6O96Ngm2L7XIUr5v97bp6XE7jw3kfk1K9j245BeGp8//hV3unFYzGn9/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xm37xgAAAN0A&#10;AAAPAAAAAAAAAAAAAAAAAKoCAABkcnMvZG93bnJldi54bWxQSwUGAAAAAAQABAD6AAAAnQMAAAAA&#10;">
                  <v:rect id="Rectangle 2707"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DVMEA&#10;AADdAAAADwAAAGRycy9kb3ducmV2LnhtbERPz2vCMBS+D/wfwhN2W9NtKl1nlCIIXq0KHh/NW9ut&#10;eemS2Nb/3hwGO358v9fbyXRiIOdbywpekxQEcWV1y7WC82n/koHwAVljZ5kU3MnDdjN7WmOu7chH&#10;GspQixjCPkcFTQh9LqWvGjLoE9sTR+7LOoMhQldL7XCM4aaTb2m6kgZbjg0N9rRrqPopb0ZBUXxP&#10;l9/yA/deZqlb6YWui6tSz/Op+AQRaAr/4j/3QSt4Xy7i3PgmP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WQ1T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2708"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rmz8MA&#10;AADdAAAADwAAAGRycy9kb3ducmV2LnhtbESPT4vCMBTE7wt+h/AEb2vqnxWtRimC4NWugsdH82yr&#10;zUtNona//UZY2OMwM79hVpvONOJJzteWFYyGCQjiwuqaSwXH793nHIQPyBoby6Tghzxs1r2PFaba&#10;vvhAzzyUIkLYp6igCqFNpfRFRQb90LbE0btYZzBE6UqpHb4i3DRynCQzabDmuFBhS9uKilv+MAqy&#10;7Nqd7vkCd17OEzfTU11mZ6UG/S5bggjUhf/wX3uvFUy+pgt4v4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rmz8MAAADdAAAADwAAAAAAAAAAAAAAAACYAgAAZHJzL2Rv&#10;d25yZXYueG1sUEsFBgAAAAAEAAQA9QAAAIgDAAAAAA==&#10;" filled="f" stroked="f" strokeweight=".25pt">
                    <v:textbox inset="1pt,1pt,1pt,1pt">
                      <w:txbxContent>
                        <w:p w:rsidR="00FD58D3" w:rsidRPr="001A65D1" w:rsidRDefault="00FD58D3">
                          <w:pPr>
                            <w:pStyle w:val="ad"/>
                            <w:rPr>
                              <w:sz w:val="18"/>
                              <w:lang w:val="ru-RU"/>
                            </w:rPr>
                          </w:pPr>
                          <w:r>
                            <w:rPr>
                              <w:sz w:val="18"/>
                              <w:lang w:val="ru-RU"/>
                            </w:rPr>
                            <w:t>Кутузова</w:t>
                          </w:r>
                        </w:p>
                      </w:txbxContent>
                    </v:textbox>
                  </v:rect>
                </v:group>
                <v:group id="Group 2709" o:spid="_x0000_s107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PZjUsQAAADdAAAA&#10;DwAAAAAAAAAAAAAAAACqAgAAZHJzL2Rvd25yZXYueG1sUEsFBgAAAAAEAAQA+gAAAJsDAAAAAA==&#10;">
                  <v:rect id="Rectangle 2710"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8FMIA&#10;AADdAAAADwAAAGRycy9kb3ducmV2LnhtbESPQYvCMBSE7wv+h/AEb2uqrqLVKEUQvG5XweOjebbV&#10;5qUmUbv/fiMIexxm5htmtelMIx7kfG1ZwWiYgCAurK65VHD42X3OQfiArLGxTAp+ycNm3ftYYart&#10;k7/pkYdSRAj7FBVUIbSplL6oyKAf2pY4emfrDIYoXSm1w2eEm0aOk2QmDdYcFypsaVtRcc3vRkGW&#10;XbrjLV/gzst54mb6S5fZSalBv8uWIAJ14T/8bu+1gsl0OoLX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XwU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2711"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iY8IA&#10;AADdAAAADwAAAGRycy9kb3ducmV2LnhtbESPQYvCMBSE7wv+h/AEb2uqrqLVKEUQvG5XweOjebbV&#10;5qUmUeu/NwsLexxm5htmtelMIx7kfG1ZwWiYgCAurK65VHD42X3OQfiArLGxTApe5GGz7n2sMNX2&#10;yd/0yEMpIoR9igqqENpUSl9UZNAPbUscvbN1BkOUrpTa4TPCTSPHSTKTBmuOCxW2tK2ouOZ3oyDL&#10;Lt3xli9w5+U8cTP9pcvspNSg32VLEIG68B/+a++1gsl0Oobf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JjwgAAAN0AAAAPAAAAAAAAAAAAAAAAAJgCAABkcnMvZG93&#10;bnJldi54bWxQSwUGAAAAAAQABAD1AAAAhwMAAAAA&#10;" filled="f" stroked="f" strokeweight=".25pt">
                    <v:textbox inset="1pt,1pt,1pt,1pt">
                      <w:txbxContent>
                        <w:p w:rsidR="00FD58D3" w:rsidRPr="001A65D1" w:rsidRDefault="00FD58D3">
                          <w:pPr>
                            <w:pStyle w:val="ad"/>
                            <w:rPr>
                              <w:sz w:val="18"/>
                              <w:lang w:val="ru-RU"/>
                            </w:rPr>
                          </w:pPr>
                          <w:proofErr w:type="spellStart"/>
                          <w:r>
                            <w:rPr>
                              <w:sz w:val="18"/>
                              <w:lang w:val="ru-RU"/>
                            </w:rPr>
                            <w:t>Рудинский</w:t>
                          </w:r>
                          <w:proofErr w:type="spellEnd"/>
                        </w:p>
                      </w:txbxContent>
                    </v:textbox>
                  </v:rect>
                </v:group>
                <v:group id="Group 2712" o:spid="_x0000_s107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JP0lxgAAAN0A&#10;AAAPAAAAAAAAAAAAAAAAAKoCAABkcnMvZG93bnJldi54bWxQSwUGAAAAAAQABAD6AAAAnQMAAAAA&#10;">
                  <v:rect id="Rectangle 2713"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fjMQA&#10;AADdAAAADwAAAGRycy9kb3ducmV2LnhtbESPQWvCQBSE70L/w/IKvemmbQxpdJUgCF5NLfT4yL4m&#10;sdm36e5q4r93C4Ueh5n5hllvJ9OLKznfWVbwvEhAENdWd9woOL3v5zkIH5A19pZJwY08bDcPszUW&#10;2o58pGsVGhEh7AtU0IYwFFL6uiWDfmEH4uh9WWcwROkaqR2OEW56+ZIkmTTYcVxocaBdS/V3dTEK&#10;yvI8ffxUb7j3Mk9cplPdlJ9KPT1O5QpEoCn8h//aB63gdblM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34z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
                      </w:txbxContent>
                    </v:textbox>
                  </v:rect>
                  <v:rect id="Rectangle 2714"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56F8MA&#10;AADdAAAADwAAAGRycy9kb3ducmV2LnhtbESPQWvCQBSE74L/YXmF3nRTNcFGVwmC0KuxhR4f2WeS&#10;Nvs27q6a/vuuIHgcZuYbZr0dTCeu5HxrWcHbNAFBXFndcq3g87ifLEH4gKyxs0wK/sjDdjMerTHX&#10;9sYHupahFhHCPkcFTQh9LqWvGjLop7Ynjt7JOoMhSldL7fAW4aaTsyTJpMGW40KDPe0aqn7Li1FQ&#10;FD/D17l8x72Xy8RleqHr4lup15ehWIEINIRn+NH+0ArmaZrC/U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56F8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group id="Group 2715" o:spid="_x0000_s108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NevcUAAADdAAAADwAAAGRycy9kb3ducmV2LnhtbESPQYvCMBSE7wv+h/CE&#10;va1plYpUo4io7EGEVUG8PZpnW2xeShPb+u83C8Ieh5n5hlmselOJlhpXWlYQjyIQxJnVJecKLufd&#10;1wyE88gaK8uk4EUOVsvBxwJTbTv+ofbkcxEg7FJUUHhfp1K6rCCDbmRr4uDdbWPQB9nkUjfYBbip&#10;5DiKptJgyWGhwJo2BWWP09Mo2HfYrSfxtj087pvX7Zwcr4eYlPoc9us5CE+9/w+/299awSR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TXr3FAAAA3QAA&#10;AA8AAAAAAAAAAAAAAAAAqgIAAGRycy9kb3ducmV2LnhtbFBLBQYAAAAABAAEAPoAAACcAwAAAAA=&#10;">
                  <v:rect id="Rectangle 2716"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B+8QA&#10;AADdAAAADwAAAGRycy9kb3ducmV2LnhtbESPQWvCQBSE70L/w/IKvemmraaaZiOhIHg1ttDjI/tM&#10;0mbfprtbjf/eFQSPw8x8w+Tr0fTiSM53lhU8zxIQxLXVHTcKPveb6RKED8gae8uk4Ewe1sXDJMdM&#10;2xPv6FiFRkQI+wwVtCEMmZS+bsmgn9mBOHoH6wyGKF0jtcNThJteviRJKg12HBdaHOijpfq3+jcK&#10;yvJn/PqrVrjxcpm4VM91U34r9fQ4lu8gAo3hHr61t1rB62LxBtc38Qn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Qfv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2717"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icEA&#10;AADdAAAADwAAAGRycy9kb3ducmV2LnhtbERPyWrDMBC9B/IPYgK9JXKXmNS1bEzB0GucBHIcrKnt&#10;1hq5kpq4fx8dCjk+3p6XsxnFhZwfLCt43CQgiFurB+4UHA/1egfCB2SNo2VS8EceymK5yDHT9sp7&#10;ujShEzGEfYYK+hCmTErf9mTQb+xEHLlP6wyGCF0ntcNrDDejfEqSVBocODb0ONF7T+1382sUVNXX&#10;fPppXrH2cpe4VL/orjor9bCaqzcQgeZwF/+7P7SC5+02zo1v4hOQ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P1YnBAAAA3QAAAA8AAAAAAAAAAAAAAAAAmAIAAGRycy9kb3du&#10;cmV2LnhtbFBLBQYAAAAABAAEAPUAAACGAwAAAAA=&#10;" filled="f" stroked="f" strokeweight=".25pt">
                    <v:textbox inset="1pt,1pt,1pt,1pt">
                      <w:txbxContent>
                        <w:p w:rsidR="00FD58D3" w:rsidRPr="001A65D1" w:rsidRDefault="00FD58D3">
                          <w:pPr>
                            <w:pStyle w:val="ad"/>
                            <w:rPr>
                              <w:sz w:val="18"/>
                              <w:lang w:val="ru-RU"/>
                            </w:rPr>
                          </w:pPr>
                          <w:proofErr w:type="spellStart"/>
                          <w:r>
                            <w:rPr>
                              <w:sz w:val="18"/>
                              <w:lang w:val="ru-RU"/>
                            </w:rPr>
                            <w:t>Рудинский</w:t>
                          </w:r>
                          <w:proofErr w:type="spellEnd"/>
                          <w:r>
                            <w:rPr>
                              <w:sz w:val="18"/>
                              <w:lang w:val="ru-RU"/>
                            </w:rPr>
                            <w:tab/>
                          </w:r>
                        </w:p>
                      </w:txbxContent>
                    </v:textbox>
                  </v:rect>
                </v:group>
                <v:group id="Group 2718" o:spid="_x0000_s108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zKz8YAAADdAAAADwAAAGRycy9kb3ducmV2LnhtbESPQWvCQBSE74L/YXkF&#10;b3UTJaVNXUWkigcRqgXx9sg+k2D2bchuk/jvXUHwOMzMN8xs0ZtKtNS40rKCeByBIM6sLjlX8Hdc&#10;v3+CcB5ZY2WZFNzIwWI+HMww1bbjX2oPPhcBwi5FBYX3dSqlywoy6Ma2Jg7exTYGfZBNLnWDXYCb&#10;Sk6i6EMaLDksFFjTqqDsevg3CjYddstp/NPurpfV7XxM9qddTEqN3vrlNwhPvX+Fn+2tVjBNki9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rPxgAAAN0A&#10;AAAPAAAAAAAAAAAAAAAAAKoCAABkcnMvZG93bnJldi54bWxQSwUGAAAAAAQABAD6AAAAnQMAAAAA&#10;">
                  <v:rect id="Rectangle 2719" o:spid="_x0000_s10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TMsEA&#10;AADdAAAADwAAAGRycy9kb3ducmV2LnhtbERPz2vCMBS+C/4P4Q282XRuK7UapQiC13UbeHw0z7Zb&#10;81KTrO3+++Uw2PHj+70/zqYXIznfWVbwmKQgiGurO24UvL+d1zkIH5A19pZJwQ95OB6Wiz0W2k78&#10;SmMVGhFD2BeooA1hKKT0dUsGfWIH4sjdrDMYInSN1A6nGG56uUnTTBrsODa0ONCppfqr+jYKyvJz&#10;/rhXWzx7macu08+6Ka9KrR7mcgci0Bz+xX/ui1bw9JLF/fFNf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VEzL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2720" o:spid="_x0000_s10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2qcMA&#10;AADdAAAADwAAAGRycy9kb3ducmV2LnhtbESPQWvCQBSE74X+h+UVvNWNVUMaXSUIgtdGhR4f2WeS&#10;Nvs23V01/vuuIHgcZuYbZrkeTCcu5HxrWcFknIAgrqxuuVZw2G/fMxA+IGvsLJOCG3lYr15flphr&#10;e+UvupShFhHCPkcFTQh9LqWvGjLox7Ynjt7JOoMhSldL7fAa4aaTH0mSSoMtx4UGe9o0VP2WZ6Og&#10;KH6G41/5iVsvs8Sleqbr4lup0dtQLEAEGsIz/GjvtILpPJ3A/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2qcMAAADdAAAADwAAAAAAAAAAAAAAAACYAgAAZHJzL2Rv&#10;d25yZXYueG1sUEsFBgAAAAAEAAQA9QAAAIgDAAAAAA==&#10;" filled="f" stroked="f" strokeweight=".25pt">
                    <v:textbox inset="1pt,1pt,1pt,1pt">
                      <w:txbxContent>
                        <w:p w:rsidR="00FD58D3" w:rsidRPr="001A65D1" w:rsidRDefault="00FD58D3">
                          <w:pPr>
                            <w:pStyle w:val="ad"/>
                            <w:rPr>
                              <w:sz w:val="18"/>
                              <w:lang w:val="ru-RU"/>
                            </w:rPr>
                          </w:pPr>
                          <w:proofErr w:type="spellStart"/>
                          <w:r>
                            <w:rPr>
                              <w:sz w:val="18"/>
                              <w:lang w:val="ru-RU"/>
                            </w:rPr>
                            <w:t>Петрикин</w:t>
                          </w:r>
                          <w:proofErr w:type="spellEnd"/>
                        </w:p>
                      </w:txbxContent>
                    </v:textbox>
                  </v:rect>
                </v:group>
                <v:line id="Line 2721" o:spid="_x0000_s108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fLqMEAAADdAAAADwAAAGRycy9kb3ducmV2LnhtbESPwQrCMBBE74L/EFbwpqmKItUoIlS8&#10;idWLt7VZ22KzKU3U+vdGEDwOM/OGWa5bU4knNa60rGA0jEAQZ1aXnCs4n5LBHITzyBory6TgTQ7W&#10;q25nibG2Lz7SM/W5CBB2MSoovK9jKV1WkEE3tDVx8G62MeiDbHKpG3wFuKnkOIpm0mDJYaHAmrYF&#10;Zff0YRTcL+dpsjts9alKN/qaJ/5yvWml+r12swDhqfX/8K+91wom09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8uowQAAAN0AAAAPAAAAAAAAAAAAAAAA&#10;AKECAABkcnMvZG93bnJldi54bWxQSwUGAAAAAAQABAD5AAAAjwMAAAAA&#10;" strokeweight="2pt"/>
                <v:rect id="Rectangle 2722" o:spid="_x0000_s108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eNRcQA&#10;AADdAAAADwAAAGRycy9kb3ducmV2LnhtbESPzWrDMBCE74G+g9hCb4nc/BjXiWxMINBrnQR6XKyN&#10;7dZauZKauG9fBQo9DjPzDbMrJzOIKznfW1bwvEhAEDdW99wqOB0P8wyED8gaB8uk4Ic8lMXDbIe5&#10;tjd+o2sdWhEh7HNU0IUw5lL6piODfmFH4uhdrDMYonSt1A5vEW4GuUySVBrsOS50ONK+o+az/jYK&#10;qupjOn/VL3jwMktcqte6rd6Venqcqi2IQFP4D/+1X7WC1SZdwf1Nf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HjUXEAAAA3QAAAA8AAAAAAAAAAAAAAAAAmAIAAGRycy9k&#10;b3ducmV2LnhtbFBLBQYAAAAABAAEAPUAAACJAwAAAAA=&#10;" filled="f" stroked="f" strokeweight=".25pt">
                  <v:textbox inset="1pt,1pt,1pt,1pt">
                    <w:txbxContent>
                      <w:p w:rsidR="00FD58D3" w:rsidRDefault="00FD58D3" w:rsidP="000204FB">
                        <w:pPr>
                          <w:pStyle w:val="ad"/>
                          <w:jc w:val="center"/>
                          <w:rPr>
                            <w:sz w:val="18"/>
                            <w:lang w:val="ru-RU"/>
                          </w:rPr>
                        </w:pPr>
                      </w:p>
                      <w:p w:rsidR="00FD58D3" w:rsidRPr="00075E12" w:rsidRDefault="00FD58D3" w:rsidP="000204FB">
                        <w:pPr>
                          <w:pStyle w:val="ad"/>
                          <w:jc w:val="center"/>
                          <w:rPr>
                            <w:sz w:val="18"/>
                            <w:lang w:val="ru-RU"/>
                          </w:rPr>
                        </w:pPr>
                        <w:r>
                          <w:rPr>
                            <w:sz w:val="18"/>
                            <w:lang w:val="ru-RU"/>
                          </w:rPr>
                          <w:t>Курсовой проект по дисциплине «Технологии проектирования    АСОИ и У»</w:t>
                        </w:r>
                      </w:p>
                      <w:p w:rsidR="00FD58D3" w:rsidRPr="000204FB" w:rsidRDefault="00FD58D3">
                        <w:pPr>
                          <w:pStyle w:val="ad"/>
                          <w:rPr>
                            <w:sz w:val="18"/>
                            <w:lang w:val="ru-RU"/>
                          </w:rPr>
                        </w:pPr>
                      </w:p>
                    </w:txbxContent>
                  </v:textbox>
                </v:rect>
                <v:line id="Line 2723" o:spid="_x0000_s108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L2R8UAAADdAAAADwAAAGRycy9kb3ducmV2LnhtbESPS2vDMBCE74X8B7GB3hq5j5jgRgnG&#10;4NJbieNLbmtr/SDWylhq4v77KhDIcZiZb5jtfjaDuNDkessKXlcRCOLa6p5bBeUxf9mAcB5Z42CZ&#10;FPyRg/1u8bTFRNsrH+hS+FYECLsEFXTej4mUru7IoFvZkTh4jZ0M+iCnVuoJrwFuBvkWRbE02HNY&#10;6HCkrKP6XPwaBedTuc6/fjJ9HIpUV23uT1WjlXpezuknCE+zf4Tv7W+t4H0df8D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L2R8UAAADdAAAADwAAAAAAAAAA&#10;AAAAAAChAgAAZHJzL2Rvd25yZXYueG1sUEsFBgAAAAAEAAQA+QAAAJMDAAAAAA==&#10;" strokeweight="2pt"/>
                <v:line id="Line 2724" o:spid="_x0000_s109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5T3MMAAADdAAAADwAAAGRycy9kb3ducmV2LnhtbESPQYvCMBSE74L/ITxhb5qqVJZuo4hQ&#10;8bZYvXh7Ns+2tHkpTdTuv98IgsdhZr5h0s1gWvGg3tWWFcxnEQjiwuqaSwXnUzb9BuE8ssbWMin4&#10;Iweb9XiUYqLtk4/0yH0pAoRdggoq77tESldUZNDNbEccvJvtDfog+1LqHp8Bblq5iKKVNFhzWKiw&#10;o11FRZPfjYLmco6z/e9On9p8q69l5i/Xm1bqazJsf0B4Gvwn/G4ftIJlvIrh9SY8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uU9zDAAAA3QAAAA8AAAAAAAAAAAAA&#10;AAAAoQIAAGRycy9kb3ducmV2LnhtbFBLBQYAAAAABAAEAPkAAACRAwAAAAA=&#10;" strokeweight="2pt"/>
                <v:line id="Line 2725" o:spid="_x0000_s109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zNq8QAAADdAAAADwAAAGRycy9kb3ducmV2LnhtbESPQWvCQBSE70L/w/KE3szGFkNJXSUE&#10;Ir0Vo5fcntlnEsy+DdlV03/fFQSPw8x8w6y3k+nFjUbXWVawjGIQxLXVHTcKjodi8QXCeWSNvWVS&#10;8EcOtpu32RpTbe+8p1vpGxEg7FJU0Ho/pFK6uiWDLrIDcfDOdjTogxwbqUe8B7jp5UccJ9Jgx2Gh&#10;xYHylupLeTUKLtVxVex+c33oy0yfmsJXp7NW6n0+Zd8gPE3+FX62f7SCz1WSwONNeA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M2rxAAAAN0AAAAPAAAAAAAAAAAA&#10;AAAAAKECAABkcnMvZG93bnJldi54bWxQSwUGAAAAAAQABAD5AAAAkgMAAAAA&#10;" strokeweight="2pt"/>
                <v:rect id="Rectangle 2726" o:spid="_x0000_s109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LRsMA&#10;AADdAAAADwAAAGRycy9kb3ducmV2LnhtbESPQWvCQBSE7wX/w/IEb3WjbaNGVwkFoVfTCh4f2WcS&#10;zb6Nu6vGf+8WCj0OM/MNs9r0phU3cr6xrGAyTkAQl1Y3XCn4+d6+zkH4gKyxtUwKHuRhsx68rDDT&#10;9s47uhWhEhHCPkMFdQhdJqUvazLox7Yjjt7ROoMhSldJ7fAe4aaV0yRJpcGG40KNHX3WVJ6Lq1GQ&#10;56d+fykWuPVynrhUv+sqPyg1Gvb5EkSgPvyH/9pfWsHbRzqD3z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yLR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2727" o:spid="_x0000_s109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NMEA&#10;AADdAAAADwAAAGRycy9kb3ducmV2LnhtbERPz2vCMBS+C/4P4Q282XRuK7UapQiC13UbeHw0z7Zb&#10;81KTrO3+++Uw2PHj+70/zqYXIznfWVbwmKQgiGurO24UvL+d1zkIH5A19pZJwQ95OB6Wiz0W2k78&#10;SmMVGhFD2BeooA1hKKT0dUsGfWIH4sjdrDMYInSN1A6nGG56uUnTTBrsODa0ONCppfqr+jYKyvJz&#10;/rhXWzx7macu08+6Ka9KrR7mcgci0Bz+xX/ui1bw9JLFufFNf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jHzT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Листов</w:t>
                        </w:r>
                      </w:p>
                    </w:txbxContent>
                  </v:textbox>
                </v:rect>
                <v:rect id="Rectangle 2728" o:spid="_x0000_s109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r8QA&#10;AADdAAAADwAAAGRycy9kb3ducmV2LnhtbESPQWvCQBSE74L/YXlCb7rRtkFjNhIKQq+mLXh8ZJ9J&#10;NPs27m41/fduodDjMDPfMPluNL24kfOdZQXLRQKCuLa640bB58d+vgbhA7LG3jIp+CEPu2I6yTHT&#10;9s4HulWhERHCPkMFbQhDJqWvWzLoF3Ygjt7JOoMhStdI7fAe4aaXqyRJpcGO40KLA721VF+qb6Og&#10;LM/j17Xa4N7LdeJS/aKb8qjU02wstyACjeE//Nd+1wqeX9MN/L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uq/EAAAA3QAAAA8AAAAAAAAAAAAAAAAAmAIAAGRycy9k&#10;b3ducmV2LnhtbFBLBQYAAAAABAAEAPUAAACJAwAAAAA=&#10;" filled="f" stroked="f" strokeweight=".25pt">
                  <v:textbox inset="1pt,1pt,1pt,1pt">
                    <w:txbxContent>
                      <w:p w:rsidR="00FD58D3" w:rsidRPr="000204FB" w:rsidRDefault="00FD58D3">
                        <w:pPr>
                          <w:pStyle w:val="ad"/>
                          <w:jc w:val="center"/>
                          <w:rPr>
                            <w:sz w:val="18"/>
                            <w:lang w:val="ru-RU"/>
                          </w:rPr>
                        </w:pPr>
                        <w:r>
                          <w:rPr>
                            <w:sz w:val="18"/>
                            <w:lang w:val="ru-RU"/>
                          </w:rPr>
                          <w:t>9</w:t>
                        </w:r>
                      </w:p>
                    </w:txbxContent>
                  </v:textbox>
                </v:rect>
                <v:line id="Line 2729" o:spid="_x0000_s109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Ac8MAAADdAAAADwAAAGRycy9kb3ducmV2LnhtbERPy2oCMRTdF/yHcAV3NaPSWqdGER+g&#10;dFG0fsB1cjsZndwMSdSpX98sCl0ezns6b20tbuRD5VjBoJ+BIC6crrhUcPzaPL+BCBFZY+2YFPxQ&#10;gPms8zTFXLs77+l2iKVIIRxyVGBibHIpQ2HIYui7hjhx385bjAn6UmqP9xRuaznMsldpseLUYLCh&#10;paHicrhaBTt/+rgMHqWRJ975df25mgR7VqrXbRfvICK18V/8595qBaOXcdqf3qQn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FAHPDAAAA3QAAAA8AAAAAAAAAAAAA&#10;AAAAoQIAAGRycy9kb3ducmV2LnhtbFBLBQYAAAAABAAEAPkAAACRAwAAAAA=&#10;" strokeweight="1pt"/>
                <v:line id="Line 2730" o:spid="_x0000_s109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l6MYAAADdAAAADwAAAGRycy9kb3ducmV2LnhtbESP3WoCMRSE7wt9h3AKvdPsWvq3NYpo&#10;C4oXpeoDHDfHzermZElSXX16UxB6OczMN8xw3NlGHMmH2rGCvJ+BIC6drrlSsFl/9d5AhIissXFM&#10;Cs4UYDy6vxtiod2Jf+i4ipVIEA4FKjAxtoWUoTRkMfRdS5y8nfMWY5K+ktrjKcFtIwdZ9iIt1pwW&#10;DLY0NVQeVr9WwcJvl4f8Uhm55YX/bL5n78HulXp86CYfICJ18T98a8+1gqfn1xz+3qQnIE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JpejGAAAA3QAAAA8AAAAAAAAA&#10;AAAAAAAAoQIAAGRycy9kb3ducmV2LnhtbFBLBQYAAAAABAAEAPkAAACUAwAAAAA=&#10;" strokeweight="1pt"/>
                <v:rect id="Rectangle 2731" o:spid="_x0000_s109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A8QA&#10;AADdAAAADwAAAGRycy9kb3ducmV2LnhtbESPQWvCQBSE74L/YXlCb3WjbVNNs5FQEHptVOjxkX0m&#10;qdm3cXfV9N93CwWPw8x8w+Sb0fTiSs53lhUs5gkI4trqjhsF+932cQXCB2SNvWVS8EMeNsV0kmOm&#10;7Y0/6VqFRkQI+wwVtCEMmZS+bsmgn9uBOHpH6wyGKF0jtcNbhJteLpMklQY7jgstDvTeUn2qLkZB&#10;WX6Ph3O1xq2Xq8Sl+lk35ZdSD7OxfAMRaAz38H/7Qyt4enldwt+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SvgPEAAAA3QAAAA8AAAAAAAAAAAAAAAAAmAIAAGRycy9k&#10;b3ducmV2LnhtbFBLBQYAAAAABAAEAPUAAACJAwAAAAA=&#10;" filled="f" stroked="f" strokeweight=".25pt">
                  <v:textbox inset="1pt,1pt,1pt,1pt">
                    <w:txbxContent>
                      <w:p w:rsidR="00FD58D3" w:rsidRPr="0010657E" w:rsidRDefault="00FD58D3" w:rsidP="000204FB">
                        <w:pPr>
                          <w:pStyle w:val="ad"/>
                          <w:jc w:val="center"/>
                          <w:rPr>
                            <w:rFonts w:ascii="Journal" w:hAnsi="Journal"/>
                            <w:sz w:val="24"/>
                            <w:lang w:val="ru-RU"/>
                          </w:rPr>
                        </w:pPr>
                        <w:r>
                          <w:rPr>
                            <w:sz w:val="24"/>
                            <w:lang w:val="ru-RU"/>
                          </w:rPr>
                          <w:t>ФГБОУ ВО «КГТУ»</w:t>
                        </w:r>
                      </w:p>
                      <w:p w:rsidR="00FD58D3" w:rsidRPr="009622FB" w:rsidRDefault="00FD58D3">
                        <w:pPr>
                          <w:pStyle w:val="ad"/>
                          <w:jc w:val="center"/>
                          <w:rPr>
                            <w:rFonts w:ascii="Journal" w:hAnsi="Journal"/>
                            <w:sz w:val="24"/>
                            <w:lang w:val="ru-RU"/>
                          </w:rPr>
                        </w:pPr>
                        <w:r>
                          <w:rPr>
                            <w:rFonts w:ascii="Journal" w:hAnsi="Journal"/>
                            <w:sz w:val="24"/>
                            <w:lang w:val="ru-RU"/>
                          </w:rPr>
                          <w:t>+</w:t>
                        </w:r>
                      </w:p>
                    </w:txbxContent>
                  </v:textbox>
                </v:rect>
                <w10:wrap anchorx="page" anchory="page"/>
                <w10:anchorlock/>
              </v:group>
            </w:pict>
          </mc:Fallback>
        </mc:AlternateContent>
      </w:r>
    </w:p>
    <w:p w:rsidR="001D0969" w:rsidRPr="001D0969" w:rsidRDefault="00562FE6" w:rsidP="001D0969">
      <w:pPr>
        <w:rPr>
          <w:rFonts w:eastAsiaTheme="majorEastAsia" w:cstheme="majorBidi"/>
          <w:b/>
          <w:sz w:val="28"/>
          <w:szCs w:val="26"/>
        </w:rPr>
      </w:pPr>
      <w:r w:rsidRPr="00562FE6">
        <w:rPr>
          <w:rFonts w:eastAsiaTheme="majorEastAsia" w:cstheme="majorBidi"/>
          <w:b/>
          <w:noProof/>
          <w:sz w:val="28"/>
          <w:szCs w:val="26"/>
        </w:rPr>
        <mc:AlternateContent>
          <mc:Choice Requires="wpg">
            <w:drawing>
              <wp:anchor distT="0" distB="0" distL="114300" distR="114300" simplePos="0" relativeHeight="251619328" behindDoc="0" locked="1" layoutInCell="0" allowOverlap="1" wp14:anchorId="3365A129" wp14:editId="5CE47164">
                <wp:simplePos x="0" y="0"/>
                <wp:positionH relativeFrom="page">
                  <wp:posOffset>252095</wp:posOffset>
                </wp:positionH>
                <wp:positionV relativeFrom="page">
                  <wp:posOffset>252095</wp:posOffset>
                </wp:positionV>
                <wp:extent cx="467995" cy="10188575"/>
                <wp:effectExtent l="13970" t="13970" r="13335" b="17780"/>
                <wp:wrapNone/>
                <wp:docPr id="1989" name="Группа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990" name="Rectangle 116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 name="Line 116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116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3" name="Text Box 116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994" name="Text Box 116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995" name="Rectangle 116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6" name="Line 116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7" name="Line 116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8" name="Line 116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9" name="Line 117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0" name="Line 117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1" name="Text Box 117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02" name="Text Box 117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003" name="Text Box 117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004" name="Text Box 117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05" name="Text Box 117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006" name="Text Box 117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07" name="Text Box 117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008" name="Text Box 117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09" name="Text Box 118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10" name="Text Box 118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A129" id="Группа 1989" o:spid="_x0000_s1098" style="position:absolute;margin-left:19.85pt;margin-top:19.85pt;width:36.85pt;height:802.25pt;z-index:25161932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" o:allowincell="f">
                <v:rect id="Rectangle 1161" o:spid="_x0000_s1099"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5VScUA&#10;AADdAAAADwAAAGRycy9kb3ducmV2LnhtbESPwW7CQAxE70j9h5WRuMGGHhAJLChUQuqpKikfYGXd&#10;JCLrTbNLkvL1+FCpN1sznnneHyfXqoH60Hg2sF4loIhLbxuuDFy/zsstqBCRLbaeycAvBTgeXmZ7&#10;zKwf+UJDESslIRwyNFDH2GVah7Imh2HlO2LRvn3vMMraV9r2OEq4a/Vrkmy0w4alocaO3moqb8Xd&#10;GbjFafjIq+JxTq+ntPw85eP9JzdmMZ/yHahIU/w3/12/W8FPU+GXb2QEf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lVJxQAAAN0AAAAPAAAAAAAAAAAAAAAAAJgCAABkcnMv&#10;ZG93bnJldi54bWxQSwUGAAAAAAQABAD1AAAAigMAAAAA&#10;" filled="f" strokeweight="2pt"/>
                <v:line id="Line 1162" o:spid="_x0000_s1100"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BWer4AAADdAAAADwAAAGRycy9kb3ducmV2LnhtbERPvQrCMBDeBd8hnOCmqYKi1SgiVNzE&#10;6uJ2NmdbbC6liVrf3giC2318v7dct6YST2pcaVnBaBiBIM6sLjlXcD4lgxkI55E1VpZJwZscrFfd&#10;zhJjbV98pGfqcxFC2MWooPC+jqV0WUEG3dDWxIG72cagD7DJpW7wFcJNJcdRNJUGSw4NBda0LSi7&#10;pw+j4H45T5LdYatPVbrR1zzxl+tNK9XvtZsFCE+t/4t/7r0O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oFZ6vgAAAN0AAAAPAAAAAAAAAAAAAAAAAKEC&#10;AABkcnMvZG93bnJldi54bWxQSwUGAAAAAAQABAD5AAAAjAMAAAAA&#10;" strokeweight="2pt"/>
                <v:line id="Line 1163" o:spid="_x0000_s1101"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LIDb4AAADdAAAADwAAAGRycy9kb3ducmV2LnhtbERPvQrCMBDeBd8hnOCmqYKi1SgiVNzE&#10;6uJ2NmdbbC6liVrf3giC2318v7dct6YST2pcaVnBaBiBIM6sLjlXcD4lgxkI55E1VpZJwZscrFfd&#10;zhJjbV98pGfqcxFC2MWooPC+jqV0WUEG3dDWxIG72cagD7DJpW7wFcJNJcdRNJUGSw4NBda0LSi7&#10;pw+j4H45T5LdYatPVbrR1zzxl+tNK9XvtZsFCE+t/4t/7r0O8+f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csgNvgAAAN0AAAAPAAAAAAAAAAAAAAAAAKEC&#10;AABkcnMvZG93bnJldi54bWxQSwUGAAAAAAQABAD5AAAAjAMAAAAA&#10;" strokeweight="2pt"/>
                <v:shape id="Text Box 1164" o:spid="_x0000_s1102"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85sMA&#10;AADdAAAADwAAAGRycy9kb3ducmV2LnhtbERPTWvCQBC9F/wPywje6sYK0kRXEWmhIBRjPHgcs2Oy&#10;mJ1Ns1uN/74rFLzN433OYtXbRlyp88axgsk4AUFcOm24UnAoPl/fQfiArLFxTAru5GG1HLwsMNPu&#10;xjld96ESMYR9hgrqENpMSl/WZNGPXUscubPrLIYIu0rqDm8x3DbyLUlm0qLh2FBjS5uaysv+1ypY&#10;Hzn/MD/fp11+zk1RpAlvZxelRsN+PQcRqA9P8b/7S8f5aTq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85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165" o:spid="_x0000_s1103"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kksMA&#10;AADdAAAADwAAAGRycy9kb3ducmV2LnhtbERPTWvCQBC9F/wPywje6sYi0kRXEWmhIBRjPHgcs2Oy&#10;mJ1Ns1uN/74rFLzN433OYtXbRlyp88axgsk4AUFcOm24UnAoPl/fQfiArLFxTAru5GG1HLwsMNPu&#10;xjld96ESMYR9hgrqENpMSl/WZNGPXUscubPrLIYIu0rqDm8x3DbyLUlm0qLh2FBjS5uaysv+1ypY&#10;Hzn/MD/fp11+zk1RpAlvZxelRsN+PQcRqA9P8b/7S8f5aTq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akk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166" o:spid="_x0000_s1104"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20cMA&#10;AADdAAAADwAAAGRycy9kb3ducmV2LnhtbERPS2rDMBDdF3IHMYXsarmFlNqNEuxCIKvQOj7AYE1t&#10;E2vkWPInOX1VKHQ3j/ed7X4xnZhocK1lBc9RDIK4srrlWkF5Pjy9gXAeWWNnmRTcyMF+t3rYYqrt&#10;zF80Fb4WIYRdigoa7/tUSlc1ZNBFticO3LcdDPoAh1rqAecQbjr5Esev0mDLoaHBnj4aqi7FaBRc&#10;/DKdsrq4H5IyT6rPPJvHa6bU+nHJ3kF4Wvy/+M991GF+kmzg95twgt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n20cMAAADdAAAADwAAAAAAAAAAAAAAAACYAgAAZHJzL2Rv&#10;d25yZXYueG1sUEsFBgAAAAAEAAQA9QAAAIgDAAAAAA==&#10;" filled="f" strokeweight="2pt"/>
                <v:line id="Line 1167" o:spid="_x0000_s1105"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nODr4AAADdAAAADwAAAGRycy9kb3ducmV2LnhtbERPvQrCMBDeBd8hnOCmqYKi1SgiVNzE&#10;6uJ2NmdbbC6liVrf3giC2318v7dct6YST2pcaVnBaBiBIM6sLjlXcD4lgxkI55E1VpZJwZscrFfd&#10;zhJjbV98pGfqcxFC2MWooPC+jqV0WUEG3dDWxIG72cagD7DJpW7wFcJNJcdRNJUGSw4NBda0LSi7&#10;pw+j4H45T5LdYatPVbrR1zzxl+tNK9XvtZsFCE+t/4t/7r0O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Sc4OvgAAAN0AAAAPAAAAAAAAAAAAAAAAAKEC&#10;AABkcnMvZG93bnJldi54bWxQSwUGAAAAAAQABAD5AAAAjAMAAAAA&#10;" strokeweight="2pt"/>
                <v:line id="Line 1168" o:spid="_x0000_s1106"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rlcEAAADdAAAADwAAAGRycy9kb3ducmV2LnhtbERPS4vCMBC+C/6HMII3TRV8VaOI0GVv&#10;i9WLt2kzfWAzKU1Wu/9+Iwje5uN7zu7Qm0Y8qHO1ZQWzaQSCOLe65lLB9ZJM1iCcR9bYWCYFf+Tg&#10;sB8Odhhr++QzPVJfihDCLkYFlfdtLKXLKzLoprYlDlxhO4M+wK6UusNnCDeNnEfRUhqsOTRU2NKp&#10;ovye/hoF99t1kXz9nPSlSY86KxN/ywqt1HjUH7cgPPX+I367v3WYv9ms4PVNOEH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WuVwQAAAN0AAAAPAAAAAAAAAAAAAAAA&#10;AKECAABkcnMvZG93bnJldi54bWxQSwUGAAAAAAQABAD5AAAAjwMAAAAA&#10;" strokeweight="2pt"/>
                <v:line id="Line 1169" o:spid="_x0000_s1107"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r/58MAAADdAAAADwAAAGRycy9kb3ducmV2LnhtbESPQYvCQAyF7wv+hyGCt3WqoKzVUUSo&#10;eFusXrzFTmyLnUzpjFr/vTks7C3hvbz3ZbXpXaOe1IXas4HJOAFFXHhbc2ngfMq+f0CFiGyx8UwG&#10;3hRgsx58rTC1/sVHeuaxVBLCIUUDVYxtqnUoKnIYxr4lFu3mO4dR1q7UtsOXhLtGT5Nkrh3WLA0V&#10;trSrqLjnD2fgfjnPsv3vzp6afGuvZRYv15s1ZjTst0tQkfr4b/67PljBX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a/+fDAAAA3QAAAA8AAAAAAAAAAAAA&#10;AAAAoQIAAGRycy9kb3ducmV2LnhtbFBLBQYAAAAABAAEAPkAAACRAwAAAAA=&#10;" strokeweight="2pt"/>
                <v:line id="Line 1170" o:spid="_x0000_s1108"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afMAAAADdAAAADwAAAGRycy9kb3ducmV2LnhtbERPTYvCMBC9L/gfwgje1lRBsdUoIlS8&#10;ydZevI3N2BabSWmi1n9vFgRv83ifs9r0phEP6lxtWcFkHIEgLqyuuVSQn9LfBQjnkTU2lknBixxs&#10;1oOfFSbaPvmPHpkvRQhhl6CCyvs2kdIVFRl0Y9sSB+5qO4M+wK6UusNnCDeNnEbRXBqsOTRU2NKu&#10;ouKW3Y2C2zmfpfvjTp+abKsvZerPl6tWajTst0sQnnr/FX/cBx3mx3EM/9+EE+T6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WWnzAAAAA3QAAAA8AAAAAAAAAAAAAAAAA&#10;oQIAAGRycy9kb3ducmV2LnhtbFBLBQYAAAAABAAEAPkAAACOAwAAAAA=&#10;" strokeweight="2pt"/>
                <v:line id="Line 1171" o:spid="_x0000_s1109"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N2cMAAADdAAAADwAAAGRycy9kb3ducmV2LnhtbESPTYvCQAyG7wv7H4YseFunCopUpyJC&#10;F29i9eItdtIP7GRKZ1brvzeHhT2GN++TPJvt6Dr1oCG0ng3Mpgko4tLblmsDl3P+vQIVIrLFzjMZ&#10;eFGAbfb5scHU+ief6FHEWgmEQ4oGmhj7VOtQNuQwTH1PLFnlB4dRxqHWdsCnwF2n50my1A5blgsN&#10;9rRvqLwXv87A/XpZ5D/HvT13xc7e6jxeb5U1ZvI17tagIo3xf/mvfbAGhCj/i42YgM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zTdnDAAAA3QAAAA8AAAAAAAAAAAAA&#10;AAAAoQIAAGRycy9kb3ducmV2LnhtbFBLBQYAAAAABAAEAPkAAACRAwAAAAA=&#10;" strokeweight="2pt"/>
                <v:shape id="Text Box 1172" o:spid="_x0000_s1110"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5MsMA&#10;AADdAAAADwAAAGRycy9kb3ducmV2LnhtbESPQYvCMBSE78L+h/CEvWmqB9GuUURWEBYWaz14fNs8&#10;22DzUpus1n9vBMHjMDPfMPNlZ2txpdYbxwpGwwQEceG04VLBId8MpiB8QNZYOyYFd/KwXHz05phq&#10;d+OMrvtQighhn6KCKoQmldIXFVn0Q9cQR+/kWoshyraUusVbhNtajpNkIi0ajgsVNrSuqDjv/62C&#10;1ZGzb3P5/dtlp8zk+Szhn8lZqc9+t/oCEagL7/CrvdUKInEE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65M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173" o:spid="_x0000_s1111"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nRcMA&#10;AADdAAAADwAAAGRycy9kb3ducmV2LnhtbESPQYvCMBSE78L+h/AW9qapHkS7RhFZQRAWaz14fNs8&#10;22Dz0m2i1n9vBMHjMDPfMLNFZ2txpdYbxwqGgwQEceG04VLBIV/3JyB8QNZYOyYFd/KwmH/0Zphq&#10;d+OMrvtQighhn6KCKoQmldIXFVn0A9cQR+/kWoshyraUusVbhNtajpJkLC0ajgsVNrSqqDjvL1bB&#10;8sjZj/n//dtlp8zk+TTh7fis1Ndnt/wGEagL7/CrvdEKInEE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wnR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174" o:spid="_x0000_s1112"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C3sUA&#10;AADdAAAADwAAAGRycy9kb3ducmV2LnhtbESPQWvCQBSE70L/w/IKvZlNLYiNbkRKBaEgjemhx2f2&#10;mSzJvk2zq6b/3i0IPQ4z8w2zWo+2ExcavHGs4DlJQRBXThuuFXyV2+kChA/IGjvHpOCXPKzzh8kK&#10;M+2uXNDlEGoRIewzVNCE0GdS+qohiz5xPXH0Tm6wGKIcaqkHvEa47eQsTefSouG40GBPbw1V7eFs&#10;FWy+uXg3P/vjZ3EqTFm+pvwxb5V6ehw3SxCBxvAfvrd3WkEkvsD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ILe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175" o:spid="_x0000_s1113"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aqsUA&#10;AADdAAAADwAAAGRycy9kb3ducmV2LnhtbESPQWvCQBSE70L/w/IKvZlNpYiNbkRKBaEgjemhx2f2&#10;mSzJvk2zq6b/3i0IPQ4z8w2zWo+2ExcavHGs4DlJQRBXThuuFXyV2+kChA/IGjvHpOCXPKzzh8kK&#10;M+2uXNDlEGoRIewzVNCE0GdS+qohiz5xPXH0Tm6wGKIcaqkHvEa47eQsTefSouG40GBPbw1V7eFs&#10;FWy+uXg3P/vjZ3EqTFm+pvwxb5V6ehw3SxCBxvAfvrd3WkEkvsD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Rqq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176" o:spid="_x0000_s1114"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McUA&#10;AADdAAAADwAAAGRycy9kb3ducmV2LnhtbESPQWvCQBSE70L/w/IKvZlNhYqNbkRKBaEgjemhx2f2&#10;mSzJvk2zq6b/3i0IPQ4z8w2zWo+2ExcavHGs4DlJQRBXThuuFXyV2+kChA/IGjvHpOCXPKzzh8kK&#10;M+2uXNDlEGoRIewzVNCE0GdS+qohiz5xPXH0Tm6wGKIcaqkHvEa47eQsTefSouG40GBPbw1V7eFs&#10;FWy+uXg3P/vjZ3EqTFm+pvwxb5V6ehw3SxCBxvAfvrd3WkEkvsD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b8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177" o:spid="_x0000_s1115"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hRsUA&#10;AADdAAAADwAAAGRycy9kb3ducmV2LnhtbESPQWvCQBSE7wX/w/KE3urGHkIb3UgQC0KhNKaHHp/Z&#10;l2Qx+zZmV03/fVco9DjMzDfMejPZXlxp9MaxguUiAUFcO224VfBVvT29gPABWWPvmBT8kIdNPntY&#10;Y6bdjUu6HkIrIoR9hgq6EIZMSl93ZNEv3EAcvcaNFkOUYyv1iLcIt718TpJUWjQcFzocaNtRfTpc&#10;rILim8udOX8cP8umNFX1mvB7elLqcT4VKxCBpvAf/mvvtYI7Ee5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yFG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178" o:spid="_x0000_s1116"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E3cQA&#10;AADdAAAADwAAAGRycy9kb3ducmV2LnhtbESPQWvCQBSE7wX/w/KE3upGD7aNriKiIBTEGA8en9ln&#10;sph9G7Orxn/fFQo9DjPzDTOdd7YWd2q9caxgOEhAEBdOGy4VHPL1xxcIH5A11o5JwZM8zGe9tymm&#10;2j04o/s+lCJC2KeooAqhSaX0RUUW/cA1xNE7u9ZiiLItpW7xEeG2lqMkGUuLhuNChQ0tKyou+5tV&#10;sDhytjLX7WmXnTOT598J/4wvSr33u8UERKAu/If/2hutIBI/4fUmP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hN3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179" o:spid="_x0000_s1117"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Qr8UA&#10;AADdAAAADwAAAGRycy9kb3ducmV2LnhtbESPwWrCQBCG7wXfYRnBW920B9HUVaRYEITSmB56nGbH&#10;ZDE7G7Orpm/fOQgeh3/+b+Zbrgffqiv10QU28DLNQBFXwTquDXyXH89zUDEhW2wDk4E/irBejZ6W&#10;mNtw44Kuh1QrgXDM0UCTUpdrHauGPMZp6IglO4beY5Kxr7Xt8SZw3+rXLJtpj47lQoMdvTdUnQ4X&#10;b2Dzw8XWnT9/v4pj4cpykfF+djJmMh42b6ASDemxfG/vrAEhyrtiIya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BC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180" o:spid="_x0000_s1118"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i1NMMA&#10;AADdAAAADwAAAGRycy9kb3ducmV2LnhtbESPQYvCMBSE78L+h/AWvGmqB9GuUURWEASx1oPHt82z&#10;DTYv3SZq/fdGWNjjMDPfMPNlZ2txp9YbxwpGwwQEceG04VLBKd8MpiB8QNZYOyYFT/KwXHz05phq&#10;9+CM7sdQighhn6KCKoQmldIXFVn0Q9cQR+/iWoshyraUusVHhNtajpNkIi0ajgsVNrSuqLgeb1bB&#10;6szZt/nd/xyyS2byfJbwbnJVqv/Zrb5ABOrCf/ivvdUKInEG7zfxCc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i1N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181" o:spid="_x0000_s1119"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KdMIA&#10;AADdAAAADwAAAGRycy9kb3ducmV2LnhtbERPz2vCMBS+D/wfwhN2m4keZFajiCgIA1ntDjs+m2cb&#10;bF5qE7X+98th4PHj+71Y9a4Rd+qC9axhPFIgiEtvLFcafordxyeIEJENNp5Jw5MCrJaDtwVmxj84&#10;p/sxViKFcMhQQx1jm0kZypochpFviRN39p3DmGBXSdPhI4W7Rk6UmkqHllNDjS1taiovx5vTsP7l&#10;fGuvh9N3fs5tUcwUf00vWr8P+/UcRKQ+vsT/7r3RMFHjtD+9S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4p0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1D0969" w:rsidRDefault="00505DF2" w:rsidP="001D0969">
      <w:pPr>
        <w:keepNext/>
        <w:keepLines/>
        <w:spacing w:before="40" w:line="360" w:lineRule="auto"/>
        <w:jc w:val="both"/>
        <w:outlineLvl w:val="1"/>
        <w:rPr>
          <w:rFonts w:eastAsiaTheme="majorEastAsia" w:cstheme="majorBidi"/>
          <w:b/>
          <w:sz w:val="28"/>
          <w:szCs w:val="26"/>
        </w:rPr>
      </w:pPr>
      <w:bookmarkStart w:id="150" w:name="_Toc481488203"/>
      <w:bookmarkStart w:id="151" w:name="_Toc513507928"/>
      <w:r>
        <w:rPr>
          <w:rFonts w:eastAsiaTheme="majorEastAsia" w:cstheme="majorBidi"/>
          <w:b/>
          <w:sz w:val="28"/>
          <w:szCs w:val="26"/>
        </w:rPr>
        <w:t>Введение</w:t>
      </w:r>
      <w:bookmarkEnd w:id="150"/>
      <w:bookmarkEnd w:id="151"/>
      <w:r>
        <w:rPr>
          <w:rFonts w:eastAsiaTheme="majorEastAsia" w:cstheme="majorBidi"/>
          <w:b/>
          <w:sz w:val="28"/>
          <w:szCs w:val="26"/>
        </w:rPr>
        <w:t xml:space="preserve"> </w:t>
      </w:r>
    </w:p>
    <w:p w:rsidR="001D0969" w:rsidRPr="001D0969" w:rsidRDefault="001D0969" w:rsidP="001D0969">
      <w:pPr>
        <w:spacing w:line="360" w:lineRule="auto"/>
        <w:ind w:firstLine="708"/>
        <w:jc w:val="both"/>
        <w:rPr>
          <w:rFonts w:eastAsia="Calibri"/>
          <w:sz w:val="28"/>
          <w:szCs w:val="20"/>
        </w:rPr>
      </w:pPr>
      <w:r w:rsidRPr="001D0969">
        <w:rPr>
          <w:rFonts w:eastAsia="Calibri"/>
          <w:sz w:val="28"/>
          <w:szCs w:val="20"/>
        </w:rPr>
        <w:t xml:space="preserve">В данном документе приведено описание автоматизируемых функций </w:t>
      </w:r>
      <w:r w:rsidRPr="001D0969">
        <w:rPr>
          <w:rFonts w:eastAsia="Calibri"/>
          <w:sz w:val="28"/>
          <w:szCs w:val="20"/>
          <w:lang w:val="en-US"/>
        </w:rPr>
        <w:t>Web</w:t>
      </w:r>
      <w:r w:rsidRPr="001D0969">
        <w:rPr>
          <w:rFonts w:eastAsia="Calibri"/>
          <w:sz w:val="28"/>
          <w:szCs w:val="20"/>
        </w:rPr>
        <w:t>-сайта МКП «Калининград-</w:t>
      </w:r>
      <w:proofErr w:type="spellStart"/>
      <w:r w:rsidRPr="001D0969">
        <w:rPr>
          <w:rFonts w:eastAsia="Calibri"/>
          <w:sz w:val="28"/>
          <w:szCs w:val="20"/>
        </w:rPr>
        <w:t>ГорТранс</w:t>
      </w:r>
      <w:proofErr w:type="spellEnd"/>
      <w:r w:rsidRPr="001D0969">
        <w:rPr>
          <w:rFonts w:eastAsia="Calibri"/>
          <w:sz w:val="28"/>
          <w:szCs w:val="20"/>
        </w:rPr>
        <w:t xml:space="preserve">» для достижения поставленных целей. </w:t>
      </w:r>
    </w:p>
    <w:p w:rsidR="001D0969" w:rsidRPr="00EF3DDC" w:rsidRDefault="001D0969" w:rsidP="00EF3DDC">
      <w:pPr>
        <w:spacing w:line="360" w:lineRule="auto"/>
        <w:ind w:firstLine="708"/>
        <w:jc w:val="both"/>
        <w:rPr>
          <w:rFonts w:eastAsia="Calibri"/>
          <w:sz w:val="28"/>
          <w:szCs w:val="20"/>
        </w:rPr>
      </w:pPr>
      <w:r w:rsidRPr="001D0969">
        <w:rPr>
          <w:rFonts w:eastAsia="Calibri"/>
          <w:sz w:val="28"/>
          <w:szCs w:val="20"/>
        </w:rPr>
        <w:t>Все упоминаемые технологические процессы описаны в документе «Описание технологическ</w:t>
      </w:r>
      <w:r w:rsidR="00EF3DDC">
        <w:rPr>
          <w:rFonts w:eastAsia="Calibri"/>
          <w:sz w:val="28"/>
          <w:szCs w:val="20"/>
        </w:rPr>
        <w:t>ого процесса обработки данных».</w:t>
      </w:r>
      <w:r w:rsidR="00505DF2" w:rsidRPr="00505DF2">
        <w:rPr>
          <w:rFonts w:eastAsia="Calibri"/>
          <w:noProof/>
          <w:sz w:val="20"/>
          <w:szCs w:val="20"/>
        </w:rPr>
        <mc:AlternateContent>
          <mc:Choice Requires="wpg">
            <w:drawing>
              <wp:anchor distT="0" distB="0" distL="114300" distR="114300" simplePos="0" relativeHeight="251620352" behindDoc="0" locked="1" layoutInCell="0" allowOverlap="1" wp14:anchorId="6EA78B2D" wp14:editId="2C932AF8">
                <wp:simplePos x="0" y="0"/>
                <wp:positionH relativeFrom="page">
                  <wp:posOffset>720090</wp:posOffset>
                </wp:positionH>
                <wp:positionV relativeFrom="page">
                  <wp:posOffset>252095</wp:posOffset>
                </wp:positionV>
                <wp:extent cx="6588760" cy="10189210"/>
                <wp:effectExtent l="15240" t="13970" r="15875" b="17145"/>
                <wp:wrapNone/>
                <wp:docPr id="2011" name="Группа 2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12" name="Rectangle 11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3" name="Line 11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4" name="Line 11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5" name="Line 11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6" name="Line 11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7" name="Line 11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8" name="Line 11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9" name="Line 11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0" name="Line 11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1" name="Line 11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2" name="Line 11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3" name="Rectangle 11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24" name="Rectangle 11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025" name="Rectangle 11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6" name="Rectangle 11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27" name="Rectangle 11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028" name="Rectangle 11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029" name="Rectangle 12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05DF2" w:rsidRDefault="00FD58D3">
                              <w:pPr>
                                <w:pStyle w:val="ad"/>
                                <w:jc w:val="center"/>
                                <w:rPr>
                                  <w:sz w:val="24"/>
                                  <w:lang w:val="ru-RU"/>
                                </w:rPr>
                              </w:pPr>
                              <w:r>
                                <w:rPr>
                                  <w:sz w:val="24"/>
                                  <w:lang w:val="ru-RU"/>
                                </w:rPr>
                                <w:t>3</w:t>
                              </w:r>
                            </w:p>
                          </w:txbxContent>
                        </wps:txbx>
                        <wps:bodyPr rot="0" vert="horz" wrap="square" lIns="12700" tIns="12700" rIns="12700" bIns="12700" anchor="t" anchorCtr="0" upright="1">
                          <a:noAutofit/>
                        </wps:bodyPr>
                      </wps:wsp>
                      <wps:wsp>
                        <wps:cNvPr id="2030" name="Rectangle 12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DB1F1B">
                              <w:pPr>
                                <w:pStyle w:val="ad"/>
                                <w:jc w:val="center"/>
                                <w:rPr>
                                  <w:rFonts w:ascii="Journal" w:hAnsi="Journal"/>
                                  <w:lang w:val="ru-RU"/>
                                </w:rPr>
                              </w:pPr>
                              <w:r>
                                <w:rPr>
                                  <w:rFonts w:ascii="Journal" w:hAnsi="Journal"/>
                                  <w:lang w:val="ru-RU"/>
                                </w:rPr>
                                <w:t>КП 53.09.03.01.212 П3</w:t>
                              </w:r>
                            </w:p>
                            <w:p w:rsidR="00FD58D3" w:rsidRPr="007048AC"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78B2D" id="Группа 2011" o:spid="_x0000_s1120" style="position:absolute;left:0;text-align:left;margin-left:56.7pt;margin-top:19.85pt;width:518.8pt;height:802.3pt;z-index:2516203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" o:allowincell="f">
                <v:rect id="Rectangle 1183" o:spid="_x0000_s112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GQMQA&#10;AADdAAAADwAAAGRycy9kb3ducmV2LnhtbESPQYvCMBSE74L/ITxhb5raw6Jdo1RB8LSstT/g0bxt&#10;i81LbWJb99dvBMHjMDPfMJvdaBrRU+dqywqWiwgEcWF1zaWC/HKcr0A4j6yxsUwKHuRgt51ONpho&#10;O/CZ+syXIkDYJaig8r5NpHRFRQbdwrbEwfu1nUEfZFdK3eEQ4KaRcRR9SoM1h4UKWzpUVFyzu1Fw&#10;9WP/nZbZ33Gd79fFzz4d7rdUqY/ZmH6B8DT6d/jVPmkFcbSM4fkmP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RkDEAAAA3QAAAA8AAAAAAAAAAAAAAAAAmAIAAGRycy9k&#10;b3ducmV2LnhtbFBLBQYAAAAABAAEAPUAAACJAwAAAAA=&#10;" filled="f" strokeweight="2pt"/>
                <v:line id="Line 1184" o:spid="_x0000_s112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hFc8AAAADdAAAADwAAAGRycy9kb3ducmV2LnhtbESPwQrCMBBE74L/EFbwpqmKItUoIlS8&#10;idWLt7VZ22KzKU3U+vdGEDwOM/OGWa5bU4knNa60rGA0jEAQZ1aXnCs4n5LBHITzyBory6TgTQ7W&#10;q25nibG2Lz7SM/W5CBB2MSoovK9jKV1WkEE3tDVx8G62MeiDbHKpG3wFuKnkOIpm0mDJYaHAmrYF&#10;Zff0YRTcL+dpsjts9alKN/qaJ/5yvWml+r12swDhqfX/8K+91wrG0W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14RXPAAAAA3QAAAA8AAAAAAAAAAAAAAAAA&#10;oQIAAGRycy9kb3ducmV2LnhtbFBLBQYAAAAABAAEAPkAAACOAwAAAAA=&#10;" strokeweight="2pt"/>
                <v:line id="Line 1185" o:spid="_x0000_s112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HdB8AAAADdAAAADwAAAGRycy9kb3ducmV2LnhtbESPwQrCMBBE74L/EFbwpqmiItUoIlS8&#10;idWLt7VZ22KzKU3U+vdGEDwOM/OGWa5bU4knNa60rGA0jEAQZ1aXnCs4n5LBHITzyBory6TgTQ7W&#10;q25nibG2Lz7SM/W5CBB2MSoovK9jKV1WkEE3tDVx8G62MeiDbHKpG3wFuKnkOIpm0mDJYaHAmrYF&#10;Zff0YRTcL+dpsjts9alKN/qaJ/5yvWml+r12swDhqfX/8K+91wrG0W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R3QfAAAAA3QAAAA8AAAAAAAAAAAAAAAAA&#10;oQIAAGRycy9kb3ducmV2LnhtbFBLBQYAAAAABAAEAPkAAACOAwAAAAA=&#10;" strokeweight="2pt"/>
                <v:line id="Line 1186" o:spid="_x0000_s112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14nMAAAADdAAAADwAAAGRycy9kb3ducmV2LnhtbESPwQrCMBBE74L/EFbwpqmCItUoIlS8&#10;idVLb2uztsVmU5qo9e+NIHgcZuYNs9p0phZPal1lWcFkHIEgzq2uuFBwOSejBQjnkTXWlknBmxxs&#10;1v3eCmNtX3yiZ+oLESDsYlRQet/EUrq8JINubBvi4N1sa9AH2RZSt/gKcFPLaRTNpcGKw0KJDe1K&#10;yu/pwyi4Z5dZsj/u9LlOt/paJD673rRSw0G3XYLw1Pl/+Nc+aAXTaDKD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deJzAAAAA3QAAAA8AAAAAAAAAAAAAAAAA&#10;oQIAAGRycy9kb3ducmV2LnhtbFBLBQYAAAAABAAEAPkAAACOAwAAAAA=&#10;" strokeweight="2pt"/>
                <v:line id="Line 1187" o:spid="_x0000_s112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m68AAAADdAAAADwAAAGRycy9kb3ducmV2LnhtbESPwQrCMBBE74L/EFbwpqmCItUoIlS8&#10;idVLb2uztsVmU5qo9e+NIHgcZuYNs9p0phZPal1lWcFkHIEgzq2uuFBwOSejBQjnkTXWlknBmxxs&#10;1v3eCmNtX3yiZ+oLESDsYlRQet/EUrq8JINubBvi4N1sa9AH2RZSt/gKcFPLaRTNpcGKw0KJDe1K&#10;yu/pwyi4Z5dZsj/u9LlOt/paJD673rRSw0G3XYLw1Pl/+Nc+aAXTaDK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0P5uvAAAAA3QAAAA8AAAAAAAAAAAAAAAAA&#10;oQIAAGRycy9kb3ducmV2LnhtbFBLBQYAAAAABAAEAPkAAACOAwAAAAA=&#10;" strokeweight="2pt"/>
                <v:line id="Line 1188" o:spid="_x0000_s112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NDcMEAAADdAAAADwAAAGRycy9kb3ducmV2LnhtbESPzQrCMBCE74LvEFbwpqmCP1SjiFDx&#10;JlYv3tZmbYvNpjRR69sbQfA4zMw3zHLdmko8qXGlZQWjYQSCOLO65FzB+ZQM5iCcR9ZYWSYFb3Kw&#10;XnU7S4y1ffGRnqnPRYCwi1FB4X0dS+myggy6oa2Jg3ezjUEfZJNL3eArwE0lx1E0lQZLDgsF1rQt&#10;KLunD6PgfjlPkt1hq09VutHXPPGX600r1e+1mwUIT63/h3/tvVYwjk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Q0NwwQAAAN0AAAAPAAAAAAAAAAAAAAAA&#10;AKECAABkcnMvZG93bnJldi54bWxQSwUGAAAAAAQABAD5AAAAjwMAAAAA&#10;" strokeweight="2pt"/>
                <v:line id="Line 1189" o:spid="_x0000_s112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XAr4AAADdAAAADwAAAGRycy9kb3ducmV2LnhtbERPuwrCMBTdBf8hXMFNUwVFqqmIUHET&#10;q4vbtbl9YHNTmqj1780gOB7Oe7PtTSNe1LnasoLZNAJBnFtdc6ngekknKxDOI2tsLJOCDznYJsPB&#10;BmNt33ymV+ZLEULYxaig8r6NpXR5RQbd1LbEgStsZ9AH2JVSd/gO4aaR8yhaSoM1h4YKW9pXlD+y&#10;p1HwuF0X6eG015cm2+l7mfrbvdBKjUf9bg3CU+//4p/7qBXMo1m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3NcCvgAAAN0AAAAPAAAAAAAAAAAAAAAAAKEC&#10;AABkcnMvZG93bnJldi54bWxQSwUGAAAAAAQABAD5AAAAjAMAAAAA&#10;" strokeweight="2pt"/>
                <v:line id="Line 1190" o:spid="_x0000_s112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BymcAAAADdAAAADwAAAGRycy9kb3ducmV2LnhtbESPwQrCMBBE74L/EFbwpqmCotUoIlS8&#10;idWLt7VZ22KzKU3U+vdGEDwOM/OGWa5bU4knNa60rGA0jEAQZ1aXnCs4n5LBDITzyBory6TgTQ7W&#10;q25nibG2Lz7SM/W5CBB2MSoovK9jKV1WkEE3tDVx8G62MeiDbHKpG3wFuKnkOIqm0mDJYaHAmrYF&#10;Zff0YRTcL+dJsjts9alKN/qaJ/5yvWml+r12swDhqfX/8K+91wrG0Wg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QcpnAAAAA3QAAAA8AAAAAAAAAAAAAAAAA&#10;oQIAAGRycy9kb3ducmV2LnhtbFBLBQYAAAAABAAEAPkAAACOAwAAAAA=&#10;" strokeweight="2pt"/>
                <v:line id="Line 1191" o:spid="_x0000_s112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N3U8MAAADdAAAADwAAAGRycy9kb3ducmV2LnhtbERPS27CMBDdI/UO1lTqDhyyqEoaB6EW&#10;pKIuEIEDDPE0DsTjyHYh7enxolKXT+9fLkfbiyv50DlWMJ9lIIgbpztuFRwPm+kLiBCRNfaOScEP&#10;BVhWD5MSC+1uvKdrHVuRQjgUqMDEOBRShsaQxTBzA3Hivpy3GBP0rdQebync9jLPsmdpsePUYHCg&#10;N0PNpf62Crb+9HmZ/7ZGnnjr1/3ufRHsWamnx3H1CiLSGP/Ff+4PrSDP8rQ/vUlP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Dd1PDAAAA3QAAAA8AAAAAAAAAAAAA&#10;AAAAoQIAAGRycy9kb3ducmV2LnhtbFBLBQYAAAAABAAEAPkAAACRAwAAAAA=&#10;" strokeweight="1pt"/>
                <v:line id="Line 1192" o:spid="_x0000_s113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q0IsAAAADdAAAADwAAAGRycy9kb3ducmV2LnhtbESPwQrCMBBE74L/EFbwpqkFRapRRKh4&#10;E6sXb2uztsVmU5qo9e+NIHgcZuYNs1x3phZPal1lWcFkHIEgzq2uuFBwPqWjOQjnkTXWlknBmxys&#10;V/3eEhNtX3ykZ+YLESDsElRQet8kUrq8JINubBvi4N1sa9AH2RZSt/gKcFPLOIpm0mDFYaHEhrYl&#10;5ffsYRTcL+dpujts9anONvpapP5yvWmlhoNuswDhqfP/8K+91wriKJ7A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KtCLAAAAA3QAAAA8AAAAAAAAAAAAAAAAA&#10;oQIAAGRycy9kb3ducmV2LnhtbFBLBQYAAAAABAAEAPkAAACOAwAAAAA=&#10;" strokeweight="2pt"/>
                <v:line id="Line 1193" o:spid="_x0000_s113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1Mv8QAAADdAAAADwAAAGRycy9kb3ducmV2LnhtbESPQWsCMRSE74X+h/AK3mrWPUhdjSKt&#10;gtKDaPsDnpvnZnXzsiRRV3+9KRQ8DjPzDTOZdbYRF/Khdqxg0M9AEJdO11wp+P1Zvn+ACBFZY+OY&#10;FNwowGz6+jLBQrsrb+myi5VIEA4FKjAxtoWUoTRkMfRdS5y8g/MWY5K+ktrjNcFtI/MsG0qLNacF&#10;gy19GipPu7NVsPb779PgXhm557VfNJuvUbBHpXpv3XwMIlIXn+H/9koryLM8h7836Qn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Uy/xAAAAN0AAAAPAAAAAAAAAAAA&#10;AAAAAKECAABkcnMvZG93bnJldi54bWxQSwUGAAAAAAQABAD5AAAAkgMAAAAA&#10;" strokeweight="1pt"/>
                <v:rect id="Rectangle 1194" o:spid="_x0000_s113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suMMA&#10;AADdAAAADwAAAGRycy9kb3ducmV2LnhtbESPQWsCMRSE70L/Q3iCN03cititURZB6LVbhR4fm9fd&#10;1c3LNom6/vtGKHgcZuYbZr0dbCeu5EPrWMN8pkAQV860XGs4fO2nKxAhIhvsHJOGOwXYbl5Ga8yN&#10;u/EnXctYiwThkKOGJsY+lzJUDVkMM9cTJ+/HeYsxSV9L4/GW4LaTmVJLabHltNBgT7uGqnN5sRqK&#10;4jQcf8s33Ae5Un5pFqYuvrWejIfiHUSkIT7D/+0PoyFT2Ss83q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hsu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195" o:spid="_x0000_s113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H0zMIA&#10;AADdAAAADwAAAGRycy9kb3ducmV2LnhtbESPQYvCMBSE74L/ITxhb5psEdFqlLIgeN2ugsdH82zr&#10;Ni/dJGr3328WBI/DzHzDbHaD7cSdfGgda3ifKRDElTMt1xqOX/vpEkSIyAY7x6ThlwLstuPRBnPj&#10;HvxJ9zLWIkE45KihibHPpQxVQxbDzPXEybs4bzEm6WtpPD4S3HYyU2ohLbacFhrs6aOh6ru8WQ1F&#10;cR1OP+UK90EulV+YuamLs9Zvk6FYg4g0xFf42T4YDZnK5vD/Jj0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fTM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1196" o:spid="_x0000_s113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1RV8MA&#10;AADdAAAADwAAAGRycy9kb3ducmV2LnhtbESPQWsCMRSE70L/Q3iCN01cqtitURZB6LVbhR4fm9fd&#10;1c3LNom6/vtGKHgcZuYbZr0dbCeu5EPrWMN8pkAQV860XGs4fO2nKxAhIhvsHJOGOwXYbl5Ga8yN&#10;u/EnXctYiwThkKOGJsY+lzJUDVkMM9cTJ+/HeYsxSV9L4/GW4LaTmVJLabHltNBgT7uGqnN5sRqK&#10;4jQcf8s33Ae5Un5pXk1dfGs9GQ/FO4hIQ3yG/9sfRkOmsgU83q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1RV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197" o:spid="_x0000_s113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PIMMA&#10;AADdAAAADwAAAGRycy9kb3ducmV2LnhtbESPQWvCQBSE70L/w/IEb7prkGBTVwkFwaupQo+P7GsS&#10;zb5Nd7ca/71bKPQ4zMw3zGY32l7cyIfOsYblQoEgrp3puNFw+tjP1yBCRDbYOyYNDwqw275MNlgY&#10;d+cj3arYiAThUKCGNsahkDLULVkMCzcQJ+/LeYsxSd9I4/Ge4LaXmVK5tNhxWmhxoPeW6mv1YzWU&#10;5WU8f1evuA9yrXxuVqYpP7WeTcfyDUSkMf6H/9oHoyFTWQ6/b9IT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PI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198" o:spid="_x0000_s113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qu8MA&#10;AADdAAAADwAAAGRycy9kb3ducmV2LnhtbESPQWsCMRSE70L/Q3iCN01citqtURZB6LVbhR4fm9fd&#10;1c3LNom6/vtGEHocZuYbZr0dbCeu5EPrWMN8pkAQV860XGs4fO2nKxAhIhvsHJOGOwXYbl5Ga8yN&#10;u/EnXctYiwThkKOGJsY+lzJUDVkMM9cTJ+/HeYsxSV9L4/GW4LaTmVILabHltNBgT7uGqnN5sRqK&#10;4jQcf8s33Ae5Un5hXk1dfGs9GQ/FO4hIQ/wPP9sfRkOmsiU83q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Nqu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1199" o:spid="_x0000_s113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yb8A&#10;AADdAAAADwAAAGRycy9kb3ducmV2LnhtbERPTYvCMBC9C/sfwix408SyiFuNUhYEr1sVPA7NbFtt&#10;Jt0kav335iB4fLzv1WawnbiRD61jDbOpAkFcOdNyreGw304WIEJENtg5Jg0PCrBZf4xWmBt351+6&#10;lbEWKYRDjhqaGPtcylA1ZDFMXU+cuD/nLcYEfS2Nx3sKt53MlJpLiy2nhgZ7+mmoupRXq6EozsPx&#10;v/zGbZAL5efmy9TFSevx51AsQUQa4lv8cu+MhkxlaW56k5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P7J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w:t>
                        </w:r>
                      </w:p>
                    </w:txbxContent>
                  </v:textbox>
                </v:rect>
                <v:rect id="Rectangle 1200" o:spid="_x0000_s113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bUsIA&#10;AADdAAAADwAAAGRycy9kb3ducmV2LnhtbESPQYvCMBSE7wv+h/CEva2JZRGtRikLgle7Ch4fzbOt&#10;Ni81yWr992ZhYY/DzHzDrDaD7cSdfGgda5hOFAjiypmWaw2H7+3HHESIyAY7x6ThSQE269HbCnPj&#10;HrynexlrkSAcctTQxNjnUoaqIYth4nri5J2dtxiT9LU0Hh8JbjuZKTWTFltOCw329NVQdS1/rIai&#10;uAzHW7nAbZBz5Wfm09TFSev38VAsQUQa4n/4r70zGjKVLeD3TXo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FtSwgAAAN0AAAAPAAAAAAAAAAAAAAAAAJgCAABkcnMvZG93&#10;bnJldi54bWxQSwUGAAAAAAQABAD1AAAAhwMAAAAA&#10;" filled="f" stroked="f" strokeweight=".25pt">
                  <v:textbox inset="1pt,1pt,1pt,1pt">
                    <w:txbxContent>
                      <w:p w:rsidR="00FD58D3" w:rsidRPr="00505DF2" w:rsidRDefault="00FD58D3">
                        <w:pPr>
                          <w:pStyle w:val="ad"/>
                          <w:jc w:val="center"/>
                          <w:rPr>
                            <w:sz w:val="24"/>
                            <w:lang w:val="ru-RU"/>
                          </w:rPr>
                        </w:pPr>
                        <w:r>
                          <w:rPr>
                            <w:sz w:val="24"/>
                            <w:lang w:val="ru-RU"/>
                          </w:rPr>
                          <w:t>3</w:t>
                        </w:r>
                      </w:p>
                    </w:txbxContent>
                  </v:textbox>
                </v:rect>
                <v:rect id="Rectangle 1201" o:spid="_x0000_s113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kEr8A&#10;AADdAAAADwAAAGRycy9kb3ducmV2LnhtbERPTYvCMBC9L/gfwgje1kRdRKtRiiDs1erCHodmbKvN&#10;pCZZrf9+cxA8Pt73etvbVtzJh8axhslYgSAunWm40nA67j8XIEJENtg6Jg1PCrDdDD7WmBn34APd&#10;i1iJFMIhQw11jF0mZShrshjGriNO3Nl5izFBX0nj8ZHCbSunSs2lxYZTQ40d7Woqr8Wf1ZDnl/7n&#10;VixxH+RC+bn5MlX+q/Vo2OcrEJH6+Ba/3N9Gw1TN0v70Jj0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U2QSvwAAAN0AAAAPAAAAAAAAAAAAAAAAAJgCAABkcnMvZG93bnJl&#10;di54bWxQSwUGAAAAAAQABAD1AAAAhAMAAAAA&#10;" filled="f" stroked="f" strokeweight=".25pt">
                  <v:textbox inset="1pt,1pt,1pt,1pt">
                    <w:txbxContent>
                      <w:p w:rsidR="00FD58D3" w:rsidRPr="008D0D0E" w:rsidRDefault="00FD58D3" w:rsidP="00DB1F1B">
                        <w:pPr>
                          <w:pStyle w:val="ad"/>
                          <w:jc w:val="center"/>
                          <w:rPr>
                            <w:rFonts w:ascii="Journal" w:hAnsi="Journal"/>
                            <w:lang w:val="ru-RU"/>
                          </w:rPr>
                        </w:pPr>
                        <w:r>
                          <w:rPr>
                            <w:rFonts w:ascii="Journal" w:hAnsi="Journal"/>
                            <w:lang w:val="ru-RU"/>
                          </w:rPr>
                          <w:t>КП 53.09.03.01.212 П3</w:t>
                        </w:r>
                      </w:p>
                      <w:p w:rsidR="00FD58D3" w:rsidRPr="007048AC" w:rsidRDefault="00FD58D3">
                        <w:pPr>
                          <w:pStyle w:val="ad"/>
                          <w:jc w:val="center"/>
                          <w:rPr>
                            <w:lang w:val="ru-RU"/>
                          </w:rPr>
                        </w:pPr>
                      </w:p>
                    </w:txbxContent>
                  </v:textbox>
                </v:rect>
                <w10:wrap anchorx="page" anchory="page"/>
                <w10:anchorlock/>
              </v:group>
            </w:pict>
          </mc:Fallback>
        </mc:AlternateContent>
      </w:r>
      <w:r w:rsidR="00505DF2" w:rsidRPr="00505DF2">
        <w:rPr>
          <w:rFonts w:eastAsia="Calibri"/>
          <w:noProof/>
          <w:sz w:val="28"/>
          <w:szCs w:val="20"/>
        </w:rPr>
        <mc:AlternateContent>
          <mc:Choice Requires="wpg">
            <w:drawing>
              <wp:anchor distT="0" distB="0" distL="114300" distR="114300" simplePos="0" relativeHeight="251621376" behindDoc="0" locked="1" layoutInCell="0" allowOverlap="1" wp14:anchorId="24E43C0B" wp14:editId="62E04491">
                <wp:simplePos x="0" y="0"/>
                <wp:positionH relativeFrom="page">
                  <wp:posOffset>252095</wp:posOffset>
                </wp:positionH>
                <wp:positionV relativeFrom="page">
                  <wp:posOffset>252095</wp:posOffset>
                </wp:positionV>
                <wp:extent cx="467995" cy="10188575"/>
                <wp:effectExtent l="13970" t="13970" r="13335" b="17780"/>
                <wp:wrapNone/>
                <wp:docPr id="2031" name="Группа 2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032" name="Rectangle 120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 name="Line 120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120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5" name="Text Box 120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036" name="Text Box 120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037" name="Rectangle 120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 name="Line 120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121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121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121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121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3" name="Text Box 121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44" name="Text Box 121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045" name="Text Box 121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046" name="Text Box 121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47" name="Text Box 121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048" name="Text Box 121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49" name="Text Box 122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050" name="Text Box 122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51" name="Text Box 122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52" name="Text Box 122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43C0B" id="Группа 2031" o:spid="_x0000_s1140" style="position:absolute;left:0;text-align:left;margin-left:19.85pt;margin-top:19.85pt;width:36.85pt;height:802.25pt;z-index:25162137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" o:allowincell="f">
                <v:rect id="Rectangle 1203" o:spid="_x0000_s1141"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aIMQA&#10;AADdAAAADwAAAGRycy9kb3ducmV2LnhtbESP0YrCMBRE34X9h3AXfNN0K4hWo1RB8El2qx9wae62&#10;xeamNrGtfv1GWPBxmJkzzHo7mFp01LrKsoKvaQSCOLe64kLB5XyYLEA4j6yxtkwKHuRgu/kYrTHR&#10;tucf6jJfiABhl6CC0vsmkdLlJRl0U9sQB+/XtgZ9kG0hdYt9gJtaxlE0lwYrDgslNrQvKb9md6Pg&#10;6ofulBbZ87C87Jb59y7t77dUqfHnkK5AeBr8O/zfPmoFcTSL4fU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GiDEAAAA3QAAAA8AAAAAAAAAAAAAAAAAmAIAAGRycy9k&#10;b3ducmV2LnhtbFBLBQYAAAAABAAEAPUAAACJAwAAAAA=&#10;" filled="f" strokeweight="2pt"/>
                <v:line id="Line 1204" o:spid="_x0000_s1142"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0ZE8AAAADdAAAADwAAAGRycy9kb3ducmV2LnhtbESPwQrCMBBE74L/EFbwpqmKItUoIlS8&#10;idWLt7VZ22KzKU3U+vdGEDwOM/OGWa5bU4knNa60rGA0jEAQZ1aXnCs4n5LBHITzyBory6TgTQ7W&#10;q25nibG2Lz7SM/W5CBB2MSoovK9jKV1WkEE3tDVx8G62MeiDbHKpG3wFuKnkOIpm0mDJYaHAmrYF&#10;Zff0YRTcL+dpsjts9alKN/qaJ/5yvWml+r12swDhqfX/8K+91wrG0WQ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NGRPAAAAA3QAAAA8AAAAAAAAAAAAAAAAA&#10;oQIAAGRycy9kb3ducmV2LnhtbFBLBQYAAAAABAAEAPkAAACOAwAAAAA=&#10;" strokeweight="2pt"/>
                <v:line id="Line 1205" o:spid="_x0000_s1143"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SBZ8QAAADdAAAADwAAAGRycy9kb3ducmV2LnhtbESPS4vCQBCE7wv+h6EFb+vEx4rEjCJC&#10;xNti9OKtzXQemOkJmVHjv98RhD0WVfUVlWx604gHda62rGAyjkAQ51bXXCo4n9LvJQjnkTU2lknB&#10;ixxs1oOvBGNtn3ykR+ZLESDsYlRQed/GUrq8IoNubFvi4BW2M+iD7EqpO3wGuGnkNIoW0mDNYaHC&#10;lnYV5bfsbhTcLuefdP+706cm2+prmfrLtdBKjYb9dgXCU+//w5/2QSuYRrM5vN+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IFnxAAAAN0AAAAPAAAAAAAAAAAA&#10;AAAAAKECAABkcnMvZG93bnJldi54bWxQSwUGAAAAAAQABAD5AAAAkgMAAAAA&#10;" strokeweight="2pt"/>
                <v:shape id="Text Box 1206" o:spid="_x0000_s1144"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jMYA&#10;AADdAAAADwAAAGRycy9kb3ducmV2LnhtbESPQWsCMRSE70L/Q3iF3jSppWK3RhFREArSdXvo8XXz&#10;3A1uXtZN1O2/b4SCx2FmvmFmi9414kJdsJ41PI8UCOLSG8uVhq9iM5yCCBHZYOOZNPxSgMX8YTDD&#10;zPgr53TZx0okCIcMNdQxtpmUoazJYRj5ljh5B985jEl2lTQdXhPcNXKs1EQ6tJwWamxpVVN53J+d&#10;huU352t72v185ofcFsWb4o/JUeunx375DiJSH+/h//bWaBirl1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l1j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207" o:spid="_x0000_s1145"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r+8YA&#10;AADdAAAADwAAAGRycy9kb3ducmV2LnhtbESPQWsCMRSE70L/Q3gFb5qosLSrUaS0IBSK6/bQ4+vm&#10;uRvcvGw3Ubf/vhEKHoeZ+YZZbQbXigv1wXrWMJsqEMSVN5ZrDZ/l2+QJRIjIBlvPpOGXAmzWD6MV&#10;5sZfuaDLIdYiQTjkqKGJsculDFVDDsPUd8TJO/reYUyyr6Xp8ZrgrpVzpTLp0HJaaLCjl4aq0+Hs&#10;NGy/uHi1Px/f++JY2LJ8VvyenbQePw7bJYhIQ7yH/9s7o2GuFh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vr+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208" o:spid="_x0000_s1146"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S5uMQA&#10;AADdAAAADwAAAGRycy9kb3ducmV2LnhtbESP0YrCMBRE34X9h3AX9k1TXdC1GqUuCD6JVj/g0txt&#10;i81Nt4lt9euNIPg4zMwZZrnuTSVaalxpWcF4FIEgzqwuOVdwPm2HPyCcR9ZYWSYFN3KwXn0Mlhhr&#10;2/GR2tTnIkDYxaig8L6OpXRZQQbdyNbEwfuzjUEfZJNL3WAX4KaSkyiaSoMlh4UCa/otKLukV6Pg&#10;4vt2n+TpfTs/b+bZYZN01/9Eqa/PPlmA8NT7d/jV3mkFk+h7Bs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ubjEAAAA3QAAAA8AAAAAAAAAAAAAAAAAmAIAAGRycy9k&#10;b3ducmV2LnhtbFBLBQYAAAAABAAEAPUAAACJAwAAAAA=&#10;" filled="f" strokeweight="2pt"/>
                <v:line id="Line 1209" o:spid="_x0000_s1147"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mLYr4AAADdAAAADwAAAGRycy9kb3ducmV2LnhtbERPvQrCMBDeBd8hnOCmqYoi1SgiVNzE&#10;2sXtbM622FxKE7W+vRkEx4/vf73tTC1e1LrKsoLJOAJBnFtdcaEguySjJQjnkTXWlknBhxxsN/3e&#10;GmNt33ymV+oLEULYxaig9L6JpXR5SQbd2DbEgbvb1qAPsC2kbvEdwk0tp1G0kAYrDg0lNrQvKX+k&#10;T6Pgcc3myeG015c63elbkfjr7a6VGg663QqEp87/xT/3USuYRrM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aYtivgAAAN0AAAAPAAAAAAAAAAAAAAAAAKEC&#10;AABkcnMvZG93bnJldi54bWxQSwUGAAAAAAQABAD5AAAAjAMAAAAA&#10;" strokeweight="2pt"/>
                <v:line id="Line 1210" o:spid="_x0000_s1148"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u+cMAAADdAAAADwAAAGRycy9kb3ducmV2LnhtbESPT4vCMBTE7wt+h/AEb2uq4qK1UUSo&#10;eFusXrw9m9c/2LyUJmr99htB2OMwM79hkk1vGvGgztWWFUzGEQji3OqaSwXnU/q9AOE8ssbGMil4&#10;kYPNevCVYKztk4/0yHwpAoRdjAoq79tYSpdXZNCNbUscvMJ2Bn2QXSl1h88AN42cRtGPNFhzWKiw&#10;pV1F+S27GwW3y3me7n93+tRkW30tU3+5Flqp0bDfrkB46v1/+NM+aAXTaLaE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lLvnDAAAA3QAAAA8AAAAAAAAAAAAA&#10;AAAAoQIAAGRycy9kb3ducmV2LnhtbFBLBQYAAAAABAAEAPkAAACRAwAAAAA=&#10;" strokeweight="2pt"/>
                <v:line id="Line 1211" o:spid="_x0000_s1149"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0Gb4AAADdAAAADwAAAGRycy9kb3ducmV2LnhtbERPvQrCMBDeBd8hnOCmqaIi1SgiVNzE&#10;2sXtbM622FxKE7W+vRkEx4/vf73tTC1e1LrKsoLJOAJBnFtdcaEguySjJQjnkTXWlknBhxxsN/3e&#10;GmNt33ymV+oLEULYxaig9L6JpXR5SQbd2DbEgbvb1qAPsC2kbvEdwk0tp1G0kAYrDg0lNrQvKX+k&#10;T6Pgcc3myeG015c63elbkfjr7a6VGg663QqEp87/xT/3USuYRrOwP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GfQZvgAAAN0AAAAPAAAAAAAAAAAAAAAAAKEC&#10;AABkcnMvZG93bnJldi54bWxQSwUGAAAAAAQABAD5AAAAjAMAAAAA&#10;" strokeweight="2pt"/>
                <v:line id="Line 1212" o:spid="_x0000_s1150"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RgsAAAADdAAAADwAAAGRycy9kb3ducmV2LnhtbESPwQrCMBBE74L/EFbwpqmiItUoIlS8&#10;idWLt7VZ22KzKU3U+vdGEDwOM/OGWa5bU4knNa60rGA0jEAQZ1aXnCs4n5LBHITzyBory6TgTQ7W&#10;q25nibG2Lz7SM/W5CBB2MSoovK9jKV1WkEE3tDVx8G62MeiDbHKpG3wFuKnkOIpm0mDJYaHAmrYF&#10;Zff0YRTcL+dpsjts9alKN/qaJ/5yvWml+r12swDhqfX/8K+91wrG0WQE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UYLAAAAA3QAAAA8AAAAAAAAAAAAAAAAA&#10;oQIAAGRycy9kb3ducmV2LnhtbFBLBQYAAAAABAAEAPkAAACOAwAAAAA=&#10;" strokeweight="2pt"/>
                <v:line id="Line 1213" o:spid="_x0000_s1151"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fP9cQAAADdAAAADwAAAGRycy9kb3ducmV2LnhtbESPQYvCMBSE74L/ITxhb5puWUW6jSJC&#10;l72JtRdvz+bZljYvpclq998bQfA4zMw3TLodTSduNLjGsoLPRQSCuLS64UpBccrmaxDOI2vsLJOC&#10;f3Kw3UwnKSba3vlIt9xXIkDYJaig9r5PpHRlTQbdwvbEwbvawaAPcqikHvAe4KaTcRStpMGGw0KN&#10;Pe1rKtv8zyhoz8Uy+zns9anLd/pSZf58uWqlPmbj7huEp9G/w6/2r1YQR18x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8/1xAAAAN0AAAAPAAAAAAAAAAAA&#10;AAAAAKECAABkcnMvZG93bnJldi54bWxQSwUGAAAAAAQABAD5AAAAkgMAAAAA&#10;" strokeweight="2pt"/>
                <v:shape id="Text Box 1214" o:spid="_x0000_s1152"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o7HsYA&#10;AADdAAAADwAAAGRycy9kb3ducmV2LnhtbESPQWsCMRSE70L/Q3iF3jSpLWK3RhFREArSdXvo8XXz&#10;3A1uXtZN1O2/b4SCx2FmvmFmi9414kJdsJ41PI8UCOLSG8uVhq9iM5yCCBHZYOOZNPxSgMX8YTDD&#10;zPgr53TZx0okCIcMNdQxtpmUoazJYRj5ljh5B985jEl2lTQdXhPcNXKs1EQ6tJwWamxpVVN53J+d&#10;huU352t72v185ofcFsWb4o/JUeunx375DiJSH+/h//bWaBir1x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o7H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215" o:spid="_x0000_s1153"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jasUA&#10;AADdAAAADwAAAGRycy9kb3ducmV2LnhtbESPQWsCMRSE7wX/Q3gFbzWpiNStUUQUhELpuh48vm6e&#10;u8HNy7qJuv33TaHgcZiZb5j5sneNuFEXrGcNryMFgrj0xnKl4VBsX95AhIhssPFMGn4owHIxeJpj&#10;Zvydc7rtYyUShEOGGuoY20zKUNbkMIx8S5y8k+8cxiS7SpoO7wnuGjlWaiodWk4LNba0rqk8769O&#10;w+rI+cZePr+/8lNui2Km+GN61nr43K/eQUTq4yP8394ZDWM1mc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6Nq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216" o:spid="_x0000_s1154"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G8cYA&#10;AADdAAAADwAAAGRycy9kb3ducmV2LnhtbESPQWsCMRSE70L/Q3iF3jSptGK3RhFREArSdXvo8XXz&#10;3A1uXtZN1O2/b4SCx2FmvmFmi9414kJdsJ41PI8UCOLSG8uVhq9iM5yCCBHZYOOZNPxSgMX8YTDD&#10;zPgr53TZx0okCIcMNdQxtpmUoazJYRj5ljh5B985jEl2lTQdXhPcNXKs1EQ6tJwWamxpVVN53J+d&#10;huU352t72v185ofcFsWb4o/JUeunx375DiJSH+/h//bWaBirl1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8G8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217" o:spid="_x0000_s1155"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YhsYA&#10;AADdAAAADwAAAGRycy9kb3ducmV2LnhtbESPQWsCMRSE70L/Q3gFb5oosrSrUaS0IBSK6/bQ4+vm&#10;uRvcvGw3Ubf/vhEKHoeZ+YZZbQbXigv1wXrWMJsqEMSVN5ZrDZ/l2+QJRIjIBlvPpOGXAmzWD6MV&#10;5sZfuaDLIdYiQTjkqKGJsculDFVDDsPUd8TJO/reYUyyr6Xp8ZrgrpVzpTLp0HJaaLCjl4aq0+Hs&#10;NGy/uHi1Px/f++JY2LJ8VvyenbQePw7bJYhIQ7yH/9s7o2GuFh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2Yh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218" o:spid="_x0000_s1156"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E9HcYA&#10;AADdAAAADwAAAGRycy9kb3ducmV2LnhtbESPQWsCMRSE74X+h/AKvdWkUtRujSKiIAil6/bQ4+vm&#10;uRvcvKybqOu/bwqCx2FmvmGm89414kxdsJ41vA4UCOLSG8uVhu9i/TIBESKywcYzabhSgPns8WGK&#10;mfEXzum8i5VIEA4ZaqhjbDMpQ1mTwzDwLXHy9r5zGJPsKmk6vCS4a+RQqZF0aDkt1NjSsqbysDs5&#10;DYsfzlf2+Pn7le9zWxTvirejg9bPT/3iA0SkPt7Dt/bGaBiqtzH8v0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E9H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219" o:spid="_x0000_s1157"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pb8IA&#10;AADdAAAADwAAAGRycy9kb3ducmV2LnhtbERPz2vCMBS+C/sfwht400QR0WoUkQ0Gg2Gthx3fmmcb&#10;bF5qk2n33y8HwePH93u97V0jbtQF61nDZKxAEJfeWK40nIr30QJEiMgGG8+k4Y8CbDcvgzVmxt85&#10;p9sxViKFcMhQQx1jm0kZypochrFviRN39p3DmGBXSdPhPYW7Rk6VmkuHllNDjS3tayovx1+nYffN&#10;+Zu9fv0c8nNui2Kp+HN+0Xr42u9WICL18Sl+uD+Mhqmapbn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qlv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20" o:spid="_x0000_s1158"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M9MUA&#10;AADdAAAADwAAAGRycy9kb3ducmV2LnhtbESPQWsCMRSE70L/Q3iF3jSpFNGtUaQoCEJx3R56fN08&#10;d4Obl+0m6vrvG0HocZiZb5j5sneNuFAXrGcNryMFgrj0xnKl4avYDKcgQkQ22HgmDTcKsFw8DeaY&#10;GX/lnC6HWIkE4ZChhjrGNpMylDU5DCPfEifv6DuHMcmukqbDa4K7Ro6VmkiHltNCjS191FSeDmen&#10;YfXN+dr+fv7s82Nui2KmeDc5af3y3K/eQUTq43/40d4aDWP1No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gz0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221" o:spid="_x0000_s1159"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ztMIA&#10;AADdAAAADwAAAGRycy9kb3ducmV2LnhtbERPz2vCMBS+C/sfwht400RB0WoUkQ0Gg2Gthx3fmmcb&#10;bF5qk2n33y8HwePH93u97V0jbtQF61nDZKxAEJfeWK40nIr30QJEiMgGG8+k4Y8CbDcvgzVmxt85&#10;p9sxViKFcMhQQx1jm0kZypochrFviRN39p3DmGBXSdPhPYW7Rk6VmkuHllNDjS3tayovx1+nYffN&#10;+Zu9fv0c8nNui2Kp+HN+0Xr42u9WICL18Sl+uD+Mhqmapf3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QTO0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22" o:spid="_x0000_s1160"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WL8UA&#10;AADdAAAADwAAAGRycy9kb3ducmV2LnhtbESPQWsCMRSE74X+h/AK3mqioNStUURaEArFdT14fN08&#10;d4Obl3UTdfvvG6HgcZiZb5j5sneNuFIXrGcNo6ECQVx6Y7nSsC8+X99AhIhssPFMGn4pwHLx/DTH&#10;zPgb53TdxUokCIcMNdQxtpmUoazJYRj6ljh5R985jEl2lTQd3hLcNXKs1FQ6tJwWamxpXVN52l2c&#10;htWB8w97/v7Z5sfcFsVM8df0pPXgpV+9g4jUx0f4v70xGsZqMoL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Y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23" o:spid="_x0000_s1161"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8IWMYA&#10;AADdAAAADwAAAGRycy9kb3ducmV2LnhtbESPQWsCMRSE70L/Q3iF3jRxodKuRpGiIBSK6/bQ4+vm&#10;uRvcvGw3Ubf/vhEKHoeZ+YZZrAbXigv1wXrWMJ0oEMSVN5ZrDZ/ldvwCIkRkg61n0vBLAVbLh9EC&#10;c+OvXNDlEGuRIBxy1NDE2OVShqohh2HiO+LkHX3vMCbZ19L0eE1w18pMqZl0aDktNNjRW0PV6XB2&#10;GtZfXGzsz8f3vjgWtixfFb/PTlo/PQ7rOYhIQ7yH/9s7oyFTzx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8IW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2F7F59" w:rsidRDefault="002F7F59">
      <w:pPr>
        <w:rPr>
          <w:rFonts w:eastAsiaTheme="majorEastAsia" w:cstheme="majorBidi"/>
          <w:b/>
          <w:sz w:val="28"/>
          <w:szCs w:val="26"/>
        </w:rPr>
      </w:pPr>
      <w:bookmarkStart w:id="152" w:name="_Toc481488204"/>
      <w:r>
        <w:rPr>
          <w:rFonts w:eastAsiaTheme="majorEastAsia" w:cstheme="majorBidi"/>
          <w:b/>
          <w:sz w:val="28"/>
          <w:szCs w:val="26"/>
        </w:rPr>
        <w:br w:type="page"/>
      </w:r>
    </w:p>
    <w:p w:rsidR="001D0969" w:rsidRPr="00C31C81" w:rsidRDefault="001D0969" w:rsidP="001D0969">
      <w:pPr>
        <w:keepNext/>
        <w:keepLines/>
        <w:spacing w:before="40" w:line="360" w:lineRule="auto"/>
        <w:jc w:val="both"/>
        <w:outlineLvl w:val="1"/>
        <w:rPr>
          <w:rFonts w:eastAsiaTheme="majorEastAsia" w:cstheme="majorBidi"/>
          <w:b/>
          <w:sz w:val="28"/>
          <w:szCs w:val="26"/>
        </w:rPr>
      </w:pPr>
      <w:bookmarkStart w:id="153" w:name="_Toc513507929"/>
      <w:r w:rsidRPr="001D0969">
        <w:rPr>
          <w:rFonts w:eastAsiaTheme="majorEastAsia" w:cstheme="majorBidi"/>
          <w:b/>
          <w:sz w:val="28"/>
          <w:szCs w:val="26"/>
        </w:rPr>
        <w:lastRenderedPageBreak/>
        <w:t xml:space="preserve">Цели </w:t>
      </w:r>
      <w:r w:rsidR="00C31C81">
        <w:rPr>
          <w:rFonts w:eastAsiaTheme="majorEastAsia" w:cstheme="majorBidi"/>
          <w:b/>
          <w:sz w:val="28"/>
          <w:szCs w:val="26"/>
          <w:lang w:val="en-US"/>
        </w:rPr>
        <w:t>web</w:t>
      </w:r>
      <w:r w:rsidR="00C31C81" w:rsidRPr="00C31C81">
        <w:rPr>
          <w:rFonts w:eastAsiaTheme="majorEastAsia" w:cstheme="majorBidi"/>
          <w:b/>
          <w:sz w:val="28"/>
          <w:szCs w:val="26"/>
        </w:rPr>
        <w:t>-</w:t>
      </w:r>
      <w:r w:rsidR="00C31C81">
        <w:rPr>
          <w:rFonts w:eastAsiaTheme="majorEastAsia" w:cstheme="majorBidi"/>
          <w:b/>
          <w:sz w:val="28"/>
          <w:szCs w:val="26"/>
        </w:rPr>
        <w:t>сайта</w:t>
      </w:r>
      <w:bookmarkEnd w:id="152"/>
      <w:bookmarkEnd w:id="153"/>
    </w:p>
    <w:p w:rsidR="001D0969" w:rsidRPr="001D0969" w:rsidRDefault="001D0969" w:rsidP="001D0969">
      <w:pPr>
        <w:spacing w:line="360" w:lineRule="auto"/>
        <w:ind w:firstLine="708"/>
        <w:jc w:val="both"/>
        <w:rPr>
          <w:rFonts w:eastAsia="Calibri"/>
          <w:sz w:val="28"/>
          <w:szCs w:val="20"/>
        </w:rPr>
      </w:pPr>
      <w:r w:rsidRPr="001D0969">
        <w:rPr>
          <w:rFonts w:eastAsia="Calibri"/>
          <w:sz w:val="28"/>
          <w:szCs w:val="20"/>
        </w:rPr>
        <w:t>Согласно техническому заданию, были выделены следующи</w:t>
      </w:r>
      <w:r w:rsidR="00C31C81">
        <w:rPr>
          <w:rFonts w:eastAsia="Calibri"/>
          <w:sz w:val="28"/>
          <w:szCs w:val="20"/>
        </w:rPr>
        <w:t>е цели проектирования сайта</w:t>
      </w:r>
      <w:r w:rsidRPr="001D0969">
        <w:rPr>
          <w:rFonts w:eastAsia="Calibri"/>
          <w:sz w:val="28"/>
          <w:szCs w:val="20"/>
        </w:rPr>
        <w:t xml:space="preserve">: </w:t>
      </w:r>
    </w:p>
    <w:p w:rsidR="001D0969" w:rsidRPr="001D0969" w:rsidRDefault="001D0969" w:rsidP="00D26607">
      <w:pPr>
        <w:numPr>
          <w:ilvl w:val="0"/>
          <w:numId w:val="6"/>
        </w:numPr>
        <w:spacing w:after="160" w:line="259" w:lineRule="auto"/>
        <w:contextualSpacing/>
        <w:jc w:val="both"/>
        <w:rPr>
          <w:rFonts w:eastAsia="Calibri"/>
          <w:color w:val="000000"/>
          <w:sz w:val="28"/>
          <w:szCs w:val="28"/>
        </w:rPr>
      </w:pPr>
      <w:r w:rsidRPr="001D0969">
        <w:rPr>
          <w:rFonts w:eastAsia="Calibri"/>
          <w:color w:val="000000"/>
          <w:sz w:val="28"/>
          <w:szCs w:val="28"/>
          <w:shd w:val="clear" w:color="auto" w:fill="FFFFFF"/>
        </w:rPr>
        <w:t>повышение информированности жителей города о муниципальном общественном транспорте — достижение данной цели обеспечивается за счет выполнения задач «Просмотр записей» и «Добавление\редактирование записей»;</w:t>
      </w:r>
    </w:p>
    <w:p w:rsidR="001D0969" w:rsidRPr="001D0969" w:rsidRDefault="001D0969" w:rsidP="00D26607">
      <w:pPr>
        <w:numPr>
          <w:ilvl w:val="0"/>
          <w:numId w:val="6"/>
        </w:numPr>
        <w:spacing w:after="160" w:line="259" w:lineRule="auto"/>
        <w:contextualSpacing/>
        <w:jc w:val="both"/>
        <w:rPr>
          <w:rFonts w:eastAsia="Calibri"/>
          <w:sz w:val="28"/>
          <w:szCs w:val="20"/>
        </w:rPr>
      </w:pPr>
      <w:r w:rsidRPr="001D0969">
        <w:rPr>
          <w:rFonts w:eastAsia="Calibri"/>
          <w:color w:val="000000"/>
          <w:sz w:val="28"/>
          <w:szCs w:val="28"/>
          <w:shd w:val="clear" w:color="auto" w:fill="FFFFFF"/>
        </w:rPr>
        <w:t>улучшение информационного взаимодействия между властью и обществом — достижение данной цели обеспечивается за счет выполнения задач «Добавление\редактирование комментариев» и «Обратная связь»;</w:t>
      </w:r>
    </w:p>
    <w:p w:rsidR="001D0969" w:rsidRPr="001D0969" w:rsidRDefault="001D0969" w:rsidP="00D26607">
      <w:pPr>
        <w:numPr>
          <w:ilvl w:val="0"/>
          <w:numId w:val="6"/>
        </w:numPr>
        <w:spacing w:after="160" w:line="259" w:lineRule="auto"/>
        <w:contextualSpacing/>
        <w:jc w:val="both"/>
        <w:rPr>
          <w:rFonts w:eastAsia="Calibri"/>
          <w:sz w:val="28"/>
          <w:szCs w:val="20"/>
        </w:rPr>
      </w:pPr>
      <w:r w:rsidRPr="001D0969">
        <w:rPr>
          <w:rFonts w:eastAsia="Calibri"/>
          <w:sz w:val="28"/>
          <w:szCs w:val="20"/>
        </w:rPr>
        <w:t>повышение эффективности информационного мониторинга и управления состоянием общественного мнения за счет повышения достоверности статистической информации, характеризующей состояние общественного мнения по наиболее актуальным аспектам муниципального общественного транспорта —</w:t>
      </w:r>
      <w:r w:rsidRPr="001D0969">
        <w:rPr>
          <w:rFonts w:eastAsia="Calibri"/>
          <w:color w:val="000000"/>
          <w:sz w:val="28"/>
          <w:szCs w:val="28"/>
          <w:shd w:val="clear" w:color="auto" w:fill="FFFFFF"/>
        </w:rPr>
        <w:t xml:space="preserve">достижение данной цели обеспечивается за счет выполнения всех задач, предусмотренных функциональной структурой.  </w:t>
      </w:r>
    </w:p>
    <w:p w:rsidR="001D0969" w:rsidRPr="001D0969" w:rsidRDefault="001D0969" w:rsidP="001D0969">
      <w:pPr>
        <w:spacing w:after="160" w:line="259" w:lineRule="auto"/>
        <w:rPr>
          <w:rFonts w:eastAsia="Calibri"/>
          <w:sz w:val="28"/>
          <w:szCs w:val="20"/>
        </w:rPr>
      </w:pPr>
      <w:r w:rsidRPr="001D0969">
        <w:rPr>
          <w:rFonts w:eastAsia="Calibri"/>
          <w:sz w:val="28"/>
          <w:szCs w:val="20"/>
        </w:rPr>
        <w:t xml:space="preserve"> </w:t>
      </w:r>
    </w:p>
    <w:p w:rsidR="001D0969" w:rsidRPr="001D0969" w:rsidRDefault="001D0969" w:rsidP="001D0969">
      <w:pPr>
        <w:rPr>
          <w:rFonts w:eastAsia="Calibri"/>
          <w:sz w:val="28"/>
          <w:szCs w:val="20"/>
        </w:rPr>
      </w:pPr>
      <w:r w:rsidRPr="001D0969">
        <w:rPr>
          <w:rFonts w:eastAsia="Calibri"/>
          <w:sz w:val="28"/>
          <w:szCs w:val="20"/>
        </w:rPr>
        <w:br w:type="page"/>
      </w:r>
      <w:r w:rsidR="00C117F8" w:rsidRPr="00C117F8">
        <w:rPr>
          <w:rFonts w:eastAsia="Calibri"/>
          <w:noProof/>
          <w:sz w:val="20"/>
          <w:szCs w:val="20"/>
        </w:rPr>
        <mc:AlternateContent>
          <mc:Choice Requires="wpg">
            <w:drawing>
              <wp:anchor distT="0" distB="0" distL="114300" distR="114300" simplePos="0" relativeHeight="251622400" behindDoc="0" locked="1" layoutInCell="0" allowOverlap="1" wp14:anchorId="766E40B3" wp14:editId="7EB51C11">
                <wp:simplePos x="0" y="0"/>
                <wp:positionH relativeFrom="page">
                  <wp:posOffset>720090</wp:posOffset>
                </wp:positionH>
                <wp:positionV relativeFrom="page">
                  <wp:posOffset>252095</wp:posOffset>
                </wp:positionV>
                <wp:extent cx="6588760" cy="10189210"/>
                <wp:effectExtent l="15240" t="13970" r="15875" b="17145"/>
                <wp:wrapNone/>
                <wp:docPr id="2053" name="Группа 2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54" name="Rectangle 122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5" name="Line 122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6" name="Line 122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7" name="Line 122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8" name="Line 122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9" name="Line 123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0" name="Line 123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1" name="Line 123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2" name="Line 123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3" name="Line 123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4" name="Line 123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5" name="Rectangle 123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66" name="Rectangle 123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067" name="Rectangle 123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68" name="Rectangle 123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69" name="Rectangle 124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070" name="Rectangle 124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071" name="Rectangle 124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75BFC" w:rsidRDefault="00FD58D3">
                              <w:pPr>
                                <w:pStyle w:val="ad"/>
                                <w:jc w:val="center"/>
                                <w:rPr>
                                  <w:sz w:val="24"/>
                                  <w:lang w:val="ru-RU"/>
                                </w:rPr>
                              </w:pPr>
                              <w:r>
                                <w:rPr>
                                  <w:sz w:val="24"/>
                                  <w:lang w:val="ru-RU"/>
                                </w:rPr>
                                <w:t>4</w:t>
                              </w:r>
                            </w:p>
                          </w:txbxContent>
                        </wps:txbx>
                        <wps:bodyPr rot="0" vert="horz" wrap="square" lIns="12700" tIns="12700" rIns="12700" bIns="12700" anchor="t" anchorCtr="0" upright="1">
                          <a:noAutofit/>
                        </wps:bodyPr>
                      </wps:wsp>
                      <wps:wsp>
                        <wps:cNvPr id="2072" name="Rectangle 124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C31C81">
                              <w:pPr>
                                <w:pStyle w:val="ad"/>
                                <w:jc w:val="center"/>
                                <w:rPr>
                                  <w:rFonts w:ascii="Journal" w:hAnsi="Journal"/>
                                  <w:lang w:val="ru-RU"/>
                                </w:rPr>
                              </w:pPr>
                              <w:r>
                                <w:rPr>
                                  <w:rFonts w:ascii="Journal" w:hAnsi="Journal"/>
                                  <w:lang w:val="ru-RU"/>
                                </w:rPr>
                                <w:t>КП 53.09.03.01.212 П3</w:t>
                              </w:r>
                            </w:p>
                            <w:p w:rsidR="00FD58D3" w:rsidRPr="00C117F8"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E40B3" id="Группа 2053" o:spid="_x0000_s1162" style="position:absolute;margin-left:56.7pt;margin-top:19.85pt;width:518.8pt;height:802.3pt;z-index:251622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" o:allowincell="f">
                <v:rect id="Rectangle 1225" o:spid="_x0000_s116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Cb8QA&#10;AADdAAAADwAAAGRycy9kb3ducmV2LnhtbESP0YrCMBRE34X9h3AX9k1TZZW1GqUuCD6JVj/g0txt&#10;i81Nt4lt9euNIPg4zMwZZrnuTSVaalxpWcF4FIEgzqwuOVdwPm2HPyCcR9ZYWSYFN3KwXn0Mlhhr&#10;2/GR2tTnIkDYxaig8L6OpXRZQQbdyNbEwfuzjUEfZJNL3WAX4KaSkyiaSYMlh4UCa/otKLukV6Pg&#10;4vt2n+TpfTs/b+bZYZN01/9Eqa/PPlmA8NT7d/jV3mkFk2j6Dc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Jwm/EAAAA3QAAAA8AAAAAAAAAAAAAAAAAmAIAAGRycy9k&#10;b3ducmV2LnhtbFBLBQYAAAAABAAEAPUAAACJAwAAAAA=&#10;" filled="f" strokeweight="2pt"/>
                <v:line id="Line 1226" o:spid="_x0000_s116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BXMAAAADdAAAADwAAAGRycy9kb3ducmV2LnhtbESPwQrCMBBE74L/EFbwpqlCRapRRKh4&#10;E6sXb2uztsVmU5qo9e+NIHgcZuYNs1x3phZPal1lWcFkHIEgzq2uuFBwPqWjOQjnkTXWlknBmxys&#10;V/3eEhNtX3ykZ+YLESDsElRQet8kUrq8JINubBvi4N1sa9AH2RZSt/gKcFPLaRTNpMGKw0KJDW1L&#10;yu/Zwyi4X85xujts9anONvpapP5yvWmlhoNuswDhqfP/8K+91wqmU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3wVzAAAAA3QAAAA8AAAAAAAAAAAAAAAAA&#10;oQIAAGRycy9kb3ducmV2LnhtbFBLBQYAAAAABAAEAPkAAACOAwAAAAA=&#10;" strokeweight="2pt"/>
                <v:line id="Line 1227" o:spid="_x0000_s116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fK8AAAADdAAAADwAAAGRycy9kb3ducmV2LnhtbESPwQrCMBBE74L/EFbwpqmCItUoIlS8&#10;idVLb2uztsVmU5qo9e+NIHgcZuYNs9p0phZPal1lWcFkHIEgzq2uuFBwOSejBQjnkTXWlknBmxxs&#10;1v3eCmNtX3yiZ+oLESDsYlRQet/EUrq8JINubBvi4N1sa9AH2RZSt/gKcFPLaRTNpcGKw0KJDe1K&#10;yu/pwyi4Z5dZsj/u9LlOt/paJD673rRSw0G3XYLw1Pl/+Nc+aAXTaDa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lXyvAAAAA3QAAAA8AAAAAAAAAAAAAAAAA&#10;oQIAAGRycy9kb3ducmV2LnhtbFBLBQYAAAAABAAEAPkAAACOAwAAAAA=&#10;" strokeweight="2pt"/>
                <v:line id="Line 1228" o:spid="_x0000_s116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n6sMEAAADdAAAADwAAAGRycy9kb3ducmV2LnhtbESPzQrCMBCE74LvEFbwpqmCP1SjiFDx&#10;JlYv3tZmbYvNpjRR69sbQfA4zMw3zHLdmko8qXGlZQWjYQSCOLO65FzB+ZQM5iCcR9ZYWSYFb3Kw&#10;XnU7S4y1ffGRnqnPRYCwi1FB4X0dS+myggy6oa2Jg3ezjUEfZJNL3eArwE0lx1E0lQZLDgsF1rQt&#10;KLunD6PgfjlPkt1hq09VutHXPPGX600r1e+1mwUIT63/h3/tvVYwji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KfqwwQAAAN0AAAAPAAAAAAAAAAAAAAAA&#10;AKECAABkcnMvZG93bnJldi54bWxQSwUGAAAAAAQABAD5AAAAjwMAAAAA&#10;" strokeweight="2pt"/>
                <v:line id="Line 1229" o:spid="_x0000_s116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uwr4AAADdAAAADwAAAGRycy9kb3ducmV2LnhtbERPuwrCMBTdBf8hXMFNUwVFqqmIUHET&#10;q4vbtbl9YHNTmqj1780gOB7Oe7PtTSNe1LnasoLZNAJBnFtdc6ngekknKxDOI2tsLJOCDznYJsPB&#10;BmNt33ymV+ZLEULYxaig8r6NpXR5RQbd1LbEgStsZ9AH2JVSd/gO4aaR8yhaSoM1h4YKW9pXlD+y&#10;p1HwuF0X6eG015cm2+l7mfrbvdBKjUf9bg3CU+//4p/7qBXMo0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tm7CvgAAAN0AAAAPAAAAAAAAAAAAAAAAAKEC&#10;AABkcnMvZG93bnJldi54bWxQSwUGAAAAAAQABAD5AAAAjAMAAAAA&#10;" strokeweight="2pt"/>
                <v:line id="Line 1230" o:spid="_x0000_s116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rLWcAAAADdAAAADwAAAGRycy9kb3ducmV2LnhtbESPwQrCMBBE74L/EFbwpqmCotUoIlS8&#10;idWLt7VZ22KzKU3U+vdGEDwOM/OGWa5bU4knNa60rGA0jEAQZ1aXnCs4n5LBDITzyBory6TgTQ7W&#10;q25nibG2Lz7SM/W5CBB2MSoovK9jKV1WkEE3tDVx8G62MeiDbHKpG3wFuKnkOIqm0mDJYaHAmrYF&#10;Zff0YRTcL+dJsjts9alKN/qaJ/5yvWml+r12swDhqfX/8K+91wrG0WQ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6y1nAAAAA3QAAAA8AAAAAAAAAAAAAAAAA&#10;oQIAAGRycy9kb3ducmV2LnhtbFBLBQYAAAAABAAEAPkAAACOAwAAAAA=&#10;" strokeweight="2pt"/>
                <v:line id="Line 1231" o:spid="_x0000_s116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yoeb4AAADdAAAADwAAAGRycy9kb3ducmV2LnhtbERPuwrCMBTdBf8hXMFNUwVFqqmIUHET&#10;q4vbtbl9YHNTmqj1780gOB7Oe7PtTSNe1LnasoLZNAJBnFtdc6ngekknKxDOI2tsLJOCDznYJsPB&#10;BmNt33ymV+ZLEULYxaig8r6NpXR5RQbd1LbEgStsZ9AH2JVSd/gO4aaR8yhaSoM1h4YKW9pXlD+y&#10;p1HwuF0X6eG015cm2+l7mfrbvdBKjUf9bg3CU+//4p/7qBXMo2XYH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rKh5vgAAAN0AAAAPAAAAAAAAAAAAAAAAAKEC&#10;AABkcnMvZG93bnJldi54bWxQSwUGAAAAAAQABAD5AAAAjAMAAAAA&#10;" strokeweight="2pt"/>
                <v:line id="Line 1232" o:spid="_x0000_s117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AN4sAAAADdAAAADwAAAGRycy9kb3ducmV2LnhtbESPwQrCMBBE74L/EFbwpqmCItUoIlS8&#10;idVLb2uztsVmU5qo9e+NIHgcZuYNs9p0phZPal1lWcFkHIEgzq2uuFBwOSejBQjnkTXWlknBmxxs&#10;1v3eCmNtX3yiZ+oLESDsYlRQet/EUrq8JINubBvi4N1sa9AH2RZSt/gKcFPLaRTNpcGKw0KJDe1K&#10;yu/pwyi4Z5dZsj/u9LlOt/paJD673rRSw0G3XYLw1Pl/+Nc+aAXTaD6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gDeLAAAAA3QAAAA8AAAAAAAAAAAAAAAAA&#10;oQIAAGRycy9kb3ducmV2LnhtbFBLBQYAAAAABAAEAPkAAACOAwAAAAA=&#10;" strokeweight="2pt"/>
                <v:line id="Line 1233" o:spid="_x0000_s117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1f8UAAADdAAAADwAAAGRycy9kb3ducmV2LnhtbESPQWsCMRSE7wX/Q3iCt5p1D1K3RhG1&#10;oPRQ1P6A5+Z1s3XzsiSprv76RhA8DjPzDTOdd7YRZ/KhdqxgNMxAEJdO11wp+D58vL6BCBFZY+OY&#10;FFwpwHzWe5liod2Fd3Tex0okCIcCFZgY20LKUBqyGIauJU7ej/MWY5K+ktrjJcFtI/MsG0uLNacF&#10;gy0tDZWn/Z9VsPXHz9PoVhl55K1fN1+rSbC/Sg363eIdRKQuPsOP9kYryLNxDvc36QnI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f1f8UAAADdAAAADwAAAAAAAAAA&#10;AAAAAAChAgAAZHJzL2Rvd25yZXYueG1sUEsFBgAAAAAEAAQA+QAAAJMDAAAAAA==&#10;" strokeweight="1pt"/>
                <v:line id="Line 1234" o:spid="_x0000_s117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2DsAAAADdAAAADwAAAGRycy9kb3ducmV2LnhtbESPwQrCMBBE74L/EFbwpqmKItUoIlS8&#10;idWLt7VZ22KzKU3U+vdGEDwOM/OGWa5bU4knNa60rGA0jEAQZ1aXnCs4n5LBHITzyBory6TgTQ7W&#10;q25nibG2Lz7SM/W5CBB2MSoovK9jKV1WkEE3tDVx8G62MeiDbHKpG3wFuKnkOIpm0mDJYaHAmrYF&#10;Zff0YRTcL+dpsjts9alKN/qaJ/5yvWml+r12swDhqfX/8K+91wrG0Ww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Ng7AAAAA3QAAAA8AAAAAAAAAAAAAAAAA&#10;oQIAAGRycy9kb3ducmV2LnhtbFBLBQYAAAAABAAEAPkAAACOAwAAAAA=&#10;" strokeweight="2pt"/>
                <v:line id="Line 1235" o:spid="_x0000_s117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LIkMYAAADdAAAADwAAAGRycy9kb3ducmV2LnhtbESP3WoCMRSE7wu+QziF3tWsUqSuZpdi&#10;K1S8KP48wHFz3KxuTpYk6rZP3wiFXg4z8w0zL3vbiiv50DhWMBpmIIgrpxuuFex3y+dXECEia2wd&#10;k4JvClAWg4c55trdeEPXbaxFgnDIUYGJsculDJUhi2HoOuLkHZ23GJP0tdQebwluWznOsom02HBa&#10;MNjRwlB13l6sgpU/rM+jn9rIA6/8R/v1Pg32pNTTY/82AxGpj//hv/anVjDOJi9wf5OegC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SyJDGAAAA3QAAAA8AAAAAAAAA&#10;AAAAAAAAoQIAAGRycy9kb3ducmV2LnhtbFBLBQYAAAAABAAEAPkAAACUAwAAAAA=&#10;" strokeweight="1pt"/>
                <v:rect id="Rectangle 1236" o:spid="_x0000_s117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ol8MA&#10;AADdAAAADwAAAGRycy9kb3ducmV2LnhtbESPQWsCMRSE74X+h/AEbzVR6mK3RlkEoVfXCj0+Nq+7&#10;q5uXbRJ1/fdGEHocZuYbZrkebCcu5EPrWMN0okAQV860XGv43m/fFiBCRDbYOSYNNwqwXr2+LDE3&#10;7so7upSxFgnCIUcNTYx9LmWoGrIYJq4nTt6v8xZjkr6WxuM1wW0nZ0pl0mLLaaHBnjYNVafybDUU&#10;xXE4/JUfuA1yoXxm3k1d/Gg9Hg3FJ4hIQ/wPP9tfRsNMZXN4vElP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ol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237" o:spid="_x0000_s117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24MMA&#10;AADdAAAADwAAAGRycy9kb3ducmV2LnhtbESPQWvCQBSE70L/w/IKveluQwk2dQ2hIHg1KvT4yL4m&#10;abNv092txn/vCoLHYWa+YVblZAdxIh96xxpeFwoEceNMz62Gw34zX4IIEdng4Jg0XChAuX6arbAw&#10;7sw7OtWxFQnCoUANXYxjIWVoOrIYFm4kTt638xZjkr6VxuM5we0gM6VyabHntNDhSJ8dNb/1v9VQ&#10;VT/T8a9+x02QS+Vz82ba6kvrl+ep+gARaYqP8L29NRoyledwe5Oe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24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1238" o:spid="_x0000_s117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Te8MA&#10;AADdAAAADwAAAGRycy9kb3ducmV2LnhtbESPQWsCMRSE74X+h/AEbzVRytZujbIIQq+uFXp8bF53&#10;Vzcv2yTq+u+NIHgcZuYbZrEabCfO5EPrWMN0okAQV860XGv42W3e5iBCRDbYOSYNVwqwWr6+LDA3&#10;7sJbOpexFgnCIUcNTYx9LmWoGrIYJq4nTt6f8xZjkr6WxuMlwW0nZ0pl0mLLaaHBntYNVcfyZDUU&#10;xWHY/5efuAlyrnxm3k1d/Go9Hg3FF4hIQ3yGH+1vo2Gmsg+4v0lP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nTe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239" o:spid="_x0000_s117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HCb8A&#10;AADdAAAADwAAAGRycy9kb3ducmV2LnhtbERPTYvCMBC9C/sfwix400SR4lajlAVhr1YFj0Mz21ab&#10;STfJav335iB4fLzv9XawnbiRD61jDbOpAkFcOdNyreF42E2WIEJENtg5Jg0PCrDdfIzWmBt35z3d&#10;yliLFMIhRw1NjH0uZagashimridO3K/zFmOCvpbG4z2F207OlcqkxZZTQ4M9fTdUXct/q6EoLsPp&#10;r/zCXZBL5TOzMHVx1nr8ORQrEJGG+Ba/3D9Gw1xlaW56k5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lkcJ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240" o:spid="_x0000_s117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riksIA&#10;AADdAAAADwAAAGRycy9kb3ducmV2LnhtbESPQYvCMBSE7wv+h/CEva2JshStRikLgle7Ch4fzbOt&#10;Ni81yWr3328WBI/DzHzDrDaD7cSdfGgda5hOFAjiypmWaw2H7+3HHESIyAY7x6ThlwJs1qO3FebG&#10;PXhP9zLWIkE45KihibHPpQxVQxbDxPXEyTs7bzEm6WtpPD4S3HZyplQmLbacFhrs6auh6lr+WA1F&#10;cRmOt3KB2yDnymfm09TFSev38VAsQUQa4iv8bO+MhpnKFvD/Jj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uKS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Дата</w:t>
                        </w:r>
                      </w:p>
                    </w:txbxContent>
                  </v:textbox>
                </v:rect>
                <v:rect id="Rectangle 1241" o:spid="_x0000_s117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d0r8A&#10;AADdAAAADwAAAGRycy9kb3ducmV2LnhtbERPTYvCMBC9L/gfwgje1kQRV6tRiiDs1erCHodmbKvN&#10;pCZZrf/eHIQ9Pt73etvbVtzJh8axhslYgSAunWm40nA67j8XIEJENtg6Jg1PCrDdDD7WmBn34APd&#10;i1iJFMIhQw11jF0mZShrshjGriNO3Nl5izFBX0nj8ZHCbSunSs2lxYZTQ40d7Woqr8Wf1ZDnl/7n&#10;VixxH+RC+bmZmSr/1Xo07PMViEh9/Be/3d9Gw1R9pf3pTXoC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Od3S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w:t>
                        </w:r>
                      </w:p>
                    </w:txbxContent>
                  </v:textbox>
                </v:rect>
                <v:rect id="Rectangle 1242" o:spid="_x0000_s118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4ScMA&#10;AADdAAAADwAAAGRycy9kb3ducmV2LnhtbESPQWsCMRSE70L/Q3iF3jRRiq6rURZB6LWrhR4fm+fu&#10;2s3LNom6/feNIHgcZuYbZr0dbCeu5EPrWMN0okAQV860XGs4HvbjDESIyAY7x6ThjwJsNy+jNebG&#10;3fiTrmWsRYJwyFFDE2OfSxmqhiyGieuJk3dy3mJM0tfSeLwluO3kTKm5tNhyWmiwp11D1U95sRqK&#10;4jx8/ZZL3AeZKT8376YuvrV+ex2KFYhIQ3yGH+0Po2GmFlO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V4ScMAAADdAAAADwAAAAAAAAAAAAAAAACYAgAAZHJzL2Rv&#10;d25yZXYueG1sUEsFBgAAAAAEAAQA9QAAAIgDAAAAAA==&#10;" filled="f" stroked="f" strokeweight=".25pt">
                  <v:textbox inset="1pt,1pt,1pt,1pt">
                    <w:txbxContent>
                      <w:p w:rsidR="00FD58D3" w:rsidRPr="00B75BFC" w:rsidRDefault="00FD58D3">
                        <w:pPr>
                          <w:pStyle w:val="ad"/>
                          <w:jc w:val="center"/>
                          <w:rPr>
                            <w:sz w:val="24"/>
                            <w:lang w:val="ru-RU"/>
                          </w:rPr>
                        </w:pPr>
                        <w:r>
                          <w:rPr>
                            <w:sz w:val="24"/>
                            <w:lang w:val="ru-RU"/>
                          </w:rPr>
                          <w:t>4</w:t>
                        </w:r>
                      </w:p>
                    </w:txbxContent>
                  </v:textbox>
                </v:rect>
                <v:rect id="Rectangle 1243" o:spid="_x0000_s118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mPsMA&#10;AADdAAAADwAAAGRycy9kb3ducmV2LnhtbESPQWsCMRSE70L/Q3iCN01citqtURZB6LVbhR4fm9fd&#10;1c3LNom6/vtGEHocZuYbZr0dbCeu5EPrWMN8pkAQV860XGs4fO2nKxAhIhvsHJOGOwXYbl5Ga8yN&#10;u/EnXctYiwThkKOGJsY+lzJUDVkMM9cTJ+/HeYsxSV9L4/GW4LaTmVILabHltNBgT7uGqnN5sRqK&#10;4jQcf8s33Ae5Un5hXk1dfGs9GQ/FO4hIQ/wPP9sfRkOmlhk83q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fmPsMAAADdAAAADwAAAAAAAAAAAAAAAACYAgAAZHJzL2Rv&#10;d25yZXYueG1sUEsFBgAAAAAEAAQA9QAAAIgDAAAAAA==&#10;" filled="f" stroked="f" strokeweight=".25pt">
                  <v:textbox inset="1pt,1pt,1pt,1pt">
                    <w:txbxContent>
                      <w:p w:rsidR="00FD58D3" w:rsidRPr="008D0D0E" w:rsidRDefault="00FD58D3" w:rsidP="00C31C81">
                        <w:pPr>
                          <w:pStyle w:val="ad"/>
                          <w:jc w:val="center"/>
                          <w:rPr>
                            <w:rFonts w:ascii="Journal" w:hAnsi="Journal"/>
                            <w:lang w:val="ru-RU"/>
                          </w:rPr>
                        </w:pPr>
                        <w:r>
                          <w:rPr>
                            <w:rFonts w:ascii="Journal" w:hAnsi="Journal"/>
                            <w:lang w:val="ru-RU"/>
                          </w:rPr>
                          <w:t>КП 53.09.03.01.212 П3</w:t>
                        </w:r>
                      </w:p>
                      <w:p w:rsidR="00FD58D3" w:rsidRPr="00C117F8" w:rsidRDefault="00FD58D3">
                        <w:pPr>
                          <w:pStyle w:val="ad"/>
                          <w:jc w:val="center"/>
                          <w:rPr>
                            <w:lang w:val="ru-RU"/>
                          </w:rPr>
                        </w:pPr>
                      </w:p>
                    </w:txbxContent>
                  </v:textbox>
                </v:rect>
                <w10:wrap anchorx="page" anchory="page"/>
                <w10:anchorlock/>
              </v:group>
            </w:pict>
          </mc:Fallback>
        </mc:AlternateContent>
      </w:r>
      <w:r w:rsidR="00C117F8" w:rsidRPr="00C117F8">
        <w:rPr>
          <w:rFonts w:eastAsia="Calibri"/>
          <w:noProof/>
          <w:sz w:val="28"/>
          <w:szCs w:val="20"/>
        </w:rPr>
        <mc:AlternateContent>
          <mc:Choice Requires="wpg">
            <w:drawing>
              <wp:anchor distT="0" distB="0" distL="114300" distR="114300" simplePos="0" relativeHeight="251623424" behindDoc="0" locked="1" layoutInCell="0" allowOverlap="1" wp14:anchorId="0502C0ED" wp14:editId="55AFE43E">
                <wp:simplePos x="0" y="0"/>
                <wp:positionH relativeFrom="page">
                  <wp:posOffset>252095</wp:posOffset>
                </wp:positionH>
                <wp:positionV relativeFrom="page">
                  <wp:posOffset>252095</wp:posOffset>
                </wp:positionV>
                <wp:extent cx="467995" cy="10188575"/>
                <wp:effectExtent l="13970" t="13970" r="13335" b="17780"/>
                <wp:wrapNone/>
                <wp:docPr id="2073" name="Группа 2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074" name="Rectangle 124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Line 124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6" name="Line 124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7" name="Text Box 124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078" name="Text Box 124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079" name="Rectangle 125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 name="Line 125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1" name="Line 125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2" name="Line 125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 name="Line 125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4" name="Line 125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5" name="Text Box 125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86" name="Text Box 125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087" name="Text Box 125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088" name="Text Box 125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089" name="Text Box 126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090" name="Text Box 126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91" name="Text Box 126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092" name="Text Box 126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93" name="Text Box 126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094" name="Text Box 126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2C0ED" id="Группа 2073" o:spid="_x0000_s1182" style="position:absolute;margin-left:19.85pt;margin-top:19.85pt;width:36.85pt;height:802.25pt;z-index:25162342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" o:allowincell="f">
                <v:rect id="Rectangle 1245" o:spid="_x0000_s1183"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eD8QA&#10;AADdAAAADwAAAGRycy9kb3ducmV2LnhtbESP0YrCMBRE34X9h3AX9k1TZdG1GqUuCD6JVj/g0txt&#10;i81Nt4lt9euNIPg4zMwZZrnuTSVaalxpWcF4FIEgzqwuOVdwPm2HPyCcR9ZYWSYFN3KwXn0Mlhhr&#10;2/GR2tTnIkDYxaig8L6OpXRZQQbdyNbEwfuzjUEfZJNL3WAX4KaSkyiaSoMlh4UCa/otKLukV6Pg&#10;4vt2n+TpfTs/b+bZYZN01/9Eqa/PPlmA8NT7d/jV3mkFk2j2Dc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8ng/EAAAA3QAAAA8AAAAAAAAAAAAAAAAAmAIAAGRycy9k&#10;b3ducmV2LnhtbFBLBQYAAAAABAAEAPUAAACJAwAAAAA=&#10;" filled="f" strokeweight="2pt"/>
                <v:line id="Line 1246" o:spid="_x0000_s1184"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KdPMEAAADdAAAADwAAAGRycy9kb3ducmV2LnhtbESPzQrCMBCE74LvEFbwpqmCP1SjiFDx&#10;JlYv3tZmbYvNpjRR69sbQfA4zMw3zHLdmko8qXGlZQWjYQSCOLO65FzB+ZQM5iCcR9ZYWSYFb3Kw&#10;XnU7S4y1ffGRnqnPRYCwi1FB4X0dS+myggy6oa2Jg3ezjUEfZJNL3eArwE0lx1E0lQZLDgsF1rQt&#10;KLunD6PgfjlPkt1hq09VutHXPPGX600r1e+1mwUIT63/h3/tvVYwjmYT+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Ap08wQAAAN0AAAAPAAAAAAAAAAAAAAAA&#10;AKECAABkcnMvZG93bnJldi54bWxQSwUGAAAAAAQABAD5AAAAjwMAAAAA&#10;" strokeweight="2pt"/>
                <v:line id="Line 1247" o:spid="_x0000_s1185"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DS8EAAADdAAAADwAAAGRycy9kb3ducmV2LnhtbESPzQrCMBCE74LvEFbwpqmCP1SjiFDx&#10;JlYv3tZmbYvNpjRR69sbQfA4zMw3zHLdmko8qXGlZQWjYQSCOLO65FzB+ZQM5iCcR9ZYWSYFb3Kw&#10;XnU7S4y1ffGRnqnPRYCwi1FB4X0dS+myggy6oa2Jg3ezjUEfZJNL3eArwE0lx1E0lQZLDgsF1rQt&#10;KLunD6PgfjlPkt1hq09VutHXPPGX600r1e+1mwUIT63/h3/tvVYwjmZT+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0ANLwQAAAN0AAAAPAAAAAAAAAAAAAAAA&#10;AKECAABkcnMvZG93bnJldi54bWxQSwUGAAAAAAQABAD5AAAAjwMAAAAA&#10;" strokeweight="2pt"/>
                <v:shape id="Text Box 1248" o:spid="_x0000_s1186"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33oMYA&#10;AADdAAAADwAAAGRycy9kb3ducmV2LnhtbESPQWsCMRSE7wX/Q3gFbzWpB61bo4goCIXSdT14fN08&#10;d4Obl3UTdfvvm0LB4zAz3zDzZe8acaMuWM8aXkcKBHHpjeVKw6HYvryBCBHZYOOZNPxQgOVi8DTH&#10;zPg753Tbx0okCIcMNdQxtpmUoazJYRj5ljh5J985jEl2lTQd3hPcNXKs1EQ6tJwWamxpXVN53l+d&#10;htWR8429fH5/5afcFsVM8cfkrPXwuV+9g4jUx0f4v70zGsZqOoW/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33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249" o:spid="_x0000_s1187"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0sMA&#10;AADdAAAADwAAAGRycy9kb3ducmV2LnhtbERPz2vCMBS+C/sfwhvspoke3FZNRWQDYSCr3WHHt+bZ&#10;hjYvtYla//vlMNjx4/u93oyuE1cagvWsYT5TIIgrbyzXGr7K9+kLiBCRDXaeScOdAmzyh8kaM+Nv&#10;XND1GGuRQjhkqKGJsc+kDFVDDsPM98SJO/nBYUxwqKUZ8JbCXScXSi2lQ8upocGedg1V7fHiNGy/&#10;uXiz58PPZ3EqbFm+Kv5Ytlo/PY7bFYhIY/wX/7n3RsNCPae56U16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Jj0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250" o:spid="_x0000_s1188"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xkcQA&#10;AADdAAAADwAAAGRycy9kb3ducmV2LnhtbESPQYvCMBSE78L+h/AWvGm6HtRWo1RB8CS71R/waN62&#10;xealNrGt/vqNsOBxmJlvmPV2MLXoqHWVZQVf0wgEcW51xYWCy/kwWYJwHlljbZkUPMjBdvMxWmOi&#10;bc8/1GW+EAHCLkEFpfdNIqXLSzLoprYhDt6vbQ36INtC6hb7ADe1nEXRXBqsOCyU2NC+pPya3Y2C&#10;qx+6U1pkz0N82cX59y7t77dUqfHnkK5AeBr8O/zfPmoFs2gRw+t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9MZHEAAAA3QAAAA8AAAAAAAAAAAAAAAAAmAIAAGRycy9k&#10;b3ducmV2LnhtbFBLBQYAAAAABAAEAPUAAACJAwAAAAA=&#10;" filled="f" strokeweight="2pt"/>
                <v:line id="Line 1251" o:spid="_x0000_s1189"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BOg74AAADdAAAADwAAAGRycy9kb3ducmV2LnhtbERPuwrCMBTdBf8hXMFNUwVFqqmIUHET&#10;q4vbtbl9YHNTmqj1780gOB7Oe7PtTSNe1LnasoLZNAJBnFtdc6ngekknKxDOI2tsLJOCDznYJsPB&#10;BmNt33ymV+ZLEULYxaig8r6NpXR5RQbd1LbEgStsZ9AH2JVSd/gO4aaR8yhaSoM1h4YKW9pXlD+y&#10;p1HwuF0X6eG015cm2+l7mfrbvdBKjUf9bg3CU+//4p/7qBXMo1XYH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oE6DvgAAAN0AAAAPAAAAAAAAAAAAAAAAAKEC&#10;AABkcnMvZG93bnJldi54bWxQSwUGAAAAAAQABAD5AAAAjAMAAAAA&#10;" strokeweight="2pt"/>
                <v:line id="Line 1252" o:spid="_x0000_s1190"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GMAAAADdAAAADwAAAGRycy9kb3ducmV2LnhtbESPwQrCMBBE74L/EFbwpqmCItUoIlS8&#10;idVLb2uztsVmU5qo9e+NIHgcZuYNs9p0phZPal1lWcFkHIEgzq2uuFBwOSejBQjnkTXWlknBmxxs&#10;1v3eCmNtX3yiZ+oLESDsYlRQet/EUrq8JINubBvi4N1sa9AH2RZSt/gKcFPLaRTNpcGKw0KJDe1K&#10;yu/pwyi4Z5dZsj/u9LlOt/paJD673rRSw0G3XYLw1Pl/+Nc+aAXTaDG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rs6xjAAAAA3QAAAA8AAAAAAAAAAAAAAAAA&#10;oQIAAGRycy9kb3ducmV2LnhtbFBLBQYAAAAABAAEAPkAAACOAwAAAAA=&#10;" strokeweight="2pt"/>
                <v:line id="Line 1253" o:spid="_x0000_s1191"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51b8AAAADdAAAADwAAAGRycy9kb3ducmV2LnhtbESPwQrCMBBE74L/EFbwpqkFRapRRKh4&#10;E6sXb2uztsVmU5qo9e+NIHgcZuYNs1x3phZPal1lWcFkHIEgzq2uuFBwPqWjOQjnkTXWlknBmxys&#10;V/3eEhNtX3ykZ+YLESDsElRQet8kUrq8JINubBvi4N1sa9AH2RZSt/gKcFPLOIpm0mDFYaHEhrYl&#10;5ffsYRTcL+dpujts9anONvpapP5yvWmlhoNuswDhqfP/8K+91wriaB7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dW/AAAAA3QAAAA8AAAAAAAAAAAAAAAAA&#10;oQIAAGRycy9kb3ducmV2LnhtbFBLBQYAAAAABAAEAPkAAACOAwAAAAA=&#10;" strokeweight="2pt"/>
                <v:line id="Line 1254" o:spid="_x0000_s1192"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LQ9MAAAADdAAAADwAAAGRycy9kb3ducmV2LnhtbESPwQrCMBBE74L/EFbwpqmKItUoIlS8&#10;idWLt7VZ22KzKU3U+vdGEDwOM/OGWa5bU4knNa60rGA0jEAQZ1aXnCs4n5LBHITzyBory6TgTQ7W&#10;q25nibG2Lz7SM/W5CBB2MSoovK9jKV1WkEE3tDVx8G62MeiDbHKpG3wFuKnkOIpm0mDJYaHAmrYF&#10;Zff0YRTcL+dpsjts9alKN/qaJ/5yvWml+r12swDhqfX/8K+91wrG0Xw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y0PTAAAAA3QAAAA8AAAAAAAAAAAAAAAAA&#10;oQIAAGRycy9kb3ducmV2LnhtbFBLBQYAAAAABAAEAPkAAACOAwAAAAA=&#10;" strokeweight="2pt"/>
                <v:line id="Line 1255" o:spid="_x0000_s1193"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tIgMAAAADdAAAADwAAAGRycy9kb3ducmV2LnhtbESPwQrCMBBE74L/EFbwpqmiItUoIlS8&#10;idWLt7VZ22KzKU3U+vdGEDwOM/OGWa5bU4knNa60rGA0jEAQZ1aXnCs4n5LBHITzyBory6TgTQ7W&#10;q25nibG2Lz7SM/W5CBB2MSoovK9jKV1WkEE3tDVx8G62MeiDbHKpG3wFuKnkOIpm0mDJYaHAmrYF&#10;Zff0YRTcL+dpsjts9alKN/qaJ/5yvWml+r12swDhqfX/8K+91wrG0Xw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bSIDAAAAA3QAAAA8AAAAAAAAAAAAAAAAA&#10;oQIAAGRycy9kb3ducmV2LnhtbFBLBQYAAAAABAAEAPkAAACOAwAAAAA=&#10;" strokeweight="2pt"/>
                <v:shape id="Text Box 1256" o:spid="_x0000_s1194"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8a8UA&#10;AADdAAAADwAAAGRycy9kb3ducmV2LnhtbESPQWsCMRSE70L/Q3gFb5pUUOzWKFIqCIK4bg89vm6e&#10;u8HNy3YTdf33plDocZiZb5jFqneNuFIXrGcNL2MFgrj0xnKl4bPYjOYgQkQ22HgmDXcKsFo+DRaY&#10;GX/jnK7HWIkE4ZChhjrGNpMylDU5DGPfEifv5DuHMcmukqbDW4K7Rk6UmkmHltNCjS2911Sejxen&#10;Yf3F+Yf92X8f8lNui+JV8W521nr43K/fQETq43/4r701GiZqPoXf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rxr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257" o:spid="_x0000_s1195"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QiHMUA&#10;AADdAAAADwAAAGRycy9kb3ducmV2LnhtbESPQWsCMRSE70L/Q3hCb5roYdGtUaRUKBRK1/XQ4+vm&#10;uRvcvKybVLf/vhEEj8PMfMOsNoNrxYX6YD1rmE0VCOLKG8u1hkO5myxAhIhssPVMGv4owGb9NFph&#10;bvyVC7rsYy0ShEOOGpoYu1zKUDXkMEx9R5y8o+8dxiT7WpoerwnuWjlXKpMOLaeFBjt6bag67X+d&#10;hu03F2/2/PnzVRwLW5ZLxR/ZSevn8bB9ARFpiI/wvf1uNMzVIoPbm/Q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CI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258" o:spid="_x0000_s1196"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Hh8YA&#10;AADdAAAADwAAAGRycy9kb3ducmV2LnhtbESPQWsCMRSE74L/IbxCb5rUg7Vbo4hUKAjFdT14fN08&#10;d4Obl+0m6vrvTaHQ4zAz3zDzZe8acaUuWM8aXsYKBHHpjeVKw6HYjGYgQkQ22HgmDXcKsFwMB3PM&#10;jL9xTtd9rESCcMhQQx1jm0kZypochrFviZN38p3DmGRXSdPhLcFdIydKTaVDy2mhxpbWNZXn/cVp&#10;WB05/7A/X9+7/JTbonhTvJ2etX5+6lfvICL18T/81/40GiZq9gq/b9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iHh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259" o:spid="_x0000_s1197"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T9cIA&#10;AADdAAAADwAAAGRycy9kb3ducmV2LnhtbERPz2vCMBS+D/wfwhN2WxM9iHZGEXEwGAxrd9jxrXm2&#10;wealNpnW/94cBI8f3+/lenCtuFAfrGcNk0yBIK68sVxr+Ck/3uYgQkQ22HomDTcKsF6NXpaYG3/l&#10;gi6HWIsUwiFHDU2MXS5lqBpyGDLfESfu6HuHMcG+lqbHawp3rZwqNZMOLaeGBjvaNlSdDv9Ow+aX&#10;i509f//ti2Nhy3Kh+Gt20vp1PGzeQUQa4lP8cH8aDVM1T3PTm/Q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xP1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260" o:spid="_x0000_s1198"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2bsUA&#10;AADdAAAADwAAAGRycy9kb3ducmV2LnhtbESPQWsCMRSE7wX/Q3hCbzWpB9GtUaQoCIXiuh48vm6e&#10;u8HNy7pJdfvvG0HwOMzMN8x82btGXKkL1rOG95ECQVx6Y7nScCg2b1MQISIbbDyThj8KsFwMXuaY&#10;GX/jnK77WIkE4ZChhjrGNpMylDU5DCPfEifv5DuHMcmukqbDW4K7Ro6VmkiHltNCjS191lSe979O&#10;w+rI+dpevn92+Sm3RTFT/DU5a/067FcfICL18Rl+tLdGw1hNZ3B/k5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7Zu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261" o:spid="_x0000_s1199"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JLsIA&#10;AADdAAAADwAAAGRycy9kb3ducmV2LnhtbERPz2vCMBS+D/wfwhN2WxM9iHZGEXEwGAxrd9jxrXm2&#10;wealNpnW/94cBI8f3+/lenCtuFAfrGcNk0yBIK68sVxr+Ck/3uYgQkQ22HomDTcKsF6NXpaYG3/l&#10;gi6HWIsUwiFHDU2MXS5lqBpyGDLfESfu6HuHMcG+lqbHawp3rZwqNZMOLaeGBjvaNlSdDv9Ow+aX&#10;i509f//ti2Nhy3Kh+Gt20vp1PGzeQUQa4lP8cH8aDVO1SPvTm/Q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ku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62" o:spid="_x0000_s1200"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stcUA&#10;AADdAAAADwAAAGRycy9kb3ducmV2LnhtbESPQWsCMRSE7wX/Q3hCbzXRg+hqFBELQqF03R56fG6e&#10;u8HNy3YTdfvvG0HwOMzMN8xy3btGXKkL1rOG8UiBIC69sVxp+C7e32YgQkQ22HgmDX8UYL0avCwx&#10;M/7GOV0PsRIJwiFDDXWMbSZlKGtyGEa+JU7eyXcOY5JdJU2HtwR3jZwoNZUOLaeFGlva1lSeDxen&#10;YfPD+c7+fh6/8lNui2Ku+GN61vp12G8WICL18Rl+tPdGw0TNx3B/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Cy1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263" o:spid="_x0000_s1201"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ywsUA&#10;AADdAAAADwAAAGRycy9kb3ducmV2LnhtbESPQWsCMRSE70L/Q3hCb5q4B9GtUaS0UCgU1/XQ4+vm&#10;uRvcvGw3qW7/vREEj8PMfMOsNoNrxZn6YD1rmE0VCOLKG8u1hkP5PlmACBHZYOuZNPxTgM36abTC&#10;3PgLF3Tex1okCIccNTQxdrmUoWrIYZj6jjh5R987jEn2tTQ9XhLctTJTai4dWk4LDXb02lB12v85&#10;DdtvLt7s79fPrjgWtiyXij/nJ62fx8P2BUSkIT7C9/aH0ZCpZQa3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rL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64" o:spid="_x0000_s1202"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XWcUA&#10;AADdAAAADwAAAGRycy9kb3ducmV2LnhtbESPQWsCMRSE70L/Q3iF3jSpBdGtUaQoCEJx3R56fN08&#10;d4Obl+0m6vrvG0HocZiZb5j5sneNuFAXrGcNryMFgrj0xnKl4avYDKcgQkQ22HgmDTcKsFw8DeaY&#10;GX/lnC6HWIkE4ZChhjrGNpMylDU5DCPfEifv6DuHMcmukqbDa4K7Ro6VmkiHltNCjS191FSeDmen&#10;YfXN+dr+fv7s82Nui2KmeDc5af3y3K/eQUTq43/40d4aDWM1e4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hdZ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265" o:spid="_x0000_s1203"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LcUA&#10;AADdAAAADwAAAGRycy9kb3ducmV2LnhtbESPQWsCMRSE70L/Q3iF3jSpFNGtUaQoCEJx3R56fN08&#10;d4Obl+0m6vrvG0HocZiZb5j5sneNuFAXrGcNryMFgrj0xnKl4avYDKcgQkQ22HgmDTcKsFw8DeaY&#10;GX/lnC6HWIkE4ZChhjrGNpMylDU5DCPfEifv6DuHMcmukqbDa4K7Ro6VmkiHltNCjS191FSeDmen&#10;YfXN+dr+fv7s82Nui2KmeDc5af3y3K/eQUTq43/40d4aDWM1e4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48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1D0969" w:rsidRPr="001D0969" w:rsidRDefault="001D0969" w:rsidP="001D0969">
      <w:pPr>
        <w:keepNext/>
        <w:keepLines/>
        <w:spacing w:before="40" w:line="360" w:lineRule="auto"/>
        <w:jc w:val="both"/>
        <w:outlineLvl w:val="1"/>
        <w:rPr>
          <w:rFonts w:eastAsiaTheme="majorEastAsia" w:cstheme="majorBidi"/>
          <w:b/>
          <w:sz w:val="28"/>
          <w:szCs w:val="26"/>
        </w:rPr>
      </w:pPr>
      <w:bookmarkStart w:id="154" w:name="_Toc481488205"/>
      <w:bookmarkStart w:id="155" w:name="_Toc513507930"/>
      <w:r w:rsidRPr="001D0969">
        <w:rPr>
          <w:rFonts w:eastAsiaTheme="majorEastAsia" w:cstheme="majorBidi"/>
          <w:b/>
          <w:sz w:val="28"/>
          <w:szCs w:val="26"/>
        </w:rPr>
        <w:lastRenderedPageBreak/>
        <w:t>Характеристика функциональной структуры</w:t>
      </w:r>
      <w:bookmarkEnd w:id="154"/>
      <w:bookmarkEnd w:id="155"/>
    </w:p>
    <w:p w:rsidR="001D0969" w:rsidRPr="001D0969" w:rsidRDefault="001D0969" w:rsidP="001D0969">
      <w:pPr>
        <w:spacing w:line="360" w:lineRule="auto"/>
        <w:jc w:val="both"/>
        <w:rPr>
          <w:rFonts w:eastAsia="Calibri"/>
          <w:sz w:val="28"/>
          <w:szCs w:val="20"/>
        </w:rPr>
      </w:pPr>
      <w:r w:rsidRPr="001D0969">
        <w:rPr>
          <w:rFonts w:eastAsia="Calibri"/>
          <w:sz w:val="28"/>
          <w:szCs w:val="20"/>
        </w:rPr>
        <w:tab/>
        <w:t xml:space="preserve">Схема функциональной структуры приведена в приложении.  Согласно этой структуре, АИС содержит 3 подсистемы, каждая из которых содержит комплекс задач. </w:t>
      </w:r>
    </w:p>
    <w:p w:rsidR="001D0969" w:rsidRPr="001D0969" w:rsidRDefault="001D0969" w:rsidP="001D0969">
      <w:pPr>
        <w:spacing w:line="360" w:lineRule="auto"/>
        <w:jc w:val="both"/>
        <w:rPr>
          <w:rFonts w:eastAsia="Calibri"/>
          <w:sz w:val="28"/>
          <w:szCs w:val="20"/>
        </w:rPr>
        <w:sectPr w:rsidR="001D0969" w:rsidRPr="001D0969" w:rsidSect="001D0969">
          <w:headerReference w:type="default" r:id="rId14"/>
          <w:type w:val="continuous"/>
          <w:pgSz w:w="11906" w:h="16838"/>
          <w:pgMar w:top="1134" w:right="850" w:bottom="1134" w:left="1701" w:header="708" w:footer="708" w:gutter="0"/>
          <w:cols w:space="708"/>
          <w:docGrid w:linePitch="360"/>
        </w:sectPr>
      </w:pPr>
      <w:r w:rsidRPr="001D0969">
        <w:rPr>
          <w:rFonts w:eastAsia="Calibri"/>
          <w:sz w:val="28"/>
          <w:szCs w:val="20"/>
        </w:rPr>
        <w:t xml:space="preserve"> </w:t>
      </w:r>
      <w:r w:rsidR="00B75BFC" w:rsidRPr="00B75BFC">
        <w:rPr>
          <w:rFonts w:eastAsia="Calibri"/>
          <w:noProof/>
          <w:sz w:val="20"/>
          <w:szCs w:val="20"/>
        </w:rPr>
        <mc:AlternateContent>
          <mc:Choice Requires="wpg">
            <w:drawing>
              <wp:anchor distT="0" distB="0" distL="114300" distR="114300" simplePos="0" relativeHeight="251624448" behindDoc="0" locked="1" layoutInCell="0" allowOverlap="1" wp14:anchorId="57D3F570" wp14:editId="797BBE7F">
                <wp:simplePos x="0" y="0"/>
                <wp:positionH relativeFrom="page">
                  <wp:posOffset>720090</wp:posOffset>
                </wp:positionH>
                <wp:positionV relativeFrom="page">
                  <wp:posOffset>252095</wp:posOffset>
                </wp:positionV>
                <wp:extent cx="6588760" cy="10189210"/>
                <wp:effectExtent l="15240" t="13970" r="15875" b="17145"/>
                <wp:wrapNone/>
                <wp:docPr id="2095" name="Группа 2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96" name="Rectangle 126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7" name="Line 1268"/>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8" name="Line 1269"/>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9" name="Line 1270"/>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0" name="Line 1271"/>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1" name="Line 1272"/>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2" name="Line 1273"/>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3" name="Line 1274"/>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4" name="Line 127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5" name="Line 1276"/>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6" name="Line 1277"/>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7" name="Rectangle 127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08" name="Rectangle 127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109" name="Rectangle 128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10" name="Rectangle 128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11" name="Rectangle 128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112" name="Rectangle 128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113" name="Rectangle 128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75BFC" w:rsidRDefault="00FD58D3">
                              <w:pPr>
                                <w:pStyle w:val="ad"/>
                                <w:jc w:val="center"/>
                                <w:rPr>
                                  <w:sz w:val="24"/>
                                  <w:lang w:val="ru-RU"/>
                                </w:rPr>
                              </w:pPr>
                              <w:r>
                                <w:rPr>
                                  <w:sz w:val="24"/>
                                  <w:lang w:val="ru-RU"/>
                                </w:rPr>
                                <w:t>5</w:t>
                              </w:r>
                            </w:p>
                          </w:txbxContent>
                        </wps:txbx>
                        <wps:bodyPr rot="0" vert="horz" wrap="square" lIns="12700" tIns="12700" rIns="12700" bIns="12700" anchor="t" anchorCtr="0" upright="1">
                          <a:noAutofit/>
                        </wps:bodyPr>
                      </wps:wsp>
                      <wps:wsp>
                        <wps:cNvPr id="2114" name="Rectangle 1285"/>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75BFC"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3F570" id="Группа 2095" o:spid="_x0000_s1204" style="position:absolute;left:0;text-align:left;margin-left:56.7pt;margin-top:19.85pt;width:518.8pt;height:802.3pt;z-index:2516244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D0Xmvh4HAAC1VQAADgAAAAAA&#10;AAAAAAAAAAAuAgAAZHJzL2Uyb0RvYy54bWxQSwECLQAUAAYACAAAACEAjEO2yuEAAAAMAQAADwAA&#10;AAAAAAAAAAAAAAB4CQAAZHJzL2Rvd25yZXYueG1sUEsFBgAAAAAEAAQA8wAAAIYKAAAAAA==&#10;" o:allowincell="f">
                <v:rect id="Rectangle 1267" o:spid="_x0000_s12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GcQA&#10;AADdAAAADwAAAGRycy9kb3ducmV2LnhtbESPQYvCMBSE78L+h/AWvGmqB9l2jVIFwdOitT/g0bxt&#10;i81LbWLb9dcbYcHjMDPfMOvtaBrRU+dqywoW8wgEcWF1zaWC/HKYfYFwHlljY5kU/JGD7eZjssZE&#10;24HP1Ge+FAHCLkEFlfdtIqUrKjLo5rYlDt6v7Qz6ILtS6g6HADeNXEbRShqsOSxU2NK+ouKa3Y2C&#10;qx/7n7TMHoc438XFaZcO91uq1PRzTL9BeBr9O/zfPmoFyyhewetNe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xnEAAAA3QAAAA8AAAAAAAAAAAAAAAAAmAIAAGRycy9k&#10;b3ducmV2LnhtbFBLBQYAAAAABAAEAPUAAACJAwAAAAA=&#10;" filled="f" strokeweight="2pt"/>
                <v:line id="Line 1268" o:spid="_x0000_s120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BAKsMAAADdAAAADwAAAGRycy9kb3ducmV2LnhtbESPT4vCMBTE7wt+h/AEb2uqoKu1UUSo&#10;eFusXrw9m9c/2LyUJmr99htB2OMwM79hkk1vGvGgztWWFUzGEQji3OqaSwXnU/q9AOE8ssbGMil4&#10;kYPNevCVYKztk4/0yHwpAoRdjAoq79tYSpdXZNCNbUscvMJ2Bn2QXSl1h88AN42cRtFcGqw5LFTY&#10;0q6i/JbdjYLb5TxL9787fWqyrb6Wqb9cC63UaNhvVyA89f4//GkftIJptPyB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CrDAAAA3QAAAA8AAAAAAAAAAAAA&#10;AAAAoQIAAGRycy9kb3ducmV2LnhtbFBLBQYAAAAABAAEAPkAAACRAwAAAAA=&#10;" strokeweight="2pt"/>
                <v:line id="Line 1269" o:spid="_x0000_s120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UWL4AAADdAAAADwAAAGRycy9kb3ducmV2LnhtbERPvQrCMBDeBd8hnOCmqYKi1SgiVNzE&#10;2sXtbM622FxKE7W+vRkEx4/vf73tTC1e1LrKsoLJOAJBnFtdcaEguySjBQjnkTXWlknBhxxsN/3e&#10;GmNt33ymV+oLEULYxaig9L6JpXR5SQbd2DbEgbvb1qAPsC2kbvEdwk0tp1E0lwYrDg0lNrQvKX+k&#10;T6Pgcc1myeG015c63elbkfjr7a6VGg663QqEp87/xT/3USuYRss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D9RYvgAAAN0AAAAPAAAAAAAAAAAAAAAAAKEC&#10;AABkcnMvZG93bnJldi54bWxQSwUGAAAAAAQABAD5AAAAjAMAAAAA&#10;" strokeweight="2pt"/>
                <v:line id="Line 1270" o:spid="_x0000_s120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xw8AAAADdAAAADwAAAGRycy9kb3ducmV2LnhtbESPwQrCMBBE74L/EFbwpqmCotUoIlS8&#10;idWLt7VZ22KzKU3U+vdGEDwOM/OGWa5bU4knNa60rGA0jEAQZ1aXnCs4n5LBDITzyBory6TgTQ7W&#10;q25nibG2Lz7SM/W5CBB2MSoovK9jKV1WkEE3tDVx8G62MeiDbHKpG3wFuKnkOIqm0mDJYaHAmrYF&#10;Zff0YRTcL+dJsjts9alKN/qaJ/5yvWml+r12swDhqfX/8K+91wrG0Xw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DccPAAAAA3QAAAA8AAAAAAAAAAAAAAAAA&#10;oQIAAGRycy9kb3ducmV2LnhtbFBLBQYAAAAABAAEAPkAAACOAwAAAAA=&#10;" strokeweight="2pt"/>
                <v:line id="Line 1271" o:spid="_x0000_s120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CRL4AAADdAAAADwAAAGRycy9kb3ducmV2LnhtbERPuwrCMBTdBf8hXMFNUwVFqqmIUHET&#10;q4vbtbl9YHNTmqj1780gOB7Oe7PtTSNe1LnasoLZNAJBnFtdc6ngekknKxDOI2tsLJOCDznYJsPB&#10;BmNt33ymV+ZLEULYxaig8r6NpXR5RQbd1LbEgStsZ9AH2JVSd/gO4aaR8yhaSoM1h4YKW9pXlD+y&#10;p1HwuF0X6eG015cm2+l7mfrbvdBKjUf9bg3CU+//4p/7qBXMZ1HYH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kkJEvgAAAN0AAAAPAAAAAAAAAAAAAAAAAKEC&#10;AABkcnMvZG93bnJldi54bWxQSwUGAAAAAAQABAD5AAAAjAMAAAAA&#10;" strokeweight="2pt"/>
                <v:line id="Line 1272" o:spid="_x0000_s121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7n38AAAADdAAAADwAAAGRycy9kb3ducmV2LnhtbESPwQrCMBBE74L/EFbwpmkFRapRRKh4&#10;E6sXb2uztsVmU5qo9e+NIHgcZuYNs1x3phZPal1lWUE8jkAQ51ZXXCg4n9LRHITzyBpry6TgTQ7W&#10;q35viYm2Lz7SM/OFCBB2CSoovW8SKV1ekkE3tg1x8G62NeiDbAupW3wFuKnlJIpm0mDFYaHEhrYl&#10;5ffsYRTcL+dpujts9anONvpapP5yvWmlhoNuswDhqfP/8K+91womcRT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He59/AAAAA3QAAAA8AAAAAAAAAAAAAAAAA&#10;oQIAAGRycy9kb3ducmV2LnhtbFBLBQYAAAAABAAEAPkAAACOAwAAAAA=&#10;" strokeweight="2pt"/>
                <v:line id="Line 1273" o:spid="_x0000_s121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5qMAAAADdAAAADwAAAGRycy9kb3ducmV2LnhtbESPwQrCMBBE74L/EFbwpqkFRapRRKh4&#10;E6sXb2uztsVmU5qo9e+NIHgcZuYNs1x3phZPal1lWcFkHIEgzq2uuFBwPqWjOQjnkTXWlknBmxys&#10;V/3eEhNtX3ykZ+YLESDsElRQet8kUrq8JINubBvi4N1sa9AH2RZSt/gKcFPLOIpm0mDFYaHEhrYl&#10;5ffsYRTcL+dpujts9anONvpapP5yvWmlhoNuswDhqfP/8K+91wriSRT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eajAAAAA3QAAAA8AAAAAAAAAAAAAAAAA&#10;oQIAAGRycy9kb3ducmV2LnhtbFBLBQYAAAAABAAEAPkAAACOAwAAAAA=&#10;" strokeweight="2pt"/>
                <v:line id="Line 1274" o:spid="_x0000_s121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cM8AAAADdAAAADwAAAGRycy9kb3ducmV2LnhtbESPwQrCMBBE74L/EFbwpqmKItUoIlS8&#10;idWLt7VZ22KzKU3U+vdGEDwOM/OGWa5bU4knNa60rGA0jEAQZ1aXnCs4n5LBHITzyBory6TgTQ7W&#10;q25nibG2Lz7SM/W5CBB2MSoovK9jKV1WkEE3tDVx8G62MeiDbHKpG3wFuKnkOIpm0mDJYaHAmrYF&#10;Zff0YRTcL+dpsjts9alKN/qaJ/5yvWml+r12swDhqfX/8K+91wrGo2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A3DPAAAAA3QAAAA8AAAAAAAAAAAAAAAAA&#10;oQIAAGRycy9kb3ducmV2LnhtbFBLBQYAAAAABAAEAPkAAACOAwAAAAA=&#10;" strokeweight="2pt"/>
                <v:line id="Line 1275" o:spid="_x0000_s12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wircUAAADdAAAADwAAAGRycy9kb3ducmV2LnhtbESP3WoCMRSE7wu+QzhC72p2RYquRhGt&#10;UOmF+PMAx81xs7o5WZJUt336plDo5TAz3zCzRWcbcScfascK8kEGgrh0uuZKwem4eRmDCBFZY+OY&#10;FHxRgMW89zTDQrsH7+l+iJVIEA4FKjAxtoWUoTRkMQxcS5y8i/MWY5K+ktrjI8FtI4dZ9iot1pwW&#10;DLa0MlTeDp9WwdafP275d2Xkmbf+rdmtJ8FelXrud8spiEhd/A//td+1gmGejeD3TXo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wircUAAADdAAAADwAAAAAAAAAA&#10;AAAAAAChAgAAZHJzL2Rvd25yZXYueG1sUEsFBgAAAAAEAAQA+QAAAJMDAAAAAA==&#10;" strokeweight="1pt"/>
                <v:line id="Line 1276" o:spid="_x0000_s12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Xh3MAAAADdAAAADwAAAGRycy9kb3ducmV2LnhtbESPwQrCMBBE74L/EFbwpqmCItUoIlS8&#10;idVLb2uztsVmU5qo9e+NIHgcZuYNs9p0phZPal1lWcFkHIEgzq2uuFBwOSejBQjnkTXWlknBmxxs&#10;1v3eCmNtX3yiZ+oLESDsYlRQet/EUrq8JINubBvi4N1sa9AH2RZSt/gKcFPLaRTNpcGKw0KJDe1K&#10;yu/pwyi4Z5dZsj/u9LlOt/paJD673rRSw0G3XYLw1Pl/+Nc+aAXTSTSD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7l4dzAAAAA3QAAAA8AAAAAAAAAAAAAAAAA&#10;oQIAAGRycy9kb3ducmV2LnhtbFBLBQYAAAAABAAEAPkAAACOAwAAAAA=&#10;" strokeweight="2pt"/>
                <v:line id="Line 1277" o:spid="_x0000_s121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ZQcUAAADdAAAADwAAAGRycy9kb3ducmV2LnhtbESPQWsCMRSE74L/ITzBm2bXg+jWKGJb&#10;UDwUtT/guXndbN28LEmqq7++KRQ8DjPzDbNYdbYRV/KhdqwgH2cgiEuna64UfJ7eRzMQISJrbByT&#10;gjsFWC37vQUW2t34QNdjrESCcChQgYmxLaQMpSGLYexa4uR9OW8xJukrqT3eEtw2cpJlU2mx5rRg&#10;sKWNofJy/LEKdv68v+SPysgz7/xb8/E6D/ZbqeGgW7+AiNTFZ/i/vdUKJnk2hb836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IZQcUAAADdAAAADwAAAAAAAAAA&#10;AAAAAAChAgAAZHJzL2Rvd25yZXYueG1sUEsFBgAAAAAEAAQA+QAAAJMDAAAAAA==&#10;" strokeweight="1pt"/>
                <v:rect id="Rectangle 1278" o:spid="_x0000_s121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5RsMA&#10;AADdAAAADwAAAGRycy9kb3ducmV2LnhtbESPQWsCMRSE70L/Q3iF3jRRiq6rURZB6LWrhR4fm+fu&#10;2s3LNom6/feNIHgcZuYbZr0dbCeu5EPrWMN0okAQV860XGs4HvbjDESIyAY7x6ThjwJsNy+jNebG&#10;3fiTrmWsRYJwyFFDE2OfSxmqhiyGieuJk3dy3mJM0tfSeLwluO3kTKm5tNhyWmiwp11D1U95sRqK&#10;4jx8/ZZL3AeZKT8376YuvrV+ex2KFYhIQ3yGH+0Po2E2VQu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c5R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279" o:spid="_x0000_s121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itNMAA&#10;AADdAAAADwAAAGRycy9kb3ducmV2LnhtbERPz2vCMBS+D/wfwhN2m4lllK4apQgFr+s22PHRPNtq&#10;81KTqN1/vxwGO358v7f72Y7iTj4MjjWsVwoEcevMwJ2Gz4/6pQARIrLB0TFp+KEA+93iaYulcQ9+&#10;p3sTO5FCOJSooY9xKqUMbU8Ww8pNxIk7OW8xJug7aTw+UrgdZaZULi0OnBp6nOjQU3tpblZDVZ3n&#10;r2vzhnWQhfK5eTVd9a3183KuNiAizfFf/Oc+Gg3ZWqW56U16An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6itN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1280" o:spid="_x0000_s121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Ir8IA&#10;AADdAAAADwAAAGRycy9kb3ducmV2LnhtbESPQYvCMBSE74L/IbwFb5ooIto1ShEEr3YV9vho3rbd&#10;bV5qErX+e7MgeBxm5htmve1tK27kQ+NYw3SiQBCXzjRcaTh97cdLECEiG2wdk4YHBdhuhoM1Zsbd&#10;+Ui3IlYiQThkqKGOscukDGVNFsPEdcTJ+3HeYkzSV9J4vCe4beVMqYW02HBaqLGjXU3lX3G1GvL8&#10;tz9fihXug1wqvzBzU+XfWo8++vwTRKQ+vsOv9sFomE3VCv7fpCc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5Aiv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281" o:spid="_x0000_s121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3778A&#10;AADdAAAADwAAAGRycy9kb3ducmV2LnhtbERPTYvCMBC9C/6HMMLeNG1ZRKtRilDwut1d8Dg0Y1tt&#10;JjWJ2v335iDs8fG+t/vR9OJBzneWFaSLBARxbXXHjYKf73K+AuEDssbeMin4Iw/73XSyxVzbJ3/R&#10;owqNiCHsc1TQhjDkUvq6JYN+YQfiyJ2tMxgidI3UDp8x3PQyS5KlNNhxbGhxoENL9bW6GwVFcRl/&#10;b9UaSy9XiVvqT90UJ6U+ZmOxARFoDP/it/uoFWRpGvfHN/E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Bzfv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282" o:spid="_x0000_s122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SdMMA&#10;AADdAAAADwAAAGRycy9kb3ducmV2LnhtbESPwWrDMBBE74H+g9hCb7HsUELqWA4mYOi1Tgs5LtbW&#10;dmqtXElx3L+vAoUeh5l5wxSHxYxiJucHywqyJAVB3Fo9cKfg/VSvdyB8QNY4WiYFP+ThUD6sCsy1&#10;vfEbzU3oRISwz1FBH8KUS+nbngz6xE7E0fu0zmCI0nVSO7xFuBnlJk230uDAcaHHiY49tV/N1Sio&#10;qsvy8d28YO3lLnVb/ay76qzU0+NS7UEEWsJ/+K/9qhVssiyD+5v4BG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uSd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1283" o:spid="_x0000_s122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kMA8IA&#10;AADdAAAADwAAAGRycy9kb3ducmV2LnhtbESPQYvCMBSE78L+h/AEb5q2iLjVKEUQ9rpVweOjedtW&#10;m5duErX77zeC4HGYmW+Y9XYwnbiT861lBeksAUFcWd1yreB42E+XIHxA1thZJgV/5GG7+RitMdf2&#10;wd90L0MtIoR9jgqaEPpcSl81ZNDPbE8cvR/rDIYoXS21w0eEm05mSbKQBluOCw32tGuoupY3o6Ao&#10;LsPpt/zEvZfLxC30XNfFWanJeChWIAIN4R1+tb+0gixNM3i+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QwD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1284" o:spid="_x0000_s122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WpmMIA&#10;AADdAAAADwAAAGRycy9kb3ducmV2LnhtbESPQYvCMBSE7wv+h/AEb2taXUSrUcqC4NW6gsdH82yr&#10;zUtNslr/vVkQ9jjMzDfMatObVtzJ+caygnScgCAurW64UvBz2H7OQfiArLG1TAqe5GGzHnysMNP2&#10;wXu6F6ESEcI+QwV1CF0mpS9rMujHtiOO3tk6gyFKV0nt8BHhppWTJJlJgw3HhRo7+q6pvBa/RkGe&#10;X/rjrVjg1st54mb6S1f5SanRsM+XIAL14T/8bu+0gkmaTuHv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amYwgAAAN0AAAAPAAAAAAAAAAAAAAAAAJgCAABkcnMvZG93&#10;bnJldi54bWxQSwUGAAAAAAQABAD1AAAAhwMAAAAA&#10;" filled="f" stroked="f" strokeweight=".25pt">
                  <v:textbox inset="1pt,1pt,1pt,1pt">
                    <w:txbxContent>
                      <w:p w:rsidR="00FD58D3" w:rsidRPr="00B75BFC" w:rsidRDefault="00FD58D3">
                        <w:pPr>
                          <w:pStyle w:val="ad"/>
                          <w:jc w:val="center"/>
                          <w:rPr>
                            <w:sz w:val="24"/>
                            <w:lang w:val="ru-RU"/>
                          </w:rPr>
                        </w:pPr>
                        <w:r>
                          <w:rPr>
                            <w:sz w:val="24"/>
                            <w:lang w:val="ru-RU"/>
                          </w:rPr>
                          <w:t>5</w:t>
                        </w:r>
                      </w:p>
                    </w:txbxContent>
                  </v:textbox>
                </v:rect>
                <v:rect id="Rectangle 1285" o:spid="_x0000_s122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wx7MIA&#10;AADdAAAADwAAAGRycy9kb3ducmV2LnhtbESPQYvCMBSE78L+h/AW9mbTiohWoxRB2OtWBY+P5tlW&#10;m5eaZLX77zeC4HGYmW+Y1WYwnbiT861lBVmSgiCurG65VnDY78ZzED4ga+wsk4I/8rBZf4xWmGv7&#10;4B+6l6EWEcI+RwVNCH0upa8aMugT2xNH72ydwRClq6V2+Ihw08lJms6kwZbjQoM9bRuqruWvUVAU&#10;l+F4Kxe483Keupme6ro4KfX1ORRLEIGG8A6/2t9awST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PDHswgAAAN0AAAAPAAAAAAAAAAAAAAAAAJgCAABkcnMvZG93&#10;bnJldi54bWxQSwUGAAAAAAQABAD1AAAAhwMAAAAA&#10;" filled="f" stroked="f" strokeweight=".25pt">
                  <v:textbox inset="1pt,1pt,1pt,1pt">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75BFC" w:rsidRDefault="00FD58D3">
                        <w:pPr>
                          <w:pStyle w:val="ad"/>
                          <w:jc w:val="center"/>
                          <w:rPr>
                            <w:lang w:val="ru-RU"/>
                          </w:rPr>
                        </w:pPr>
                      </w:p>
                    </w:txbxContent>
                  </v:textbox>
                </v:rect>
                <w10:wrap anchorx="page" anchory="page"/>
                <w10:anchorlock/>
              </v:group>
            </w:pict>
          </mc:Fallback>
        </mc:AlternateContent>
      </w:r>
      <w:r w:rsidR="00B75BFC" w:rsidRPr="00B75BFC">
        <w:rPr>
          <w:rFonts w:eastAsia="Calibri"/>
          <w:noProof/>
          <w:sz w:val="28"/>
          <w:szCs w:val="20"/>
        </w:rPr>
        <mc:AlternateContent>
          <mc:Choice Requires="wpg">
            <w:drawing>
              <wp:anchor distT="0" distB="0" distL="114300" distR="114300" simplePos="0" relativeHeight="251625472" behindDoc="0" locked="1" layoutInCell="0" allowOverlap="1" wp14:anchorId="1B481529" wp14:editId="376085A9">
                <wp:simplePos x="0" y="0"/>
                <wp:positionH relativeFrom="page">
                  <wp:posOffset>252095</wp:posOffset>
                </wp:positionH>
                <wp:positionV relativeFrom="page">
                  <wp:posOffset>252095</wp:posOffset>
                </wp:positionV>
                <wp:extent cx="467995" cy="10188575"/>
                <wp:effectExtent l="13970" t="13970" r="13335" b="17780"/>
                <wp:wrapNone/>
                <wp:docPr id="2115" name="Группа 2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116" name="Rectangle 128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7" name="Line 128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8" name="Line 128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9" name="Text Box 129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120" name="Text Box 129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121" name="Rectangle 129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2" name="Line 129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3" name="Line 129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4" name="Line 129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5" name="Line 129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6" name="Line 129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7" name="Text Box 129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28" name="Text Box 129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129" name="Text Box 130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130" name="Text Box 130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31" name="Text Box 130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132" name="Text Box 130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33" name="Text Box 130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134" name="Text Box 130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35" name="Text Box 130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36" name="Text Box 130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81529" id="Группа 2115" o:spid="_x0000_s1224" style="position:absolute;left:0;text-align:left;margin-left:19.85pt;margin-top:19.85pt;width:36.85pt;height:802.25pt;z-index:25162547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" o:allowincell="f">
                <v:rect id="Rectangle 1287" o:spid="_x0000_s1225"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P3sQA&#10;AADdAAAADwAAAGRycy9kb3ducmV2LnhtbESPQYvCMBSE74L/ITxhb5rWg2g1ShUET7Lb7Q94NM+2&#10;2LzUJrZ1f/1mQdjjMDPfMLvDaBrRU+dqywriRQSCuLC65lJB/n2er0E4j6yxsUwKXuTgsJ9Odpho&#10;O/AX9ZkvRYCwS1BB5X2bSOmKigy6hW2Jg3eznUEfZFdK3eEQ4KaRyyhaSYM1h4UKWzpVVNyzp1Fw&#10;92N/Tcvs57zJj5vi85gOz0eq1MdsTLcgPI3+P/xuX7SCZRyv4O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T97EAAAA3QAAAA8AAAAAAAAAAAAAAAAAmAIAAGRycy9k&#10;b3ducmV2LnhtbFBLBQYAAAAABAAEAPUAAACJAwAAAAA=&#10;" filled="f" strokeweight="2pt"/>
                <v:line id="Line 1288" o:spid="_x0000_s1226"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JM7cIAAADdAAAADwAAAGRycy9kb3ducmV2LnhtbESPzarCMBSE9xd8h3AEd9e0gj9Uo4hQ&#10;cSdWN+6OzbEtNieliVrf3giCy2FmvmEWq87U4kGtqywriIcRCOLc6ooLBadj+j8D4TyyxtoyKXiR&#10;g9Wy97fARNsnH+iR+UIECLsEFZTeN4mULi/JoBvahjh4V9sa9EG2hdQtPgPc1HIURRNpsOKwUGJD&#10;m5LyW3Y3Cm7n0zjd7jf6WGdrfSlSf75ctVKDfreeg/DU+V/4295pBaM4nsLnTXgC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JM7cIAAADdAAAADwAAAAAAAAAAAAAA&#10;AAChAgAAZHJzL2Rvd25yZXYueG1sUEsFBgAAAAAEAAQA+QAAAJADAAAAAA==&#10;" strokeweight="2pt"/>
                <v:line id="Line 1289" o:spid="_x0000_s1227"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3Yn74AAADdAAAADwAAAGRycy9kb3ducmV2LnhtbERPvQrCMBDeBd8hnOCmaQVFqlFEqLiJ&#10;1aXb2ZxtsbmUJmp9ezMIjh/f/3rbm0a8qHO1ZQXxNAJBXFhdc6ngekknSxDOI2tsLJOCDznYboaD&#10;NSbavvlMr8yXIoSwS1BB5X2bSOmKigy6qW2JA3e3nUEfYFdK3eE7hJtGzqJoIQ3WHBoqbGlfUfHI&#10;nkbBI7/O08Npry9NttO3MvX57a6VGo/63QqEp97/xT/3USuYxXGYG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PdifvgAAAN0AAAAPAAAAAAAAAAAAAAAAAKEC&#10;AABkcnMvZG93bnJldi54bWxQSwUGAAAAAAQABAD5AAAAjAMAAAAA&#10;" strokeweight="2pt"/>
                <v:shape id="Text Box 1290" o:spid="_x0000_s1228"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sdMUA&#10;AADdAAAADwAAAGRycy9kb3ducmV2LnhtbESPQWvCQBSE7wX/w/IEb3UTD1Kjq4hYEARpTA89PrPP&#10;ZDH7Ns2uGv99tyB4HGbmG2ax6m0jbtR541hBOk5AEJdOG64UfBef7x8gfEDW2DgmBQ/ysFoO3haY&#10;aXfnnG7HUIkIYZ+hgjqENpPSlzVZ9GPXEkfv7DqLIcqukrrDe4TbRk6SZCotGo4LNba0qam8HK9W&#10;wfqH8635PZy+8nNuimKW8H56UWo07NdzEIH68Ao/2zutYJKmM/h/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8Cx0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291" o:spid="_x0000_s1229"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ZPVMIA&#10;AADdAAAADwAAAGRycy9kb3ducmV2LnhtbERPTYvCMBC9C/sfwgh709QeZLcaRWQFYUGs9eBxbMY2&#10;2ExqE7X+e3NY2OPjfc+XvW3EgzpvHCuYjBMQxKXThisFx2Iz+gLhA7LGxjEpeJGH5eJjMMdMuyfn&#10;9DiESsQQ9hkqqENoMyl9WZNFP3YtceQurrMYIuwqqTt8xnDbyDRJptKi4dhQY0vrmsrr4W4VrE6c&#10;/5jb7rzPL7kpiu+Ef6dXpT6H/WoGIlAf/sV/7q1WkE7SuD++i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k9U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292" o:spid="_x0000_s1230"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dF8QA&#10;AADdAAAADwAAAGRycy9kb3ducmV2LnhtbESPQYvCMBSE7wv+h/CEva1pexDtGqUKwp5Eqz/g0bxt&#10;i81LbWLb3V9vBMHjMDPfMKvNaBrRU+dqywriWQSCuLC65lLB5bz/WoBwHlljY5kU/JGDzXryscJU&#10;24FP1Oe+FAHCLkUFlfdtKqUrKjLoZrYlDt6v7Qz6ILtS6g6HADeNTKJoLg3WHBYqbGlXUXHN70bB&#10;1Y/9ISvz//3ysl0Wx2023G+ZUp/TMfsG4Wn07/Cr/aMVJHESw/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HRfEAAAA3QAAAA8AAAAAAAAAAAAAAAAAmAIAAGRycy9k&#10;b3ducmV2LnhtbFBLBQYAAAAABAAEAPUAAACJAwAAAAA=&#10;" filled="f" strokeweight="2pt"/>
                <v:line id="Line 1293" o:spid="_x0000_s1231"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lyMAAAADdAAAADwAAAGRycy9kb3ducmV2LnhtbESPwQrCMBBE74L/EFbwpqkFRapRRKh4&#10;E6sXb2uztsVmU5qo9e+NIHgcZuYNs1x3phZPal1lWcFkHIEgzq2uuFBwPqWjOQjnkTXWlknBmxys&#10;V/3eEhNtX3ykZ+YLESDsElRQet8kUrq8JINubBvi4N1sa9AH2RZSt/gKcFPLOIpm0mDFYaHEhrYl&#10;5ffsYRTcL+dpujts9anONvpapP5yvWmlhoNuswDhqfP/8K+91wriS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5JcjAAAAA3QAAAA8AAAAAAAAAAAAAAAAA&#10;oQIAAGRycy9kb3ducmV2LnhtbFBLBQYAAAAABAAEAPkAAACOAwAAAAA=&#10;" strokeweight="2pt"/>
                <v:line id="Line 1294" o:spid="_x0000_s1232"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WAU8IAAADdAAAADwAAAGRycy9kb3ducmV2LnhtbESPQavCMBCE7w/8D2EFb8/UiiLVKCJU&#10;vInVi7e1WdtisylN1PrvjSB4HGbmG2ax6kwtHtS6yrKC0TACQZxbXXGh4HRM/2cgnEfWWFsmBS9y&#10;sFr2/haYaPvkAz0yX4gAYZeggtL7JpHS5SUZdEPbEAfvaluDPsi2kLrFZ4CbWsZRNJUGKw4LJTa0&#10;KSm/ZXej4HY+TdLtfqOPdbbWlyL158tVKzXod+s5CE+d/4W/7Z1WEI/i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WAU8IAAADdAAAADwAAAAAAAAAAAAAA&#10;AAChAgAAZHJzL2Rvd25yZXYueG1sUEsFBgAAAAAEAAQA+QAAAJADAAAAAA==&#10;" strokeweight="2pt"/>
                <v:line id="Line 1295" o:spid="_x0000_s1233"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YJ8IAAADdAAAADwAAAGRycy9kb3ducmV2LnhtbESPQavCMBCE7w/8D2EFb8/UoiLVKCJU&#10;vInVi7e1WdtisylN1PrvjSB4HGbmG2ax6kwtHtS6yrKC0TACQZxbXXGh4HRM/2cgnEfWWFsmBS9y&#10;sFr2/haYaPvkAz0yX4gAYZeggtL7JpHS5SUZdEPbEAfvaluDPsi2kLrFZ4CbWsZRNJUGKw4LJTa0&#10;KSm/ZXej4HY+TdLtfqOPdbbWlyL158tVKzXod+s5CE+d/4W/7Z1WEI/i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wYJ8IAAADdAAAADwAAAAAAAAAAAAAA&#10;AAChAgAAZHJzL2Rvd25yZXYueG1sUEsFBgAAAAAEAAQA+QAAAJADAAAAAA==&#10;" strokeweight="2pt"/>
                <v:line id="Line 1296" o:spid="_x0000_s1234"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C9vMAAAADdAAAADwAAAGRycy9kb3ducmV2LnhtbESPwQrCMBBE74L/EFbwpqkFRapRRKh4&#10;E6sXb2uztsVmU5qo9e+NIHgcZuYNs1x3phZPal1lWcFkHIEgzq2uuFBwPqWjOQjnkTXWlknBmxys&#10;V/3eEhNtX3ykZ+YLESDsElRQet8kUrq8JINubBvi4N1sa9AH2RZSt/gKcFPLOIpm0mDFYaHEhrYl&#10;5ffsYRTcL+dpujts9anONvpapP5yvWmlhoNuswDhqfP/8K+91wriSTyF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QvbzAAAAA3QAAAA8AAAAAAAAAAAAAAAAA&#10;oQIAAGRycy9kb3ducmV2LnhtbFBLBQYAAAAABAAEAPkAAACOAwAAAAA=&#10;" strokeweight="2pt"/>
                <v:line id="Line 1297" o:spid="_x0000_s1235"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jy8AAAADdAAAADwAAAGRycy9kb3ducmV2LnhtbESPwQrCMBBE74L/EFbwpqkFRapRRKh4&#10;E6sXb2uztsVmU5qo9e+NIHgcZuYNs1x3phZPal1lWcFkHIEgzq2uuFBwPqWjOQjnkTXWlknBmxys&#10;V/3eEhNtX3ykZ+YLESDsElRQet8kUrq8JINubBvi4N1sa9AH2RZSt/gKcFPLOIpm0mDFYaHEhrYl&#10;5ffsYRTcL+dpujts9anONvpapP5yvWmlhoNuswDhqfP/8K+91wriSTyD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CI8vAAAAA3QAAAA8AAAAAAAAAAAAAAAAA&#10;oQIAAGRycy9kb3ducmV2LnhtbFBLBQYAAAAABAAEAPkAAACOAwAAAAA=&#10;" strokeweight="2pt"/>
                <v:shape id="Text Box 1298" o:spid="_x0000_s1236"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IMYA&#10;AADdAAAADwAAAGRycy9kb3ducmV2LnhtbESPQWvCQBSE70L/w/IKvenGHKyNbkSkhUKhNMaDx2f2&#10;JVnMvo3Zrab/vlsQehxm5htmvRltJ640eONYwXyWgCCunDbcKDiUb9MlCB+QNXaOScEPedjkD5M1&#10;ZtrduKDrPjQiQthnqKANoc+k9FVLFv3M9cTRq91gMUQ5NFIPeItw28k0SRbSouG40GJPu5aq8/7b&#10;KtgeuXg1l8/TV1EXpixfEv5YnJV6ehy3KxCBxvAfvrfftYJ0nj7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I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299" o:spid="_x0000_s1237"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DUsIA&#10;AADdAAAADwAAAGRycy9kb3ducmV2LnhtbERPTYvCMBC9C/sfwgh709QeZLcaRWQFYUGs9eBxbMY2&#10;2ExqE7X+e3NY2OPjfc+XvW3EgzpvHCuYjBMQxKXThisFx2Iz+gLhA7LGxjEpeJGH5eJjMMdMuyfn&#10;9DiESsQQ9hkqqENoMyl9WZNFP3YtceQurrMYIuwqqTt8xnDbyDRJptKi4dhQY0vrmsrr4W4VrE6c&#10;/5jb7rzPL7kpiu+Ef6dXpT6H/WoGIlAf/sV/7q1WkE7SODe+i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ENS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300" o:spid="_x0000_s1238"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mycUA&#10;AADdAAAADwAAAGRycy9kb3ducmV2LnhtbESPQWvCQBSE74L/YXmCN92Yg2h0FRELglAa00OPz+wz&#10;Wcy+TbOrpv++KxR6HGbmG2a97W0jHtR541jBbJqAIC6dNlwp+CzeJgsQPiBrbByTgh/ysN0MB2vM&#10;tHtyTo9zqESEsM9QQR1Cm0npy5os+qlriaN3dZ3FEGVXSd3hM8JtI9MkmUuLhuNCjS3taypv57tV&#10;sPvi/GC+3y8f+TU3RbFM+DS/KTUe9bsViEB9+A//tY9aQTpLl/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nObJ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301" o:spid="_x0000_s1239"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icQA&#10;AADdAAAADwAAAGRycy9kb3ducmV2LnhtbERPz2vCMBS+C/4P4Qm7aaoD0dpYythgMBir3WHHZ/Pa&#10;BpuXrsm0+++Xw8Djx/c7yyfbiyuN3jhWsF4lIIhrpw23Cj6rl+UOhA/IGnvHpOCXPOTH+SzDVLsb&#10;l3Q9hVbEEPYpKuhCGFIpfd2RRb9yA3HkGjdaDBGOrdQj3mK47eUmSbbSouHY0OFATx3Vl9OPVVB8&#10;cflsvt/PH2VTmqraJ/y2vSj1sJiKA4hAU7iL/92vWsFm/Rj3xz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Yn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302" o:spid="_x0000_s1240"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8EsUA&#10;AADdAAAADwAAAGRycy9kb3ducmV2LnhtbESPQWvCQBSE74L/YXlCb7qJBanRVURaEAqlMR48PrPP&#10;ZDH7NmZXTf99t1DwOMzMN8xy3dtG3KnzxrGCdJKAIC6dNlwpOBQf4zcQPiBrbByTgh/ysF4NB0vM&#10;tHtwTvd9qESEsM9QQR1Cm0npy5os+olriaN3dp3FEGVXSd3hI8JtI6dJMpMWDceFGlva1lRe9jer&#10;YHPk/N1cv07f+Tk3RTFP+HN2Uepl1G8WIAL14Rn+b++0gmn6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3wS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303" o:spid="_x0000_s1241"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ZcUA&#10;AADdAAAADwAAAGRycy9kb3ducmV2LnhtbESPQWvCQBSE70L/w/IKvenGFKRGVxFpQRCKMT30+Mw+&#10;k8Xs25hdNf77rlDwOMzMN8x82dtGXKnzxrGC8SgBQVw6bbhS8FN8DT9A+ICssXFMCu7kYbl4Gcwx&#10;0+7GOV33oRIRwj5DBXUIbSalL2uy6EeuJY7e0XUWQ5RdJXWHtwi3jUyTZCItGo4LNba0rqk87S9W&#10;weqX809z/j7s8mNuimKa8HZyUurttV/NQATqwzP8395oBen4PY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4eJl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04" o:spid="_x0000_s1242"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UA&#10;AADdAAAADwAAAGRycy9kb3ducmV2LnhtbESPQWvCQBSE70L/w/KE3nSjgmh0FSkWCgUxxkOPr9ln&#10;sph9G7NbTf+9Kwgeh5n5hlmuO1uLK7XeOFYwGiYgiAunDZcKjvnnYAbCB2SNtWNS8E8e1qu33hJT&#10;7W6c0fUQShEh7FNUUIXQpFL6oiKLfuga4uidXGsxRNmWUrd4i3Bby3GSTKVFw3GhwoY+KirOhz+r&#10;YPPD2dZcdr/77JSZPJ8n/D09K/Xe7zYLEIG68Ao/219awXg0mc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U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305" o:spid="_x0000_s1243"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fisYA&#10;AADdAAAADwAAAGRycy9kb3ducmV2LnhtbESPQWvCQBSE7wX/w/KE3upGW0Sjq4goCIXSGA8en9ln&#10;sph9G7Orpv++Wyh4HGbmG2a+7Gwt7tR641jBcJCAIC6cNlwqOOTbtwkIH5A11o5JwQ95WC56L3NM&#10;tXtwRvd9KEWEsE9RQRVCk0rpi4os+oFriKN3dq3FEGVbSt3iI8JtLUdJMpYWDceFChtaV1Rc9jer&#10;YHXkbGOuX6fv7JyZPJ8m/Dm+KPXa71YzEIG68Az/t3dawWj4/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Tfi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06" o:spid="_x0000_s1244"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6EcYA&#10;AADdAAAADwAAAGRycy9kb3ducmV2LnhtbESPQWvCQBSE7wX/w/KE3upGS0Wjq4goCIXSGA8en9ln&#10;sph9G7Orpv++Wyh4HGbmG2a+7Gwt7tR641jBcJCAIC6cNlwqOOTbtwkIH5A11o5JwQ95WC56L3NM&#10;tXtwRvd9KEWEsE9RQRVCk0rpi4os+oFriKN3dq3FEGVbSt3iI8JtLUdJMpYWDceFChtaV1Rc9jer&#10;YHXkbGOuX6fv7JyZPJ8m/Dm+KPXa71YzEIG68Az/t3dawWj4/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6E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07" o:spid="_x0000_s1245"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kZsUA&#10;AADdAAAADwAAAGRycy9kb3ducmV2LnhtbESPQWvCQBSE74X+h+UVvNWNCsFGVxFpQRCkMT30+Mw+&#10;k8Xs25hdNf57tyD0OMzMN8x82dtGXKnzxrGC0TABQVw6bbhS8FN8vU9B+ICssXFMCu7kYbl4fZlj&#10;pt2Nc7ruQyUihH2GCuoQ2kxKX9Zk0Q9dSxy9o+sshii7SuoObxFuGzlOklRaNBwXamxpXVN52l+s&#10;gtUv55/mvDt858fcFMVHwtv0pNTgrV/NQATqw3/42d5oBePRJ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uRm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1D0969" w:rsidRPr="001D0969" w:rsidRDefault="001D0969" w:rsidP="00D26607">
      <w:pPr>
        <w:keepNext/>
        <w:keepLines/>
        <w:numPr>
          <w:ilvl w:val="0"/>
          <w:numId w:val="50"/>
        </w:numPr>
        <w:spacing w:before="240" w:line="360" w:lineRule="auto"/>
        <w:jc w:val="both"/>
        <w:outlineLvl w:val="0"/>
        <w:rPr>
          <w:rFonts w:eastAsiaTheme="majorEastAsia" w:cstheme="majorBidi"/>
          <w:b/>
          <w:sz w:val="28"/>
          <w:szCs w:val="32"/>
        </w:rPr>
      </w:pPr>
      <w:bookmarkStart w:id="156" w:name="_Toc481488206"/>
      <w:bookmarkStart w:id="157" w:name="_Toc513507931"/>
      <w:r w:rsidRPr="001D0969">
        <w:rPr>
          <w:rFonts w:eastAsiaTheme="majorEastAsia" w:cstheme="majorBidi"/>
          <w:b/>
          <w:sz w:val="28"/>
          <w:szCs w:val="32"/>
        </w:rPr>
        <w:lastRenderedPageBreak/>
        <w:t>Пользовательская подсистема</w:t>
      </w:r>
      <w:bookmarkEnd w:id="156"/>
      <w:bookmarkEnd w:id="157"/>
    </w:p>
    <w:p w:rsidR="001D0969" w:rsidRPr="001D0969" w:rsidRDefault="001D0969" w:rsidP="001D0969">
      <w:pPr>
        <w:jc w:val="both"/>
        <w:rPr>
          <w:rFonts w:eastAsia="Calibri"/>
          <w:sz w:val="28"/>
          <w:szCs w:val="28"/>
        </w:rPr>
      </w:pPr>
      <w:r w:rsidRPr="001D0969">
        <w:rPr>
          <w:rFonts w:eastAsia="Calibri"/>
          <w:sz w:val="28"/>
          <w:szCs w:val="28"/>
        </w:rPr>
        <w:t xml:space="preserve">В данной подсистеме присутствуют задачи, выполняемые персоналом сайта, однако преимущественно предназначены для выполнения посетителями сайта. </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58" w:name="_Toc481488207"/>
      <w:bookmarkStart w:id="159" w:name="_Toc513507932"/>
      <w:r w:rsidRPr="001D0969">
        <w:rPr>
          <w:rFonts w:eastAsiaTheme="majorEastAsia" w:cstheme="majorBidi"/>
          <w:b/>
          <w:sz w:val="28"/>
          <w:szCs w:val="32"/>
        </w:rPr>
        <w:t>Просмотр записей</w:t>
      </w:r>
      <w:r w:rsidR="00B75BFC" w:rsidRPr="00B75BFC">
        <w:rPr>
          <w:rFonts w:eastAsiaTheme="majorEastAsia" w:cstheme="majorBidi"/>
          <w:b/>
          <w:noProof/>
          <w:sz w:val="28"/>
          <w:szCs w:val="32"/>
        </w:rPr>
        <mc:AlternateContent>
          <mc:Choice Requires="wpg">
            <w:drawing>
              <wp:anchor distT="0" distB="0" distL="114300" distR="114300" simplePos="0" relativeHeight="251626496" behindDoc="0" locked="1" layoutInCell="0" allowOverlap="1" wp14:anchorId="0CF46DFA" wp14:editId="182BD189">
                <wp:simplePos x="0" y="0"/>
                <wp:positionH relativeFrom="page">
                  <wp:posOffset>252095</wp:posOffset>
                </wp:positionH>
                <wp:positionV relativeFrom="page">
                  <wp:posOffset>252095</wp:posOffset>
                </wp:positionV>
                <wp:extent cx="467995" cy="10188575"/>
                <wp:effectExtent l="13970" t="13970" r="13335" b="17780"/>
                <wp:wrapNone/>
                <wp:docPr id="2137" name="Группа 2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138" name="Rectangle 130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 name="Line 131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0" name="Line 131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1" name="Text Box 131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142" name="Text Box 131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143" name="Rectangle 131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 name="Line 131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5" name="Line 131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6" name="Line 131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7" name="Line 131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8" name="Line 131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9" name="Text Box 132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50" name="Text Box 132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151" name="Text Box 132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152" name="Text Box 132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53" name="Text Box 132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154" name="Text Box 132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55" name="Text Box 132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156" name="Text Box 132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57" name="Text Box 132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58" name="Text Box 132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46DFA" id="Группа 2137" o:spid="_x0000_s1246" style="position:absolute;left:0;text-align:left;margin-left:19.85pt;margin-top:19.85pt;width:36.85pt;height:802.25pt;z-index:25162649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" o:allowincell="f">
                <v:rect id="Rectangle 1309" o:spid="_x0000_s1247"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iV8IA&#10;AADdAAAADwAAAGRycy9kb3ducmV2LnhtbERPy2rCQBTdF/yH4Qrd1YkWpImOEoWAq2JjPuCSuSbB&#10;zJ2YmTzar+8sCl0eznt/nE0rRupdY1nBehWBIC6tbrhSUNyytw8QziNrbC2Tgm9ycDwsXvaYaDvx&#10;F425r0QIYZeggtr7LpHSlTUZdCvbEQfubnuDPsC+krrHKYSbVm6iaCsNNhwaauzoXFP5yAej4OHn&#10;8TOt8p8sLk5xeT2l0/BMlXpdzukOhKfZ/4v/3BetYLN+D3PDm/A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iJXwgAAAN0AAAAPAAAAAAAAAAAAAAAAAJgCAABkcnMvZG93&#10;bnJldi54bWxQSwUGAAAAAAQABAD1AAAAhwMAAAAA&#10;" filled="f" strokeweight="2pt"/>
                <v:line id="Line 1310" o:spid="_x0000_s1248"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QhZMQAAADdAAAADwAAAGRycy9kb3ducmV2LnhtbESPT4vCMBTE74LfITxhb5rqorjdRhGh&#10;y97E1ou3Z/P6B5uX0mS1++2NIHgcZuY3TLIdTCtu1LvGsoL5LAJBXFjdcKXglKfTNQjnkTW2lknB&#10;PznYbsajBGNt73ykW+YrESDsYlRQe9/FUrqiJoNuZjvi4JW2N+iD7Cupe7wHuGnlIopW0mDDYaHG&#10;jvY1Fdfszyi4nk/L9Oew13mb7fSlSv35UmqlPibD7huEp8G/w6/2r1awmH9+wf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CFkxAAAAN0AAAAPAAAAAAAAAAAA&#10;AAAAAKECAABkcnMvZG93bnJldi54bWxQSwUGAAAAAAQABAD5AAAAkgMAAAAA&#10;" strokeweight="2pt"/>
                <v:line id="Line 1311" o:spid="_x0000_s1249"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j7hL4AAADdAAAADwAAAGRycy9kb3ducmV2LnhtbERPvQrCMBDeBd8hnOCmqaIi1SgiVNzE&#10;2sXtbM622FxKE7W+vRkEx4/vf73tTC1e1LrKsoLJOAJBnFtdcaEguySjJQjnkTXWlknBhxxsN/3e&#10;GmNt33ymV+oLEULYxaig9L6JpXR5SQbd2DbEgbvb1qAPsC2kbvEdwk0tp1G0kAYrDg0lNrQvKX+k&#10;T6Pgcc3myeG015c63elbkfjr7a6VGg663QqEp87/xT/3USuYTm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PuEvgAAAN0AAAAPAAAAAAAAAAAAAAAAAKEC&#10;AABkcnMvZG93bnJldi54bWxQSwUGAAAAAAQABAD5AAAAjAMAAAAA&#10;" strokeweight="2pt"/>
                <v:shape id="Text Box 1312" o:spid="_x0000_s1250"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UPb8UA&#10;AADdAAAADwAAAGRycy9kb3ducmV2LnhtbESPQWvCQBSE74L/YXlCb7qJFKnRVURaEAqlMR48PrPP&#10;ZDH7NmZXTf99t1DwOMzMN8xy3dtG3KnzxrGCdJKAIC6dNlwpOBQf4zcQPiBrbByTgh/ysF4NB0vM&#10;tHtwTvd9qESEsM9QQR1Cm0npy5os+olriaN3dp3FEGVXSd3hI8JtI6dJMpMWDceFGlva1lRe9jer&#10;YHPk/N1cv07f+Tk3RTFP+HN2Uepl1G8WIAL14Rn+b++0gmn6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Q9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313" o:spid="_x0000_s1251"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RGMUA&#10;AADdAAAADwAAAGRycy9kb3ducmV2LnhtbESPQWvCQBSE70L/w/IKvenGUKRGVxFpQRCKMT30+Mw+&#10;k8Xs25hdNf77rlDwOMzMN8x82dtGXKnzxrGC8SgBQVw6bbhS8FN8DT9A+ICssXFMCu7kYbl4Gcwx&#10;0+7GOV33oRIRwj5DBXUIbSalL2uy6EeuJY7e0XUWQ5RdJXWHtwi3jUyTZCItGo4LNba0rqk87S9W&#10;weqX809z/j7s8mNuimKa8HZyUurttV/NQATqwzP8395oBen4PY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55EY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314" o:spid="_x0000_s1252"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DW8UA&#10;AADdAAAADwAAAGRycy9kb3ducmV2LnhtbESP0YrCMBRE3wX/IVxh3zTVFVm7RqkLgk+iXT/g0txt&#10;i81Nt4lt9euNIPg4zMwZZrXpTSVaalxpWcF0EoEgzqwuOVdw/t2Nv0A4j6yxskwKbuRgsx4OVhhr&#10;2/GJ2tTnIkDYxaig8L6OpXRZQQbdxNbEwfuzjUEfZJNL3WAX4KaSsyhaSIMlh4UCa/opKLukV6Pg&#10;4vv2kOTpfbc8b5fZcZt01/9EqY9Rn3yD8NT7d/jV3msFs+n8E5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MNbxQAAAN0AAAAPAAAAAAAAAAAAAAAAAJgCAABkcnMv&#10;ZG93bnJldi54bWxQSwUGAAAAAAQABAD1AAAAigMAAAAA&#10;" filled="f" strokeweight="2pt"/>
                <v:line id="Line 1315" o:spid="_x0000_s1253"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P9h8EAAADdAAAADwAAAGRycy9kb3ducmV2LnhtbESPwQrCMBBE74L/EFbwpqmiItUoIlS8&#10;idWLt7VZ22KzKU3U+vdGEDwOM/OGWa5bU4knNa60rGA0jEAQZ1aXnCs4n5LBHITzyBory6TgTQ7W&#10;q25nibG2Lz7SM/W5CBB2MSoovK9jKV1WkEE3tDVx8G62MeiDbHKpG3wFuKnkOIpm0mDJYaHAmrYF&#10;Zff0YRTcL+dpsjts9alKN/qaJ/5yvWml+r12swDhqfX/8K+91wrGo8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w/2HwQAAAN0AAAAPAAAAAAAAAAAAAAAA&#10;AKECAABkcnMvZG93bnJldi54bWxQSwUGAAAAAAQABAD5AAAAjwMAAAAA&#10;" strokeweight="2pt"/>
                <v:line id="Line 1316" o:spid="_x0000_s1254"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YHMEAAADdAAAADwAAAGRycy9kb3ducmV2LnhtbESPwQrCMBBE74L/EFbwpqmiItUoIlS8&#10;idWLt7VZ22KzKU3U+vdGEDwOM/OGWa5bU4knNa60rGA0jEAQZ1aXnCs4n5LBHITzyBory6TgTQ7W&#10;q25nibG2Lz7SM/W5CBB2MSoovK9jKV1WkEE3tDVx8G62MeiDbHKpG3wFuKnkOIpm0mDJYaHAmrYF&#10;Zff0YRTcL+dpsjts9alKN/qaJ/5yvWml+r12swDhqfX/8K+91wrGo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j1gcwQAAAN0AAAAPAAAAAAAAAAAAAAAA&#10;AKECAABkcnMvZG93bnJldi54bWxQSwUGAAAAAAQABAD5AAAAjwMAAAAA&#10;" strokeweight="2pt"/>
                <v:line id="Line 1317" o:spid="_x0000_s1255"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Ga8EAAADdAAAADwAAAGRycy9kb3ducmV2LnhtbESPwQrCMBBE74L/EFbwpqmiItUoIlS8&#10;idWLt7VZ22KzKU3U+vdGEDwOM/OGWa5bU4knNa60rGA0jEAQZ1aXnCs4n5LBHITzyBory6TgTQ7W&#10;q25nibG2Lz7SM/W5CBB2MSoovK9jKV1WkEE3tDVx8G62MeiDbHKpG3wFuKnkOIpm0mDJYaHAmrYF&#10;Zff0YRTcL+dpsjts9alKN/qaJ/5yvWml+r12swDhqfX/8K+91wrGo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XcZrwQAAAN0AAAAPAAAAAAAAAAAAAAAA&#10;AKECAABkcnMvZG93bnJldi54bWxQSwUGAAAAAAQABAD5AAAAjwMAAAAA&#10;" strokeweight="2pt"/>
                <v:line id="Line 1318" o:spid="_x0000_s1256"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8MQAAADdAAAADwAAAGRycy9kb3ducmV2LnhtbESPT4vCMBTE74LfITxhb5oqqy7dRhGh&#10;y97E1ou3Z/P6B5uX0mS1++2NIHgcZuY3TLIdTCtu1LvGsoL5LAJBXFjdcKXglKfTLxDOI2tsLZOC&#10;f3Kw3YxHCcba3vlIt8xXIkDYxaig9r6LpXRFTQbdzHbEwSttb9AH2VdS93gPcNPKRRStpMGGw0KN&#10;He1rKq7Zn1FwPZ+W6c9hr/M22+lLlfrzpdRKfUyG3TcIT4N/h1/tX61gMf9c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WPwxAAAAN0AAAAPAAAAAAAAAAAA&#10;AAAAAKECAABkcnMvZG93bnJldi54bWxQSwUGAAAAAAQABAD5AAAAkgMAAAAA&#10;" strokeweight="2pt"/>
                <v:line id="Line 1319" o:spid="_x0000_s1257"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73gr4AAADdAAAADwAAAGRycy9kb3ducmV2LnhtbERPvQrCMBDeBd8hnOCmqaIi1SgiVNzE&#10;2sXtbM622FxKE7W+vRkEx4/vf73tTC1e1LrKsoLJOAJBnFtdcaEguySjJQjnkTXWlknBhxxsN/3e&#10;GmNt33ymV+oLEULYxaig9L6JpXR5SQbd2DbEgbvb1qAPsC2kbvEdwk0tp1G0kAYrDg0lNrQvKX+k&#10;T6Pgcc3myeG015c63elbkfjr7a6VGg663QqEp87/xT/3USuYTm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jveCvgAAAN0AAAAPAAAAAAAAAAAAAAAAAKEC&#10;AABkcnMvZG93bnJldi54bWxQSwUGAAAAAAQABAD5AAAAjAMAAAAA&#10;" strokeweight="2pt"/>
                <v:shape id="Text Box 1320" o:spid="_x0000_s1258"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DacUA&#10;AADdAAAADwAAAGRycy9kb3ducmV2LnhtbESPQWvCQBSE74L/YXlCb7pRimh0FZEWhEJpjAePz+wz&#10;Wcy+jdlV03/fLQgeh5n5hlmuO1uLO7XeOFYwHiUgiAunDZcKDvnncAbCB2SNtWNS8Ese1qt+b4mp&#10;dg/O6L4PpYgQ9ikqqEJoUil9UZFFP3INcfTOrrUYomxLqVt8RLit5SRJptKi4bhQYUPbiorL/mYV&#10;bI6cfZjr9+knO2cmz+cJf00vSr0Nus0CRKAuvMLP9k4rmIzf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wNp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321" o:spid="_x0000_s1259"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8KcQA&#10;AADdAAAADwAAAGRycy9kb3ducmV2LnhtbERPz2vCMBS+C/4P4Qm7aaow0dpYythgMBir3WHHZ/Pa&#10;BpuXrsm0+++Xw8Djx/c7yyfbiyuN3jhWsF4lIIhrpw23Cj6rl+UOhA/IGnvHpOCXPOTH+SzDVLsb&#10;l3Q9hVbEEPYpKuhCGFIpfd2RRb9yA3HkGjdaDBGOrdQj3mK47eUmSbbSouHY0OFATx3Vl9OPVVB8&#10;cflsvt/PH2VTmqraJ/y2vSj1sJiKA4hAU7iL/92vWsFm/Rj3xz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PCn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322" o:spid="_x0000_s1260"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yZssUA&#10;AADdAAAADwAAAGRycy9kb3ducmV2LnhtbESPQWvCQBSE74L/YXlCb7qJUKnRVURaEAqlMR48PrPP&#10;ZDH7NmZXTf99t1DwOMzMN8xy3dtG3KnzxrGCdJKAIC6dNlwpOBQf4zcQPiBrbByTgh/ysF4NB0vM&#10;tHtwTvd9qESEsM9QQR1Cm0npy5os+olriaN3dp3FEGVXSd3hI8JtI6dJMpMWDceFGlva1lRe9jer&#10;YHPk/N1cv07f+Tk3RTFP+HN2Uepl1G8WIAL14Rn+b++0gmn6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Jmy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323" o:spid="_x0000_s1261"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4HxcUA&#10;AADdAAAADwAAAGRycy9kb3ducmV2LnhtbESPQWvCQBSE70L/w/IKvenGQKVGVxFpQRCKMT30+Mw+&#10;k8Xs25hdNf77rlDwOMzMN8x82dtGXKnzxrGC8SgBQVw6bbhS8FN8DT9A+ICssXFMCu7kYbl4Gcwx&#10;0+7GOV33oRIRwj5DBXUIbSalL2uy6EeuJY7e0XUWQ5RdJXWHtwi3jUyTZCItGo4LNba0rqk87S9W&#10;weqX809z/j7s8mNuimKa8HZyUurttV/NQATqwzP8395oBen4PY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gf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324" o:spid="_x0000_s1262"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iXsYA&#10;AADdAAAADwAAAGRycy9kb3ducmV2LnhtbESPQWvCQBSE7wX/w/KE3upGS0Wjq4goCIXSGA8en9ln&#10;sph9G7Orpv++Wyh4HGbmG2a+7Gwt7tR641jBcJCAIC6cNlwqOOTbtwkIH5A11o5JwQ95WC56L3NM&#10;tXtwRvd9KEWEsE9RQRVCk0rpi4os+oFriKN3dq3FEGVbSt3iI8JtLUdJMpYWDceFChtaV1Rc9jer&#10;YHXkbGOuX6fv7JyZPJ8m/Dm+KPXa71YzEIG68Az/t3dawWj4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KiX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325" o:spid="_x0000_s1263"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6KsYA&#10;AADdAAAADwAAAGRycy9kb3ducmV2LnhtbESPQWvCQBSE7wX/w/KE3upGaUWjq4goCIXSGA8en9ln&#10;sph9G7Orpv++Wyh4HGbmG2a+7Gwt7tR641jBcJCAIC6cNlwqOOTbtwkIH5A11o5JwQ95WC56L3NM&#10;tXtwRvd9KEWEsE9RQRVCk0rpi4os+oFriKN3dq3FEGVbSt3iI8JtLUdJMpYWDceFChtaV1Rc9jer&#10;YHXkbGOuX6fv7JyZPJ8m/Dm+KPXa71YzEIG68Az/t3dawWj4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s6K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26" o:spid="_x0000_s1264"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fscUA&#10;AADdAAAADwAAAGRycy9kb3ducmV2LnhtbESPQWvCQBSE70L/w/KE3nSjoGh0FSkWCgUxxkOPr9ln&#10;sph9G7NbTf+9Kwgeh5n5hlmuO1uLK7XeOFYwGiYgiAunDZcKjvnnYAbCB2SNtWNS8E8e1qu33hJT&#10;7W6c0fUQShEh7FNUUIXQpFL6oiKLfuga4uidXGsxRNmWUrd4i3Bby3GSTKVFw3GhwoY+KirOhz+r&#10;YPPD2dZcdr/77JSZPJ8n/D09K/Xe7zYLEIG68Ao/219awXg0mc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5+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327" o:spid="_x0000_s1265"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BxsUA&#10;AADdAAAADwAAAGRycy9kb3ducmV2LnhtbESPQWvCQBSE74X+h+UVvNWNgsFGVxFpQRCkMT30+Mw+&#10;k8Xs25hdNf57tyD0OMzMN8x82dtGXKnzxrGC0TABQVw6bbhS8FN8vU9B+ICssXFMCu7kYbl4fZlj&#10;pt2Nc7ruQyUihH2GCuoQ2kxKX9Zk0Q9dSxy9o+sshii7SuoObxFuGzlOklRaNBwXamxpXVN52l+s&#10;gtUv55/mvDt858fcFMVHwtv0pNTgrV/NQATqw3/42d5oBePRJ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QHG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28" o:spid="_x0000_s1266"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kXcYA&#10;AADdAAAADwAAAGRycy9kb3ducmV2LnhtbESPQWvCQBSE7wX/w/KE3upGoVajq4goCIXSGA8en9ln&#10;sph9G7Orpv++Wyh4HGbmG2a+7Gwt7tR641jBcJCAIC6cNlwqOOTbtwkIH5A11o5JwQ95WC56L3NM&#10;tXtwRvd9KEWEsE9RQRVCk0rpi4os+oFriKN3dq3FEGVbSt3iI8JtLUdJMpYWDceFChtaV1Rc9jer&#10;YHXkbGOuX6fv7JyZPJ8m/Dm+KPXa71YzEIG68Az/t3dawWj4/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mkX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29" o:spid="_x0000_s1267"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wL8QA&#10;AADdAAAADwAAAGRycy9kb3ducmV2LnhtbERPz2vCMBS+C/4P4Qm7aaow0dpYythgMBir3WHHZ/Pa&#10;BpuXrsm0+++Xw8Djx/c7yyfbiyuN3jhWsF4lIIhrpw23Cj6rl+UOhA/IGnvHpOCXPOTH+SzDVLsb&#10;l3Q9hVbEEPYpKuhCGFIpfd2RRb9yA3HkGjdaDBGOrdQj3mK47eUmSbbSouHY0OFATx3Vl9OPVVB8&#10;cflsvt/PH2VTmqraJ/y2vSj1sJiKA4hAU7iL/92vWsFm/Rj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WMC/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B75BFC" w:rsidRPr="00B75BFC">
        <w:rPr>
          <w:rFonts w:eastAsiaTheme="majorEastAsia" w:cstheme="majorBidi"/>
          <w:b/>
          <w:noProof/>
          <w:sz w:val="20"/>
          <w:szCs w:val="32"/>
        </w:rPr>
        <mc:AlternateContent>
          <mc:Choice Requires="wpg">
            <w:drawing>
              <wp:anchor distT="0" distB="0" distL="114300" distR="114300" simplePos="0" relativeHeight="251627520" behindDoc="0" locked="1" layoutInCell="0" allowOverlap="1" wp14:anchorId="641233B5" wp14:editId="295696C6">
                <wp:simplePos x="0" y="0"/>
                <wp:positionH relativeFrom="page">
                  <wp:posOffset>720090</wp:posOffset>
                </wp:positionH>
                <wp:positionV relativeFrom="page">
                  <wp:posOffset>252095</wp:posOffset>
                </wp:positionV>
                <wp:extent cx="6588760" cy="10189210"/>
                <wp:effectExtent l="15240" t="13970" r="15875" b="17145"/>
                <wp:wrapNone/>
                <wp:docPr id="2159" name="Группа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60" name="Rectangle 133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61" name="Line 133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2" name="Line 133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3" name="Line 133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4" name="Line 133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5" name="Line 133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6" name="Line 133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7" name="Line 133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8" name="Line 133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9" name="Line 134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0" name="Line 134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1" name="Rectangle 1342"/>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2" name="Rectangle 1343"/>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173" name="Rectangle 1344"/>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74" name="Rectangle 1345"/>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75" name="Rectangle 1346"/>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176" name="Rectangle 1347"/>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177" name="Rectangle 1348"/>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75BFC" w:rsidRDefault="00FD58D3">
                              <w:pPr>
                                <w:pStyle w:val="ad"/>
                                <w:jc w:val="center"/>
                                <w:rPr>
                                  <w:sz w:val="24"/>
                                  <w:lang w:val="ru-RU"/>
                                </w:rPr>
                              </w:pPr>
                              <w:r>
                                <w:rPr>
                                  <w:sz w:val="24"/>
                                  <w:lang w:val="ru-RU"/>
                                </w:rPr>
                                <w:t>6</w:t>
                              </w:r>
                            </w:p>
                          </w:txbxContent>
                        </wps:txbx>
                        <wps:bodyPr rot="0" vert="horz" wrap="square" lIns="12700" tIns="12700" rIns="12700" bIns="12700" anchor="t" anchorCtr="0" upright="1">
                          <a:noAutofit/>
                        </wps:bodyPr>
                      </wps:wsp>
                      <wps:wsp>
                        <wps:cNvPr id="2178" name="Rectangle 1349"/>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75BFC"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233B5" id="Группа 2159" o:spid="_x0000_s1268" style="position:absolute;left:0;text-align:left;margin-left:56.7pt;margin-top:19.85pt;width:518.8pt;height:802.3pt;z-index:2516275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DKwGbdHQcAAL1VAAAOAAAAAAAA&#10;AAAAAAAAAC4CAABkcnMvZTJvRG9jLnhtbFBLAQItABQABgAIAAAAIQCMQ7bK4QAAAAwBAAAPAAAA&#10;AAAAAAAAAAAAAHcJAABkcnMvZG93bnJldi54bWxQSwUGAAAAAAQABADzAAAAhQoAAAAA&#10;" o:allowincell="f">
                <v:rect id="Rectangle 1331" o:spid="_x0000_s126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8BTMEA&#10;AADdAAAADwAAAGRycy9kb3ducmV2LnhtbERPzYrCMBC+L/gOYQRva6oHWauxtIKwJ3GrDzA0Y1ts&#10;JrWJbdenNwfB48f3v01G04ieOldbVrCYRyCIC6trLhVczofvHxDOI2tsLJOCf3KQ7CZfW4y1HfiP&#10;+tyXIoSwi1FB5X0bS+mKigy6uW2JA3e1nUEfYFdK3eEQwk0jl1G0kgZrDg0VtrSvqLjlD6Pg5sf+&#10;mJb587C+ZOvilKXD454qNZuO6QaEp9F/xG/3r1awXKzC/vAmPAG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UzBAAAA3QAAAA8AAAAAAAAAAAAAAAAAmAIAAGRycy9kb3du&#10;cmV2LnhtbFBLBQYAAAAABAAEAPUAAACGAwAAAAA=&#10;" filled="f" strokeweight="2pt"/>
                <v:line id="Line 1332" o:spid="_x0000_s127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ECf8AAAADdAAAADwAAAGRycy9kb3ducmV2LnhtbESPwQrCMBBE74L/EFbwpmkFRapRRKh4&#10;E6sXb2uztsVmU5qo9e+NIHgcZuYNs1x3phZPal1lWUE8jkAQ51ZXXCg4n9LRHITzyBpry6TgTQ7W&#10;q35viYm2Lz7SM/OFCBB2CSoovW8SKV1ekkE3tg1x8G62NeiDbAupW3wFuKnlJIpm0mDFYaHEhrYl&#10;5ffsYRTcL+dpujts9anONvpapP5yvWmlhoNuswDhqfP/8K+91wom8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BAn/AAAAA3QAAAA8AAAAAAAAAAAAAAAAA&#10;oQIAAGRycy9kb3ducmV2LnhtbFBLBQYAAAAABAAEAPkAAACOAwAAAAA=&#10;" strokeweight="2pt"/>
                <v:line id="Line 1333" o:spid="_x0000_s127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cCMAAAADdAAAADwAAAGRycy9kb3ducmV2LnhtbESPwQrCMBBE74L/EFbwpqkFRapRRKh4&#10;E6sXb2uztsVmU5qo9e+NIHgcZuYNs1x3phZPal1lWcFkHIEgzq2uuFBwPqWjOQjnkTXWlknBmxys&#10;V/3eEhNtX3ykZ+YLESDsElRQet8kUrq8JINubBvi4N1sa9AH2RZSt/gKcFPLOIpm0mDFYaHEhrYl&#10;5ffsYRTcL+dpujts9anONvpapP5yvWmlhoNuswDhqfP/8K+91wriy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TnAjAAAAA3QAAAA8AAAAAAAAAAAAAAAAA&#10;oQIAAGRycy9kb3ducmV2LnhtbFBLBQYAAAAABAAEAPkAAACOAwAAAAA=&#10;" strokeweight="2pt"/>
                <v:line id="Line 1334" o:spid="_x0000_s127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85k8EAAADdAAAADwAAAGRycy9kb3ducmV2LnhtbESPwQrCMBBE74L/EFbwpqmKItUoIlS8&#10;idWLt7VZ22KzKU3U+vdGEDwOM/OGWa5bU4knNa60rGA0jEAQZ1aXnCs4n5LBHITzyBory6TgTQ7W&#10;q25nibG2Lz7SM/W5CBB2MSoovK9jKV1WkEE3tDVx8G62MeiDbHKpG3wFuKnkOIpm0mDJYaHAmrYF&#10;Zff0YRTcL+dpsjts9alKN/qaJ/5yvWml+r12swDhqfX/8K+91wrGo9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nzmTwQAAAN0AAAAPAAAAAAAAAAAAAAAA&#10;AKECAABkcnMvZG93bnJldi54bWxQSwUGAAAAAAQABAD5AAAAjwMAAAAA&#10;" strokeweight="2pt"/>
                <v:line id="Line 1335" o:spid="_x0000_s127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h58EAAADdAAAADwAAAGRycy9kb3ducmV2LnhtbESPwQrCMBBE74L/EFbwpqmiItUoIlS8&#10;idWLt7VZ22KzKU3U+vdGEDwOM/OGWa5bU4knNa60rGA0jEAQZ1aXnCs4n5LBHITzyBory6TgTQ7W&#10;q25nibG2Lz7SM/W5CBB2MSoovK9jKV1WkEE3tDVx8G62MeiDbHKpG3wFuKnkOIpm0mDJYaHAmrYF&#10;Zff0YRTcL+dpsjts9alKN/qaJ/5yvWml+r12swDhqfX/8K+91wrGo9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dqHnwQAAAN0AAAAPAAAAAAAAAAAAAAAA&#10;AKECAABkcnMvZG93bnJldi54bWxQSwUGAAAAAAQABAD5AAAAjwMAAAAA&#10;" strokeweight="2pt"/>
                <v:line id="Line 1336" o:spid="_x0000_s127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oEfMAAAADdAAAADwAAAGRycy9kb3ducmV2LnhtbESPwQrCMBBE74L/EFbwpqmCItUoIlS8&#10;idVLb2uztsVmU5qo9e+NIHgcZuYNs9p0phZPal1lWcFkHIEgzq2uuFBwOSejBQjnkTXWlknBmxxs&#10;1v3eCmNtX3yiZ+oLESDsYlRQet/EUrq8JINubBvi4N1sa9AH2RZSt/gKcFPLaRTNpcGKw0KJDe1K&#10;yu/pwyi4Z5dZsj/u9LlOt/paJD673rRSw0G3XYLw1Pl/+Nc+aAXTyXwG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6BHzAAAAA3QAAAA8AAAAAAAAAAAAAAAAA&#10;oQIAAGRycy9kb3ducmV2LnhtbFBLBQYAAAAABAAEAPkAAACOAwAAAAA=&#10;" strokeweight="2pt"/>
                <v:line id="Line 1337" o:spid="_x0000_s127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C8AAAADdAAAADwAAAGRycy9kb3ducmV2LnhtbESPwQrCMBBE74L/EFbwpqmCRapRRKh4&#10;E6sXb2uztsVmU5qo9e+NIHgcZuYNs1x3phZPal1lWcFkHIEgzq2uuFBwPqWjOQjnkTXWlknBmxys&#10;V/3eEhNtX3ykZ+YLESDsElRQet8kUrq8JINubBvi4N1sa9AH2RZSt/gKcFPLaRTF0mDFYaHEhrYl&#10;5ffsYRTcL+dZujts9anONvpapP5yvWmlhoNuswDhqfP/8K+91wqmkzi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omgvAAAAA3QAAAA8AAAAAAAAAAAAAAAAA&#10;oQIAAGRycy9kb3ducmV2LnhtbFBLBQYAAAAABAAEAPkAAACOAwAAAAA=&#10;" strokeweight="2pt"/>
                <v:line id="Line 1338" o:spid="_x0000_s127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kMEAAADdAAAADwAAAGRycy9kb3ducmV2LnhtbESPzQrCMBCE74LvEFbwpqmCP1SjiFDx&#10;JlYv3tZmbYvNpjRR69sbQfA4zMw3zHLdmko8qXGlZQWjYQSCOLO65FzB+ZQM5iCcR9ZYWSYFb3Kw&#10;XnU7S4y1ffGRnqnPRYCwi1FB4X0dS+myggy6oa2Jg3ezjUEfZJNL3eArwE0lx1E0lQZLDgsF1rQt&#10;KLunD6PgfjlPkt1hq09VutHXPPGX600r1e+1mwUIT63/h3/tvVYwHk1n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D+QwQAAAN0AAAAPAAAAAAAAAAAAAAAA&#10;AKECAABkcnMvZG93bnJldi54bWxQSwUGAAAAAAQABAD5AAAAjwMAAAAA&#10;" strokeweight="2pt"/>
                <v:line id="Line 1339" o:spid="_x0000_s127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NCMMAAADdAAAADwAAAGRycy9kb3ducmV2LnhtbERPS27CMBDdI/UO1lTqDpywQCWNg6p+&#10;pKIuEKEHGOJpnBKPI9uFwOnxAonl0/uXq9H24kg+dI4V5LMMBHHjdMetgp/d5/QZRIjIGnvHpOBM&#10;AVbVw6TEQrsTb+lYx1akEA4FKjAxDoWUoTFkMczcQJy4X+ctxgR9K7XHUwq3vZxn2UJa7Dg1GBzo&#10;zVBzqP+tgrXffx/yS2vkntf+o9+8L4P9U+rpcXx9ARFpjHfxzf2lFczzRZqb3qQnIK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zQjDAAAA3QAAAA8AAAAAAAAAAAAA&#10;AAAAoQIAAGRycy9kb3ducmV2LnhtbFBLBQYAAAAABAAEAPkAAACRAwAAAAA=&#10;" strokeweight="1pt"/>
                <v:line id="Line 1340" o:spid="_x0000_s127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cOecEAAADdAAAADwAAAGRycy9kb3ducmV2LnhtbESPwQrCMBBE74L/EFbwpqmCotUoIlS8&#10;idWLt7VZ22KzKU3U+vdGEDwOM/OGWa5bU4knNa60rGA0jEAQZ1aXnCs4n5LBDITzyBory6TgTQ7W&#10;q25nibG2Lz7SM/W5CBB2MSoovK9jKV1WkEE3tDVx8G62MeiDbHKpG3wFuKnkOIqm0mDJYaHAmrYF&#10;Zff0YRTcL+dJsjts9alKN/qaJ/5yvWml+r12swDhqfX/8K+91wrGo+kc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dw55wQAAAN0AAAAPAAAAAAAAAAAAAAAA&#10;AKECAABkcnMvZG93bnJldi54bWxQSwUGAAAAAAQABAD5AAAAjwMAAAAA&#10;" strokeweight="2pt"/>
                <v:line id="Line 1341" o:spid="_x0000_s127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X08MAAADdAAAADwAAAGRycy9kb3ducmV2LnhtbERPS27CMBDdI/UO1lTqrjhhUdqAE1Vt&#10;kYq6QFAOMMRDHIjHkW0g5fT1Aonl0/vPq8F24kw+tI4V5OMMBHHtdMuNgu3v4vkVRIjIGjvHpOCP&#10;AlTlw2iOhXYXXtN5ExuRQjgUqMDE2BdShtqQxTB2PXHi9s5bjAn6RmqPlxRuOznJshdpseXUYLCn&#10;D0P1cXOyCpZ+93PMr42RO176r271+RbsQamnx+F9BiLSEO/im/tbK5jk07Q/vUlP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RV9PDAAAA3QAAAA8AAAAAAAAAAAAA&#10;AAAAoQIAAGRycy9kb3ducmV2LnhtbFBLBQYAAAAABAAEAPkAAACRAwAAAAA=&#10;" strokeweight="1pt"/>
                <v:rect id="Rectangle 1342" o:spid="_x0000_s128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31MIA&#10;AADdAAAADwAAAGRycy9kb3ducmV2LnhtbESPQYvCMBSE7wv+h/AEb2taEVerUcqC4NW6gsdH82yr&#10;zUtNslr/vVlY8DjMzDfMatObVtzJ+caygnScgCAurW64UvBz2H7OQfiArLG1TAqe5GGzHnysMNP2&#10;wXu6F6ESEcI+QwV1CF0mpS9rMujHtiOO3tk6gyFKV0nt8BHhppWTJJlJgw3HhRo7+q6pvBa/RkGe&#10;X/rjrVjg1st54mZ6qqv8pNRo2OdLEIH68A7/t3dawST9SuHv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HfU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343" o:spid="_x0000_s128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bpo8QA&#10;AADdAAAADwAAAGRycy9kb3ducmV2LnhtbESPwWrDMBBE74X8g9hAbrUcU1zHiRJMIdBr3RZ6XKyN&#10;7cRaOZIaO39fFQo9DjPzhtkdZjOIGznfW1awTlIQxI3VPbcKPt6PjwUIH5A1DpZJwZ08HPaLhx2W&#10;2k78Rrc6tCJC2JeooAthLKX0TUcGfWJH4uidrDMYonSt1A6nCDeDzNI0lwZ7jgsdjvTSUXOpv42C&#10;qjrPn9d6g0cvi9Tl+km31ZdSq+VcbUEEmsN/+K/9qhVk6+cM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G6aP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1344" o:spid="_x0000_s128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MOMQA&#10;AADdAAAADwAAAGRycy9kb3ducmV2LnhtbESPQWvCQBSE7wX/w/KE3pqNttgYXSUUhF6bWvD4yD6T&#10;aPZturtN4r93C4Ueh5n5htnuJ9OJgZxvLStYJCkI4srqlmsFx8/DUwbCB2SNnWVScCMP+93sYYu5&#10;tiN/0FCGWkQI+xwVNCH0uZS+asigT2xPHL2zdQZDlK6W2uEY4aaTyzRdSYMtx4UGe3prqLqWP0ZB&#10;UVymr+9yjQcvs9St9Iuui5NSj/Op2IAINIX/8F/7XStYLl6f4f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KTD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345" o:spid="_x0000_s128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PUTMIA&#10;AADdAAAADwAAAGRycy9kb3ducmV2LnhtbESPQYvCMBSE74L/ITxhb5oqorUapSwIe7Wr4PHRPNtq&#10;89JNstr990YQ9jjMzDfMZtebVtzJ+caygukkAUFcWt1wpeD4vR+nIHxA1thaJgV/5GG3HQ42mGn7&#10;4APdi1CJCGGfoYI6hC6T0pc1GfQT2xFH72KdwRClq6R2+Ihw08pZkiykwYbjQo0dfdZU3opfoyDP&#10;r/3pp1jh3ss0cQs911V+Vupj1OdrEIH68B9+t7+0gtl0OYfX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49RM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346" o:spid="_x0000_s128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x18QA&#10;AADdAAAADwAAAGRycy9kb3ducmV2LnhtbESPQWvCQBSE7wX/w/KE3pqN0toYXSUUhF6bWvD4yD6T&#10;aPZturtN4r93C4Ueh5n5htnuJ9OJgZxvLStYJCkI4srqlmsFx8/DUwbCB2SNnWVScCMP+93sYYu5&#10;tiN/0FCGWkQI+xwVNCH0uZS+asigT2xPHL2zdQZDlK6W2uEY4aaTyzRdSYMtx4UGe3prqLqWP0ZB&#10;UVymr+9yjQcvs9St9LOui5NSj/Op2IAINIX/8F/7XStYLl5f4P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vcd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1347" o:spid="_x0000_s128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voMIA&#10;AADdAAAADwAAAGRycy9kb3ducmV2LnhtbESPQYvCMBSE78L+h/AW9qapItWtRimC4NWq4PHRvG3r&#10;Ni/dJGr33xtB8DjMzDfMct2bVtzI+caygvEoAUFcWt1wpeB42A7nIHxA1thaJgX/5GG9+hgsMdP2&#10;znu6FaESEcI+QwV1CF0mpS9rMuhHtiOO3o91BkOUrpLa4T3CTSsnSZJKgw3HhRo72tRU/hZXoyDP&#10;L/3pr/jGrZfzxKV6qqv8rNTXZ58vQATqwzv8au+0gsl4l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e+g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1348" o:spid="_x0000_s128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O8QA&#10;AADdAAAADwAAAGRycy9kb3ducmV2LnhtbESPwWrDMBBE74X+g9hCb41sUxzXjRJMIZBrnQZ6XKyt&#10;7cRauZISu38fBQI9DjPzhlltZjOICznfW1aQLhIQxI3VPbcKvvbblwKED8gaB8uk4I88bNaPDyss&#10;tZ34ky51aEWEsC9RQRfCWErpm44M+oUdiaP3Y53BEKVrpXY4RbgZZJYkuTTYc1zocKSPjppTfTYK&#10;quo4H37rN9x6WSQu16+6rb6Ven6aq3cQgebwH763d1pBli6X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xSjvEAAAA3QAAAA8AAAAAAAAAAAAAAAAAmAIAAGRycy9k&#10;b3ducmV2LnhtbFBLBQYAAAAABAAEAPUAAACJAwAAAAA=&#10;" filled="f" stroked="f" strokeweight=".25pt">
                  <v:textbox inset="1pt,1pt,1pt,1pt">
                    <w:txbxContent>
                      <w:p w:rsidR="00FD58D3" w:rsidRPr="00B75BFC" w:rsidRDefault="00FD58D3">
                        <w:pPr>
                          <w:pStyle w:val="ad"/>
                          <w:jc w:val="center"/>
                          <w:rPr>
                            <w:sz w:val="24"/>
                            <w:lang w:val="ru-RU"/>
                          </w:rPr>
                        </w:pPr>
                        <w:r>
                          <w:rPr>
                            <w:sz w:val="24"/>
                            <w:lang w:val="ru-RU"/>
                          </w:rPr>
                          <w:t>6</w:t>
                        </w:r>
                      </w:p>
                    </w:txbxContent>
                  </v:textbox>
                </v:rect>
                <v:rect id="Rectangle 1349" o:spid="_x0000_s128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7eScAA&#10;AADdAAAADwAAAGRycy9kb3ducmV2LnhtbERPTYvCMBC9L/gfwgje1lQRV2tTKYLg1e4KHodmbKvN&#10;pCZR67/fHBb2+Hjf2XYwnXiS861lBbNpAoK4srrlWsHP9/5zBcIHZI2dZVLwJg/bfPSRYarti4/0&#10;LEMtYgj7FBU0IfSplL5qyKCf2p44chfrDIYIXS21w1cMN52cJ8lSGmw5NjTY066h6lY+jIKiuA6n&#10;e7nGvZerxC31QtfFWanJeCg2IAIN4V/85z5oBfPZV5wb38Qn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7eScAAAADdAAAADwAAAAAAAAAAAAAAAACYAgAAZHJzL2Rvd25y&#10;ZXYueG1sUEsFBgAAAAAEAAQA9QAAAIUDAAAAAA==&#10;" filled="f" stroked="f" strokeweight=".25pt">
                  <v:textbox inset="1pt,1pt,1pt,1pt">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75BFC" w:rsidRDefault="00FD58D3">
                        <w:pPr>
                          <w:pStyle w:val="ad"/>
                          <w:jc w:val="center"/>
                          <w:rPr>
                            <w:lang w:val="ru-RU"/>
                          </w:rPr>
                        </w:pPr>
                      </w:p>
                    </w:txbxContent>
                  </v:textbox>
                </v:rect>
                <w10:wrap anchorx="page" anchory="page"/>
                <w10:anchorlock/>
              </v:group>
            </w:pict>
          </mc:Fallback>
        </mc:AlternateContent>
      </w:r>
      <w:bookmarkEnd w:id="158"/>
      <w:bookmarkEnd w:id="159"/>
    </w:p>
    <w:p w:rsidR="001D0969" w:rsidRPr="001D0969" w:rsidRDefault="001D0969" w:rsidP="001D0969">
      <w:pPr>
        <w:jc w:val="both"/>
        <w:rPr>
          <w:rFonts w:eastAsia="Calibri"/>
          <w:sz w:val="28"/>
          <w:szCs w:val="28"/>
        </w:rPr>
      </w:pPr>
      <w:r w:rsidRPr="001D0969">
        <w:rPr>
          <w:rFonts w:eastAsia="Calibri"/>
          <w:sz w:val="28"/>
          <w:szCs w:val="28"/>
        </w:rPr>
        <w:t xml:space="preserve">Данная задача отражена в технологическом процессе «Просмотр записей». Входной информацией для её выполнения является веб-сайт, на котором в хронологическом порядке публикуются записи. Каждый просмотр записи отражается в статистике просмотров, что и является выходной информацией. Данная задача доступна всем категориям пользователям сайта. </w:t>
      </w:r>
    </w:p>
    <w:p w:rsidR="001D0969" w:rsidRPr="001D0969" w:rsidRDefault="001D0969" w:rsidP="001D0969">
      <w:pPr>
        <w:jc w:val="both"/>
        <w:rPr>
          <w:rFonts w:eastAsia="Calibri"/>
          <w:sz w:val="28"/>
          <w:szCs w:val="28"/>
        </w:rPr>
      </w:pPr>
      <w:r w:rsidRPr="001D0969">
        <w:rPr>
          <w:rFonts w:eastAsia="Calibri"/>
          <w:sz w:val="28"/>
          <w:szCs w:val="28"/>
        </w:rPr>
        <w:t xml:space="preserve">Форма представления: </w:t>
      </w:r>
      <w:r w:rsidRPr="001D0969">
        <w:rPr>
          <w:rFonts w:eastAsia="Calibri"/>
          <w:sz w:val="28"/>
          <w:szCs w:val="20"/>
        </w:rPr>
        <w:t>видеокадр «Просмотр записей»</w:t>
      </w:r>
      <w:r w:rsidR="00FB2F72">
        <w:rPr>
          <w:rFonts w:eastAsia="Calibri"/>
          <w:sz w:val="28"/>
          <w:szCs w:val="20"/>
        </w:rPr>
        <w:t xml:space="preserve"> - рис.1 в</w:t>
      </w:r>
      <w:r w:rsidRPr="001D0969">
        <w:rPr>
          <w:rFonts w:eastAsia="Calibri"/>
          <w:sz w:val="28"/>
          <w:szCs w:val="20"/>
        </w:rPr>
        <w:t xml:space="preserve"> [1].</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60" w:name="_Toc481488208"/>
      <w:bookmarkStart w:id="161" w:name="_Toc513507933"/>
      <w:r w:rsidRPr="001D0969">
        <w:rPr>
          <w:rFonts w:eastAsiaTheme="majorEastAsia" w:cstheme="majorBidi"/>
          <w:b/>
          <w:sz w:val="28"/>
          <w:szCs w:val="32"/>
        </w:rPr>
        <w:t>Добавление комментария</w:t>
      </w:r>
      <w:bookmarkEnd w:id="160"/>
      <w:bookmarkEnd w:id="161"/>
    </w:p>
    <w:p w:rsidR="001D0969" w:rsidRPr="001D0969" w:rsidRDefault="001D0969" w:rsidP="001D0969">
      <w:pPr>
        <w:jc w:val="both"/>
        <w:rPr>
          <w:rFonts w:eastAsia="Calibri"/>
          <w:sz w:val="28"/>
          <w:szCs w:val="28"/>
        </w:rPr>
      </w:pPr>
      <w:r w:rsidRPr="001D0969">
        <w:rPr>
          <w:rFonts w:eastAsia="Calibri"/>
          <w:sz w:val="28"/>
          <w:szCs w:val="28"/>
        </w:rPr>
        <w:t xml:space="preserve">Данная задача отражена в технологическом процессе «Добавление комментария». После просмотра записи пользователь сайта может оставить к ней комментарий, выражающий мнение по теме записи. Форма для комментария находится внизу после каждой записи. </w:t>
      </w:r>
    </w:p>
    <w:p w:rsidR="001D0969" w:rsidRPr="001D0969" w:rsidRDefault="001D0969" w:rsidP="001D0969">
      <w:pPr>
        <w:jc w:val="both"/>
        <w:rPr>
          <w:rFonts w:eastAsia="Calibri"/>
          <w:sz w:val="28"/>
          <w:szCs w:val="28"/>
        </w:rPr>
      </w:pPr>
      <w:r w:rsidRPr="001D0969">
        <w:rPr>
          <w:rFonts w:eastAsia="Calibri"/>
          <w:sz w:val="28"/>
          <w:szCs w:val="28"/>
        </w:rPr>
        <w:t xml:space="preserve">Форма представления: </w:t>
      </w:r>
      <w:r w:rsidRPr="001D0969">
        <w:rPr>
          <w:rFonts w:eastAsia="Calibri"/>
          <w:sz w:val="28"/>
          <w:szCs w:val="20"/>
        </w:rPr>
        <w:t>видеокадр «Добавление комментария»</w:t>
      </w:r>
      <w:r w:rsidR="00FB2F72">
        <w:rPr>
          <w:rFonts w:eastAsia="Calibri"/>
          <w:sz w:val="28"/>
          <w:szCs w:val="20"/>
        </w:rPr>
        <w:t xml:space="preserve"> - рис.2 в</w:t>
      </w:r>
      <w:r w:rsidRPr="001D0969">
        <w:rPr>
          <w:rFonts w:eastAsia="Calibri"/>
          <w:sz w:val="28"/>
          <w:szCs w:val="20"/>
        </w:rPr>
        <w:t xml:space="preserve"> [1].</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62" w:name="_Toc481488209"/>
      <w:bookmarkStart w:id="163" w:name="_Toc513507934"/>
      <w:r w:rsidRPr="001D0969">
        <w:rPr>
          <w:rFonts w:eastAsiaTheme="majorEastAsia" w:cstheme="majorBidi"/>
          <w:b/>
          <w:sz w:val="28"/>
          <w:szCs w:val="32"/>
        </w:rPr>
        <w:t>Обратная связь с администрацией</w:t>
      </w:r>
      <w:bookmarkEnd w:id="162"/>
      <w:bookmarkEnd w:id="163"/>
      <w:r w:rsidRPr="001D0969">
        <w:rPr>
          <w:rFonts w:eastAsiaTheme="majorEastAsia" w:cstheme="majorBidi"/>
          <w:b/>
          <w:sz w:val="28"/>
          <w:szCs w:val="32"/>
        </w:rPr>
        <w:t xml:space="preserve"> </w:t>
      </w:r>
    </w:p>
    <w:p w:rsidR="001D0969" w:rsidRPr="001D0969" w:rsidRDefault="001D0969" w:rsidP="001D0969">
      <w:pPr>
        <w:jc w:val="both"/>
        <w:rPr>
          <w:rFonts w:eastAsia="Calibri"/>
          <w:sz w:val="28"/>
          <w:szCs w:val="28"/>
        </w:rPr>
      </w:pPr>
      <w:r w:rsidRPr="001D0969">
        <w:rPr>
          <w:rFonts w:eastAsia="Calibri"/>
          <w:sz w:val="28"/>
          <w:szCs w:val="28"/>
        </w:rPr>
        <w:t xml:space="preserve">Данная задача отражена в технологическом процессе «Обратная связь с администрацией». В случае наличия жалобы, благодарности, вопроса или предложения у пользователя сайта, он может написать и отправить сообщение администрации сайта с помощью специальной формы. </w:t>
      </w:r>
    </w:p>
    <w:p w:rsidR="001D0969" w:rsidRPr="001D0969" w:rsidRDefault="001D0969" w:rsidP="001D0969">
      <w:pPr>
        <w:jc w:val="both"/>
        <w:rPr>
          <w:rFonts w:eastAsia="Calibri"/>
          <w:sz w:val="28"/>
          <w:szCs w:val="28"/>
        </w:rPr>
      </w:pPr>
      <w:r w:rsidRPr="001D0969">
        <w:rPr>
          <w:rFonts w:eastAsia="Calibri"/>
          <w:sz w:val="28"/>
          <w:szCs w:val="28"/>
        </w:rPr>
        <w:t xml:space="preserve">Форма представления: </w:t>
      </w:r>
      <w:r w:rsidRPr="001D0969">
        <w:rPr>
          <w:rFonts w:eastAsia="Calibri"/>
          <w:sz w:val="28"/>
          <w:szCs w:val="20"/>
        </w:rPr>
        <w:t>видеокадр «Обратная связь с администрацией»</w:t>
      </w:r>
      <w:r w:rsidR="00FB2F72">
        <w:rPr>
          <w:rFonts w:eastAsia="Calibri"/>
          <w:sz w:val="28"/>
          <w:szCs w:val="20"/>
        </w:rPr>
        <w:t xml:space="preserve"> - рис.3 в</w:t>
      </w:r>
      <w:r w:rsidRPr="001D0969">
        <w:rPr>
          <w:rFonts w:eastAsia="Calibri"/>
          <w:sz w:val="28"/>
          <w:szCs w:val="20"/>
        </w:rPr>
        <w:t xml:space="preserve"> [1].</w:t>
      </w: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1D0969">
      <w:pPr>
        <w:jc w:val="both"/>
        <w:rPr>
          <w:rFonts w:eastAsia="Calibri"/>
          <w:sz w:val="28"/>
          <w:szCs w:val="28"/>
        </w:rPr>
      </w:pPr>
    </w:p>
    <w:p w:rsidR="001D0969" w:rsidRPr="001D0969" w:rsidRDefault="001D0969" w:rsidP="00D26607">
      <w:pPr>
        <w:keepNext/>
        <w:keepLines/>
        <w:numPr>
          <w:ilvl w:val="0"/>
          <w:numId w:val="50"/>
        </w:numPr>
        <w:spacing w:before="240" w:line="360" w:lineRule="auto"/>
        <w:jc w:val="both"/>
        <w:outlineLvl w:val="0"/>
        <w:rPr>
          <w:rFonts w:eastAsiaTheme="majorEastAsia" w:cstheme="majorBidi"/>
          <w:b/>
          <w:sz w:val="28"/>
          <w:szCs w:val="32"/>
        </w:rPr>
      </w:pPr>
      <w:bookmarkStart w:id="164" w:name="_Toc481488210"/>
      <w:bookmarkStart w:id="165" w:name="_Toc513507935"/>
      <w:r w:rsidRPr="001D0969">
        <w:rPr>
          <w:rFonts w:eastAsiaTheme="majorEastAsia" w:cstheme="majorBidi"/>
          <w:b/>
          <w:sz w:val="28"/>
          <w:szCs w:val="32"/>
        </w:rPr>
        <w:t>Редакторская подсистема</w:t>
      </w:r>
      <w:bookmarkEnd w:id="164"/>
      <w:bookmarkEnd w:id="165"/>
    </w:p>
    <w:p w:rsidR="001D0969" w:rsidRPr="001D0969" w:rsidRDefault="001D0969" w:rsidP="001D0969">
      <w:pPr>
        <w:jc w:val="both"/>
        <w:rPr>
          <w:rFonts w:eastAsia="Calibri"/>
          <w:sz w:val="28"/>
          <w:szCs w:val="28"/>
        </w:rPr>
      </w:pPr>
      <w:r w:rsidRPr="001D0969">
        <w:rPr>
          <w:rFonts w:eastAsia="Calibri"/>
          <w:sz w:val="28"/>
          <w:szCs w:val="28"/>
        </w:rPr>
        <w:t xml:space="preserve">В данной подсистеме присутствуют задачи, выполняемые всем персоналом сайта, однако преимущественно предназначены для выполнения редактором сайта. </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66" w:name="_Toc481488211"/>
      <w:bookmarkStart w:id="167" w:name="_Toc513507936"/>
      <w:r w:rsidRPr="001D0969">
        <w:rPr>
          <w:rFonts w:eastAsiaTheme="majorEastAsia" w:cstheme="majorBidi"/>
          <w:b/>
          <w:sz w:val="28"/>
          <w:szCs w:val="32"/>
        </w:rPr>
        <w:t>Добавление\редактирование\удаление записей</w:t>
      </w:r>
      <w:bookmarkEnd w:id="166"/>
      <w:bookmarkEnd w:id="167"/>
    </w:p>
    <w:p w:rsidR="001D0969" w:rsidRPr="001D0969" w:rsidRDefault="001D0969" w:rsidP="001D0969">
      <w:pPr>
        <w:jc w:val="both"/>
        <w:rPr>
          <w:rFonts w:eastAsia="Calibri"/>
          <w:sz w:val="28"/>
          <w:szCs w:val="28"/>
        </w:rPr>
      </w:pPr>
      <w:r w:rsidRPr="001D0969">
        <w:rPr>
          <w:rFonts w:eastAsia="Calibri"/>
          <w:sz w:val="28"/>
          <w:szCs w:val="28"/>
        </w:rPr>
        <w:t xml:space="preserve">Данный комплекс задач отражен в технологических процессах «Добавление новой записи» и «Редактирование\удаление записей». Входными данными для этого комплекса являются текстовая и графическая информация, поступающая от администрации предприятия, и список записей на сайте. В первом случае, редактор должен обработать полученную информацию в соответствии с должностной инструкцией персонала сайта и опубликовать её на сайте в виде оформленной статьи на языке гипертекстовой разметки </w:t>
      </w:r>
      <w:r w:rsidRPr="001D0969">
        <w:rPr>
          <w:rFonts w:eastAsia="Calibri"/>
          <w:sz w:val="28"/>
          <w:szCs w:val="28"/>
          <w:lang w:val="en-US"/>
        </w:rPr>
        <w:t>HTML</w:t>
      </w:r>
      <w:r w:rsidRPr="001D0969">
        <w:rPr>
          <w:rFonts w:eastAsia="Calibri"/>
          <w:sz w:val="28"/>
          <w:szCs w:val="28"/>
        </w:rPr>
        <w:t xml:space="preserve">. В других случаях редактор должен следить за актуальностью и достоверностью публикуемых записей и по необходимости редактировать или удалять их. </w:t>
      </w:r>
    </w:p>
    <w:p w:rsidR="001D0969" w:rsidRPr="001D0969" w:rsidRDefault="001D0969" w:rsidP="001D0969">
      <w:pPr>
        <w:jc w:val="both"/>
        <w:rPr>
          <w:rFonts w:eastAsia="Calibri"/>
          <w:sz w:val="28"/>
          <w:szCs w:val="28"/>
        </w:rPr>
      </w:pPr>
      <w:r w:rsidRPr="001D0969">
        <w:rPr>
          <w:rFonts w:eastAsia="Calibri"/>
          <w:sz w:val="28"/>
          <w:szCs w:val="28"/>
        </w:rPr>
        <w:t>Форма представления: видеокадр «Добавление новой записи»</w:t>
      </w:r>
      <w:r w:rsidR="00FB2F72">
        <w:rPr>
          <w:rFonts w:eastAsia="Calibri"/>
          <w:sz w:val="28"/>
          <w:szCs w:val="28"/>
        </w:rPr>
        <w:t xml:space="preserve"> - рис. 4 в </w:t>
      </w:r>
      <w:r w:rsidR="00FB2F72" w:rsidRPr="00FB2F72">
        <w:rPr>
          <w:rFonts w:eastAsia="Calibri"/>
          <w:sz w:val="28"/>
          <w:szCs w:val="28"/>
        </w:rPr>
        <w:t>[1]</w:t>
      </w:r>
      <w:r w:rsidRPr="001D0969">
        <w:rPr>
          <w:rFonts w:eastAsia="Calibri"/>
          <w:sz w:val="28"/>
          <w:szCs w:val="28"/>
        </w:rPr>
        <w:t>, видеокадр «Редактирование\удаление записи»</w:t>
      </w:r>
      <w:r w:rsidR="00FB2F72" w:rsidRPr="00FB2F72">
        <w:rPr>
          <w:rFonts w:eastAsia="Calibri"/>
          <w:sz w:val="28"/>
          <w:szCs w:val="28"/>
        </w:rPr>
        <w:t xml:space="preserve"> - </w:t>
      </w:r>
      <w:r w:rsidR="00FB2F72">
        <w:rPr>
          <w:rFonts w:eastAsia="Calibri"/>
          <w:sz w:val="28"/>
          <w:szCs w:val="28"/>
        </w:rPr>
        <w:t>рис. 5 в</w:t>
      </w:r>
      <w:r w:rsidRPr="001D0969">
        <w:rPr>
          <w:rFonts w:eastAsia="Calibri"/>
          <w:sz w:val="28"/>
          <w:szCs w:val="28"/>
        </w:rPr>
        <w:t xml:space="preserve"> [1].</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68" w:name="_Toc481488212"/>
      <w:bookmarkStart w:id="169" w:name="_Toc513507937"/>
      <w:r w:rsidRPr="001D0969">
        <w:rPr>
          <w:rFonts w:eastAsiaTheme="majorEastAsia" w:cstheme="majorBidi"/>
          <w:b/>
          <w:sz w:val="28"/>
          <w:szCs w:val="32"/>
        </w:rPr>
        <w:t>Добавление\редактирование\удаление комментариев</w:t>
      </w:r>
      <w:bookmarkEnd w:id="168"/>
      <w:bookmarkEnd w:id="169"/>
    </w:p>
    <w:p w:rsidR="001D0969" w:rsidRPr="001D0969" w:rsidRDefault="001D0969" w:rsidP="001D0969">
      <w:pPr>
        <w:jc w:val="both"/>
        <w:rPr>
          <w:rFonts w:eastAsia="Calibri"/>
          <w:sz w:val="28"/>
          <w:szCs w:val="28"/>
        </w:rPr>
      </w:pPr>
      <w:r w:rsidRPr="001D0969">
        <w:rPr>
          <w:rFonts w:eastAsia="Calibri"/>
          <w:sz w:val="28"/>
          <w:szCs w:val="28"/>
        </w:rPr>
        <w:t xml:space="preserve">Все комментарии на сайте проходят </w:t>
      </w:r>
      <w:proofErr w:type="spellStart"/>
      <w:r w:rsidRPr="001D0969">
        <w:rPr>
          <w:rFonts w:eastAsia="Calibri"/>
          <w:sz w:val="28"/>
          <w:szCs w:val="28"/>
        </w:rPr>
        <w:t>премодерацию</w:t>
      </w:r>
      <w:proofErr w:type="spellEnd"/>
      <w:r w:rsidRPr="001D0969">
        <w:rPr>
          <w:rFonts w:eastAsia="Calibri"/>
          <w:sz w:val="28"/>
          <w:szCs w:val="28"/>
        </w:rPr>
        <w:t xml:space="preserve"> перед публикацией на сайте. Редактор сайта должен ознакомиться со списком новых комментариев, поступивших на </w:t>
      </w:r>
      <w:proofErr w:type="spellStart"/>
      <w:r w:rsidRPr="001D0969">
        <w:rPr>
          <w:rFonts w:eastAsia="Calibri"/>
          <w:sz w:val="28"/>
          <w:szCs w:val="28"/>
        </w:rPr>
        <w:t>премодерацию</w:t>
      </w:r>
      <w:proofErr w:type="spellEnd"/>
      <w:r w:rsidRPr="001D0969">
        <w:rPr>
          <w:rFonts w:eastAsia="Calibri"/>
          <w:sz w:val="28"/>
          <w:szCs w:val="28"/>
        </w:rPr>
        <w:t xml:space="preserve"> и вынести решение опубликовать его на сайте или удалить согласно должностной инструкции персонала сайта. Редактор имеет право оставлять собственные комментарии под любой записью. </w:t>
      </w:r>
    </w:p>
    <w:p w:rsidR="00B15AEA" w:rsidRDefault="001D0969" w:rsidP="001D0969">
      <w:pPr>
        <w:jc w:val="both"/>
        <w:rPr>
          <w:rFonts w:eastAsia="Calibri"/>
          <w:sz w:val="28"/>
          <w:szCs w:val="28"/>
        </w:rPr>
      </w:pPr>
      <w:r w:rsidRPr="001D0969">
        <w:rPr>
          <w:rFonts w:eastAsia="Calibri"/>
          <w:sz w:val="28"/>
          <w:szCs w:val="28"/>
        </w:rPr>
        <w:t>Форма представления: видеокадр «Добавление комментария»</w:t>
      </w:r>
      <w:r w:rsidR="00B15AEA">
        <w:rPr>
          <w:rFonts w:eastAsia="Calibri"/>
          <w:sz w:val="28"/>
          <w:szCs w:val="28"/>
        </w:rPr>
        <w:t xml:space="preserve"> - рис. 2 в </w:t>
      </w:r>
      <w:r w:rsidR="00B15AEA" w:rsidRPr="00B15AEA">
        <w:rPr>
          <w:rFonts w:eastAsia="Calibri"/>
          <w:sz w:val="28"/>
          <w:szCs w:val="28"/>
        </w:rPr>
        <w:t>[1]</w:t>
      </w:r>
      <w:r w:rsidRPr="001D0969">
        <w:rPr>
          <w:rFonts w:eastAsia="Calibri"/>
          <w:sz w:val="28"/>
          <w:szCs w:val="28"/>
        </w:rPr>
        <w:t xml:space="preserve">, </w:t>
      </w:r>
    </w:p>
    <w:p w:rsidR="001D0969" w:rsidRPr="001D0969" w:rsidRDefault="001D0969" w:rsidP="001D0969">
      <w:pPr>
        <w:jc w:val="both"/>
        <w:rPr>
          <w:rFonts w:eastAsia="Calibri"/>
          <w:sz w:val="28"/>
          <w:szCs w:val="28"/>
        </w:rPr>
      </w:pPr>
      <w:r w:rsidRPr="001D0969">
        <w:rPr>
          <w:rFonts w:eastAsia="Calibri"/>
          <w:sz w:val="28"/>
          <w:szCs w:val="28"/>
        </w:rPr>
        <w:t>видеокадр «Редактирование\удаление комментариев»</w:t>
      </w:r>
      <w:r w:rsidR="00B15AEA" w:rsidRPr="00B15AEA">
        <w:rPr>
          <w:rFonts w:eastAsia="Calibri"/>
          <w:sz w:val="28"/>
          <w:szCs w:val="28"/>
        </w:rPr>
        <w:t xml:space="preserve"> - </w:t>
      </w:r>
      <w:r w:rsidR="00B15AEA">
        <w:rPr>
          <w:rFonts w:eastAsia="Calibri"/>
          <w:sz w:val="28"/>
          <w:szCs w:val="28"/>
        </w:rPr>
        <w:t>рис. 6 в</w:t>
      </w:r>
      <w:r w:rsidRPr="001D0969">
        <w:rPr>
          <w:rFonts w:eastAsia="Calibri"/>
          <w:sz w:val="28"/>
          <w:szCs w:val="28"/>
        </w:rPr>
        <w:t xml:space="preserve"> [1]. </w:t>
      </w:r>
    </w:p>
    <w:p w:rsidR="001D0969" w:rsidRPr="001D0969" w:rsidRDefault="001D0969" w:rsidP="001D0969">
      <w:pPr>
        <w:rPr>
          <w:rFonts w:eastAsia="Calibri"/>
          <w:sz w:val="28"/>
          <w:szCs w:val="28"/>
        </w:rPr>
      </w:pPr>
      <w:r w:rsidRPr="001D0969">
        <w:rPr>
          <w:rFonts w:eastAsia="Calibri"/>
          <w:sz w:val="28"/>
          <w:szCs w:val="28"/>
        </w:rPr>
        <w:br w:type="page"/>
      </w:r>
      <w:r w:rsidR="00FB2F72" w:rsidRPr="00FB2F72">
        <w:rPr>
          <w:rFonts w:eastAsia="Calibri"/>
          <w:noProof/>
          <w:sz w:val="28"/>
          <w:szCs w:val="28"/>
        </w:rPr>
        <mc:AlternateContent>
          <mc:Choice Requires="wpg">
            <w:drawing>
              <wp:anchor distT="0" distB="0" distL="114300" distR="114300" simplePos="0" relativeHeight="251628544" behindDoc="0" locked="1" layoutInCell="0" allowOverlap="1" wp14:anchorId="79E2F29B" wp14:editId="12822BDB">
                <wp:simplePos x="0" y="0"/>
                <wp:positionH relativeFrom="page">
                  <wp:posOffset>252095</wp:posOffset>
                </wp:positionH>
                <wp:positionV relativeFrom="page">
                  <wp:posOffset>252095</wp:posOffset>
                </wp:positionV>
                <wp:extent cx="467995" cy="10188575"/>
                <wp:effectExtent l="13970" t="13970" r="13335" b="17780"/>
                <wp:wrapNone/>
                <wp:docPr id="2179" name="Группа 2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180" name="Rectangle 135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1" name="Line 135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2" name="Line 135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3" name="Text Box 135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184" name="Text Box 135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185" name="Rectangle 135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 name="Line 135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7" name="Line 135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8" name="Line 135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9" name="Line 136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0" name="Line 136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1" name="Text Box 136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92" name="Text Box 136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193" name="Text Box 136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194" name="Text Box 136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195" name="Text Box 136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196" name="Text Box 136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97" name="Text Box 136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198" name="Text Box 136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199" name="Text Box 137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200" name="Text Box 137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2F29B" id="Группа 2179" o:spid="_x0000_s1288" style="position:absolute;margin-left:19.85pt;margin-top:19.85pt;width:36.85pt;height:802.25pt;z-index:25162854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" o:allowincell="f">
                <v:rect id="Rectangle 1351" o:spid="_x0000_s1289"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ntsIA&#10;AADdAAAADwAAAGRycy9kb3ducmV2LnhtbERPzWqDQBC+F/oOywR6q2tyKGrcBFMI5FQa6wMM7kQl&#10;7qxxN2r69N1DoMeP7z/fL6YXE42us6xgHcUgiGurO24UVD/H9wSE88gae8uk4EEO9rvXlxwzbWc+&#10;01T6RoQQdhkqaL0fMild3ZJBF9mBOHAXOxr0AY6N1CPOIdz0chPHH9Jgx6GhxYE+W6qv5d0ouPpl&#10;+iqa8veYVoe0/j4U8/1WKPW2WootCE+L/xc/3SetYLNOwv7wJj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e2wgAAAN0AAAAPAAAAAAAAAAAAAAAAAJgCAABkcnMvZG93&#10;bnJldi54bWxQSwUGAAAAAAQABAD1AAAAhwMAAAAA&#10;" filled="f" strokeweight="2pt"/>
                <v:line id="Line 1352" o:spid="_x0000_s1290"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3khcAAAADdAAAADwAAAGRycy9kb3ducmV2LnhtbESPwQrCMBBE74L/EFbwpmkFRapRRKh4&#10;E6sXb2uztsVmU5qo9e+NIHgcZuYNs1x3phZPal1lWUE8jkAQ51ZXXCg4n9LRHITzyBpry6TgTQ7W&#10;q35viYm2Lz7SM/OFCBB2CSoovW8SKV1ekkE3tg1x8G62NeiDbAupW3wFuKnlJIpm0mDFYaHEhrYl&#10;5ffsYRTcL+dpujts9anONvpapP5yvWmlhoNuswDhqfP/8K+91wom8T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N5IXAAAAA3QAAAA8AAAAAAAAAAAAAAAAA&#10;oQIAAGRycy9kb3ducmV2LnhtbFBLBQYAAAAABAAEAPkAAACOAwAAAAA=&#10;" strokeweight="2pt"/>
                <v:line id="Line 1353" o:spid="_x0000_s1291"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68sAAAADdAAAADwAAAGRycy9kb3ducmV2LnhtbESPwQrCMBBE74L/EFbwpqkFRapRRKh4&#10;E6sXb2uztsVmU5qo9e+NIHgcZuYNs1x3phZPal1lWcFkHIEgzq2uuFBwPqWjOQjnkTXWlknBmxys&#10;V/3eEhNtX3ykZ+YLESDsElRQet8kUrq8JINubBvi4N1sa9AH2RZSt/gKcFPLOIpm0mDFYaHEhrYl&#10;5ffsYRTcL+dpujts9anONvpapP5yvWmlhoNuswDhqfP/8K+91wriyT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fevLAAAAA3QAAAA8AAAAAAAAAAAAAAAAA&#10;oQIAAGRycy9kb3ducmV2LnhtbFBLBQYAAAAABAAEAPkAAACOAwAAAAA=&#10;" strokeweight="2pt"/>
                <v:shape id="Text Box 1354" o:spid="_x0000_s1292"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OGcYA&#10;AADdAAAADwAAAGRycy9kb3ducmV2LnhtbESPQWvCQBSE74X+h+UJvTUbFUSjG5FiQSiUxnjo8TX7&#10;TJZk38bsVtN/3y0UPA4z8w2z2Y62E1cavHGsYJqkIIgrpw3XCk7l6/MShA/IGjvHpOCHPGzzx4cN&#10;ZtrduKDrMdQiQthnqKAJoc+k9FVDFn3ieuLond1gMUQ51FIPeItw28lZmi6kRcNxocGeXhqq2uO3&#10;VbD75GJvLu9fH8W5MGW5Svlt0Sr1NBl3axCBxnAP/7cPWsFsupz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KOG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355" o:spid="_x0000_s1293"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WbcYA&#10;AADdAAAADwAAAGRycy9kb3ducmV2LnhtbESPQWvCQBSE74X+h+UJvTUbRUSjG5FiQSiUxnjo8TX7&#10;TJZk38bsVtN/3y0UPA4z8w2z2Y62E1cavHGsYJqkIIgrpw3XCk7l6/MShA/IGjvHpOCHPGzzx4cN&#10;ZtrduKDrMdQiQthnqKAJoc+k9FVDFn3ieuLond1gMUQ51FIPeItw28lZmi6kRcNxocGeXhqq2uO3&#10;VbD75GJvLu9fH8W5MGW5Svlt0Sr1NBl3axCBxnAP/7cPWsFsupzD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sWb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356" o:spid="_x0000_s1294"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ELsQA&#10;AADdAAAADwAAAGRycy9kb3ducmV2LnhtbESP0YrCMBRE34X9h3AX9k1ThRVbjVIFwSfR6gdcmrtt&#10;sbnpNrHt7tcbQfBxmJkzzGozmFp01LrKsoLpJAJBnFtdcaHgetmPFyCcR9ZYWyYFf+Rgs/4YrTDR&#10;tuczdZkvRICwS1BB6X2TSOnykgy6iW2Ig/djW4M+yLaQusU+wE0tZ1E0lwYrDgslNrQrKb9ld6Pg&#10;5ofumBbZ/z6+buP8tE37+2+q1NfnkC5BeBr8O/xqH7SC2XTxDc834Qn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RC7EAAAA3QAAAA8AAAAAAAAAAAAAAAAAmAIAAGRycy9k&#10;b3ducmV2LnhtbFBLBQYAAAAABAAEAPUAAACJAwAAAAA=&#10;" filled="f" strokeweight="2pt"/>
                <v:line id="Line 1357" o:spid="_x0000_s1295"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8cAAAADdAAAADwAAAGRycy9kb3ducmV2LnhtbESPwQrCMBBE74L/EFbwpqmCItUoIlS8&#10;idVLb2uztsVmU5qo9e+NIHgcZuYNs9p0phZPal1lWcFkHIEgzq2uuFBwOSejBQjnkTXWlknBmxxs&#10;1v3eCmNtX3yiZ+oLESDsYlRQet/EUrq8JINubBvi4N1sa9AH2RZSt/gKcFPLaRTNpcGKw0KJDe1K&#10;yu/pwyi4Z5dZsj/u9LlOt/paJD673rRSw0G3XYLw1Pl/+Nc+aAXTyWIO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kfPHAAAAA3QAAAA8AAAAAAAAAAAAAAAAA&#10;oQIAAGRycy9kb3ducmV2LnhtbFBLBQYAAAAABAAEAPkAAACOAwAAAAA=&#10;" strokeweight="2pt"/>
                <v:line id="Line 1358" o:spid="_x0000_s1296"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jZasEAAADdAAAADwAAAGRycy9kb3ducmV2LnhtbESPzQrCMBCE74LvEFbwpqmCP1SjiFDx&#10;JlYv3tZmbYvNpjRR69sbQfA4zMw3zHLdmko8qXGlZQWjYQSCOLO65FzB+ZQM5iCcR9ZYWSYFb3Kw&#10;XnU7S4y1ffGRnqnPRYCwi1FB4X0dS+myggy6oa2Jg3ezjUEfZJNL3eArwE0lx1E0lQZLDgsF1rQt&#10;KLunD6PgfjlPkt1hq09VutHXPPGX600r1e+1mwUIT63/h3/tvVYwHs1n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qNlqwQAAAN0AAAAPAAAAAAAAAAAAAAAA&#10;AKECAABkcnMvZG93bnJldi54bWxQSwUGAAAAAAQABAD5AAAAjwMAAAAA&#10;" strokeweight="2pt"/>
                <v:line id="Line 1359" o:spid="_x0000_s1297"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NGL4AAADdAAAADwAAAGRycy9kb3ducmV2LnhtbERPuwrCMBTdBf8hXMFNUwVFqqmIUHET&#10;q4vbtbl9YHNTmqj1780gOB7Oe7PtTSNe1LnasoLZNAJBnFtdc6ngekknKxDOI2tsLJOCDznYJsPB&#10;BmNt33ymV+ZLEULYxaig8r6NpXR5RQbd1LbEgStsZ9AH2JVSd/gO4aaR8yhaSoM1h4YKW9pXlD+y&#10;p1HwuF0X6eG015cm2+l7mfrbvdBKjUf9bg3CU+//4p/7qBXMZ6swN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N00YvgAAAN0AAAAPAAAAAAAAAAAAAAAAAKEC&#10;AABkcnMvZG93bnJldi54bWxQSwUGAAAAAAQABAD5AAAAjAMAAAAA&#10;" strokeweight="2pt"/>
                <v:line id="Line 1360" o:spid="_x0000_s1298"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vog8EAAADdAAAADwAAAGRycy9kb3ducmV2LnhtbESPwQrCMBBE74L/EFbwpqmCotUoIlS8&#10;idWLt7VZ22KzKU3U+vdGEDwOM/OGWa5bU4knNa60rGA0jEAQZ1aXnCs4n5LBDITzyBory6TgTQ7W&#10;q25nibG2Lz7SM/W5CBB2MSoovK9jKV1WkEE3tDVx8G62MeiDbHKpG3wFuKnkOIqm0mDJYaHAmrYF&#10;Zff0YRTcL+dJsjts9alKN/qaJ/5yvWml+r12swDhqfX/8K+91wrGo9kc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e+iDwQAAAN0AAAAPAAAAAAAAAAAAAAAA&#10;AKECAABkcnMvZG93bnJldi54bWxQSwUGAAAAAAQABAD5AAAAjwMAAAAA&#10;" strokeweight="2pt"/>
                <v:line id="Line 1361" o:spid="_x0000_s1299"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Xw74AAADdAAAADwAAAGRycy9kb3ducmV2LnhtbERPvQrCMBDeBd8hnOCmqYKi1SgiVNzE&#10;2sXtbM622FxKE7W+vRkEx4/vf73tTC1e1LrKsoLJOAJBnFtdcaEguySjBQjnkTXWlknBhxxsN/3e&#10;GmNt33ymV+oLEULYxaig9L6JpXR5SQbd2DbEgbvb1qAPsC2kbvEdwk0tp1E0lwYrDg0lNrQvKX+k&#10;T6Pgcc1myeG015c63elbkfjr7a6VGg663QqEp87/xT/3USuYTp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mNfDvgAAAN0AAAAPAAAAAAAAAAAAAAAAAKEC&#10;AABkcnMvZG93bnJldi54bWxQSwUGAAAAAAQABAD5AAAAjAMAAAAA&#10;" strokeweight="2pt"/>
                <v:shape id="Text Box 1362" o:spid="_x0000_s1300"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jKMUA&#10;AADdAAAADwAAAGRycy9kb3ducmV2LnhtbESPQWvCQBSE7wX/w/IEb3UTD1Kjq4hYEARpTA89PrPP&#10;ZDH7Ns2uGv99tyB4HGbmG2ax6m0jbtR541hBOk5AEJdOG64UfBef7x8gfEDW2DgmBQ/ysFoO3haY&#10;aXfnnG7HUIkIYZ+hgjqENpPSlzVZ9GPXEkfv7DqLIcqukrrDe4TbRk6SZCotGo4LNba0qam8HK9W&#10;wfqH8635PZy+8nNuimKW8H56UWo07NdzEIH68Ao/2zutYJLOUvh/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SMo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363" o:spid="_x0000_s1301"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e9X8UA&#10;AADdAAAADwAAAGRycy9kb3ducmV2LnhtbESPQWvCQBSE74L/YXmCN92Yg2h0FRELglAa00OPz+wz&#10;Wcy+TbOrpv++KxR6HGbmG2a97W0jHtR541jBbJqAIC6dNlwp+CzeJgsQPiBrbByTgh/ysN0MB2vM&#10;tHtyTo9zqESEsM9QQR1Cm0npy5os+qlriaN3dZ3FEGVXSd3hM8JtI9MkmUuLhuNCjS3taypv57tV&#10;sPvi/GC+3y8f+TU3RbFM+DS/KTUe9bsViEB9+A//tY9aQTpbpv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71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364" o:spid="_x0000_s1302"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YxMUA&#10;AADdAAAADwAAAGRycy9kb3ducmV2LnhtbESPQWvCQBSE74L/YXlCb7rRgmh0FZEWhEJpjAePz+wz&#10;Wcy+jdlV03/fLQgeh5n5hlmuO1uLO7XeOFYwHiUgiAunDZcKDvnncAbCB2SNtWNS8Ese1qt+b4mp&#10;dg/O6L4PpYgQ9ikqqEJoUil9UZFFP3INcfTOrrUYomxLqVt8RLit5SRJptKi4bhQYUPbiorL/mYV&#10;bI6cfZjr9+knO2cmz+cJf00vSr0Nus0CRKAuvMLP9k4rmIzn7/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yxjE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365" o:spid="_x0000_s1303"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AsMUA&#10;AADdAAAADwAAAGRycy9kb3ducmV2LnhtbESPQWvCQBSE74L/YXlCb7pRimh0FZEWhEJpjAePz+wz&#10;Wcy+jdlV03/fLQgeh5n5hlmuO1uLO7XeOFYwHiUgiAunDZcKDvnncAbCB2SNtWNS8Ese1qt+b4mp&#10;dg/O6L4PpYgQ9ikqqEJoUil9UZFFP3INcfTOrrUYomxLqVt8RLit5SRJptKi4bhQYUPbiorL/mYV&#10;bI6cfZjr9+knO2cmz+cJf00vSr0Nus0CRKAuvMLP9k4rmIzn7/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oCw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366" o:spid="_x0000_s1304"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lK8UA&#10;AADdAAAADwAAAGRycy9kb3ducmV2LnhtbESPQWvCQBSE74L/YXlCb7pRqGh0FZEWhEJpjAePz+wz&#10;Wcy+jdlV03/fLQgeh5n5hlmuO1uLO7XeOFYwHiUgiAunDZcKDvnncAbCB2SNtWNS8Ese1qt+b4mp&#10;dg/O6L4PpYgQ9ikqqEJoUil9UZFFP3INcfTOrrUYomxLqVt8RLit5SRJptKi4bhQYUPbiorL/mYV&#10;bI6cfZjr9+knO2cmz+cJf00vSr0Nus0CRKAuvMLP9k4rmIzn7/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iUr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367" o:spid="_x0000_s1305"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7XMUA&#10;AADdAAAADwAAAGRycy9kb3ducmV2LnhtbESPQWvCQBSE74L/YXmCN93oIWh0FRELglAa00OPz+wz&#10;Wcy+TbOrpv++KxR6HGbmG2a97W0jHtR541jBbJqAIC6dNlwp+CzeJgsQPiBrbByTgh/ysN0MB2vM&#10;tHtyTo9zqESEsM9QQR1Cm0npy5os+qlriaN3dZ3FEGVXSd3hM8JtI+dJkkqLhuNCjS3taypv57tV&#10;sPvi/GC+3y8f+TU3RbFM+JTelBqP+t0KRKA+/If/2ketYD5bpv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Lt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68" o:spid="_x0000_s1306"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x8UA&#10;AADdAAAADwAAAGRycy9kb3ducmV2LnhtbESPQWvCQBSE7wX/w/IEb3WjB1ujq4i0IAjSGA8en9ln&#10;sph9G7Orxn/fLRQ8DjPzDTNfdrYWd2q9caxgNExAEBdOGy4VHPLv908QPiBrrB2Tgid5WC56b3NM&#10;tXtwRvd9KEWEsE9RQRVCk0rpi4os+qFriKN3dq3FEGVbSt3iI8JtLcdJMpEWDceFChtaV1Rc9jer&#10;YHXk7Mtcd6ef7JyZPJ8mvJ1clBr0u9UMRKAuvML/7Y1WMB5NP+D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B7H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369" o:spid="_x0000_s1307"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tcQA&#10;AADdAAAADwAAAGRycy9kb3ducmV2LnhtbERPPWvDMBDdC/kP4gLdajkZQuNaCSa0UCiUOs7Q8WKd&#10;bWHr5Fpq4vz7aCh0fLzvfD/bQVxo8saxglWSgiCunTbcKjhVb0/PIHxA1jg4JgU38rDfLR5yzLS7&#10;ckmXY2hFDGGfoYIuhDGT0tcdWfSJG4kj17jJYohwaqWe8BrD7SDXabqRFg3Hhg5HOnRU98dfq6D4&#10;5vLV/Hyev8qmNFW1Tflj0yv1uJyLFxCB5vAv/nO/awXr1TbOjW/iE5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ir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70" o:spid="_x0000_s1308"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MvLsUA&#10;AADdAAAADwAAAGRycy9kb3ducmV2LnhtbESPQWvCQBSE7wX/w/IEb3WjB2miq4goCEJpTA89PrPP&#10;ZDH7NmZXTf99tyB4HGbmG2ax6m0j7tR541jBZJyAIC6dNlwp+C527x8gfEDW2DgmBb/kYbUcvC0w&#10;0+7BOd2PoRIRwj5DBXUIbSalL2uy6MeuJY7e2XUWQ5RdJXWHjwi3jZwmyUxaNBwXamxpU1N5Od6s&#10;gvUP51tz/Tx95efcFEWa8GF2UWo07NdzEIH68Ao/23utYDpJU/h/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y8u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371" o:spid="_x0000_s1309"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ZySMMA&#10;AADdAAAADwAAAGRycy9kb3ducmV2LnhtbESPQYvCMBSE78L+h/AW9qapHkS7RhFZQRAWaz14fNs8&#10;22Dz0m2i1n9vBMHjMDPfMLNFZ2txpdYbxwqGgwQEceG04VLBIV/3JyB8QNZYOyYFd/KwmH/0Zphq&#10;d+OMrvtQighhn6KCKoQmldIXFVn0A9cQR+/kWoshyraUusVbhNtajpJkLC0ajgsVNrSqqDjvL1bB&#10;8sjZj/n//dtlp8zk+TTh7fis1Ndnt/wGEagL7/CrvdEKRhEJ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ZyS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FB2F72" w:rsidRPr="00FB2F72">
        <w:rPr>
          <w:rFonts w:eastAsia="Calibri"/>
          <w:noProof/>
          <w:sz w:val="20"/>
          <w:szCs w:val="28"/>
        </w:rPr>
        <mc:AlternateContent>
          <mc:Choice Requires="wpg">
            <w:drawing>
              <wp:anchor distT="0" distB="0" distL="114300" distR="114300" simplePos="0" relativeHeight="251629568" behindDoc="0" locked="1" layoutInCell="0" allowOverlap="1" wp14:anchorId="26D93AAA" wp14:editId="76AC57E2">
                <wp:simplePos x="0" y="0"/>
                <wp:positionH relativeFrom="page">
                  <wp:posOffset>720090</wp:posOffset>
                </wp:positionH>
                <wp:positionV relativeFrom="page">
                  <wp:posOffset>252095</wp:posOffset>
                </wp:positionV>
                <wp:extent cx="6588760" cy="10189210"/>
                <wp:effectExtent l="15240" t="13970" r="15875" b="17145"/>
                <wp:wrapNone/>
                <wp:docPr id="2201" name="Группа 2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02" name="Rectangle 13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03" name="Line 137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4" name="Line 137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5" name="Line 137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6" name="Line 137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7" name="Line 137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8" name="Line 137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9" name="Line 138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0" name="Line 138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1" name="Line 138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2" name="Line 138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3" name="Rectangle 138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214" name="Rectangle 138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215" name="Rectangle 138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16" name="Rectangle 138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17" name="Rectangle 138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218" name="Rectangle 138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219" name="Rectangle 139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FB2F72" w:rsidRDefault="00FD58D3">
                              <w:pPr>
                                <w:pStyle w:val="ad"/>
                                <w:jc w:val="center"/>
                                <w:rPr>
                                  <w:sz w:val="24"/>
                                  <w:lang w:val="ru-RU"/>
                                </w:rPr>
                              </w:pPr>
                              <w:r>
                                <w:rPr>
                                  <w:sz w:val="24"/>
                                  <w:lang w:val="ru-RU"/>
                                </w:rPr>
                                <w:t>7</w:t>
                              </w:r>
                            </w:p>
                          </w:txbxContent>
                        </wps:txbx>
                        <wps:bodyPr rot="0" vert="horz" wrap="square" lIns="12700" tIns="12700" rIns="12700" bIns="12700" anchor="t" anchorCtr="0" upright="1">
                          <a:noAutofit/>
                        </wps:bodyPr>
                      </wps:wsp>
                      <wps:wsp>
                        <wps:cNvPr id="2220" name="Rectangle 139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FB2F72"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93AAA" id="Группа 2201" o:spid="_x0000_s1310" style="position:absolute;margin-left:56.7pt;margin-top:19.85pt;width:518.8pt;height:802.3pt;z-index:2516295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EM1KHxIHAAC9VQAADgAAAAAAAAAAAAAAAAAuAgAA&#10;ZHJzL2Uyb0RvYy54bWxQSwECLQAUAAYACAAAACEAjEO2yuEAAAAMAQAADwAAAAAAAAAAAAAAAABs&#10;CQAAZHJzL2Rvd25yZXYueG1sUEsFBgAAAAAEAAQA8wAAAHoKAAAAAA==&#10;" o:allowincell="f">
                <v:rect id="Rectangle 1373" o:spid="_x0000_s131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fMMA&#10;AADdAAAADwAAAGRycy9kb3ducmV2LnhtbESPQYvCMBSE74L/IbwFb5puD6LVKFUQ9iRa/QGP5m1b&#10;bF66TWy7/nojCB6HmfmGWW8HU4uOWldZVvA9i0AQ51ZXXCi4Xg7TBQjnkTXWlknBPznYbsajNSba&#10;9nymLvOFCBB2CSoovW8SKV1ekkE3sw1x8H5ta9AH2RZSt9gHuKllHEVzabDisFBiQ/uS8lt2Nwpu&#10;fuiOaZE9Dsvrbpmfdml//0uVmnwN6QqEp8F/wu/2j1YQx1EMrzfh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u+fMMAAADdAAAADwAAAAAAAAAAAAAAAACYAgAAZHJzL2Rv&#10;d25yZXYueG1sUEsFBgAAAAAEAAQA9QAAAIgDAAAAAA==&#10;" filled="f" strokeweight="2pt"/>
                <v:line id="Line 1374" o:spid="_x0000_s131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9T8QAAADdAAAADwAAAGRycy9kb3ducmV2LnhtbESPQYvCMBSE74L/ITxhb5puF0W6jSJC&#10;l72JtRdvz+bZljYvpclq998bQfA4zMw3TLodTSduNLjGsoLPRQSCuLS64UpBccrmaxDOI2vsLJOC&#10;f3Kw3UwnKSba3vlIt9xXIkDYJaig9r5PpHRlTQbdwvbEwbvawaAPcqikHvAe4KaTcRStpMGGw0KN&#10;Pe1rKtv8zyhoz8Uy+zns9anLd/pSZf58uWqlPmbj7huEp9G/w6/2r1YQx9EX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b1PxAAAAN0AAAAPAAAAAAAAAAAA&#10;AAAAAKECAABkcnMvZG93bnJldi54bWxQSwUGAAAAAAQABAD5AAAAkgMAAAAA&#10;" strokeweight="2pt"/>
                <v:line id="Line 1375" o:spid="_x0000_s131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lO8QAAADdAAAADwAAAGRycy9kb3ducmV2LnhtbESPQYvCMBSE74L/ITxhb5puWUW6jSJC&#10;l72JtRdvz+bZljYvpclq998bQfA4zMw3TLodTSduNLjGsoLPRQSCuLS64UpBccrmaxDOI2vsLJOC&#10;f3Kw3UwnKSba3vlIt9xXIkDYJaig9r5PpHRlTQbdwvbEwbvawaAPcqikHvAe4KaTcRStpMGGw0KN&#10;Pe1rKtv8zyhoz8Uy+zns9anLd/pSZf58uWqlPmbj7huEp9G/w6/2r1YQx9EX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CU7xAAAAN0AAAAPAAAAAAAAAAAA&#10;AAAAAKECAABkcnMvZG93bnJldi54bWxQSwUGAAAAAAQABAD5AAAAkgMAAAAA&#10;" strokeweight="2pt"/>
                <v:line id="Line 1376" o:spid="_x0000_s131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AoMAAAADdAAAADwAAAGRycy9kb3ducmV2LnhtbESPwQrCMBBE74L/EFbwpqkFRapRRKh4&#10;E6sXb2uztsVmU5qo9e+NIHgcZuYNs1x3phZPal1lWcFkHIEgzq2uuFBwPqWjOQjnkTXWlknBmxys&#10;V/3eEhNtX3ykZ+YLESDsElRQet8kUrq8JINubBvi4N1sa9AH2RZSt/gKcFPLOIpm0mDFYaHEhrYl&#10;5ffsYRTcL+dpujts9anONvpapP5yvWmlhoNuswDhqfP/8K+91wriOJrC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gKDAAAAA3QAAAA8AAAAAAAAAAAAAAAAA&#10;oQIAAGRycy9kb3ducmV2LnhtbFBLBQYAAAAABAAEAPkAAACOAwAAAAA=&#10;" strokeweight="2pt"/>
                <v:line id="Line 1377" o:spid="_x0000_s131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e18AAAADdAAAADwAAAGRycy9kb3ducmV2LnhtbESPwQrCMBBE74L/EFbwpqkFRapRRKh4&#10;E6sXb2uztsVmU5qo9e+NIHgcZuYNs1x3phZPal1lWcFkHIEgzq2uuFBwPqWjOQjnkTXWlknBmxys&#10;V/3eEhNtX3ykZ+YLESDsElRQet8kUrq8JINubBvi4N1sa9AH2RZSt/gKcFPLOIpm0mDFYaHEhrYl&#10;5ffsYRTcL+dpujts9anONvpapP5yvWmlhoNuswDhqfP/8K+91wriOJrB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SHtfAAAAA3QAAAA8AAAAAAAAAAAAAAAAA&#10;oQIAAGRycy9kb3ducmV2LnhtbFBLBQYAAAAABAAEAPkAAACOAwAAAAA=&#10;" strokeweight="2pt"/>
                <v:line id="Line 1378" o:spid="_x0000_s131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67TMQAAADdAAAADwAAAGRycy9kb3ducmV2LnhtbESPQYvCMBSE74L/ITxhb5puYVW6jSJC&#10;l72JtRdvz+bZljYvpclq998bQfA4zMw3TLodTSduNLjGsoLPRQSCuLS64UpBccrmaxDOI2vsLJOC&#10;f3Kw3UwnKSba3vlIt9xXIkDYJaig9r5PpHRlTQbdwvbEwbvawaAPcqikHvAe4KaTcRQtpcGGw0KN&#10;Pe1rKtv8zyhoz8VX9nPY61OX7/Slyvz5ctVKfczG3TcIT6N/h1/tX60gjqMV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rtMxAAAAN0AAAAPAAAAAAAAAAAA&#10;AAAAAKECAABkcnMvZG93bnJldi54bWxQSwUGAAAAAAQABAD5AAAAkgMAAAAA&#10;" strokeweight="2pt"/>
                <v:line id="Line 1379" o:spid="_x0000_s131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EvPr4AAADdAAAADwAAAGRycy9kb3ducmV2LnhtbERPvQrCMBDeBd8hnOCmqQVFqlFEqLiJ&#10;1aXb2ZxtsbmUJmp9ezMIjh/f/3rbm0a8qHO1ZQWzaQSCuLC65lLB9ZJOliCcR9bYWCYFH3Kw3QwH&#10;a0y0ffOZXpkvRQhhl6CCyvs2kdIVFRl0U9sSB+5uO4M+wK6UusN3CDeNjKNoIQ3WHBoqbGlfUfHI&#10;nkbBI7/O08Npry9NttO3MvX57a6VGo/63QqEp97/xT/3USuI4yjMDW/CE5C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wS8+vgAAAN0AAAAPAAAAAAAAAAAAAAAAAKEC&#10;AABkcnMvZG93bnJldi54bWxQSwUGAAAAAAQABAD5AAAAjAMAAAAA&#10;" strokeweight="2pt"/>
                <v:line id="Line 1380" o:spid="_x0000_s131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2KpcQAAADdAAAADwAAAGRycy9kb3ducmV2LnhtbESPQYvCMBSE74L/ITxhb5puYUW7jSJC&#10;l72JtRdvz+bZljYvpclq998bQfA4zMw3TLodTSduNLjGsoLPRQSCuLS64UpBccrmKxDOI2vsLJOC&#10;f3Kw3UwnKSba3vlIt9xXIkDYJaig9r5PpHRlTQbdwvbEwbvawaAPcqikHvAe4KaTcRQtpcGGw0KN&#10;Pe1rKtv8zyhoz8VX9nPY61OX7/Slyvz5ctVKfczG3TcIT6N/h1/tX60gjqM1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YqlxAAAAN0AAAAPAAAAAAAAAAAA&#10;AAAAAKECAABkcnMvZG93bnJldi54bWxQSwUGAAAAAAQABAD5AAAAkgMAAAAA&#10;" strokeweight="2pt"/>
                <v:line id="Line 1381" o:spid="_x0000_s131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vTD8IAAADdAAAADwAAAGRycy9kb3ducmV2LnhtbERPS27CMBDdV+IO1iB1V5xkUdGAQQha&#10;CcQClfYAQzzEgXgc2QbSnh4vkFg+vf903ttWXMmHxrGCfJSBIK6cbrhW8Pvz9TYGESKyxtYxKfij&#10;APPZ4GWKpXY3/qbrPtYihXAoUYGJsSulDJUhi2HkOuLEHZ23GBP0tdQebynctrLIsndpseHUYLCj&#10;paHqvL9YBRt/2J7z/9rIA2/8Z7tbfQR7Uup12C8mICL18Sl+uNdaQVHkaX96k56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vTD8IAAADdAAAADwAAAAAAAAAAAAAA&#10;AAChAgAAZHJzL2Rvd25yZXYueG1sUEsFBgAAAAAEAAQA+QAAAJADAAAAAA==&#10;" strokeweight="1pt"/>
                <v:line id="Line 1382" o:spid="_x0000_s132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IQfsQAAADdAAAADwAAAGRycy9kb3ducmV2LnhtbESPQYvCMBSE7wv7H8Jb8LamLbhINRUR&#10;ungTq5fens2zLW1eSpPV+u+NsOBxmJlvmPVmMr240ehaywrieQSCuLK65VrB+ZR/L0E4j6yxt0wK&#10;HuRgk31+rDHV9s5HuhW+FgHCLkUFjfdDKqWrGjLo5nYgDt7VjgZ9kGMt9Yj3ADe9TKLoRxpsOSw0&#10;ONCuoaor/oyCrjwv8t/DTp/6Yqsvde7Ly1UrNfuatisQnib/Dv+391pBksQxvN6EJy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B+xAAAAN0AAAAPAAAAAAAAAAAA&#10;AAAAAKECAABkcnMvZG93bnJldi54bWxQSwUGAAAAAAQABAD5AAAAkgMAAAAA&#10;" strokeweight="2pt"/>
                <v:line id="Line 1383" o:spid="_x0000_s132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Xo48UAAADdAAAADwAAAGRycy9kb3ducmV2LnhtbESPzW7CMBCE75V4B2uRuBUnOaA2xSDE&#10;j1TUAyrtAyzxNg7E68h2IfD0uFIljqOZ+UYznfe2FWfyoXGsIB9nIIgrpxuuFXx/bZ5fQISIrLF1&#10;TAquFGA+GzxNsdTuwp903sdaJAiHEhWYGLtSylAZshjGriNO3o/zFmOSvpba4yXBbSuLLJtIiw2n&#10;BYMdLQ1Vp/2vVbD1h49TfquNPPDWr9vd6jXYo1KjYb94AxGpj4/wf/tdKyiKvIC/N+kJ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Xo48UAAADdAAAADwAAAAAAAAAA&#10;AAAAAAChAgAAZHJzL2Rvd25yZXYueG1sUEsFBgAAAAAEAAQA+QAAAJMDAAAAAA==&#10;" strokeweight="1pt"/>
                <v:rect id="Rectangle 1384" o:spid="_x0000_s132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5MQA&#10;AADdAAAADwAAAGRycy9kb3ducmV2LnhtbESPwWrDMBBE74X8g9hAbrUctxjHiRJMIdBr3RZ6XKyN&#10;7cRaOZIaO39fFQo9DjPzhtkdZjOIGznfW1awTlIQxI3VPbcKPt6PjwUIH5A1DpZJwZ08HPaLhx2W&#10;2k78Rrc6tCJC2JeooAthLKX0TUcGfWJH4uidrDMYonSt1A6nCDeDzNI0lwZ7jgsdjvTSUXOpv42C&#10;qjrPn9d6g0cvi9Tl+lm31ZdSq+VcbUEEmsN/+K/9qhVk2foJ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wyOT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385" o:spid="_x0000_s132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QkMEA&#10;AADdAAAADwAAAGRycy9kb3ducmV2LnhtbESPQYvCMBSE7wv+h/AEb2tqEXGrUYogeLWrsMdH82yr&#10;zUtNotZ/bxYEj8PMfMMs171pxZ2cbywrmIwTEMSl1Q1XCg6/2+85CB+QNbaWScGTPKxXg68lZto+&#10;eE/3IlQiQthnqKAOocuk9GVNBv3YdsTRO1lnMETpKqkdPiLctDJNkpk02HBcqLGjTU3lpbgZBXl+&#10;7o/X4ge3Xs4TN9NTXeV/So2Gfb4AEagPn/C7vdMK0nQyhf838Qn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ZUJD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1386" o:spid="_x0000_s132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1C8QA&#10;AADdAAAADwAAAGRycy9kb3ducmV2LnhtbESPwWrDMBBE74X8g9hAbrUc0xrHiRJMIdBr3RZ6XKyN&#10;7cRaOZIaO39fFQo9DjPzhtkdZjOIGznfW1awTlIQxI3VPbcKPt6PjwUIH5A1DpZJwZ08HPaLhx2W&#10;2k78Rrc6tCJC2JeooAthLKX0TUcGfWJH4uidrDMYonSt1A6nCDeDzNI0lwZ7jgsdjvTSUXOpv42C&#10;qjrPn9d6g0cvi9Tl+km31ZdSq+VcbUEEmsN/+K/9qhVk2foZ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9Qv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387" o:spid="_x0000_s132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drfMMA&#10;AADdAAAADwAAAGRycy9kb3ducmV2LnhtbESPwWrDMBBE74X8g9hCb7UcU0ziWgmmEMg1bgs5LtbG&#10;dmutHEm1nb+PCoUeh5l5w5T7xQxiIud7ywrWSQqCuLG651bBx/vheQPCB2SNg2VScCMP+93qocRC&#10;25lPNNWhFRHCvkAFXQhjIaVvOjLoEzsSR+9incEQpWuldjhHuBlklqa5NNhzXOhwpLeOmu/6xyio&#10;qq/l81pv8eDlJnW5ftFtdVbq6XGpXkEEWsJ/+K991AqybJ3D75v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drf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388" o:spid="_x0000_s132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58QA&#10;AADdAAAADwAAAGRycy9kb3ducmV2LnhtbESPwWrDMBBE74X8g9hAbrUcU1zHiRJMIdBr3RZ6XKyN&#10;7cRaOZIaO39fFQo9DjPzhtkdZjOIGznfW1awTlIQxI3VPbcKPt6PjwUIH5A1DpZJwZ08HPaLhx2W&#10;2k78Rrc6tCJC2JeooAthLKX0TUcGfWJH4uidrDMYonSt1A6nCDeDzNI0lwZ7jgsdjvTSUXOpv42C&#10;qjrPn9d6g0cvi9Tl+km31ZdSq+VcbUEEmsN/+K/9qhVk2foZ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Lzu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1389" o:spid="_x0000_s132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alb8A&#10;AADdAAAADwAAAGRycy9kb3ducmV2LnhtbERPTYvCMBC9C/6HMMLeNLWIaNe0FEHwalfB49DMtt1t&#10;JjWJ2v335iDs8fG+d8VoevEg5zvLCpaLBARxbXXHjYLz12G+AeEDssbeMin4Iw9FPp3sMNP2ySd6&#10;VKERMYR9hgraEIZMSl+3ZNAv7EAcuW/rDIYIXSO1w2cMN71Mk2QtDXYcG1ocaN9S/VvdjYKy/Bkv&#10;t2qLBy83iVvrlW7Kq1Ifs7H8BBFoDP/it/uoFaTpMs6Nb+ITk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FqV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w:t>
                        </w:r>
                      </w:p>
                    </w:txbxContent>
                  </v:textbox>
                </v:rect>
                <v:rect id="Rectangle 1390" o:spid="_x0000_s132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DsIA&#10;AADdAAAADwAAAGRycy9kb3ducmV2LnhtbESPQYvCMBSE74L/ITxhb5paFrHVKEUQ9rp1Fzw+mmdb&#10;bV5qErX77zeC4HGYmW+Y9XYwnbiT861lBfNZAoK4srrlWsHPYT9dgvABWWNnmRT8kYftZjxaY67t&#10;g7/pXoZaRAj7HBU0IfS5lL5qyKCf2Z44eifrDIYoXS21w0eEm06mSbKQBluOCw32tGuoupQ3o6Ao&#10;zsPvtcxw7+UycQv9qeviqNTHZChWIAIN4R1+tb+0gjSdZ/B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P8OwgAAAN0AAAAPAAAAAAAAAAAAAAAAAJgCAABkcnMvZG93&#10;bnJldi54bWxQSwUGAAAAAAQABAD1AAAAhwMAAAAA&#10;" filled="f" stroked="f" strokeweight=".25pt">
                  <v:textbox inset="1pt,1pt,1pt,1pt">
                    <w:txbxContent>
                      <w:p w:rsidR="00FD58D3" w:rsidRPr="00FB2F72" w:rsidRDefault="00FD58D3">
                        <w:pPr>
                          <w:pStyle w:val="ad"/>
                          <w:jc w:val="center"/>
                          <w:rPr>
                            <w:sz w:val="24"/>
                            <w:lang w:val="ru-RU"/>
                          </w:rPr>
                        </w:pPr>
                        <w:r>
                          <w:rPr>
                            <w:sz w:val="24"/>
                            <w:lang w:val="ru-RU"/>
                          </w:rPr>
                          <w:t>7</w:t>
                        </w:r>
                      </w:p>
                    </w:txbxContent>
                  </v:textbox>
                </v:rect>
                <v:rect id="Rectangle 1391" o:spid="_x0000_s132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cLr4A&#10;AADdAAAADwAAAGRycy9kb3ducmV2LnhtbERPTYvCMBC9C/6HMII3TS0iWo1SBGGvVgWPQzO21WZS&#10;k6zWf785LHh8vO/NrjeteJHzjWUFs2kCgri0uuFKwfl0mCxB+ICssbVMCj7kYbcdDjaYafvmI72K&#10;UIkYwj5DBXUIXSalL2sy6Ke2I47czTqDIUJXSe3wHcNNK9MkWUiDDceGGjva11Q+il+jIM/v/eVZ&#10;rPDg5TJxCz3XVX5Vajzq8zWIQH34iv/dP1pBmqZxf3wTn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OnC6+AAAA3QAAAA8AAAAAAAAAAAAAAAAAmAIAAGRycy9kb3ducmV2&#10;LnhtbFBLBQYAAAAABAAEAPUAAACDAwAAAAA=&#10;" filled="f" stroked="f" strokeweight=".25pt">
                  <v:textbox inset="1pt,1pt,1pt,1pt">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FB2F72" w:rsidRDefault="00FD58D3">
                        <w:pPr>
                          <w:pStyle w:val="ad"/>
                          <w:jc w:val="center"/>
                          <w:rPr>
                            <w:lang w:val="ru-RU"/>
                          </w:rPr>
                        </w:pPr>
                      </w:p>
                    </w:txbxContent>
                  </v:textbox>
                </v:rect>
                <w10:wrap anchorx="page" anchory="page"/>
                <w10:anchorlock/>
              </v:group>
            </w:pict>
          </mc:Fallback>
        </mc:AlternateContent>
      </w:r>
    </w:p>
    <w:p w:rsidR="001D0969" w:rsidRPr="001D0969" w:rsidRDefault="001D0969" w:rsidP="00D26607">
      <w:pPr>
        <w:keepNext/>
        <w:keepLines/>
        <w:numPr>
          <w:ilvl w:val="0"/>
          <w:numId w:val="50"/>
        </w:numPr>
        <w:spacing w:before="240" w:line="360" w:lineRule="auto"/>
        <w:jc w:val="both"/>
        <w:outlineLvl w:val="0"/>
        <w:rPr>
          <w:rFonts w:eastAsiaTheme="majorEastAsia" w:cstheme="majorBidi"/>
          <w:b/>
          <w:sz w:val="28"/>
          <w:szCs w:val="32"/>
        </w:rPr>
      </w:pPr>
      <w:bookmarkStart w:id="170" w:name="_Toc481488213"/>
      <w:bookmarkStart w:id="171" w:name="_Toc513507938"/>
      <w:r w:rsidRPr="001D0969">
        <w:rPr>
          <w:rFonts w:eastAsiaTheme="majorEastAsia" w:cstheme="majorBidi"/>
          <w:b/>
          <w:sz w:val="28"/>
          <w:szCs w:val="32"/>
        </w:rPr>
        <w:lastRenderedPageBreak/>
        <w:t>Административная подсистема</w:t>
      </w:r>
      <w:bookmarkEnd w:id="170"/>
      <w:bookmarkEnd w:id="171"/>
    </w:p>
    <w:p w:rsidR="001D0969" w:rsidRPr="001D0969" w:rsidRDefault="001D0969" w:rsidP="001D0969">
      <w:pPr>
        <w:ind w:left="720"/>
        <w:contextualSpacing/>
        <w:jc w:val="both"/>
        <w:rPr>
          <w:rFonts w:eastAsia="Calibri"/>
          <w:sz w:val="28"/>
          <w:szCs w:val="28"/>
        </w:rPr>
      </w:pPr>
    </w:p>
    <w:p w:rsidR="001D0969" w:rsidRPr="001D0969" w:rsidRDefault="001D0969" w:rsidP="001D0969">
      <w:pPr>
        <w:jc w:val="both"/>
        <w:rPr>
          <w:rFonts w:eastAsia="Calibri"/>
          <w:sz w:val="28"/>
          <w:szCs w:val="28"/>
        </w:rPr>
      </w:pPr>
      <w:r w:rsidRPr="001D0969">
        <w:rPr>
          <w:rFonts w:eastAsia="Calibri"/>
          <w:sz w:val="28"/>
          <w:szCs w:val="28"/>
        </w:rPr>
        <w:t xml:space="preserve">В данной подсистеме присутствуют как задачи, выполняемые персоналом сайта, так и специфичные для данной подсистемы. </w:t>
      </w:r>
    </w:p>
    <w:p w:rsidR="001D0969" w:rsidRPr="001D0969" w:rsidRDefault="001D0969" w:rsidP="001D0969">
      <w:pPr>
        <w:jc w:val="both"/>
        <w:rPr>
          <w:rFonts w:eastAsia="Calibri"/>
          <w:sz w:val="28"/>
          <w:szCs w:val="28"/>
        </w:rPr>
      </w:pP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72" w:name="_Toc481488214"/>
      <w:bookmarkStart w:id="173" w:name="_Toc513507939"/>
      <w:r w:rsidRPr="001D0969">
        <w:rPr>
          <w:rFonts w:eastAsiaTheme="majorEastAsia" w:cstheme="majorBidi"/>
          <w:b/>
          <w:sz w:val="28"/>
          <w:szCs w:val="32"/>
        </w:rPr>
        <w:t>Добавление\редактирование\удаление записей</w:t>
      </w:r>
      <w:bookmarkEnd w:id="172"/>
      <w:bookmarkEnd w:id="173"/>
    </w:p>
    <w:p w:rsidR="001D0969" w:rsidRPr="001D0969" w:rsidRDefault="001D0969" w:rsidP="001D0969">
      <w:pPr>
        <w:jc w:val="both"/>
        <w:rPr>
          <w:rFonts w:eastAsia="Calibri"/>
          <w:sz w:val="28"/>
          <w:szCs w:val="28"/>
        </w:rPr>
      </w:pPr>
      <w:r w:rsidRPr="001D0969">
        <w:rPr>
          <w:rFonts w:eastAsia="Calibri"/>
          <w:sz w:val="28"/>
          <w:szCs w:val="28"/>
        </w:rPr>
        <w:t xml:space="preserve">Данный комплекс задач отражен в технологических процессах «Добавление новой записи» и «Редактирование\удаление записей». Входными данными для этого комплекса являются текстовая и графическая информация, поступающая от администрации предприятия, и список записей на сайте. В первом случае, администратор должен обработать полученную информацию в соответствии с должностной инструкцией персонала сайта и опубликовать её на сайте в виде оформленной статьи на языке гипертекстовой разметки </w:t>
      </w:r>
      <w:r w:rsidRPr="001D0969">
        <w:rPr>
          <w:rFonts w:eastAsia="Calibri"/>
          <w:sz w:val="28"/>
          <w:szCs w:val="28"/>
          <w:lang w:val="en-US"/>
        </w:rPr>
        <w:t>HTML</w:t>
      </w:r>
      <w:r w:rsidRPr="001D0969">
        <w:rPr>
          <w:rFonts w:eastAsia="Calibri"/>
          <w:sz w:val="28"/>
          <w:szCs w:val="28"/>
        </w:rPr>
        <w:t xml:space="preserve">. В других случаях редактор должен следить за актуальностью и достоверностью публикуемых записей и по необходимости редактировать или удалять их. </w:t>
      </w:r>
    </w:p>
    <w:p w:rsidR="001D0969" w:rsidRPr="001D0969" w:rsidRDefault="00657694" w:rsidP="001D0969">
      <w:pPr>
        <w:jc w:val="both"/>
        <w:rPr>
          <w:rFonts w:eastAsia="Calibri"/>
          <w:sz w:val="28"/>
          <w:szCs w:val="28"/>
        </w:rPr>
      </w:pPr>
      <w:r w:rsidRPr="00657694">
        <w:rPr>
          <w:rFonts w:eastAsia="Calibri"/>
          <w:sz w:val="28"/>
          <w:szCs w:val="28"/>
        </w:rPr>
        <w:t>Форма представления: видеокадр «Добавление новой записи» - рис. 4 в [1], видеокадр «Редактирование\удаление записи» - рис. 5 в [1].</w:t>
      </w: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74" w:name="_Toc481488215"/>
      <w:bookmarkStart w:id="175" w:name="_Toc513507940"/>
      <w:r w:rsidRPr="001D0969">
        <w:rPr>
          <w:rFonts w:eastAsiaTheme="majorEastAsia" w:cstheme="majorBidi"/>
          <w:b/>
          <w:sz w:val="28"/>
          <w:szCs w:val="32"/>
        </w:rPr>
        <w:t>Добавление\редактирование\удаление комментариев</w:t>
      </w:r>
      <w:bookmarkEnd w:id="174"/>
      <w:bookmarkEnd w:id="175"/>
    </w:p>
    <w:p w:rsidR="001D0969" w:rsidRPr="001D0969" w:rsidRDefault="001D0969" w:rsidP="001D0969">
      <w:pPr>
        <w:jc w:val="both"/>
        <w:rPr>
          <w:rFonts w:eastAsia="Calibri"/>
          <w:sz w:val="28"/>
          <w:szCs w:val="28"/>
        </w:rPr>
      </w:pPr>
      <w:r w:rsidRPr="001D0969">
        <w:rPr>
          <w:rFonts w:eastAsia="Calibri"/>
          <w:sz w:val="28"/>
          <w:szCs w:val="28"/>
        </w:rPr>
        <w:t xml:space="preserve">Все комментарии на сайте проходят </w:t>
      </w:r>
      <w:proofErr w:type="spellStart"/>
      <w:r w:rsidRPr="001D0969">
        <w:rPr>
          <w:rFonts w:eastAsia="Calibri"/>
          <w:sz w:val="28"/>
          <w:szCs w:val="28"/>
        </w:rPr>
        <w:t>премодерацию</w:t>
      </w:r>
      <w:proofErr w:type="spellEnd"/>
      <w:r w:rsidRPr="001D0969">
        <w:rPr>
          <w:rFonts w:eastAsia="Calibri"/>
          <w:sz w:val="28"/>
          <w:szCs w:val="28"/>
        </w:rPr>
        <w:t xml:space="preserve"> перед публикацией на сайте. Администратор сайта должен ознакомиться со списком новых комментариев, поступивших на </w:t>
      </w:r>
      <w:proofErr w:type="spellStart"/>
      <w:r w:rsidRPr="001D0969">
        <w:rPr>
          <w:rFonts w:eastAsia="Calibri"/>
          <w:sz w:val="28"/>
          <w:szCs w:val="28"/>
        </w:rPr>
        <w:t>премодерацию</w:t>
      </w:r>
      <w:proofErr w:type="spellEnd"/>
      <w:r w:rsidRPr="001D0969">
        <w:rPr>
          <w:rFonts w:eastAsia="Calibri"/>
          <w:sz w:val="28"/>
          <w:szCs w:val="28"/>
        </w:rPr>
        <w:t xml:space="preserve"> и вынести решение опубликовать его на сайте или удалить согласно должностной инструкции персонала сайта. Администратор имеет право оставлять собственные комментарии под любой записью. </w:t>
      </w:r>
    </w:p>
    <w:p w:rsidR="00657694" w:rsidRDefault="00657694" w:rsidP="00657694">
      <w:pPr>
        <w:jc w:val="both"/>
        <w:rPr>
          <w:rFonts w:eastAsia="Calibri"/>
          <w:sz w:val="28"/>
          <w:szCs w:val="28"/>
        </w:rPr>
      </w:pPr>
      <w:r w:rsidRPr="001D0969">
        <w:rPr>
          <w:rFonts w:eastAsia="Calibri"/>
          <w:sz w:val="28"/>
          <w:szCs w:val="28"/>
        </w:rPr>
        <w:t>Форма представления: видеокадр «Добавление комментария»</w:t>
      </w:r>
      <w:r>
        <w:rPr>
          <w:rFonts w:eastAsia="Calibri"/>
          <w:sz w:val="28"/>
          <w:szCs w:val="28"/>
        </w:rPr>
        <w:t xml:space="preserve"> - рис. 2 в </w:t>
      </w:r>
      <w:r w:rsidRPr="00B15AEA">
        <w:rPr>
          <w:rFonts w:eastAsia="Calibri"/>
          <w:sz w:val="28"/>
          <w:szCs w:val="28"/>
        </w:rPr>
        <w:t>[1]</w:t>
      </w:r>
      <w:r w:rsidRPr="001D0969">
        <w:rPr>
          <w:rFonts w:eastAsia="Calibri"/>
          <w:sz w:val="28"/>
          <w:szCs w:val="28"/>
        </w:rPr>
        <w:t xml:space="preserve">, </w:t>
      </w:r>
    </w:p>
    <w:p w:rsidR="00657694" w:rsidRPr="001D0969" w:rsidRDefault="00657694" w:rsidP="00657694">
      <w:pPr>
        <w:jc w:val="both"/>
        <w:rPr>
          <w:rFonts w:eastAsia="Calibri"/>
          <w:sz w:val="28"/>
          <w:szCs w:val="28"/>
        </w:rPr>
      </w:pPr>
      <w:r w:rsidRPr="001D0969">
        <w:rPr>
          <w:rFonts w:eastAsia="Calibri"/>
          <w:sz w:val="28"/>
          <w:szCs w:val="28"/>
        </w:rPr>
        <w:t>видеокадр «Редактирование\удаление комментариев»</w:t>
      </w:r>
      <w:r w:rsidRPr="00B15AEA">
        <w:rPr>
          <w:rFonts w:eastAsia="Calibri"/>
          <w:sz w:val="28"/>
          <w:szCs w:val="28"/>
        </w:rPr>
        <w:t xml:space="preserve"> - </w:t>
      </w:r>
      <w:r>
        <w:rPr>
          <w:rFonts w:eastAsia="Calibri"/>
          <w:sz w:val="28"/>
          <w:szCs w:val="28"/>
        </w:rPr>
        <w:t>рис. 6 в</w:t>
      </w:r>
      <w:r w:rsidRPr="001D0969">
        <w:rPr>
          <w:rFonts w:eastAsia="Calibri"/>
          <w:sz w:val="28"/>
          <w:szCs w:val="28"/>
        </w:rPr>
        <w:t xml:space="preserve"> [1]. </w:t>
      </w: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76" w:name="_Toc481488216"/>
      <w:bookmarkStart w:id="177" w:name="_Toc513507941"/>
      <w:r w:rsidRPr="001D0969">
        <w:rPr>
          <w:rFonts w:eastAsiaTheme="majorEastAsia" w:cstheme="majorBidi"/>
          <w:b/>
          <w:sz w:val="28"/>
          <w:szCs w:val="32"/>
        </w:rPr>
        <w:t>Настройка сайта</w:t>
      </w:r>
      <w:bookmarkEnd w:id="176"/>
      <w:bookmarkEnd w:id="177"/>
    </w:p>
    <w:p w:rsidR="001D0969" w:rsidRPr="001D0969" w:rsidRDefault="001D0969" w:rsidP="001D0969">
      <w:pPr>
        <w:jc w:val="both"/>
        <w:rPr>
          <w:rFonts w:eastAsia="Calibri"/>
          <w:sz w:val="28"/>
          <w:szCs w:val="28"/>
        </w:rPr>
      </w:pPr>
      <w:r w:rsidRPr="001D0969">
        <w:rPr>
          <w:rFonts w:eastAsia="Calibri"/>
          <w:sz w:val="28"/>
          <w:szCs w:val="28"/>
        </w:rPr>
        <w:t xml:space="preserve">Данная задача отражена в технологическом процессе «Настройка сайта». Эта задача доступна только администратору сайта и выполняется только в случае устного согласования с администрацией предприятия. </w:t>
      </w:r>
    </w:p>
    <w:p w:rsidR="001D0969" w:rsidRPr="001D0969" w:rsidRDefault="001D0969" w:rsidP="001D0969">
      <w:pPr>
        <w:jc w:val="both"/>
        <w:rPr>
          <w:rFonts w:eastAsia="Calibri"/>
          <w:sz w:val="28"/>
          <w:szCs w:val="28"/>
        </w:rPr>
      </w:pPr>
      <w:r w:rsidRPr="001D0969">
        <w:rPr>
          <w:rFonts w:eastAsia="Calibri"/>
          <w:sz w:val="28"/>
          <w:szCs w:val="28"/>
        </w:rPr>
        <w:t>Форма представления: видеокадр «Настройка сайта»</w:t>
      </w:r>
      <w:r w:rsidR="00657694">
        <w:rPr>
          <w:rFonts w:eastAsia="Calibri"/>
          <w:sz w:val="28"/>
          <w:szCs w:val="28"/>
        </w:rPr>
        <w:t xml:space="preserve"> - рис. </w:t>
      </w:r>
      <w:r w:rsidR="00FE3DE9">
        <w:rPr>
          <w:rFonts w:eastAsia="Calibri"/>
          <w:sz w:val="28"/>
          <w:szCs w:val="28"/>
        </w:rPr>
        <w:t>7 в</w:t>
      </w:r>
      <w:r w:rsidRPr="001D0969">
        <w:rPr>
          <w:rFonts w:eastAsia="Calibri"/>
          <w:sz w:val="28"/>
          <w:szCs w:val="28"/>
        </w:rPr>
        <w:t xml:space="preserve"> [1]. </w:t>
      </w:r>
    </w:p>
    <w:p w:rsidR="001D0969" w:rsidRPr="001D0969" w:rsidRDefault="001D0969" w:rsidP="00D26607">
      <w:pPr>
        <w:keepNext/>
        <w:keepLines/>
        <w:numPr>
          <w:ilvl w:val="1"/>
          <w:numId w:val="50"/>
        </w:numPr>
        <w:spacing w:before="240" w:line="360" w:lineRule="auto"/>
        <w:jc w:val="both"/>
        <w:outlineLvl w:val="0"/>
        <w:rPr>
          <w:rFonts w:eastAsiaTheme="majorEastAsia" w:cstheme="majorBidi"/>
          <w:b/>
          <w:sz w:val="28"/>
          <w:szCs w:val="32"/>
        </w:rPr>
      </w:pPr>
      <w:bookmarkStart w:id="178" w:name="_Toc481488217"/>
      <w:bookmarkStart w:id="179" w:name="_Toc513507942"/>
      <w:r w:rsidRPr="001D0969">
        <w:rPr>
          <w:rFonts w:eastAsiaTheme="majorEastAsia" w:cstheme="majorBidi"/>
          <w:b/>
          <w:sz w:val="28"/>
          <w:szCs w:val="32"/>
        </w:rPr>
        <w:t>Обратная связь с пользователями сайта</w:t>
      </w:r>
      <w:bookmarkEnd w:id="178"/>
      <w:bookmarkEnd w:id="179"/>
    </w:p>
    <w:p w:rsidR="001D0969" w:rsidRPr="001D0969" w:rsidRDefault="001D0969" w:rsidP="001D0969">
      <w:pPr>
        <w:jc w:val="both"/>
        <w:rPr>
          <w:rFonts w:eastAsia="Calibri"/>
          <w:sz w:val="28"/>
          <w:szCs w:val="28"/>
        </w:rPr>
      </w:pPr>
      <w:r w:rsidRPr="001D0969">
        <w:rPr>
          <w:rFonts w:eastAsia="Calibri"/>
          <w:sz w:val="28"/>
          <w:szCs w:val="28"/>
        </w:rPr>
        <w:t xml:space="preserve">Данная задача описана в технологическом процессе «Обратная связь с пользователями сайта». Входящей информацией является сообщение от пользователя на электронный адрес администрации сайта. Администратор должен изучить содержание этого письма и в течение 24 часов дать ответ на него согласно должностной инструкции персонала сайта. </w:t>
      </w:r>
    </w:p>
    <w:p w:rsidR="001D0969" w:rsidRPr="001D0969" w:rsidRDefault="00B61263" w:rsidP="001D0969">
      <w:pPr>
        <w:jc w:val="both"/>
        <w:rPr>
          <w:rFonts w:eastAsia="Calibri"/>
          <w:sz w:val="28"/>
          <w:szCs w:val="28"/>
        </w:rPr>
      </w:pPr>
      <w:r w:rsidRPr="00B61263">
        <w:rPr>
          <w:rFonts w:eastAsia="Calibri"/>
          <w:noProof/>
          <w:sz w:val="20"/>
          <w:szCs w:val="28"/>
        </w:rPr>
        <mc:AlternateContent>
          <mc:Choice Requires="wpg">
            <w:drawing>
              <wp:anchor distT="0" distB="0" distL="114300" distR="114300" simplePos="0" relativeHeight="251630592" behindDoc="0" locked="1" layoutInCell="0" allowOverlap="1" wp14:anchorId="4CB467EC" wp14:editId="40039516">
                <wp:simplePos x="0" y="0"/>
                <wp:positionH relativeFrom="page">
                  <wp:posOffset>720090</wp:posOffset>
                </wp:positionH>
                <wp:positionV relativeFrom="page">
                  <wp:posOffset>252095</wp:posOffset>
                </wp:positionV>
                <wp:extent cx="6588760" cy="10189210"/>
                <wp:effectExtent l="15240" t="13970" r="15875" b="17145"/>
                <wp:wrapNone/>
                <wp:docPr id="2221" name="Группа 2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22" name="Rectangle 139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3" name="Line 139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4" name="Line 139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5" name="Line 139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6" name="Line 139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 name="Line 139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8" name="Line 139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 name="Line 140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 name="Line 140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 name="Line 140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 name="Line 140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 name="Rectangle 140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234" name="Rectangle 140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235" name="Rectangle 140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36" name="Rectangle 140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37" name="Rectangle 140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238" name="Rectangle 140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239" name="Rectangle 141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61263" w:rsidRDefault="00FD58D3">
                              <w:pPr>
                                <w:pStyle w:val="ad"/>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40" name="Rectangle 141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61263"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467EC" id="Группа 2221" o:spid="_x0000_s1330" style="position:absolute;left:0;text-align:left;margin-left:56.7pt;margin-top:19.85pt;width:518.8pt;height:802.3pt;z-index:251630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" o:allowincell="f">
                <v:rect id="Rectangle 1393" o:spid="_x0000_s13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iHMIA&#10;AADdAAAADwAAAGRycy9kb3ducmV2LnhtbERPy2rDMBC8B/oPYgO9xXJyKI0T2TgFQ06ldf0Bi7W1&#10;TayVa8mP9OurQqFzG+bFnLPV9GKm0XWWFeyjGARxbXXHjYLqo9g9g3AeWWNvmRTcyUGWPmzOmGi7&#10;8DvNpW9EKGGXoILW+yGR0tUtGXSRHYiD9mlHgz7QsZF6xCWUm14e4vhJGuw4LLQ40EtL9a2cjIKb&#10;X+fXvCm/i2N1OdZvl3yZvnKlHrdrfgLhafX/5r/0VSs4BMDvm/AEZ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uIcwgAAAN0AAAAPAAAAAAAAAAAAAAAAAJgCAABkcnMvZG93&#10;bnJldi54bWxQSwUGAAAAAAQABAD1AAAAhwMAAAAA&#10;" filled="f" strokeweight="2pt"/>
                <v:line id="Line 1394" o:spid="_x0000_s133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DhL8UAAADdAAAADwAAAGRycy9kb3ducmV2LnhtbESPQWvCQBSE74L/YXlCb2bTlIqkrhIC&#10;Kb0VYy65PbPPJJh9G7JbTf99Vyh4HGbmG2Z3mM0gbjS53rKC1ygGQdxY3XOroDoV6y0I55E1DpZJ&#10;wS85OOyXix2m2t75SLfStyJA2KWooPN+TKV0TUcGXWRH4uBd7GTQBzm1Uk94D3AzyCSON9Jgz2Gh&#10;w5Hyjppr+WMUXOvqvfj8zvVpKDN9bgtfny9aqZfVnH2A8DT7Z/i//aUVJEnyBo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DhL8UAAADdAAAADwAAAAAAAAAA&#10;AAAAAAChAgAAZHJzL2Rvd25yZXYueG1sUEsFBgAAAAAEAAQA+QAAAJMDAAAAAA==&#10;" strokeweight="2pt"/>
                <v:line id="Line 1395" o:spid="_x0000_s133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5W8UAAADdAAAADwAAAGRycy9kb3ducmV2LnhtbESPQWvCQBSE74L/YXlCb2bT0IqkrhIC&#10;Kb0VYy65PbPPJJh9G7JbTf99Vyh4HGbmG2Z3mM0gbjS53rKC1ygGQdxY3XOroDoV6y0I55E1DpZJ&#10;wS85OOyXix2m2t75SLfStyJA2KWooPN+TKV0TUcGXWRH4uBd7GTQBzm1Uk94D3AzyCSON9Jgz2Gh&#10;w5Hyjppr+WMUXOvqvfj8zvVpKDN9bgtfny9aqZfVnH2A8DT7Z/i//aUVJEnyBo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l5W8UAAADdAAAADwAAAAAAAAAA&#10;AAAAAAChAgAAZHJzL2Rvd25yZXYueG1sUEsFBgAAAAAEAAQA+QAAAJMDAAAAAA==&#10;" strokeweight="2pt"/>
                <v:line id="Line 1396" o:spid="_x0000_s133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cwMAAAADdAAAADwAAAGRycy9kb3ducmV2LnhtbESPwQrCMBBE74L/EFbwpqkFRapRRKh4&#10;E6sXb2uztsVmU5qo9e+NIHgcZuYNs1x3phZPal1lWcFkHIEgzq2uuFBwPqWjOQjnkTXWlknBmxys&#10;V/3eEhNtX3ykZ+YLESDsElRQet8kUrq8JINubBvi4N1sa9AH2RZSt/gKcFPLOIpm0mDFYaHEhrYl&#10;5ffsYRTcL+dpujts9anONvpapP5yvWmlhoNuswDhqfP/8K+91wriOJ7C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513MDAAAAA3QAAAA8AAAAAAAAAAAAAAAAA&#10;oQIAAGRycy9kb3ducmV2LnhtbFBLBQYAAAAABAAEAPkAAACOAwAAAAA=&#10;" strokeweight="2pt"/>
                <v:line id="Line 1397" o:spid="_x0000_s133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Ct8AAAADdAAAADwAAAGRycy9kb3ducmV2LnhtbESPwQrCMBBE74L/EFbwpqkFRapRRKh4&#10;E6sXb2uztsVmU5qo9e+NIHgcZuYNs1x3phZPal1lWcFkHIEgzq2uuFBwPqWjOQjnkTXWlknBmxys&#10;V/3eEhNtX3ykZ+YLESDsElRQet8kUrq8JINubBvi4N1sa9AH2RZSt/gKcFPLOIpm0mDFYaHEhrYl&#10;5ffsYRTcL+dpujts9anONvpapP5yvWmlhoNuswDhqfP/8K+91wriOJ7B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nQrfAAAAA3QAAAA8AAAAAAAAAAAAAAAAA&#10;oQIAAGRycy9kb3ducmV2LnhtbFBLBQYAAAAABAAEAPkAAACOAwAAAAA=&#10;" strokeweight="2pt"/>
                <v:line id="Line 1398" o:spid="_x0000_s133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vnLMUAAADdAAAADwAAAGRycy9kb3ducmV2LnhtbESPQWvCQBSE74L/YXlCb2bTQKukrhIC&#10;Kb0VYy65PbPPJJh9G7JbTf99Vyh4HGbmG2Z3mM0gbjS53rKC1ygGQdxY3XOroDoV6y0I55E1DpZJ&#10;wS85OOyXix2m2t75SLfStyJA2KWooPN+TKV0TUcGXWRH4uBd7GTQBzm1Uk94D3AzyCSO36XBnsNC&#10;hyPlHTXX8scouNbVW/H5nevTUGb63Ba+Pl+0Ui+rOfsA4Wn2z/B/+0srSJJkA4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vnLMUAAADdAAAADwAAAAAAAAAA&#10;AAAAAAChAgAAZHJzL2Rvd25yZXYueG1sUEsFBgAAAAAEAAQA+QAAAJMDAAAAAA==&#10;" strokeweight="2pt"/>
                <v:line id="Line 1399" o:spid="_x0000_s133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RzXr4AAADdAAAADwAAAGRycy9kb3ducmV2LnhtbERPvQrCMBDeBd8hnOCmqQVFqlFEqLiJ&#10;1aXb2ZxtsbmUJmp9ezMIjh/f/3rbm0a8qHO1ZQWzaQSCuLC65lLB9ZJOliCcR9bYWCYFH3Kw3QwH&#10;a0y0ffOZXpkvRQhhl6CCyvs2kdIVFRl0U9sSB+5uO4M+wK6UusN3CDeNjKNoIQ3WHBoqbGlfUfHI&#10;nkbBI7/O08Npry9NttO3MvX57a6VGo/63QqEp97/xT/3USuI4zjMDW/CE5C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dHNevgAAAN0AAAAPAAAAAAAAAAAAAAAAAKEC&#10;AABkcnMvZG93bnJldi54bWxQSwUGAAAAAAQABAD5AAAAjAMAAAAA&#10;" strokeweight="2pt"/>
                <v:line id="Line 1400" o:spid="_x0000_s133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WxcUAAADdAAAADwAAAGRycy9kb3ducmV2LnhtbESPQWvCQBSE74L/YXlCb2bTQIumrhIC&#10;Kb0VYy65PbPPJJh9G7JbTf99Vyh4HGbmG2Z3mM0gbjS53rKC1ygGQdxY3XOroDoV6w0I55E1DpZJ&#10;wS85OOyXix2m2t75SLfStyJA2KWooPN+TKV0TUcGXWRH4uBd7GTQBzm1Uk94D3AzyCSO36XBnsNC&#10;hyPlHTXX8scouNbVW/H5nevTUGb63Ba+Pl+0Ui+rOfsA4Wn2z/B/+0srSJJkC4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jWxcUAAADdAAAADwAAAAAAAAAA&#10;AAAAAAChAgAAZHJzL2Rvd25yZXYueG1sUEsFBgAAAAAEAAQA+QAAAJMDAAAAAA==&#10;" strokeweight="2pt"/>
                <v:line id="Line 1401" o:spid="_x0000_s13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6Pb8MAAADdAAAADwAAAGRycy9kb3ducmV2LnhtbERP3WrCMBS+H+wdwhl4p6kVxHWmZUwF&#10;ZRdDtwc4NmdNZ3NSkqjVp18uBrv8+P6X1WA7cSEfWscKppMMBHHtdMuNgq/PzXgBIkRkjZ1jUnCj&#10;AFX5+LDEQrsr7+lyiI1IIRwKVGBi7AspQ23IYpi4njhx385bjAn6RmqP1xRuO5ln2VxabDk1GOzp&#10;zVB9Opytgp0/vp+m98bII+/8uvtYPQf7o9ToaXh9ARFpiP/iP/dWK8jzWdqf3qQn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j2/DAAAA3QAAAA8AAAAAAAAAAAAA&#10;AAAAoQIAAGRycy9kb3ducmV2LnhtbFBLBQYAAAAABAAEAPkAAACRAwAAAAA=&#10;" strokeweight="1pt"/>
                <v:line id="Line 1402" o:spid="_x0000_s13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dMHsIAAADdAAAADwAAAGRycy9kb3ducmV2LnhtbESPQavCMBCE7w/8D2EFb8/UiiLVKCJU&#10;vInVi7e1WdtisylN1PrvjSB4HGbmG2ax6kwtHtS6yrKC0TACQZxbXXGh4HRM/2cgnEfWWFsmBS9y&#10;sFr2/haYaPvkAz0yX4gAYZeggtL7JpHS5SUZdEPbEAfvaluDPsi2kLrFZ4CbWsZRNJUGKw4LJTa0&#10;KSm/ZXej4HY+TdLtfqOPdbbWlyL158tVKzXod+s5CE+d/4W/7Z1WEMfjE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dMHsIAAADdAAAADwAAAAAAAAAAAAAA&#10;AAChAgAAZHJzL2Rvd25yZXYueG1sUEsFBgAAAAAEAAQA+QAAAJADAAAAAA==&#10;" strokeweight="2pt"/>
                <v:line id="Line 1403" o:spid="_x0000_s134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0g8YAAADdAAAADwAAAGRycy9kb3ducmV2LnhtbESP3WoCMRSE7wu+QzhC72rWFYpujVL8&#10;gUovxJ8HOG5ON1s3J0sSdevTm0Khl8PMfMNM551txJV8qB0rGA4yEMSl0zVXCo6H9csYRIjIGhvH&#10;pOCHAsxnvacpFtrdeEfXfaxEgnAoUIGJsS2kDKUhi2HgWuLkfTlvMSbpK6k93hLcNjLPsldpsea0&#10;YLClhaHyvL9YBRt/+jwP75WRJ974VbNdToL9Vuq5372/gYjUxf/wX/tDK8jzUQ6/b9ITkL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AtIPGAAAA3QAAAA8AAAAAAAAA&#10;AAAAAAAAoQIAAGRycy9kb3ducmV2LnhtbFBLBQYAAAAABAAEAPkAAACUAwAAAAA=&#10;" strokeweight="1pt"/>
                <v:rect id="Rectangle 1404" o:spid="_x0000_s134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UhMQA&#10;AADdAAAADwAAAGRycy9kb3ducmV2LnhtbESPwWrDMBBE74X8g9hAbrVcuxjXiRJMIZBr3QZyXKyt&#10;7dRauZKSOH9fFQo9DjPzhtnsZjOKKzk/WFbwlKQgiFurB+4UfLzvH0sQPiBrHC2Tgjt52G0XDxus&#10;tL3xG12b0IkIYV+hgj6EqZLStz0Z9ImdiKP3aZ3BEKXrpHZ4i3AzyixNC2lw4LjQ40SvPbVfzcUo&#10;qOvzfPxuXnDvZZm6Qj/rrj4ptVrO9RpEoDn8h//aB60gy/Icft/EJ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lIT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405" o:spid="_x0000_s134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wM8MQA&#10;AADdAAAADwAAAGRycy9kb3ducmV2LnhtbESPwWrDMBBE74X8g9hAb7Uc1xjHiRJMIdBr3BZ6XKyN&#10;7cRauZKaOH9fFQo9DjPzhtnuZzOKKzk/WFawSlIQxK3VA3cK3t8OTyUIH5A1jpZJwZ087HeLhy1W&#10;2t74SNcmdCJC2FeooA9hqqT0bU8GfWIn4uidrDMYonSd1A5vEW5GmaVpIQ0OHBd6nOilp/bSfBsF&#10;dX2eP76aNR68LFNX6Fx39adSj8u53oAINIf/8F/7VSvIsuc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DP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1406" o:spid="_x0000_s134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pa8MA&#10;AADdAAAADwAAAGRycy9kb3ducmV2LnhtbESPQWvCQBSE7wX/w/IEb3VjtKLRVUJB8NpUweMj+0yi&#10;2bdxd6vx33eFQo/DzHzDrLe9acWdnG8sK5iMExDEpdUNVwoO37v3BQgfkDW2lknBkzxsN4O3NWba&#10;PviL7kWoRISwz1BBHUKXSenLmgz6se2Io3e2zmCI0lVSO3xEuGllmiRzabDhuFBjR581ldfixyjI&#10;80t/vBVL3Hm5SNxcz3SVn5QaDft8BSJQH/7Df+29VpCm0w94vY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Cpa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407" o:spid="_x0000_s134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I3HMMA&#10;AADdAAAADwAAAGRycy9kb3ducmV2LnhtbESPQWvCQBSE74L/YXlCb7oxSkhTVwmC4LWpQo+P7GuS&#10;Nvs27q6a/vuuUPA4zMw3zGY3ml7cyPnOsoLlIgFBXFvdcaPg9HGY5yB8QNbYWyYFv+Rht51ONlho&#10;e+d3ulWhERHCvkAFbQhDIaWvWzLoF3Ygjt6XdQZDlK6R2uE9wk0v0yTJpMGO40KLA+1bqn+qq1FQ&#10;lt/j+VK94sHLPHGZXuum/FTqZTaWbyACjeEZ/m8ftYI0XWXwe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I3H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408" o:spid="_x0000_s134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6Sh8MA&#10;AADdAAAADwAAAGRycy9kb3ducmV2LnhtbESPQWvCQBSE74X+h+UVeqsbo9g0ukoQhF5NFXp8ZF+T&#10;aPZt3F01/ntXEHocZuYbZrEaTCcu5HxrWcF4lIAgrqxuuVaw+9l8ZCB8QNbYWSYFN/KwWr6+LDDX&#10;9spbupShFhHCPkcFTQh9LqWvGjLoR7Ynjt6fdQZDlK6W2uE1wk0n0ySZSYMtx4UGe1o3VB3Ls1FQ&#10;FIdhfyq/cONllriZnuq6+FXq/W0o5iACDeE//Gx/awVpOvmEx5v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6Sh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1409" o:spid="_x0000_s134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G9cEA&#10;AADdAAAADwAAAGRycy9kb3ducmV2LnhtbERPz2vCMBS+D/wfwhO8ral1FNc1ShGEXe0meHw0b21n&#10;81KTzNb/fjkMdvz4fpf72QziTs73lhWskxQEcWN1z62Cz4/j8xaED8gaB8uk4EEe9rvFU4mFthOf&#10;6F6HVsQQ9gUq6EIYCyl905FBn9iROHJf1hkMEbpWaodTDDeDzNI0lwZ7jg0djnToqLnWP0ZBVX3P&#10;51v9ikcvt6nL9Ytuq4tSq+VcvYEINId/8Z/7XSvIsk2cG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BvX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1410" o:spid="_x0000_s1348"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jbsQA&#10;AADdAAAADwAAAGRycy9kb3ducmV2LnhtbESPwWrDMBBE74H+g9hCb4lcN5jEiRJMwNBr3RR6XKyN&#10;7dZauZJiu39fBQo5DjPzhtkfZ9OLkZzvLCt4XiUgiGurO24UnN/L5QaED8gae8uk4Jc8HA8Piz3m&#10;2k78RmMVGhEh7HNU0IYw5FL6uiWDfmUH4uhdrDMYonSN1A6nCDe9TJMkkwY7jgstDnRqqf6urkZB&#10;UXzNHz/VFksvN4nL9Fo3xadST49zsQMRaA738H/7VStI05ct3N7EJyA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to27EAAAA3QAAAA8AAAAAAAAAAAAAAAAAmAIAAGRycy9k&#10;b3ducmV2LnhtbFBLBQYAAAAABAAEAPUAAACJAwAAAAA=&#10;" filled="f" stroked="f" strokeweight=".25pt">
                  <v:textbox inset="1pt,1pt,1pt,1pt">
                    <w:txbxContent>
                      <w:p w:rsidR="00FD58D3" w:rsidRPr="00B61263" w:rsidRDefault="00FD58D3">
                        <w:pPr>
                          <w:pStyle w:val="ad"/>
                          <w:jc w:val="center"/>
                          <w:rPr>
                            <w:sz w:val="24"/>
                            <w:lang w:val="ru-RU"/>
                          </w:rPr>
                        </w:pPr>
                        <w:r>
                          <w:rPr>
                            <w:sz w:val="24"/>
                            <w:lang w:val="ru-RU"/>
                          </w:rPr>
                          <w:t>8</w:t>
                        </w:r>
                      </w:p>
                    </w:txbxContent>
                  </v:textbox>
                </v:rect>
                <v:rect id="Rectangle 1411" o:spid="_x0000_s134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F5jsAA&#10;AADdAAAADwAAAGRycy9kb3ducmV2LnhtbERPz2vCMBS+C/4P4Q1203SliFajlEFh13UbeHw0z7ba&#10;vNQka7v/3hyEHT++34fTbHoxkvOdZQVv6wQEcW11x42C769ytQXhA7LG3jIp+CMPp+NyccBc24k/&#10;aaxCI2II+xwVtCEMuZS+bsmgX9uBOHIX6wyGCF0jtcMphptepkmykQY7jg0tDvTeUn2rfo2CorjO&#10;P/dqh6WX28RtdKab4qzU68tc7EEEmsO/+On+0ArSNIv745v4BO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F5jsAAAADdAAAADwAAAAAAAAAAAAAAAACYAgAAZHJzL2Rvd25y&#10;ZXYueG1sUEsFBgAAAAAEAAQA9QAAAIUDAAAAAA==&#10;" filled="f" stroked="f" strokeweight=".25pt">
                  <v:textbox inset="1pt,1pt,1pt,1pt">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61263" w:rsidRDefault="00FD58D3">
                        <w:pPr>
                          <w:pStyle w:val="ad"/>
                          <w:jc w:val="center"/>
                          <w:rPr>
                            <w:lang w:val="ru-RU"/>
                          </w:rPr>
                        </w:pPr>
                      </w:p>
                    </w:txbxContent>
                  </v:textbox>
                </v:rect>
                <w10:wrap anchorx="page" anchory="page"/>
                <w10:anchorlock/>
              </v:group>
            </w:pict>
          </mc:Fallback>
        </mc:AlternateContent>
      </w:r>
      <w:r w:rsidRPr="00B61263">
        <w:rPr>
          <w:rFonts w:eastAsia="Calibri"/>
          <w:noProof/>
          <w:sz w:val="28"/>
          <w:szCs w:val="28"/>
        </w:rPr>
        <mc:AlternateContent>
          <mc:Choice Requires="wpg">
            <w:drawing>
              <wp:anchor distT="0" distB="0" distL="114300" distR="114300" simplePos="0" relativeHeight="251631616" behindDoc="0" locked="1" layoutInCell="0" allowOverlap="1" wp14:anchorId="647B4A5A" wp14:editId="68E044F8">
                <wp:simplePos x="0" y="0"/>
                <wp:positionH relativeFrom="page">
                  <wp:posOffset>252095</wp:posOffset>
                </wp:positionH>
                <wp:positionV relativeFrom="page">
                  <wp:posOffset>252095</wp:posOffset>
                </wp:positionV>
                <wp:extent cx="467995" cy="10188575"/>
                <wp:effectExtent l="13970" t="13970" r="13335" b="17780"/>
                <wp:wrapNone/>
                <wp:docPr id="2241" name="Группа 2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242" name="Rectangle 141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3" name="Line 141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4" name="Line 141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5" name="Text Box 141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246" name="Text Box 141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247" name="Rectangle 141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8" name="Line 141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9" name="Line 142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0" name="Line 142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1" name="Line 142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2" name="Line 142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3" name="Text Box 142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254" name="Text Box 142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255" name="Text Box 14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256" name="Text Box 142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257" name="Text Box 142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258" name="Text Box 142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259" name="Text Box 143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260" name="Text Box 143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261" name="Text Box 143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262" name="Text Box 143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B4A5A" id="Группа 2241" o:spid="_x0000_s1350" style="position:absolute;left:0;text-align:left;margin-left:19.85pt;margin-top:19.85pt;width:36.85pt;height:802.25pt;z-index:25163161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" o:allowincell="f">
                <v:rect id="Rectangle 1413" o:spid="_x0000_s1351"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HvMQA&#10;AADdAAAADwAAAGRycy9kb3ducmV2LnhtbESP0YrCMBRE3xf2H8Jd8G1Nt4is1ShVEHwSrX7Apbnb&#10;Fpub2sS2+vVGEPZxmJkzzGI1mFp01LrKsoKfcQSCOLe64kLB+bT9/gXhPLLG2jIpuJOD1fLzY4GJ&#10;tj0fqct8IQKEXYIKSu+bREqXl2TQjW1DHLw/2xr0QbaF1C32AW5qGUfRVBqsOCyU2NCmpPyS3YyC&#10;ix+6fVpkj+3svJ7lh3Xa366pUqOvIZ2D8DT4//C7vdMK4ngSw+tNe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xB7zEAAAA3QAAAA8AAAAAAAAAAAAAAAAAmAIAAGRycy9k&#10;b3ducmV2LnhtbFBLBQYAAAAABAAEAPUAAACJAwAAAAA=&#10;" filled="f" strokeweight="2pt"/>
                <v:line id="Line 1414" o:spid="_x0000_s1352"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8Ej8UAAADdAAAADwAAAGRycy9kb3ducmV2LnhtbESPQWvCQBSE7wX/w/KE3pqNaSsSs4oI&#10;EW+l0Utuz+wzCcm+DdlV47/vFgo9DjPzDZNtJ9OLO42utaxgEcUgiCurW64VnE/52wqE88gae8uk&#10;4EkOtpvZS4aptg/+pnvhaxEg7FJU0Hg/pFK6qiGDLrIDcfCudjTogxxrqUd8BLjpZRLHS2mw5bDQ&#10;4ED7hqquuBkFXXn+zA9fe33qi52+1LkvL1et1Ot82q1BeJr8f/ivfdQKkuTjHX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8Ej8UAAADdAAAADwAAAAAAAAAA&#10;AAAAAAChAgAAZHJzL2Rvd25yZXYueG1sUEsFBgAAAAAEAAQA+QAAAJMDAAAAAA==&#10;" strokeweight="2pt"/>
                <v:line id="Line 1415" o:spid="_x0000_s1353"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c+8QAAADdAAAADwAAAGRycy9kb3ducmV2LnhtbESPQYvCMBSE78L+h/CEvWlqUVm6jSJC&#10;xdti7cXbs3m2pc1LabLa/fcbQfA4zMw3TLodTSfuNLjGsoLFPAJBXFrdcKWgOGezLxDOI2vsLJOC&#10;P3Kw3XxMUky0ffCJ7rmvRICwS1BB7X2fSOnKmgy6ue2Jg3ezg0Ef5FBJPeAjwE0n4yhaS4MNh4Ua&#10;e9rXVLb5r1HQXopVdvjZ63OX7/S1yvzletNKfU7H3TcIT6N/h1/to1YQx8sl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5pz7xAAAAN0AAAAPAAAAAAAAAAAA&#10;AAAAAKECAABkcnMvZG93bnJldi54bWxQSwUGAAAAAAQABAD5AAAAkgMAAAAA&#10;" strokeweight="2pt"/>
                <v:shape id="Text Box 1416" o:spid="_x0000_s1354"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oEMYA&#10;AADdAAAADwAAAGRycy9kb3ducmV2LnhtbESPQWvCQBSE70L/w/IK3nTTYKVNXUWKglCQxvTg8Zl9&#10;JovZt2l21fjvXaHQ4zAz3zCzRW8bcaHOG8cKXsYJCOLSacOVgp9iPXoD4QOyxsYxKbiRh8X8aTDD&#10;TLsr53TZhUpECPsMFdQhtJmUvqzJoh+7ljh6R9dZDFF2ldQdXiPcNjJNkqm0aDgu1NjSZ03laXe2&#10;CpZ7zlfmd3v4zo+5KYr3hL+mJ6WGz/3yA0SgPvyH/9obrSBNJ6/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toE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417" o:spid="_x0000_s1355"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2Z8YA&#10;AADdAAAADwAAAGRycy9kb3ducmV2LnhtbESPQWvCQBSE7wX/w/IEb3XTIKGmriKiIBRKYzz0+Jp9&#10;JovZtzG7avrvu4WCx2FmvmEWq8G24ka9N44VvEwTEMSV04ZrBcdy9/wKwgdkja1jUvBDHlbL0dMC&#10;c+3uXNDtEGoRIexzVNCE0OVS+qohi37qOuLonVxvMUTZ11L3eI9w28o0STJp0XBcaLCjTUPV+XC1&#10;CtZfXGzN5eP7szgVpiznCb9nZ6Um42H9BiLQEB7h//ZeK0jT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2Z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418" o:spid="_x0000_s1356"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kJMUA&#10;AADdAAAADwAAAGRycy9kb3ducmV2LnhtbESP0WrCQBRE3wv+w3IF3+rGIK1GV4mC4FNpox9wyV6T&#10;YPZuzK5J7Nd3C4KPw8ycYdbbwdSio9ZVlhXMphEI4tzqigsF59PhfQHCeWSNtWVS8CAH283obY2J&#10;tj3/UJf5QgQIuwQVlN43iZQuL8mgm9qGOHgX2xr0QbaF1C32AW5qGUfRhzRYcVgosaF9Sfk1uxsF&#10;Vz90X2mR/R6W590y/96l/f2WKjUZD+kKhKfBv8LP9lEriOP5J/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qQkxQAAAN0AAAAPAAAAAAAAAAAAAAAAAJgCAABkcnMv&#10;ZG93bnJldi54bWxQSwUGAAAAAAQABAD1AAAAigMAAAAA&#10;" filled="f" strokeweight="2pt"/>
                <v:line id="Line 1419" o:spid="_x0000_s1357"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W/r4AAADdAAAADwAAAGRycy9kb3ducmV2LnhtbERPvQrCMBDeBd8hnOCmqUVFqlFEqLiJ&#10;1cXtbM622FxKE7W+vRkEx4/vf7XpTC1e1LrKsoLJOAJBnFtdcaHgck5HCxDOI2usLZOCDznYrPu9&#10;FSbavvlEr8wXIoSwS1BB6X2TSOnykgy6sW2IA3e3rUEfYFtI3eI7hJtaxlE0lwYrDg0lNrQrKX9k&#10;T6Pgcb3M0v1xp891ttW3IvXX210rNRx02yUIT53/i3/ug1YQx9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9q5b+vgAAAN0AAAAPAAAAAAAAAAAAAAAAAKEC&#10;AABkcnMvZG93bnJldi54bWxQSwUGAAAAAAQABAD5AAAAjAMAAAAA&#10;" strokeweight="2pt"/>
                <v:line id="Line 1420" o:spid="_x0000_s1358"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czZcUAAADdAAAADwAAAGRycy9kb3ducmV2LnhtbESPQWvCQBSE7wX/w/KE3pqNoS0as4oI&#10;EW+l0Utuz+wzCcm+DdlV47/vFgo9DjPzDZNtJ9OLO42utaxgEcUgiCurW64VnE/52xKE88gae8uk&#10;4EkOtpvZS4aptg/+pnvhaxEg7FJU0Hg/pFK6qiGDLrIDcfCudjTogxxrqUd8BLjpZRLHn9Jgy2Gh&#10;wYH2DVVdcTMKuvL8kR++9vrUFzt9qXNfXq5aqdf5tFuD8DT5//Bf+6gVJMn7Cn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czZcUAAADdAAAADwAAAAAAAAAA&#10;AAAAAAChAgAAZHJzL2Rvd25yZXYueG1sUEsFBgAAAAAEAAQA+QAAAJMDAAAAAA==&#10;" strokeweight="2pt"/>
                <v:line id="Line 1421" o:spid="_x0000_s1359"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MJb4AAADdAAAADwAAAGRycy9kb3ducmV2LnhtbERPvQrCMBDeBd8hnOCmqQVFqlFEqLiJ&#10;1aXb2ZxtsbmUJmp9ezMIjh/f/3rbm0a8qHO1ZQWzaQSCuLC65lLB9ZJOliCcR9bYWCYFH3Kw3QwH&#10;a0y0ffOZXpkvRQhhl6CCyvs2kdIVFRl0U9sSB+5uO4M+wK6UusN3CDeNjKNoIQ3WHBoqbGlfUfHI&#10;nkbBI7/O08Npry9NttO3MvX57a6VGo/63QqEp97/xT/3USuI43nYH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BAwlvgAAAN0AAAAPAAAAAAAAAAAAAAAAAKEC&#10;AABkcnMvZG93bnJldi54bWxQSwUGAAAAAAQABAD5AAAAjAMAAAAA&#10;" strokeweight="2pt"/>
                <v:line id="Line 1422" o:spid="_x0000_s1360"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ipvsAAAADdAAAADwAAAGRycy9kb3ducmV2LnhtbESPwQrCMBBE74L/EFbwpqkFRapRRKh4&#10;E6sXb2uztsVmU5qo9e+NIHgcZuYNs1x3phZPal1lWcFkHIEgzq2uuFBwPqWjOQjnkTXWlknBmxys&#10;V/3eEhNtX3ykZ+YLESDsElRQet8kUrq8JINubBvi4N1sa9AH2RZSt/gKcFPLOIpm0mDFYaHEhrYl&#10;5ffsYRTcL+dpujts9anONvpapP5yvWmlhoNuswDhqfP/8K+91wrieDqB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Iqb7AAAAA3QAAAA8AAAAAAAAAAAAAAAAA&#10;oQIAAGRycy9kb3ducmV2LnhtbFBLBQYAAAAABAAEAPkAAACOAwAAAAA=&#10;" strokeweight="2pt"/>
                <v:line id="Line 1423" o:spid="_x0000_s1361"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o3ycAAAADdAAAADwAAAGRycy9kb3ducmV2LnhtbESPwQrCMBBE74L/EFbwpqkFRapRRKh4&#10;E6sXb2uztsVmU5qo9e+NIHgcZuYNs1x3phZPal1lWcFkHIEgzq2uuFBwPqWjOQjnkTXWlknBmxys&#10;V/3eEhNtX3ykZ+YLESDsElRQet8kUrq8JINubBvi4N1sa9AH2RZSt/gKcFPLOIpm0mDFYaHEhrYl&#10;5ffsYRTcL+dpujts9anONvpapP5yvWmlhoNuswDhqfP/8K+91wrieBr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aN8nAAAAA3QAAAA8AAAAAAAAAAAAAAAAA&#10;oQIAAGRycy9kb3ducmV2LnhtbFBLBQYAAAAABAAEAPkAAACOAwAAAAA=&#10;" strokeweight="2pt"/>
                <v:shape id="Text Box 1424" o:spid="_x0000_s1362"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DIsYA&#10;AADdAAAADwAAAGRycy9kb3ducmV2LnhtbESPQWvCQBSE70L/w/IK3nTTSKVNXUWKglCQxvTg8Zl9&#10;JovZt2l21fjvXaHQ4zAz3zCzRW8bcaHOG8cKXsYJCOLSacOVgp9iPXoD4QOyxsYxKbiRh8X8aTDD&#10;TLsr53TZhUpECPsMFdQhtJmUvqzJoh+7ljh6R9dZDFF2ldQdXiPcNjJNkqm0aDgu1NjSZ03laXe2&#10;CpZ7zlfmd3v4zo+5KYr3hL+mJ6WGz/3yA0SgPvyH/9obrSBNXy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fDI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425" o:spid="_x0000_s1363"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5bVsYA&#10;AADdAAAADwAAAGRycy9kb3ducmV2LnhtbESPQWvCQBSE70L/w/IK3nTTYKVNXUWKglCQxvTg8Zl9&#10;JovZt2l21fjvXaHQ4zAz3zCzRW8bcaHOG8cKXsYJCOLSacOVgp9iPXoD4QOyxsYxKbiRh8X8aTDD&#10;TLsr53TZhUpECPsMFdQhtJmUvqzJoh+7ljh6R9dZDFF2ldQdXiPcNjJNkqm0aDgu1NjSZ03laXe2&#10;CpZ7zlfmd3v4zo+5KYr3hL+mJ6WGz/3yA0SgPvyH/9obrSBNXy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5bV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426" o:spid="_x0000_s1364"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zcUA&#10;AADdAAAADwAAAGRycy9kb3ducmV2LnhtbESPQWvCQBSE7wX/w/IEb3VjQ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v7N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427" o:spid="_x0000_s1365"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gusYA&#10;AADdAAAADwAAAGRycy9kb3ducmV2LnhtbESPQWvCQBSE7wX/w/IEb3XTgKGmriKiIBRKYzz0+Jp9&#10;JovZtzG7avrvu4WCx2FmvmEWq8G24ka9N44VvEwTEMSV04ZrBcdy9/wKwgdkja1jUvBDHlbL0dMC&#10;c+3uXNDtEGoRIexzVNCE0OVS+qohi37qOuLonVxvMUTZ11L3eI9w28o0STJp0XBcaLCjTUPV+XC1&#10;CtZfXGzN5eP7szgVpiznCb9nZ6Um42H9BiLQEB7h//ZeK0jT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Bgu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428" o:spid="_x0000_s1366"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zFIcYA&#10;AADdAAAADwAAAGRycy9kb3ducmV2LnhtbESPQWvCQBSE74X+h+UVvNVNA2qbuooUBUGQxvTg8Zl9&#10;JovZt2l21fjv3YLQ4zAz3zDTeW8bcaHOG8cK3oYJCOLSacOVgp9i9foOwgdkjY1jUnAjD/PZ89MU&#10;M+2unNNlFyoRIewzVFCH0GZS+rImi37oWuLoHV1nMUTZVVJ3eI1w28g0ScbSouG4UGNLXzWVp93Z&#10;KljsOV+a3+3hOz/mpig+Et6MT0oNXvrFJ4hAffgPP9prrSBNRxP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zFI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429" o:spid="_x0000_s1367"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RU8MA&#10;AADdAAAADwAAAGRycy9kb3ducmV2LnhtbERPz2vCMBS+D/Y/hDfYbaYrTFxnKiIbCINh2x08PpvX&#10;Nti81CZq998vB8Hjx/d7uZpsLy40euNYwessAUFcO224VfBbfb0sQPiArLF3TAr+yMMqf3xYYqbd&#10;lQu6lKEVMYR9hgq6EIZMSl93ZNHP3EAcucaNFkOEYyv1iNcYbnuZJslcWjQcGzocaNNRfSzPVsF6&#10;z8WnOf0cdkVTmKp6T/h7flTq+Wlaf4AINIW7+ObeagVp+hbnxj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NRU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30" o:spid="_x0000_s1368"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yMUA&#10;AADdAAAADwAAAGRycy9kb3ducmV2LnhtbESPQWvCQBSE70L/w/IKvenGQKVGVxFpQRCKMR56fM0+&#10;k8Xs25hdNf77rlDwOMzMN8x82dtGXKnzxrGC8SgBQVw6bbhScCi+hh8gfEDW2DgmBXfysFy8DOaY&#10;aXfjnK77UIkIYZ+hgjqENpPSlzVZ9CPXEkfv6DqLIcqukrrDW4TbRqZJMpEWDceFGlta11Se9her&#10;YPXD+ac5f//u8mNuimKa8HZyUurttV/NQATqwzP8395oBWn6P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TI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431" o:spid="_x0000_s1369"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X6MIA&#10;AADdAAAADwAAAGRycy9kb3ducmV2LnhtbERPz2vCMBS+D/wfwhO8zdQeilajiDgYCGO1Hjw+m2cb&#10;bF66JtPuv18OgseP7/dqM9hW3Kn3xrGC2TQBQVw5bbhWcCo/3ucgfEDW2DomBX/kYbMeva0w1+7B&#10;Bd2PoRYxhH2OCpoQulxKXzVk0U9dRxy5q+sthgj7WuoeHzHctjJNkkxaNBwbGuxo11B1O/5aBdsz&#10;F3vz83X5Lq6FKctFwofsptRkPGyXIAIN4SV+uj+1gjTN4v74Jj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6Zfo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32" o:spid="_x0000_s1370"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yc8UA&#10;AADdAAAADwAAAGRycy9kb3ducmV2LnhtbESPQWvCQBSE74X+h+UVvNWNOQQbXUWKgiCIMR48vmaf&#10;yWL2bcyumv77bqHQ4zAz3zDz5WBb8aDeG8cKJuMEBHHltOFawancvE9B+ICssXVMCr7Jw3Lx+jLH&#10;XLsnF/Q4hlpECPscFTQhdLmUvmrIoh+7jjh6F9dbDFH2tdQ9PiPctjJNkkxaNBwXGuzos6Hqerxb&#10;BaszF2tz238dikthyvIj4V12VWr0NqxmIAIN4T/8195qBWmaTeD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TJz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33" o:spid="_x0000_s1371"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sBMUA&#10;AADdAAAADwAAAGRycy9kb3ducmV2LnhtbESPQWvCQBSE7wX/w/IEb3VjDqGNriKiIAjSmB56fGaf&#10;yWL2bcyumv77bqHQ4zAz3zCL1WBb8aDeG8cKZtMEBHHltOFawWe5e30D4QOyxtYxKfgmD6vl6GWB&#10;uXZPLuhxCrWIEPY5KmhC6HIpfdWQRT91HXH0Lq63GKLsa6l7fEa4bWWaJJm0aDguNNjRpqHqerpb&#10;BesvLrbmdjx/FJfClOV7wofsqtRkPKznIAIN4T/8195rBWmapf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6wE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1D0969" w:rsidRPr="001D0969" w:rsidRDefault="001D0969" w:rsidP="001D0969">
      <w:pPr>
        <w:keepNext/>
        <w:keepLines/>
        <w:spacing w:before="240" w:line="360" w:lineRule="auto"/>
        <w:jc w:val="both"/>
        <w:outlineLvl w:val="0"/>
        <w:rPr>
          <w:rFonts w:eastAsiaTheme="majorEastAsia" w:cstheme="majorBidi"/>
          <w:b/>
          <w:sz w:val="28"/>
          <w:szCs w:val="32"/>
        </w:rPr>
      </w:pPr>
      <w:bookmarkStart w:id="180" w:name="_Toc481488218"/>
      <w:bookmarkStart w:id="181" w:name="_Toc513507943"/>
      <w:r w:rsidRPr="001D0969">
        <w:rPr>
          <w:rFonts w:eastAsiaTheme="majorEastAsia" w:cstheme="majorBidi"/>
          <w:b/>
          <w:sz w:val="28"/>
          <w:szCs w:val="32"/>
        </w:rPr>
        <w:lastRenderedPageBreak/>
        <w:t>Источники разработки</w:t>
      </w:r>
      <w:bookmarkEnd w:id="180"/>
      <w:bookmarkEnd w:id="181"/>
    </w:p>
    <w:p w:rsidR="001D0969" w:rsidRPr="001D0969" w:rsidRDefault="001D0969" w:rsidP="00D26607">
      <w:pPr>
        <w:numPr>
          <w:ilvl w:val="0"/>
          <w:numId w:val="51"/>
        </w:numPr>
        <w:spacing w:line="360" w:lineRule="auto"/>
        <w:contextualSpacing/>
        <w:jc w:val="both"/>
        <w:rPr>
          <w:rFonts w:eastAsia="Calibri"/>
          <w:sz w:val="28"/>
          <w:szCs w:val="20"/>
        </w:rPr>
      </w:pPr>
      <w:r w:rsidRPr="001D0969">
        <w:rPr>
          <w:rFonts w:eastAsia="Calibri"/>
          <w:color w:val="000000"/>
          <w:sz w:val="27"/>
          <w:szCs w:val="27"/>
          <w:lang w:val="en-US"/>
        </w:rPr>
        <w:t>Web</w:t>
      </w:r>
      <w:r w:rsidRPr="001D0969">
        <w:rPr>
          <w:rFonts w:eastAsia="Calibri"/>
          <w:color w:val="000000"/>
          <w:sz w:val="27"/>
          <w:szCs w:val="27"/>
        </w:rPr>
        <w:t>-сайт МКП «Калининград-</w:t>
      </w:r>
      <w:proofErr w:type="spellStart"/>
      <w:r w:rsidRPr="001D0969">
        <w:rPr>
          <w:rFonts w:eastAsia="Calibri"/>
          <w:color w:val="000000"/>
          <w:sz w:val="27"/>
          <w:szCs w:val="27"/>
        </w:rPr>
        <w:t>ГорТранс</w:t>
      </w:r>
      <w:proofErr w:type="spellEnd"/>
      <w:r w:rsidRPr="001D0969">
        <w:rPr>
          <w:rFonts w:eastAsia="Calibri"/>
          <w:color w:val="000000"/>
          <w:sz w:val="27"/>
          <w:szCs w:val="27"/>
        </w:rPr>
        <w:t xml:space="preserve">». Чертеж формы документа (видеокадра). – Калининград, 2017. </w:t>
      </w:r>
    </w:p>
    <w:p w:rsidR="001D0969" w:rsidRPr="001D0969" w:rsidRDefault="00B61263" w:rsidP="00B61263">
      <w:pPr>
        <w:rPr>
          <w:rFonts w:eastAsia="Calibri"/>
          <w:sz w:val="28"/>
          <w:szCs w:val="20"/>
        </w:rPr>
        <w:sectPr w:rsidR="001D0969" w:rsidRPr="001D0969" w:rsidSect="00C117F8">
          <w:pgSz w:w="11906" w:h="16838"/>
          <w:pgMar w:top="1134" w:right="850" w:bottom="1134" w:left="1701" w:header="709" w:footer="709" w:gutter="0"/>
          <w:cols w:space="708"/>
          <w:docGrid w:linePitch="381"/>
        </w:sectPr>
      </w:pPr>
      <w:r w:rsidRPr="00B61263">
        <w:rPr>
          <w:rFonts w:eastAsia="Calibri"/>
          <w:noProof/>
          <w:sz w:val="28"/>
          <w:szCs w:val="20"/>
        </w:rPr>
        <mc:AlternateContent>
          <mc:Choice Requires="wpg">
            <w:drawing>
              <wp:anchor distT="0" distB="0" distL="114300" distR="114300" simplePos="0" relativeHeight="251632640" behindDoc="0" locked="1" layoutInCell="0" allowOverlap="1" wp14:anchorId="7EC2DBF8" wp14:editId="147DBF4B">
                <wp:simplePos x="0" y="0"/>
                <wp:positionH relativeFrom="page">
                  <wp:posOffset>252095</wp:posOffset>
                </wp:positionH>
                <wp:positionV relativeFrom="page">
                  <wp:posOffset>252095</wp:posOffset>
                </wp:positionV>
                <wp:extent cx="467995" cy="10188575"/>
                <wp:effectExtent l="13970" t="13970" r="13335" b="17780"/>
                <wp:wrapNone/>
                <wp:docPr id="2305" name="Группа 2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306" name="Rectangle 147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7" name="Line 147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8" name="Line 147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9" name="Text Box 148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310" name="Text Box 148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311" name="Rectangle 148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2" name="Line 148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3" name="Line 148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4" name="Line 148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148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6" name="Line 148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7" name="Text Box 148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318" name="Text Box 148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319" name="Text Box 149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320" name="Text Box 149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321" name="Text Box 149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322" name="Text Box 149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323" name="Text Box 149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324" name="Text Box 149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325" name="Text Box 149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326" name="Text Box 149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2DBF8" id="Группа 2305" o:spid="_x0000_s1372" style="position:absolute;margin-left:19.85pt;margin-top:19.85pt;width:36.85pt;height:802.25pt;z-index:25163264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" o:allowincell="f">
                <v:rect id="Rectangle 1477" o:spid="_x0000_s1373"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34sYA&#10;AADdAAAADwAAAGRycy9kb3ducmV2LnhtbESPzWrDMBCE74W8g9hCbrXcBELjRglOwdBTSB0/wGJt&#10;bRNr5VjyT/v0UaDQ4zAz3zC7w2xaMVLvGssKXqMYBHFpdcOVguKSvbyBcB5ZY2uZFPyQg8N+8bTD&#10;RNuJv2jMfSUChF2CCmrvu0RKV9Zk0EW2Iw7et+0N+iD7SuoepwA3rVzF8UYabDgs1NjRR03lNR+M&#10;gqufx1Na5b/Ztjhuy/MxnYZbqtTyeU7fQXia/X/4r/2pFazW8QYeb8ITkP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G34sYAAADdAAAADwAAAAAAAAAAAAAAAACYAgAAZHJz&#10;L2Rvd25yZXYueG1sUEsFBgAAAAAEAAQA9QAAAIsDAAAAAA==&#10;" filled="f" strokeweight="2pt"/>
                <v:line id="Line 1478" o:spid="_x0000_s1374"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00cMAAADdAAAADwAAAGRycy9kb3ducmV2LnhtbESPT4vCMBTE7wt+h/AEb2uq4iq1UUSo&#10;eFusXrw9m9c/2LyUJmr99htB2OMwM79hkk1vGvGgztWWFUzGEQji3OqaSwXnU/q9BOE8ssbGMil4&#10;kYPNevCVYKztk4/0yHwpAoRdjAoq79tYSpdXZNCNbUscvMJ2Bn2QXSl1h88AN42cRtGPNFhzWKiw&#10;pV1F+S27GwW3y3me7n93+tRkW30tU3+5Flqp0bDfrkB46v1/+NM+aAXTWbSA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tNHDAAAA3QAAAA8AAAAAAAAAAAAA&#10;AAAAoQIAAGRycy9kb3ducmV2LnhtbFBLBQYAAAAABAAEAPkAAACRAwAAAAA=&#10;" strokeweight="2pt"/>
                <v:line id="Line 1479" o:spid="_x0000_s1375"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Ago74AAADdAAAADwAAAGRycy9kb3ducmV2LnhtbERPvQrCMBDeBd8hnOCmqYoi1SgiVNzE&#10;2sXtbM622FxKE7W+vRkEx4/vf73tTC1e1LrKsoLJOAJBnFtdcaEguySjJQjnkTXWlknBhxxsN/3e&#10;GmNt33ymV+oLEULYxaig9L6JpXR5SQbd2DbEgbvb1qAPsC2kbvEdwk0tp1G0kAYrDg0lNrQvKX+k&#10;T6Pgcc3myeG015c63elbkfjr7a6VGg663QqEp87/xT/3USuYzqI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ICCjvgAAAN0AAAAPAAAAAAAAAAAAAAAAAKEC&#10;AABkcnMvZG93bnJldi54bWxQSwUGAAAAAAQABAD5AAAAjAMAAAAA&#10;" strokeweight="2pt"/>
                <v:shape id="Text Box 1480" o:spid="_x0000_s1376"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3USMUA&#10;AADdAAAADwAAAGRycy9kb3ducmV2LnhtbESPQWsCMRSE70L/Q3iF3jSpBdGtUaQoCEJx3R56fN08&#10;d4Obl+0m6vrvG0HocZiZb5j5sneNuFAXrGcNryMFgrj0xnKl4avYDKcgQkQ22HgmDTcKsFw8DeaY&#10;GX/lnC6HWIkE4ZChhjrGNpMylDU5DCPfEifv6DuHMcmukqbDa4K7Ro6VmkiHltNCjS191FSeDmen&#10;YfXN+dr+fv7s82Nui2KmeDc5af3y3K/eQUTq43/40d4aDeM3NY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dRI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481" o:spid="_x0000_s1377"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rCMQA&#10;AADdAAAADwAAAGRycy9kb3ducmV2LnhtbERPz2vCMBS+C/4P4Qm7aaoD0dpYythgMBir3WHHZ/Pa&#10;BpuXrsm0+++Xw8Djx/c7yyfbiyuN3jhWsF4lIIhrpw23Cj6rl+UOhA/IGnvHpOCXPOTH+SzDVLsb&#10;l3Q9hVbEEPYpKuhCGFIpfd2RRb9yA3HkGjdaDBGOrdQj3mK47eUmSbbSouHY0OFATx3Vl9OPVVB8&#10;cflsvt/PH2VTmqraJ/y2vSj1sJiKA4hAU7iL/92vWsHmcR33xz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6w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482" o:spid="_x0000_s1378"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5S8QA&#10;AADdAAAADwAAAGRycy9kb3ducmV2LnhtbESP0YrCMBRE3xf8h3AF39a0CstajVIFwadFqx9waa5t&#10;sbmpTWzrfr1ZEPZxmJkzzGozmFp01LrKsoJ4GoEgzq2uuFBwOe8/v0E4j6yxtkwKnuRgsx59rDDR&#10;tucTdZkvRICwS1BB6X2TSOnykgy6qW2Ig3e1rUEfZFtI3WIf4KaWsyj6kgYrDgslNrQrKb9lD6Pg&#10;5ofuJy2y3/3isl3kx23aP+6pUpPxkC5BeBr8f/jdPmgFs3kcw9+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xuUvEAAAA3QAAAA8AAAAAAAAAAAAAAAAAmAIAAGRycy9k&#10;b3ducmV2LnhtbFBLBQYAAAAABAAEAPUAAACJAwAAAAA=&#10;" filled="f" strokeweight="2pt"/>
                <v:line id="Line 1483" o:spid="_x0000_s1379"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GBlMIAAADdAAAADwAAAGRycy9kb3ducmV2LnhtbESPQavCMBCE7w/8D2EFb8/UiiLVKCJU&#10;vInVi7e1WdtisylN1PrvjSB4HGbmG2ax6kwtHtS6yrKC0TACQZxbXXGh4HRM/2cgnEfWWFsmBS9y&#10;sFr2/haYaPvkAz0yX4gAYZeggtL7JpHS5SUZdEPbEAfvaluDPsi2kLrFZ4CbWsZRNJUGKw4LJTa0&#10;KSm/ZXej4HY+TdLtfqOPdbbWlyL158tVKzXod+s5CE+d/4W/7Z1WEI9H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GBlMIAAADdAAAADwAAAAAAAAAAAAAA&#10;AAChAgAAZHJzL2Rvd25yZXYueG1sUEsFBgAAAAAEAAQA+QAAAJADAAAAAA==&#10;" strokeweight="2pt"/>
                <v:line id="Line 1484" o:spid="_x0000_s1380"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kD8EAAADdAAAADwAAAGRycy9kb3ducmV2LnhtbESPwQrCMBBE74L/EFbwpqmKItUoIlS8&#10;idWLt7VZ22KzKU3U+vdGEDwOM/OGWa5bU4knNa60rGA0jEAQZ1aXnCs4n5LBHITzyBory6TgTQ7W&#10;q25nibG2Lz7SM/W5CBB2MSoovK9jKV1WkEE3tDVx8G62MeiDbHKpG3wFuKnkOIpm0mDJYaHAmrYF&#10;Zff0YRTcL+dpsjts9alKN/qaJ/5yvWml+r12swDhqfX/8K+91wrGk9E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XSQPwQAAAN0AAAAPAAAAAAAAAAAAAAAA&#10;AKECAABkcnMvZG93bnJldi54bWxQSwUGAAAAAAQABAD5AAAAjwMAAAAA&#10;" strokeweight="2pt"/>
                <v:line id="Line 1485" o:spid="_x0000_s1381"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S8e8QAAADdAAAADwAAAGRycy9kb3ducmV2LnhtbESPT4vCMBTE74LfITxhb5rqqizdRhGh&#10;y97E1ou3Z/P6B5uX0mS1++2NIHgcZuY3TLIdTCtu1LvGsoL5LAJBXFjdcKXglKfTLxDOI2tsLZOC&#10;f3Kw3YxHCcba3vlIt8xXIkDYxaig9r6LpXRFTQbdzHbEwSttb9AH2VdS93gPcNPKRRStpcGGw0KN&#10;He1rKq7Zn1FwPZ9W6c9hr/M22+lLlfrzpdRKfUyG3TcIT4N/h1/tX61g8Tlfwv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tLx7xAAAAN0AAAAPAAAAAAAAAAAA&#10;AAAAAKECAABkcnMvZG93bnJldi54bWxQSwUGAAAAAAQABAD5AAAAkgMAAAAA&#10;" strokeweight="2pt"/>
                <v:line id="Line 1486" o:spid="_x0000_s1382"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Z4MEAAADdAAAADwAAAGRycy9kb3ducmV2LnhtbESPwQrCMBBE74L/EFbwpqmKItUoIlS8&#10;idWLt7VZ22KzKU3U+vdGEDwOM/OGWa5bU4knNa60rGA0jEAQZ1aXnCs4n5LBHITzyBory6TgTQ7W&#10;q25nibG2Lz7SM/W5CBB2MSoovK9jKV1WkEE3tDVx8G62MeiDbHKpG3wFuKnkOIpm0mDJYaHAmrYF&#10;Zff0YRTcL+dpsjts9alKN/qaJ/5yvWml+r12swDhqfX/8K+91wrGk9E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BngwQAAAN0AAAAPAAAAAAAAAAAAAAAA&#10;AKECAABkcnMvZG93bnJldi54bWxQSwUGAAAAAAQABAD5AAAAjwMAAAAA&#10;" strokeweight="2pt"/>
                <v:line id="Line 1487" o:spid="_x0000_s1383"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Hl8EAAADdAAAADwAAAGRycy9kb3ducmV2LnhtbESPwQrCMBBE74L/EFbwpqmKItUoIlS8&#10;idWLt7VZ22KzKU3U+vdGEDwOM/OGWa5bU4knNa60rGA0jEAQZ1aXnCs4n5LBHITzyBory6TgTQ7W&#10;q25nibG2Lz7SM/W5CBB2MSoovK9jKV1WkEE3tDVx8G62MeiDbHKpG3wFuKnkOIpm0mDJYaHAmrYF&#10;Zff0YRTcL+dpsjts9alKN/qaJ/5yvWml+r12swDhqfX/8K+91wrGk9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KoeXwQAAAN0AAAAPAAAAAAAAAAAAAAAA&#10;AKECAABkcnMvZG93bnJldi54bWxQSwUGAAAAAAQABAD5AAAAjwMAAAAA&#10;" strokeweight="2pt"/>
                <v:shape id="Text Box 1488" o:spid="_x0000_s1384"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fMYA&#10;AADdAAAADwAAAGRycy9kb3ducmV2LnhtbESPQWvCQBSE7wX/w/KE3upGC1ajq4goCIXSGA8en9ln&#10;sph9G7Orpv++Wyh4HGbmG2a+7Gwt7tR641jBcJCAIC6cNlwqOOTbtwkIH5A11o5JwQ95WC56L3NM&#10;tXtwRvd9KEWEsE9RQRVCk0rpi4os+oFriKN3dq3FEGVbSt3iI8JtLUdJMpYWDceFChtaV1Rc9jer&#10;YHXkbGOuX6fv7JyZPJ8m/Dm+KPXa71YzEIG68Az/t3daweh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zf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489" o:spid="_x0000_s1385"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nDsQA&#10;AADdAAAADwAAAGRycy9kb3ducmV2LnhtbERPz2vCMBS+C/4P4Qm7aaoD0dpYythgMBir3WHHZ/Pa&#10;BpuXrsm0+++Xw8Djx/c7yyfbiyuN3jhWsF4lIIhrpw23Cj6rl+UOhA/IGnvHpOCXPOTH+SzDVLsb&#10;l3Q9hVbEEPYpKuhCGFIpfd2RRb9yA3HkGjdaDBGOrdQj3mK47eUmSbbSouHY0OFATx3Vl9OPVVB8&#10;cflsvt/PH2VTmqraJ/y2vSj1sJiKA4hAU7iL/92vWsHmcR3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5w7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490" o:spid="_x0000_s1386"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ClcUA&#10;AADdAAAADwAAAGRycy9kb3ducmV2LnhtbESPQWvCQBSE74L/YXlCb7rRgmh0FZEWhEJpjAePz+wz&#10;Wcy+jdlV03/fLQgeh5n5hlmuO1uLO7XeOFYwHiUgiAunDZcKDvnncAbCB2SNtWNS8Ese1qt+b4mp&#10;dg/O6L4PpYgQ9ikqqEJoUil9UZFFP3INcfTOrrUYomxLqVt8RLit5SRJptKi4bhQYUPbiorL/mYV&#10;bI6cfZjr9+knO2cmz+cJf00vSr0Nus0CRKAuvMLP9k4rmLyP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EK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491" o:spid="_x0000_s1387"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htcMA&#10;AADdAAAADwAAAGRycy9kb3ducmV2LnhtbERPz2vCMBS+D/Y/hDfYbabrQFxnKiIbCINh2x08PpvX&#10;Nti81CZq998vB8Hjx/d7uZpsLy40euNYwessAUFcO224VfBbfb0sQPiArLF3TAr+yMMqf3xYYqbd&#10;lQu6lKEVMYR9hgq6EIZMSl93ZNHP3EAcucaNFkOEYyv1iNcYbnuZJslcWjQcGzocaNNRfSzPVsF6&#10;z8WnOf0cdkVTmKp6T/h7flTq+Wlaf4AINIW7+ObeagXpWxr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Iht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492" o:spid="_x0000_s1388"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6ELsUA&#10;AADdAAAADwAAAGRycy9kb3ducmV2LnhtbESPQWvCQBSE70L/w/IKvenGFKRGVxFpQRCKMT30+Mw+&#10;k8Xs25hdNf77rlDwOMzMN8x82dtGXKnzxrGC8SgBQVw6bbhS8FN8DT9A+ICssXFMCu7kYbl4Gcwx&#10;0+7GOV33oRIRwj5DBXUIbSalL2uy6EeuJY7e0XUWQ5RdJXWHtwi3jUyTZCItGo4LNba0rqk87S9W&#10;weqX809z/j7s8mNuimKa8HZyUurttV/NQATqwzP8395oBel7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oQu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493" o:spid="_x0000_s1389"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waWcUA&#10;AADdAAAADwAAAGRycy9kb3ducmV2LnhtbESPQWvCQBSE70L/w/IK3nRjBKnRVUQUCkJpjIceX7PP&#10;ZDH7Nma3Gv99t1DwOMzMN8xy3dtG3KjzxrGCyTgBQVw6bbhScCr2ozcQPiBrbByTggd5WK9eBkvM&#10;tLtzTrdjqESEsM9QQR1Cm0npy5os+rFriaN3dp3FEGVXSd3hPcJtI9MkmUmLhuNCjS1tayovxx+r&#10;YPPF+c5cP74/83NuimKe8GF2UWr42m8WIAL14Rn+b79rBek0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pZ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94" o:spid="_x0000_s1390"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wsUA&#10;AADdAAAADwAAAGRycy9kb3ducmV2LnhtbESPQWvCQBSE7wX/w/IEb3VjBGmjq4goCIXSGA8en9ln&#10;sph9G7Orpv++Wyj0OMzMN8xi1dtGPKjzxrGCyTgBQVw6bbhScCx2r28gfEDW2DgmBd/kYbUcvCww&#10;0+7JOT0OoRIRwj5DBXUIbSalL2uy6MeuJY7exXUWQ5RdJXWHzwi3jUyTZCYtGo4LNba0qam8Hu5W&#10;wfrE+dbcPs9f+SU3RfGe8MfsqtRo2K/nIAL14T/8195rBek0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L/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495" o:spid="_x0000_s1391"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ntsYA&#10;AADdAAAADwAAAGRycy9kb3ducmV2LnhtbESPQWvCQBSE70L/w/IK3nTTWKRNXUWKglCQxvTg8Zl9&#10;JovZt2l21fjvXaHQ4zAz3zCzRW8bcaHOG8cKXsYJCOLSacOVgp9iPXoD4QOyxsYxKbiRh8X8aTDD&#10;TLsr53TZhUpECPsMFdQhtJmUvqzJoh+7ljh6R9dZDFF2ldQdXiPcNjJNkqm0aDgu1NjSZ03laXe2&#10;CpZ7zlfmd3v4zo+5KYr3hL+mJ6WGz/3yA0SgPvyH/9obrSCdpK/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nt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96" o:spid="_x0000_s1392"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CLcYA&#10;AADdAAAADwAAAGRycy9kb3ducmV2LnhtbESPQWvCQBSE70L/w/IK3nTTSKVNXUWKglCQxvTg8Zl9&#10;JovZt2l21fjvXaHQ4zAz3zCzRW8bcaHOG8cKXsYJCOLSacOVgp9iPXoD4QOyxsYxKbiRh8X8aTDD&#10;TLsr53TZhUpECPsMFdQhtJmUvqzJoh+7ljh6R9dZDFF2ldQdXiPcNjJNkqm0aDgu1NjSZ03laXe2&#10;CpZ7zlfmd3v4zo+5KYr3hL+mJ6WGz/3yA0SgPvyH/9obrSCdpK/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WCL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497" o:spid="_x0000_s1393"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cWsYA&#10;AADdAAAADwAAAGRycy9kb3ducmV2LnhtbESPQWvCQBSE7wX/w/IEb3XTCKGmriKiIBRKYzz0+Jp9&#10;JovZtzG7avrvu4WCx2FmvmEWq8G24ka9N44VvEwTEMSV04ZrBcdy9/wKwgdkja1jUvBDHlbL0dMC&#10;c+3uXNDtEGoRIexzVNCE0OVS+qohi37qOuLonVxvMUTZ11L3eI9w28o0STJp0XBcaLCjTUPV+XC1&#10;CtZfXGzN5eP7szgVpiznCb9nZ6Um42H9BiLQEB7h//ZeK0hn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ccW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B61263">
        <w:rPr>
          <w:rFonts w:eastAsia="Calibri"/>
          <w:noProof/>
          <w:sz w:val="20"/>
          <w:szCs w:val="20"/>
        </w:rPr>
        <mc:AlternateContent>
          <mc:Choice Requires="wpg">
            <w:drawing>
              <wp:anchor distT="0" distB="0" distL="114300" distR="114300" simplePos="0" relativeHeight="251633664" behindDoc="0" locked="1" layoutInCell="0" allowOverlap="1" wp14:anchorId="37206003" wp14:editId="70101CAB">
                <wp:simplePos x="0" y="0"/>
                <wp:positionH relativeFrom="page">
                  <wp:posOffset>720090</wp:posOffset>
                </wp:positionH>
                <wp:positionV relativeFrom="page">
                  <wp:posOffset>252095</wp:posOffset>
                </wp:positionV>
                <wp:extent cx="6588760" cy="10189210"/>
                <wp:effectExtent l="15240" t="13970" r="15875" b="17145"/>
                <wp:wrapNone/>
                <wp:docPr id="2327" name="Группа 2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28" name="Rectangle 149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9" name="Line 150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0" name="Line 150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1" name="Line 150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2" name="Line 150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3" name="Line 150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4" name="Line 150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5" name="Line 150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6" name="Line 150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7" name="Line 150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8" name="Line 150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9" name="Rectangle 151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340" name="Rectangle 151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341" name="Rectangle 151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342" name="Rectangle 151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43" name="Rectangle 151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344" name="Rectangle 151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345" name="Rectangle 151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B61263" w:rsidRDefault="00FD58D3">
                              <w:pPr>
                                <w:pStyle w:val="ad"/>
                                <w:jc w:val="center"/>
                                <w:rPr>
                                  <w:sz w:val="24"/>
                                  <w:lang w:val="ru-RU"/>
                                </w:rPr>
                              </w:pPr>
                              <w:r>
                                <w:rPr>
                                  <w:sz w:val="24"/>
                                  <w:lang w:val="ru-RU"/>
                                </w:rPr>
                                <w:t>9</w:t>
                              </w:r>
                            </w:p>
                          </w:txbxContent>
                        </wps:txbx>
                        <wps:bodyPr rot="0" vert="horz" wrap="square" lIns="12700" tIns="12700" rIns="12700" bIns="12700" anchor="t" anchorCtr="0" upright="1">
                          <a:noAutofit/>
                        </wps:bodyPr>
                      </wps:wsp>
                      <wps:wsp>
                        <wps:cNvPr id="2346" name="Rectangle 151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61263"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06003" id="Группа 2327" o:spid="_x0000_s1394" style="position:absolute;margin-left:56.7pt;margin-top:19.85pt;width:518.8pt;height:802.3pt;z-index:251633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" o:allowincell="f">
                <v:rect id="Rectangle 1499" o:spid="_x0000_s13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a8IA&#10;AADdAAAADwAAAGRycy9kb3ducmV2LnhtbERPzYrCMBC+C/sOYRb2pul2QWzXKFUQPIlWH2BoZtti&#10;M+k2sa0+vTkIHj++/+V6NI3oqXO1ZQXfswgEcWF1zaWCy3k3XYBwHlljY5kU3MnBevUxWWKq7cAn&#10;6nNfihDCLkUFlfdtKqUrKjLoZrYlDtyf7Qz6ALtS6g6HEG4aGUfRXBqsOTRU2NK2ouKa34yCqx/7&#10;Q1bmj11y2STFcZMNt/9Mqa/PMfsF4Wn0b/HLvdcK4p84zA1vwhO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9prwgAAAN0AAAAPAAAAAAAAAAAAAAAAAJgCAABkcnMvZG93&#10;bnJldi54bWxQSwUGAAAAAAQABAD1AAAAhwMAAAAA&#10;" filled="f" strokeweight="2pt"/>
                <v:line id="Line 1500" o:spid="_x0000_s139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ZWMUAAADdAAAADwAAAGRycy9kb3ducmV2LnhtbESPQWvCQBSE7wX/w/KE3pqNKS0as4oI&#10;EW+l0Utuz+wzCcm+DdlV47/vFgo9DjPzDZNtJ9OLO42utaxgEcUgiCurW64VnE/52xKE88gae8uk&#10;4EkOtpvZS4aptg/+pnvhaxEg7FJU0Hg/pFK6qiGDLrIDcfCudjTogxxrqUd8BLjpZRLHn9Jgy2Gh&#10;wYH2DVVdcTMKuvL8kR++9vrUFzt9qXNfXq5aqdf5tFuD8DT5//Bf+6gVJO/JCn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ZWMUAAADdAAAADwAAAAAAAAAA&#10;AAAAAAChAgAAZHJzL2Rvd25yZXYueG1sUEsFBgAAAAAEAAQA+QAAAJMDAAAAAA==&#10;" strokeweight="2pt"/>
                <v:line id="Line 1501" o:spid="_x0000_s139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rmGL4AAADdAAAADwAAAGRycy9kb3ducmV2LnhtbERPvQrCMBDeBd8hnOCmqYoi1SgiVNzE&#10;2sXtbM622FxKE7W+vRkEx4/vf73tTC1e1LrKsoLJOAJBnFtdcaEguySjJQjnkTXWlknBhxxsN/3e&#10;GmNt33ymV+oLEULYxaig9L6JpXR5SQbd2DbEgbvb1qAPsC2kbvEdwk0tp1G0kAYrDg0lNrQvKX+k&#10;T6Pgcc3myeG015c63elbkfjr7a6VGg663QqEp87/xT/3USuYzm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OuYYvgAAAN0AAAAPAAAAAAAAAAAAAAAAAKEC&#10;AABkcnMvZG93bnJldi54bWxQSwUGAAAAAAQABAD5AAAAjAMAAAAA&#10;" strokeweight="2pt"/>
                <v:line id="Line 1502" o:spid="_x0000_s139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ZDg8EAAADdAAAADwAAAGRycy9kb3ducmV2LnhtbESPwQrCMBBE74L/EFbwpqmKItUoIlS8&#10;idWLt7VZ22KzKU3U+vdGEDwOM/OGWa5bU4knNa60rGA0jEAQZ1aXnCs4n5LBHITzyBory6TgTQ7W&#10;q25nibG2Lz7SM/W5CBB2MSoovK9jKV1WkEE3tDVx8G62MeiDbHKpG3wFuKnkOIpm0mDJYaHAmrYF&#10;Zff0YRTcL+dpsjts9alKN/qaJ/5yvWml+r12swDhqfX/8K+91wrGk8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dkODwQAAAN0AAAAPAAAAAAAAAAAAAAAA&#10;AKECAABkcnMvZG93bnJldi54bWxQSwUGAAAAAAQABAD5AAAAjwMAAAAA&#10;" strokeweight="2pt"/>
                <v:line id="Line 1503" o:spid="_x0000_s139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Td9MQAAADdAAAADwAAAGRycy9kb3ducmV2LnhtbESPQYvCMBSE78L+h/CEvWlqRVm6jSJC&#10;xdti7cXbs3m2pc1LabLa/fcbQfA4zMw3TLodTSfuNLjGsoLFPAJBXFrdcKWgOGezLxDOI2vsLJOC&#10;P3Kw3XxMUky0ffCJ7rmvRICwS1BB7X2fSOnKmgy6ue2Jg3ezg0Ef5FBJPeAjwE0n4yhaS4MNh4Ua&#10;e9rXVLb5r1HQXopVdvjZ63OX7/S1yvzletNKfU7H3TcIT6N/h1/to1YQL5cx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N30xAAAAN0AAAAPAAAAAAAAAAAA&#10;AAAAAKECAABkcnMvZG93bnJldi54bWxQSwUGAAAAAAQABAD5AAAAkgMAAAAA&#10;" strokeweight="2pt"/>
                <v:line id="Line 1504" o:spid="_x0000_s140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4b8UAAADdAAAADwAAAGRycy9kb3ducmV2LnhtbESPQWuDQBSE74H+h+UFekvWRFqKdRNE&#10;sPRWornk9uK+qOi+FXcb7b/vBgo9DjPzDZMeFzOIO02us6xgt41AENdWd9woOFfF5g2E88gaB8uk&#10;4IccHA9PqxQTbWc+0b30jQgQdgkqaL0fEyld3ZJBt7UjcfBudjLog5waqSecA9wMch9Fr9Jgx2Gh&#10;xZHyluq+/DYK+sv5pfj4ynU1lJm+NoW/XG9aqef1kr2D8LT4//Bf+1Mr2MdxDI834QnI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4b8UAAADdAAAADwAAAAAAAAAA&#10;AAAAAAChAgAAZHJzL2Rvd25yZXYueG1sUEsFBgAAAAAEAAQA+QAAAJMDAAAAAA==&#10;" strokeweight="2pt"/>
                <v:line id="Line 1505" o:spid="_x0000_s140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gG8UAAADdAAAADwAAAGRycy9kb3ducmV2LnhtbESPzWrDMBCE74G+g9hAb4mcpAnFtRJC&#10;wKW3UscX3zbW+odYK2Optvv2VaGQ4zAz3zDJaTadGGlwrWUFm3UEgri0uuVaQX5NV68gnEfW2Fkm&#10;BT/k4HR8WiQYazvxF42Zr0WAsItRQeN9H0vpyoYMurXtiYNX2cGgD3KopR5wCnDTyW0UHaTBlsNC&#10;gz1dGirv2bdRcC/yffr+edHXLjvrW5364lZppZ6X8/kNhKfZP8L/7Q+tYLvbvcD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HgG8UAAADdAAAADwAAAAAAAAAA&#10;AAAAAAChAgAAZHJzL2Rvd25yZXYueG1sUEsFBgAAAAAEAAQA+QAAAJMDAAAAAA==&#10;" strokeweight="2pt"/>
                <v:line id="Line 1506" o:spid="_x0000_s140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FgMEAAADdAAAADwAAAGRycy9kb3ducmV2LnhtbESPwQrCMBBE74L/EFbwpqmKItUoIlS8&#10;idWLt7VZ22KzKU3U+vdGEDwOM/OGWa5bU4knNa60rGA0jEAQZ1aXnCs4n5LBHITzyBory6TgTQ7W&#10;q25nibG2Lz7SM/W5CBB2MSoovK9jKV1WkEE3tDVx8G62MeiDbHKpG3wFuKnkOIpm0mDJYaHAmrYF&#10;Zff0YRTcL+dpsjts9alKN/qaJ/5yvWml+r12swDhqfX/8K+91wrGk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UWAwQAAAN0AAAAPAAAAAAAAAAAAAAAA&#10;AKECAABkcnMvZG93bnJldi54bWxQSwUGAAAAAAQABAD5AAAAjwMAAAAA&#10;" strokeweight="2pt"/>
                <v:line id="Line 1507" o:spid="_x0000_s14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q9HcYAAADdAAAADwAAAGRycy9kb3ducmV2LnhtbESP0WoCMRRE34X+Q7gF3zSrgtit2aW0&#10;CkofpLYfcN3cbrZubpYk6tqvbwqCj8PMnGGWZW9bcSYfGscKJuMMBHHldMO1gq/P9WgBIkRkja1j&#10;UnClAGXxMFhirt2FP+i8j7VIEA45KjAxdrmUoTJkMYxdR5y8b+ctxiR9LbXHS4LbVk6zbC4tNpwW&#10;DHb0aqg67k9WwdYf3o+T39rIA2/9qt29PQX7o9TwsX95BhGpj/fwrb3RCqaz2Rz+36Qn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avR3GAAAA3QAAAA8AAAAAAAAA&#10;AAAAAAAAoQIAAGRycy9kb3ducmV2LnhtbFBLBQYAAAAABAAEAPkAAACUAwAAAAA=&#10;" strokeweight="1pt"/>
                <v:line id="Line 1508" o:spid="_x0000_s14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bMUAAADdAAAADwAAAGRycy9kb3ducmV2LnhtbESPzWrDMBCE74G+g9hAb4mchCbFtRJC&#10;wKW3UscX3zbW+odYK2Optvv2VaGQ4zAz3zDJaTadGGlwrWUFm3UEgri0uuVaQX5NV68gnEfW2Fkm&#10;BT/k4HR8WiQYazvxF42Zr0WAsItRQeN9H0vpyoYMurXtiYNX2cGgD3KopR5wCnDTyW0U7aXBlsNC&#10;gz1dGirv2bdRcC/yl/T986KvXXbWtzr1xa3SSj0v5/MbCE+zf4T/2x9awXa3O8D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N+bMUAAADdAAAADwAAAAAAAAAA&#10;AAAAAAChAgAAZHJzL2Rvd25yZXYueG1sUEsFBgAAAAAEAAQA+QAAAJMDAAAAAA==&#10;" strokeweight="2pt"/>
                <v:line id="Line 1509" o:spid="_x0000_s140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mM9MIAAADdAAAADwAAAGRycy9kb3ducmV2LnhtbERPy2oCMRTdF/yHcAV3NaNCaUejFB+g&#10;uJBO+wHXyXUydXIzJFHHfr1ZCF0eznu26GwjruRD7VjBaJiBIC6drrlS8PO9eX0HESKyxsYxKbhT&#10;gMW89zLDXLsbf9G1iJVIIRxyVGBibHMpQ2nIYhi6ljhxJ+ctxgR9JbXHWwq3jRxn2Zu0WHNqMNjS&#10;0lB5Li5Wwc4f9+fRX2XkkXd+3RxWH8H+KjXod59TEJG6+C9+urdawXgySXP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mM9MIAAADdAAAADwAAAAAAAAAAAAAA&#10;AAChAgAAZHJzL2Rvd25yZXYueG1sUEsFBgAAAAAEAAQA+QAAAJADAAAAAA==&#10;" strokeweight="1pt"/>
                <v:rect id="Rectangle 1510" o:spid="_x0000_s140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ys88QA&#10;AADdAAAADwAAAGRycy9kb3ducmV2LnhtbESPQWvCQBSE7wX/w/KE3upGUySJrhIKglfTCj0+sq9J&#10;NPs23V1N+u/dQqHHYWa+Ybb7yfTiTs53lhUsFwkI4trqjhsFH++HlwyED8gae8uk4Ic87Hezpy0W&#10;2o58onsVGhEh7AtU0IYwFFL6uiWDfmEH4uh9WWcwROkaqR2OEW56uUqStTTYcVxocaC3luprdTMK&#10;yvIynb+rHA9eZolb61fdlJ9KPc+ncgMi0BT+w3/to1awStMc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MrPP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511" o:spid="_x0000_s140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B2E78A&#10;AADdAAAADwAAAGRycy9kb3ducmV2LnhtbERPy4rCMBTdD/gP4QruxtQHotUoZUBwa1VweWmubbW5&#10;qUlG69+bheDycN6rTWca8SDna8sKRsMEBHFhdc2lguNh+zsH4QOyxsYyKXiRh82697PCVNsn7+mR&#10;h1LEEPYpKqhCaFMpfVGRQT+0LXHkLtYZDBG6UmqHzxhuGjlOkpk0WHNsqLClv4qKW/5vFGTZtTvd&#10;8wVuvZwnbqanuszOSg36XbYEEagLX/HHvdMKxpNp3B/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cHYT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w:t>
                        </w:r>
                      </w:p>
                    </w:txbxContent>
                  </v:textbox>
                </v:rect>
                <v:rect id="Rectangle 1512" o:spid="_x0000_s140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TiMQA&#10;AADdAAAADwAAAGRycy9kb3ducmV2LnhtbESPwWrDMBBE74X+g9hCb41s1wTXjRJMIZBrnQZ6XKyt&#10;7cRauZISu38fBQI9DjPzhlltZjOICznfW1aQLhIQxI3VPbcKvvbblwKED8gaB8uk4I88bNaPDyss&#10;tZ34ky51aEWEsC9RQRfCWErpm44M+oUdiaP3Y53BEKVrpXY4RbgZZJYkS2mw57jQ4UgfHTWn+mwU&#10;VNVxPvzWb7j1skjcUue6rb6Ven6aq3cQgebwH763d1pB9pqn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804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513" o:spid="_x0000_s140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5N/8QA&#10;AADdAAAADwAAAGRycy9kb3ducmV2LnhtbESPwWrDMBBE74X8g9hAb7Uc1xjHiRJMIdBr3BZ6XKyN&#10;7cRauZKaOH9fFQo9DjPzhtnuZzOKKzk/WFawSlIQxK3VA3cK3t8OTyUIH5A1jpZJwZ087HeLhy1W&#10;2t74SNcmdCJC2FeooA9hqqT0bU8GfWIn4uidrDMYonSd1A5vEW5GmaVpIQ0OHBd6nOilp/bSfBsF&#10;dX2eP76aNR68LFNX6Fx39adSj8u53oAINIf/8F/7VSvInvM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uTf/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514" o:spid="_x0000_s141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LoZMIA&#10;AADdAAAADwAAAGRycy9kb3ducmV2LnhtbESPQYvCMBSE78L+h/AWvGm6KlK7RimC4HWrgsdH87at&#10;Ni/dJGr33xtB8DjMzDfMct2bVtzI+caygq9xAoK4tLrhSsFhvx2lIHxA1thaJgX/5GG9+hgsMdP2&#10;zj90K0IlIoR9hgrqELpMSl/WZNCPbUccvV/rDIYoXSW1w3uEm1ZOkmQuDTYcF2rsaFNTeSmuRkGe&#10;n/vjX7HArZdp4uZ6pqv8pNTws8+/QQTqwzv8au+0gsl0NoX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uhk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Дата</w:t>
                        </w:r>
                      </w:p>
                    </w:txbxContent>
                  </v:textbox>
                </v:rect>
                <v:rect id="Rectangle 1515" o:spid="_x0000_s141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wEMIA&#10;AADdAAAADwAAAGRycy9kb3ducmV2LnhtbESPQYvCMBSE78L+h/AWvGm6WsStRimC4HWrgsdH87at&#10;27zUJGr33xtB8DjMzDfMct2bVtzI+caygq9xAoK4tLrhSsFhvx3NQfiArLG1TAr+ycN69TFYYqbt&#10;nX/oVoRKRAj7DBXUIXSZlL6syaAf2444er/WGQxRukpqh/cIN62cJMlMGmw4LtTY0aam8q+4GgV5&#10;fu6Pl+Ibt17OEzfTqa7yk1LDzz5fgAjUh3f41d5pBZNpm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3AQ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1516" o:spid="_x0000_s141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Vi8QA&#10;AADdAAAADwAAAGRycy9kb3ducmV2LnhtbESPzWrDMBCE74W+g9hCbo2cnxrXiRJMIZBr3QRyXKyt&#10;7cRauZJiu29fFQo9DjPzDbPdT6YTAznfWlawmCcgiCurW64VnD4OzxkIH5A1dpZJwTd52O8eH7aY&#10;azvyOw1lqEWEsM9RQRNCn0vpq4YM+rntiaP3aZ3BEKWrpXY4Rrjp5DJJUmmw5bjQYE9vDVW38m4U&#10;FMV1On+Vr3jwMktcqte6Li5KzZ6mYgMi0BT+w3/to1awXK1f4PdNf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1YvEAAAA3QAAAA8AAAAAAAAAAAAAAAAAmAIAAGRycy9k&#10;b3ducmV2LnhtbFBLBQYAAAAABAAEAPUAAACJAwAAAAA=&#10;" filled="f" stroked="f" strokeweight=".25pt">
                  <v:textbox inset="1pt,1pt,1pt,1pt">
                    <w:txbxContent>
                      <w:p w:rsidR="00FD58D3" w:rsidRPr="00B61263" w:rsidRDefault="00FD58D3">
                        <w:pPr>
                          <w:pStyle w:val="ad"/>
                          <w:jc w:val="center"/>
                          <w:rPr>
                            <w:sz w:val="24"/>
                            <w:lang w:val="ru-RU"/>
                          </w:rPr>
                        </w:pPr>
                        <w:r>
                          <w:rPr>
                            <w:sz w:val="24"/>
                            <w:lang w:val="ru-RU"/>
                          </w:rPr>
                          <w:t>9</w:t>
                        </w:r>
                      </w:p>
                    </w:txbxContent>
                  </v:textbox>
                </v:rect>
                <v:rect id="Rectangle 1517" o:spid="_x0000_s141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VL/MQA&#10;AADdAAAADwAAAGRycy9kb3ducmV2LnhtbESPwWrDMBBE74X8g9hAb7Wc1BjHiRJMIdBr3BZ6XKyN&#10;7cRauZIaO39fFQo9DjPzhtkdZjOIGznfW1awSlIQxI3VPbcK3t+OTwUIH5A1DpZJwZ08HPaLhx2W&#10;2k58olsdWhEh7EtU0IUwllL6piODPrEjcfTO1hkMUbpWaodThJtBrtM0lwZ7jgsdjvTSUXOtv42C&#10;qrrMH1/1Bo9eFqnLdabb6lOpx+VcbUEEmsN/+K/9qhWsn7M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VS/zEAAAA3QAAAA8AAAAAAAAAAAAAAAAAmAIAAGRycy9k&#10;b3ducmV2LnhtbFBLBQYAAAAABAAEAPUAAACJAwAAAAA=&#10;" filled="f" stroked="f" strokeweight=".25pt">
                  <v:textbox inset="1pt,1pt,1pt,1pt">
                    <w:txbxContent>
                      <w:p w:rsidR="00FD58D3" w:rsidRPr="008D0D0E" w:rsidRDefault="00FD58D3" w:rsidP="00624B76">
                        <w:pPr>
                          <w:pStyle w:val="ad"/>
                          <w:jc w:val="center"/>
                          <w:rPr>
                            <w:rFonts w:ascii="Journal" w:hAnsi="Journal"/>
                            <w:lang w:val="ru-RU"/>
                          </w:rPr>
                        </w:pPr>
                        <w:r>
                          <w:rPr>
                            <w:rFonts w:ascii="Journal" w:hAnsi="Journal"/>
                            <w:lang w:val="ru-RU"/>
                          </w:rPr>
                          <w:t>КП 53.09.03.01.212 П3</w:t>
                        </w:r>
                      </w:p>
                      <w:p w:rsidR="00FD58D3" w:rsidRPr="00B61263" w:rsidRDefault="00FD58D3">
                        <w:pPr>
                          <w:pStyle w:val="ad"/>
                          <w:jc w:val="center"/>
                          <w:rPr>
                            <w:lang w:val="ru-RU"/>
                          </w:rPr>
                        </w:pPr>
                      </w:p>
                    </w:txbxContent>
                  </v:textbox>
                </v:rect>
                <w10:wrap anchorx="page" anchory="page"/>
                <w10:anchorlock/>
              </v:group>
            </w:pict>
          </mc:Fallback>
        </mc:AlternateContent>
      </w: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624B76" w:rsidRDefault="00624B76"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p>
    <w:p w:rsidR="00E271F9" w:rsidRPr="00E271F9" w:rsidRDefault="00E271F9" w:rsidP="00A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sz w:val="28"/>
          <w:szCs w:val="28"/>
          <w:lang w:eastAsia="en-US"/>
        </w:rPr>
      </w:pPr>
      <w:r w:rsidRPr="00E271F9">
        <w:rPr>
          <w:sz w:val="28"/>
          <w:szCs w:val="28"/>
          <w:lang w:eastAsia="en-US"/>
        </w:rPr>
        <w:lastRenderedPageBreak/>
        <w:t>ФГБОУ ВО «Калининградский государственный технический университет»</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b/>
          <w:sz w:val="28"/>
          <w:szCs w:val="28"/>
          <w:lang w:eastAsia="en-US"/>
        </w:rPr>
        <w:t>УТВЕРЖДАЮ</w:t>
      </w:r>
      <w:r w:rsidRPr="00E271F9">
        <w:rPr>
          <w:b/>
          <w:sz w:val="28"/>
          <w:szCs w:val="28"/>
          <w:lang w:eastAsia="en-US"/>
        </w:rPr>
        <w:tab/>
      </w:r>
      <w:r w:rsidRPr="00E271F9">
        <w:rPr>
          <w:sz w:val="28"/>
          <w:szCs w:val="28"/>
          <w:lang w:eastAsia="en-US"/>
        </w:rPr>
        <w:tab/>
      </w:r>
      <w:r w:rsidRPr="00E271F9">
        <w:rPr>
          <w:sz w:val="28"/>
          <w:szCs w:val="28"/>
          <w:lang w:eastAsia="en-US"/>
        </w:rPr>
        <w:tab/>
        <w:t xml:space="preserve">           </w:t>
      </w:r>
      <w:proofErr w:type="spellStart"/>
      <w:r w:rsidRPr="00E271F9">
        <w:rPr>
          <w:b/>
          <w:sz w:val="28"/>
          <w:szCs w:val="28"/>
          <w:lang w:eastAsia="en-US"/>
        </w:rPr>
        <w:t>УТВЕРЖДАЮ</w:t>
      </w:r>
      <w:proofErr w:type="spellEnd"/>
    </w:p>
    <w:p w:rsidR="00E271F9" w:rsidRPr="00E271F9" w:rsidRDefault="00E271F9" w:rsidP="00E271F9">
      <w:pPr>
        <w:tabs>
          <w:tab w:val="left" w:pos="916"/>
          <w:tab w:val="left" w:pos="1832"/>
          <w:tab w:val="right" w:pos="9355"/>
        </w:tabs>
        <w:rPr>
          <w:sz w:val="28"/>
          <w:szCs w:val="28"/>
          <w:lang w:eastAsia="en-US"/>
        </w:rPr>
      </w:pPr>
      <w:r w:rsidRPr="00E271F9">
        <w:rPr>
          <w:sz w:val="28"/>
          <w:szCs w:val="28"/>
          <w:lang w:eastAsia="en-US"/>
        </w:rPr>
        <w:t xml:space="preserve">Руководитель:_____________                         Кутузова В.О.                        </w:t>
      </w:r>
    </w:p>
    <w:p w:rsidR="00E271F9" w:rsidRPr="00E271F9" w:rsidRDefault="00E271F9" w:rsidP="00E271F9">
      <w:pPr>
        <w:tabs>
          <w:tab w:val="left" w:pos="916"/>
          <w:tab w:val="left" w:pos="7380"/>
        </w:tabs>
        <w:rPr>
          <w:sz w:val="28"/>
          <w:szCs w:val="28"/>
          <w:lang w:eastAsia="en-US"/>
        </w:rPr>
      </w:pPr>
      <w:r w:rsidRPr="00E271F9">
        <w:rPr>
          <w:sz w:val="28"/>
          <w:szCs w:val="28"/>
          <w:lang w:eastAsia="en-US"/>
        </w:rPr>
        <w:t>Подпись:________(___________)                    Подпись:_________(__________)</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 xml:space="preserve">Дата:________________                                   Дата:_______________ </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Печать:                                                               Печать:</w:t>
      </w:r>
    </w:p>
    <w:p w:rsidR="00E271F9" w:rsidRPr="00E271F9" w:rsidRDefault="00E271F9" w:rsidP="00E271F9">
      <w:pPr>
        <w:rPr>
          <w:sz w:val="28"/>
          <w:szCs w:val="28"/>
          <w:lang w:eastAsia="en-US"/>
        </w:rPr>
      </w:pPr>
      <w:r w:rsidRPr="00E271F9">
        <w:rPr>
          <w:sz w:val="28"/>
          <w:szCs w:val="28"/>
          <w:lang w:eastAsia="en-US"/>
        </w:rPr>
        <w:tab/>
        <w:t xml:space="preserve"> </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ab/>
      </w:r>
      <w:r w:rsidRPr="00E271F9">
        <w:rPr>
          <w:sz w:val="28"/>
          <w:szCs w:val="28"/>
          <w:lang w:eastAsia="en-US"/>
        </w:rPr>
        <w:tab/>
      </w:r>
      <w:r w:rsidRPr="00E271F9">
        <w:rPr>
          <w:sz w:val="28"/>
          <w:szCs w:val="28"/>
          <w:lang w:eastAsia="en-US"/>
        </w:rPr>
        <w:tab/>
      </w:r>
      <w:r w:rsidRPr="00E271F9">
        <w:rPr>
          <w:sz w:val="28"/>
          <w:szCs w:val="28"/>
          <w:lang w:eastAsia="en-US"/>
        </w:rPr>
        <w:tab/>
      </w:r>
      <w:r w:rsidRPr="00E271F9">
        <w:rPr>
          <w:sz w:val="28"/>
          <w:szCs w:val="28"/>
          <w:lang w:eastAsia="en-US"/>
        </w:rPr>
        <w:tab/>
      </w:r>
      <w:r w:rsidRPr="00E271F9">
        <w:rPr>
          <w:sz w:val="28"/>
          <w:szCs w:val="28"/>
          <w:lang w:eastAsia="en-US"/>
        </w:rPr>
        <w:tab/>
      </w:r>
      <w:r w:rsidRPr="00E271F9">
        <w:rPr>
          <w:sz w:val="28"/>
          <w:szCs w:val="28"/>
          <w:lang w:eastAsia="en-US"/>
        </w:rPr>
        <w:tab/>
      </w:r>
      <w:r w:rsidRPr="00E271F9">
        <w:rPr>
          <w:sz w:val="28"/>
          <w:szCs w:val="28"/>
          <w:lang w:eastAsia="en-US"/>
        </w:rPr>
        <w:tab/>
        <w:t xml:space="preserve"> </w:t>
      </w:r>
    </w:p>
    <w:p w:rsidR="00E271F9" w:rsidRPr="00E271F9" w:rsidRDefault="00E271F9" w:rsidP="00E271F9">
      <w:pPr>
        <w:tabs>
          <w:tab w:val="left" w:pos="916"/>
          <w:tab w:val="left" w:pos="1832"/>
          <w:tab w:val="left" w:pos="2124"/>
          <w:tab w:val="left" w:pos="2832"/>
          <w:tab w:val="left" w:pos="3540"/>
          <w:tab w:val="left" w:pos="4248"/>
        </w:tabs>
        <w:rPr>
          <w:sz w:val="28"/>
          <w:szCs w:val="28"/>
          <w:lang w:eastAsia="en-US"/>
        </w:rPr>
      </w:pPr>
    </w:p>
    <w:p w:rsidR="00E271F9" w:rsidRPr="00E271F9" w:rsidRDefault="00E271F9" w:rsidP="00E271F9">
      <w:pPr>
        <w:tabs>
          <w:tab w:val="left" w:pos="916"/>
          <w:tab w:val="left" w:pos="1832"/>
          <w:tab w:val="left" w:pos="2124"/>
          <w:tab w:val="left" w:pos="2832"/>
          <w:tab w:val="left" w:pos="3540"/>
          <w:tab w:val="left" w:pos="4248"/>
        </w:tabs>
        <w:rPr>
          <w:sz w:val="28"/>
          <w:szCs w:val="28"/>
          <w:lang w:eastAsia="en-US"/>
        </w:rPr>
      </w:pPr>
    </w:p>
    <w:p w:rsidR="00E271F9" w:rsidRPr="00E271F9" w:rsidRDefault="00E271F9" w:rsidP="00E271F9">
      <w:pPr>
        <w:tabs>
          <w:tab w:val="left" w:pos="916"/>
          <w:tab w:val="left" w:pos="1832"/>
          <w:tab w:val="left" w:pos="2124"/>
          <w:tab w:val="left" w:pos="2832"/>
          <w:tab w:val="left" w:pos="3540"/>
          <w:tab w:val="left" w:pos="4248"/>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E271F9">
        <w:rPr>
          <w:b/>
          <w:sz w:val="28"/>
          <w:szCs w:val="28"/>
          <w:lang w:val="en-US" w:eastAsia="en-US"/>
        </w:rPr>
        <w:t>Web</w:t>
      </w:r>
      <w:r w:rsidRPr="00E271F9">
        <w:rPr>
          <w:b/>
          <w:sz w:val="28"/>
          <w:szCs w:val="28"/>
          <w:lang w:eastAsia="en-US"/>
        </w:rPr>
        <w:t xml:space="preserve">-сайт </w:t>
      </w:r>
      <w:r w:rsidR="00AD5E3A">
        <w:rPr>
          <w:b/>
          <w:sz w:val="28"/>
          <w:szCs w:val="28"/>
          <w:lang w:eastAsia="en-US"/>
        </w:rPr>
        <w:t xml:space="preserve">МКП </w:t>
      </w:r>
      <w:r w:rsidRPr="00E271F9">
        <w:rPr>
          <w:b/>
          <w:sz w:val="28"/>
          <w:szCs w:val="28"/>
          <w:lang w:eastAsia="en-US"/>
        </w:rPr>
        <w:t>«Калининград-</w:t>
      </w:r>
      <w:proofErr w:type="spellStart"/>
      <w:r w:rsidRPr="00E271F9">
        <w:rPr>
          <w:b/>
          <w:sz w:val="28"/>
          <w:szCs w:val="28"/>
          <w:lang w:eastAsia="en-US"/>
        </w:rPr>
        <w:t>ГорТранс</w:t>
      </w:r>
      <w:proofErr w:type="spellEnd"/>
      <w:r w:rsidRPr="00E271F9">
        <w:rPr>
          <w:b/>
          <w:sz w:val="28"/>
          <w:szCs w:val="28"/>
          <w:lang w:eastAsia="en-US"/>
        </w:rPr>
        <w:t>»</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E271F9">
        <w:rPr>
          <w:b/>
          <w:sz w:val="28"/>
          <w:szCs w:val="28"/>
          <w:lang w:eastAsia="en-US"/>
        </w:rPr>
        <w:t xml:space="preserve">ОПИСАНИЕ ТЕХНОЛОГИЧЕСКОГО ПРОЦЕССА </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E271F9">
        <w:rPr>
          <w:b/>
          <w:sz w:val="28"/>
          <w:szCs w:val="28"/>
          <w:lang w:eastAsia="en-US"/>
        </w:rPr>
        <w:t>ОБРАБОТКИ ДАННЫХ</w:t>
      </w:r>
    </w:p>
    <w:p w:rsidR="00E271F9" w:rsidRPr="00E271F9" w:rsidRDefault="004B20FD"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Pr>
          <w:sz w:val="28"/>
          <w:szCs w:val="28"/>
          <w:lang w:eastAsia="en-US"/>
        </w:rPr>
        <w:t>На  12</w:t>
      </w:r>
      <w:r w:rsidR="00E271F9" w:rsidRPr="00E271F9">
        <w:rPr>
          <w:sz w:val="28"/>
          <w:szCs w:val="28"/>
          <w:lang w:eastAsia="en-US"/>
        </w:rPr>
        <w:t xml:space="preserve"> листах</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E271F9">
        <w:rPr>
          <w:sz w:val="28"/>
          <w:szCs w:val="28"/>
          <w:lang w:eastAsia="en-US"/>
        </w:rPr>
        <w:t xml:space="preserve">Действует с апреля </w:t>
      </w:r>
      <w:smartTag w:uri="urn:schemas-microsoft-com:office:smarttags" w:element="metricconverter">
        <w:smartTagPr>
          <w:attr w:name="ProductID" w:val="2017 г"/>
        </w:smartTagPr>
        <w:r w:rsidRPr="00E271F9">
          <w:rPr>
            <w:sz w:val="28"/>
            <w:szCs w:val="28"/>
            <w:lang w:eastAsia="en-US"/>
          </w:rPr>
          <w:t>2017 г</w:t>
        </w:r>
      </w:smartTag>
      <w:r w:rsidRPr="00E271F9">
        <w:rPr>
          <w:sz w:val="28"/>
          <w:szCs w:val="28"/>
          <w:lang w:eastAsia="en-US"/>
        </w:rPr>
        <w:t xml:space="preserve">. </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eastAsia="en-US"/>
        </w:rPr>
      </w:pPr>
      <w:r w:rsidRPr="00E271F9">
        <w:rPr>
          <w:b/>
          <w:sz w:val="28"/>
          <w:szCs w:val="28"/>
          <w:lang w:eastAsia="en-US"/>
        </w:rPr>
        <w:t>СОГЛАСОВАНО:</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Руководитель:________________________________</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Подпись:_____________(_________________)</w:t>
      </w:r>
    </w:p>
    <w:p w:rsidR="00E271F9" w:rsidRPr="00E271F9" w:rsidRDefault="00E271F9" w:rsidP="00E271F9">
      <w:pPr>
        <w:spacing w:line="360" w:lineRule="auto"/>
        <w:rPr>
          <w:rFonts w:eastAsia="Calibri"/>
          <w:sz w:val="28"/>
          <w:szCs w:val="28"/>
        </w:rPr>
      </w:pPr>
      <w:r w:rsidRPr="00E271F9">
        <w:rPr>
          <w:rFonts w:eastAsia="Calibri"/>
          <w:sz w:val="28"/>
          <w:szCs w:val="28"/>
        </w:rPr>
        <w:t>Дата:_______________</w:t>
      </w:r>
    </w:p>
    <w:p w:rsidR="00E271F9" w:rsidRPr="00E271F9" w:rsidRDefault="00E271F9" w:rsidP="00E27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eastAsia="en-US"/>
        </w:rPr>
      </w:pPr>
      <w:r w:rsidRPr="00E271F9">
        <w:rPr>
          <w:sz w:val="28"/>
          <w:szCs w:val="28"/>
          <w:lang w:eastAsia="en-US"/>
        </w:rPr>
        <w:t xml:space="preserve">Печать: </w:t>
      </w:r>
    </w:p>
    <w:p w:rsidR="00E271F9" w:rsidRPr="00E271F9" w:rsidRDefault="00E271F9" w:rsidP="00E271F9">
      <w:pPr>
        <w:spacing w:line="360" w:lineRule="auto"/>
        <w:rPr>
          <w:rFonts w:eastAsia="Calibri"/>
          <w:sz w:val="28"/>
          <w:szCs w:val="28"/>
        </w:rPr>
      </w:pPr>
    </w:p>
    <w:p w:rsidR="00E271F9" w:rsidRPr="00E271F9" w:rsidRDefault="00E271F9" w:rsidP="00E271F9">
      <w:pPr>
        <w:tabs>
          <w:tab w:val="left" w:pos="3552"/>
        </w:tabs>
        <w:rPr>
          <w:rFonts w:eastAsia="Calibri"/>
          <w:sz w:val="28"/>
          <w:szCs w:val="28"/>
        </w:rPr>
      </w:pPr>
    </w:p>
    <w:p w:rsidR="00E271F9" w:rsidRDefault="00E271F9" w:rsidP="00E271F9">
      <w:pPr>
        <w:tabs>
          <w:tab w:val="left" w:pos="3552"/>
        </w:tabs>
        <w:jc w:val="center"/>
        <w:rPr>
          <w:rFonts w:eastAsia="Calibri"/>
          <w:sz w:val="28"/>
          <w:szCs w:val="28"/>
        </w:rPr>
      </w:pPr>
    </w:p>
    <w:p w:rsidR="00624B76" w:rsidRDefault="00624B76" w:rsidP="00E271F9">
      <w:pPr>
        <w:tabs>
          <w:tab w:val="left" w:pos="3552"/>
        </w:tabs>
        <w:jc w:val="center"/>
        <w:rPr>
          <w:rFonts w:eastAsia="Calibri"/>
          <w:sz w:val="28"/>
          <w:szCs w:val="28"/>
        </w:rPr>
      </w:pPr>
    </w:p>
    <w:p w:rsidR="00624B76" w:rsidRDefault="00624B76" w:rsidP="00E271F9">
      <w:pPr>
        <w:tabs>
          <w:tab w:val="left" w:pos="3552"/>
        </w:tabs>
        <w:jc w:val="center"/>
        <w:rPr>
          <w:rFonts w:eastAsia="Calibri"/>
          <w:sz w:val="28"/>
          <w:szCs w:val="28"/>
        </w:rPr>
      </w:pPr>
    </w:p>
    <w:p w:rsidR="00624B76" w:rsidRPr="00E271F9" w:rsidRDefault="00624B76" w:rsidP="00E271F9">
      <w:pPr>
        <w:tabs>
          <w:tab w:val="left" w:pos="3552"/>
        </w:tabs>
        <w:jc w:val="center"/>
        <w:rPr>
          <w:rFonts w:eastAsia="Calibri"/>
          <w:sz w:val="28"/>
          <w:szCs w:val="28"/>
        </w:rPr>
      </w:pPr>
    </w:p>
    <w:p w:rsidR="00E271F9" w:rsidRPr="00E271F9" w:rsidRDefault="00E271F9" w:rsidP="00E271F9">
      <w:pPr>
        <w:tabs>
          <w:tab w:val="left" w:pos="3552"/>
        </w:tabs>
        <w:jc w:val="center"/>
        <w:rPr>
          <w:rFonts w:eastAsia="Calibri"/>
          <w:sz w:val="28"/>
          <w:szCs w:val="28"/>
        </w:rPr>
      </w:pPr>
      <w:r w:rsidRPr="00E271F9">
        <w:rPr>
          <w:rFonts w:eastAsia="Calibri"/>
          <w:sz w:val="28"/>
          <w:szCs w:val="28"/>
        </w:rPr>
        <w:t>Калининград</w:t>
      </w:r>
    </w:p>
    <w:p w:rsidR="00E271F9" w:rsidRPr="00E271F9" w:rsidRDefault="00E271F9" w:rsidP="00E271F9">
      <w:pPr>
        <w:tabs>
          <w:tab w:val="left" w:pos="3552"/>
        </w:tabs>
        <w:jc w:val="center"/>
        <w:rPr>
          <w:rFonts w:eastAsia="Calibri"/>
          <w:sz w:val="28"/>
          <w:szCs w:val="28"/>
        </w:rPr>
      </w:pPr>
      <w:r w:rsidRPr="00E271F9">
        <w:rPr>
          <w:rFonts w:eastAsia="Calibri"/>
          <w:sz w:val="28"/>
          <w:szCs w:val="28"/>
        </w:rPr>
        <w:t>2017</w:t>
      </w:r>
    </w:p>
    <w:p w:rsidR="00E271F9" w:rsidRDefault="00E271F9" w:rsidP="00E271F9">
      <w:pPr>
        <w:spacing w:line="360" w:lineRule="auto"/>
        <w:rPr>
          <w:rFonts w:eastAsia="Calibri"/>
          <w:sz w:val="28"/>
          <w:szCs w:val="20"/>
        </w:rPr>
      </w:pPr>
    </w:p>
    <w:p w:rsidR="00A35EC2" w:rsidRPr="00E271F9" w:rsidRDefault="00A35EC2" w:rsidP="00E271F9">
      <w:pPr>
        <w:spacing w:line="360" w:lineRule="auto"/>
        <w:rPr>
          <w:rFonts w:eastAsia="Calibri"/>
          <w:sz w:val="28"/>
          <w:szCs w:val="20"/>
        </w:rPr>
      </w:pPr>
    </w:p>
    <w:sdt>
      <w:sdtPr>
        <w:rPr>
          <w:rFonts w:eastAsia="Calibri"/>
          <w:sz w:val="28"/>
          <w:szCs w:val="20"/>
        </w:rPr>
        <w:id w:val="-1453090061"/>
        <w:docPartObj>
          <w:docPartGallery w:val="Table of Contents"/>
          <w:docPartUnique/>
        </w:docPartObj>
      </w:sdtPr>
      <w:sdtEndPr>
        <w:rPr>
          <w:b/>
          <w:bCs/>
        </w:rPr>
      </w:sdtEndPr>
      <w:sdtContent>
        <w:p w:rsidR="00E271F9" w:rsidRPr="004148EC" w:rsidRDefault="00E271F9" w:rsidP="00E271F9">
          <w:pPr>
            <w:keepNext/>
            <w:keepLines/>
            <w:spacing w:before="240" w:line="259" w:lineRule="auto"/>
            <w:rPr>
              <w:rFonts w:eastAsiaTheme="majorEastAsia"/>
              <w:b/>
              <w:sz w:val="32"/>
              <w:szCs w:val="32"/>
            </w:rPr>
          </w:pPr>
          <w:r w:rsidRPr="004148EC">
            <w:rPr>
              <w:rFonts w:eastAsiaTheme="majorEastAsia"/>
              <w:b/>
              <w:sz w:val="32"/>
              <w:szCs w:val="32"/>
            </w:rPr>
            <w:t>Оглавление</w:t>
          </w:r>
        </w:p>
        <w:p w:rsidR="00E271F9" w:rsidRPr="004148EC" w:rsidRDefault="00E271F9" w:rsidP="00E271F9">
          <w:pPr>
            <w:tabs>
              <w:tab w:val="right" w:leader="dot" w:pos="9345"/>
            </w:tabs>
            <w:spacing w:after="100" w:line="360" w:lineRule="auto"/>
            <w:ind w:left="280"/>
            <w:rPr>
              <w:rFonts w:asciiTheme="minorHAnsi" w:eastAsiaTheme="minorEastAsia" w:hAnsiTheme="minorHAnsi" w:cstheme="minorBidi"/>
              <w:noProof/>
              <w:sz w:val="22"/>
              <w:szCs w:val="22"/>
            </w:rPr>
          </w:pPr>
          <w:r w:rsidRPr="004148EC">
            <w:rPr>
              <w:rFonts w:eastAsia="Calibri"/>
              <w:sz w:val="28"/>
              <w:szCs w:val="20"/>
            </w:rPr>
            <w:fldChar w:fldCharType="begin"/>
          </w:r>
          <w:r w:rsidRPr="004148EC">
            <w:rPr>
              <w:rFonts w:eastAsia="Calibri"/>
              <w:sz w:val="28"/>
              <w:szCs w:val="20"/>
            </w:rPr>
            <w:instrText xml:space="preserve"> TOC \o "1-3" \h \z \u </w:instrText>
          </w:r>
          <w:r w:rsidRPr="004148EC">
            <w:rPr>
              <w:rFonts w:eastAsia="Calibri"/>
              <w:sz w:val="28"/>
              <w:szCs w:val="20"/>
            </w:rPr>
            <w:fldChar w:fldCharType="separate"/>
          </w:r>
          <w:hyperlink w:anchor="_Toc481155848" w:history="1">
            <w:r w:rsidRPr="004148EC">
              <w:rPr>
                <w:rFonts w:eastAsia="Calibri"/>
                <w:b/>
                <w:noProof/>
                <w:sz w:val="28"/>
                <w:szCs w:val="20"/>
              </w:rPr>
              <w:t>Введение</w:t>
            </w:r>
            <w:r w:rsidRPr="004148EC">
              <w:rPr>
                <w:rFonts w:eastAsia="Calibri"/>
                <w:noProof/>
                <w:webHidden/>
                <w:sz w:val="28"/>
                <w:szCs w:val="20"/>
              </w:rPr>
              <w:tab/>
            </w:r>
            <w:r w:rsidR="000E6C08">
              <w:rPr>
                <w:rFonts w:eastAsia="Calibri"/>
                <w:noProof/>
                <w:webHidden/>
                <w:sz w:val="28"/>
                <w:szCs w:val="20"/>
              </w:rPr>
              <w:t>3</w:t>
            </w:r>
          </w:hyperlink>
        </w:p>
        <w:p w:rsidR="00E271F9" w:rsidRPr="004148EC" w:rsidRDefault="00FD58D3" w:rsidP="00E271F9">
          <w:pPr>
            <w:tabs>
              <w:tab w:val="left" w:pos="880"/>
              <w:tab w:val="right" w:leader="dot" w:pos="9345"/>
            </w:tabs>
            <w:spacing w:after="100" w:line="360" w:lineRule="auto"/>
            <w:ind w:left="280"/>
            <w:rPr>
              <w:rFonts w:asciiTheme="minorHAnsi" w:eastAsiaTheme="minorEastAsia" w:hAnsiTheme="minorHAnsi" w:cstheme="minorBidi"/>
              <w:noProof/>
              <w:sz w:val="22"/>
              <w:szCs w:val="22"/>
            </w:rPr>
          </w:pPr>
          <w:hyperlink w:anchor="_Toc481155849" w:history="1">
            <w:r w:rsidR="00E271F9" w:rsidRPr="004148EC">
              <w:rPr>
                <w:rFonts w:eastAsia="Calibri"/>
                <w:b/>
                <w:noProof/>
                <w:sz w:val="28"/>
                <w:szCs w:val="20"/>
              </w:rPr>
              <w:t>1.</w:t>
            </w:r>
            <w:r w:rsidR="00E271F9" w:rsidRPr="004148EC">
              <w:rPr>
                <w:rFonts w:asciiTheme="minorHAnsi" w:eastAsiaTheme="minorEastAsia" w:hAnsiTheme="minorHAnsi" w:cstheme="minorBidi"/>
                <w:noProof/>
                <w:sz w:val="22"/>
                <w:szCs w:val="22"/>
              </w:rPr>
              <w:tab/>
            </w:r>
            <w:r w:rsidR="00E271F9" w:rsidRPr="004148EC">
              <w:rPr>
                <w:rFonts w:eastAsia="Calibri"/>
                <w:b/>
                <w:noProof/>
                <w:sz w:val="28"/>
                <w:szCs w:val="20"/>
              </w:rPr>
              <w:t>Технологический процесс «Деятельность АИС»</w:t>
            </w:r>
            <w:r w:rsidR="00E271F9" w:rsidRPr="004148EC">
              <w:rPr>
                <w:rFonts w:eastAsia="Calibri"/>
                <w:noProof/>
                <w:webHidden/>
                <w:sz w:val="28"/>
                <w:szCs w:val="20"/>
              </w:rPr>
              <w:tab/>
            </w:r>
            <w:r w:rsidR="000E6C08">
              <w:rPr>
                <w:rFonts w:eastAsia="Calibri"/>
                <w:noProof/>
                <w:webHidden/>
                <w:sz w:val="28"/>
                <w:szCs w:val="20"/>
              </w:rPr>
              <w:t>4</w:t>
            </w:r>
          </w:hyperlink>
        </w:p>
        <w:p w:rsidR="00E271F9" w:rsidRPr="004148EC" w:rsidRDefault="004148EC" w:rsidP="004148EC">
          <w:pPr>
            <w:tabs>
              <w:tab w:val="left" w:pos="1100"/>
              <w:tab w:val="right" w:leader="dot" w:pos="9345"/>
            </w:tabs>
            <w:spacing w:after="100" w:line="360" w:lineRule="auto"/>
            <w:rPr>
              <w:rFonts w:eastAsia="Calibri"/>
              <w:noProof/>
              <w:sz w:val="28"/>
              <w:szCs w:val="20"/>
            </w:rPr>
          </w:pPr>
          <w:r>
            <w:rPr>
              <w:rFonts w:eastAsia="Calibri"/>
              <w:sz w:val="28"/>
              <w:szCs w:val="20"/>
            </w:rPr>
            <w:t xml:space="preserve">    </w:t>
          </w:r>
          <w:hyperlink w:anchor="_Toc481155850" w:history="1">
            <w:r w:rsidR="00E271F9" w:rsidRPr="004148EC">
              <w:rPr>
                <w:rFonts w:eastAsia="Calibri"/>
                <w:b/>
                <w:noProof/>
                <w:sz w:val="28"/>
                <w:szCs w:val="20"/>
              </w:rPr>
              <w:t>1.1.</w:t>
            </w:r>
            <w:r w:rsidR="00E271F9" w:rsidRPr="004148EC">
              <w:rPr>
                <w:rFonts w:eastAsia="Calibri"/>
                <w:noProof/>
                <w:sz w:val="28"/>
                <w:szCs w:val="20"/>
              </w:rPr>
              <w:tab/>
            </w:r>
            <w:r w:rsidR="00E271F9" w:rsidRPr="004148EC">
              <w:rPr>
                <w:rFonts w:eastAsia="Calibri"/>
                <w:b/>
                <w:noProof/>
                <w:sz w:val="28"/>
                <w:szCs w:val="20"/>
              </w:rPr>
              <w:t>Технологический процесс «Деятельность пользователя сайта»</w:t>
            </w:r>
            <w:r w:rsidR="00E271F9" w:rsidRPr="004148EC">
              <w:rPr>
                <w:rFonts w:eastAsia="Calibri"/>
                <w:noProof/>
                <w:webHidden/>
                <w:sz w:val="28"/>
                <w:szCs w:val="20"/>
              </w:rPr>
              <w:tab/>
            </w:r>
            <w:r w:rsidR="000E6C08">
              <w:rPr>
                <w:rFonts w:eastAsia="Calibri"/>
                <w:noProof/>
                <w:webHidden/>
                <w:sz w:val="28"/>
                <w:szCs w:val="20"/>
              </w:rPr>
              <w:t>4</w:t>
            </w:r>
          </w:hyperlink>
        </w:p>
        <w:p w:rsidR="00E271F9" w:rsidRPr="004148EC" w:rsidRDefault="00FD58D3" w:rsidP="00E271F9">
          <w:pPr>
            <w:tabs>
              <w:tab w:val="left" w:pos="1100"/>
              <w:tab w:val="right" w:leader="dot" w:pos="9345"/>
            </w:tabs>
            <w:spacing w:after="100" w:line="360" w:lineRule="auto"/>
            <w:ind w:left="280"/>
            <w:rPr>
              <w:rFonts w:asciiTheme="minorHAnsi" w:eastAsiaTheme="minorEastAsia" w:hAnsiTheme="minorHAnsi" w:cstheme="minorBidi"/>
              <w:noProof/>
              <w:sz w:val="22"/>
              <w:szCs w:val="22"/>
            </w:rPr>
          </w:pPr>
          <w:hyperlink w:anchor="_Toc481155851" w:history="1">
            <w:r w:rsidR="00E271F9" w:rsidRPr="004148EC">
              <w:rPr>
                <w:rFonts w:eastAsia="Calibri"/>
                <w:b/>
                <w:noProof/>
                <w:sz w:val="28"/>
                <w:szCs w:val="20"/>
              </w:rPr>
              <w:t>1.2.</w:t>
            </w:r>
            <w:r w:rsidR="00E271F9" w:rsidRPr="004148EC">
              <w:rPr>
                <w:rFonts w:asciiTheme="minorHAnsi" w:eastAsiaTheme="minorEastAsia" w:hAnsiTheme="minorHAnsi" w:cstheme="minorBidi"/>
                <w:noProof/>
                <w:sz w:val="22"/>
                <w:szCs w:val="22"/>
              </w:rPr>
              <w:tab/>
            </w:r>
            <w:r w:rsidR="00E271F9" w:rsidRPr="004148EC">
              <w:rPr>
                <w:rFonts w:eastAsia="Calibri"/>
                <w:b/>
                <w:noProof/>
                <w:sz w:val="28"/>
                <w:szCs w:val="20"/>
              </w:rPr>
              <w:t>Технологический процесс «Деятельность редактора сайта»</w:t>
            </w:r>
            <w:r w:rsidR="00E271F9" w:rsidRPr="004148EC">
              <w:rPr>
                <w:rFonts w:eastAsia="Calibri"/>
                <w:noProof/>
                <w:webHidden/>
                <w:sz w:val="28"/>
                <w:szCs w:val="20"/>
              </w:rPr>
              <w:tab/>
            </w:r>
            <w:r w:rsidR="000E6C08">
              <w:rPr>
                <w:rFonts w:eastAsia="Calibri"/>
                <w:noProof/>
                <w:webHidden/>
                <w:sz w:val="28"/>
                <w:szCs w:val="20"/>
              </w:rPr>
              <w:t>5</w:t>
            </w:r>
          </w:hyperlink>
        </w:p>
        <w:p w:rsidR="00E271F9" w:rsidRPr="004148EC" w:rsidRDefault="00FD58D3" w:rsidP="00E271F9">
          <w:pPr>
            <w:tabs>
              <w:tab w:val="left" w:pos="1100"/>
              <w:tab w:val="right" w:leader="dot" w:pos="9345"/>
            </w:tabs>
            <w:spacing w:after="100" w:line="360" w:lineRule="auto"/>
            <w:ind w:left="280"/>
            <w:rPr>
              <w:rFonts w:asciiTheme="minorHAnsi" w:eastAsiaTheme="minorEastAsia" w:hAnsiTheme="minorHAnsi" w:cstheme="minorBidi"/>
              <w:noProof/>
              <w:sz w:val="22"/>
              <w:szCs w:val="22"/>
            </w:rPr>
          </w:pPr>
          <w:hyperlink w:anchor="_Toc481155852" w:history="1">
            <w:r w:rsidR="00E271F9" w:rsidRPr="004148EC">
              <w:rPr>
                <w:rFonts w:eastAsia="Calibri"/>
                <w:b/>
                <w:noProof/>
                <w:sz w:val="28"/>
                <w:szCs w:val="20"/>
              </w:rPr>
              <w:t>1.3.</w:t>
            </w:r>
            <w:r w:rsidR="00E271F9" w:rsidRPr="004148EC">
              <w:rPr>
                <w:rFonts w:asciiTheme="minorHAnsi" w:eastAsiaTheme="minorEastAsia" w:hAnsiTheme="minorHAnsi" w:cstheme="minorBidi"/>
                <w:noProof/>
                <w:sz w:val="22"/>
                <w:szCs w:val="22"/>
              </w:rPr>
              <w:tab/>
            </w:r>
            <w:r w:rsidR="00E271F9" w:rsidRPr="004148EC">
              <w:rPr>
                <w:rFonts w:eastAsia="Calibri"/>
                <w:b/>
                <w:noProof/>
                <w:sz w:val="28"/>
                <w:szCs w:val="20"/>
              </w:rPr>
              <w:t>Технологический процесс «Деятельность администратора сайта»</w:t>
            </w:r>
            <w:r w:rsidR="00E271F9" w:rsidRPr="004148EC">
              <w:rPr>
                <w:rFonts w:eastAsia="Calibri"/>
                <w:noProof/>
                <w:webHidden/>
                <w:sz w:val="28"/>
                <w:szCs w:val="20"/>
              </w:rPr>
              <w:tab/>
            </w:r>
            <w:r w:rsidR="000E6C08">
              <w:rPr>
                <w:rFonts w:eastAsia="Calibri"/>
                <w:noProof/>
                <w:webHidden/>
                <w:sz w:val="28"/>
                <w:szCs w:val="20"/>
              </w:rPr>
              <w:t>6</w:t>
            </w:r>
          </w:hyperlink>
        </w:p>
        <w:p w:rsidR="00E271F9" w:rsidRPr="004148EC" w:rsidRDefault="00FD58D3" w:rsidP="00E271F9">
          <w:pPr>
            <w:tabs>
              <w:tab w:val="left" w:pos="880"/>
              <w:tab w:val="right" w:leader="dot" w:pos="9345"/>
            </w:tabs>
            <w:spacing w:after="100" w:line="360" w:lineRule="auto"/>
            <w:ind w:left="280"/>
            <w:rPr>
              <w:rFonts w:asciiTheme="minorHAnsi" w:eastAsiaTheme="minorEastAsia" w:hAnsiTheme="minorHAnsi" w:cstheme="minorBidi"/>
              <w:noProof/>
              <w:sz w:val="22"/>
              <w:szCs w:val="22"/>
            </w:rPr>
          </w:pPr>
          <w:hyperlink w:anchor="_Toc481155853" w:history="1">
            <w:r w:rsidR="00E271F9" w:rsidRPr="004148EC">
              <w:rPr>
                <w:rFonts w:eastAsia="Calibri"/>
                <w:b/>
                <w:noProof/>
                <w:sz w:val="28"/>
                <w:szCs w:val="20"/>
              </w:rPr>
              <w:t>2.</w:t>
            </w:r>
            <w:r w:rsidR="00E271F9" w:rsidRPr="004148EC">
              <w:rPr>
                <w:rFonts w:asciiTheme="minorHAnsi" w:eastAsiaTheme="minorEastAsia" w:hAnsiTheme="minorHAnsi" w:cstheme="minorBidi"/>
                <w:noProof/>
                <w:sz w:val="22"/>
                <w:szCs w:val="22"/>
              </w:rPr>
              <w:tab/>
            </w:r>
            <w:r w:rsidR="00E271F9" w:rsidRPr="004148EC">
              <w:rPr>
                <w:rFonts w:eastAsia="Calibri"/>
                <w:b/>
                <w:noProof/>
                <w:sz w:val="28"/>
                <w:szCs w:val="20"/>
              </w:rPr>
              <w:t>Временной регламент функционирования веб-сайта</w:t>
            </w:r>
            <w:r w:rsidR="00E271F9" w:rsidRPr="004148EC">
              <w:rPr>
                <w:rFonts w:eastAsia="Calibri"/>
                <w:noProof/>
                <w:webHidden/>
                <w:sz w:val="28"/>
                <w:szCs w:val="20"/>
              </w:rPr>
              <w:tab/>
            </w:r>
            <w:r w:rsidR="000E6C08">
              <w:rPr>
                <w:rFonts w:eastAsia="Calibri"/>
                <w:noProof/>
                <w:webHidden/>
                <w:sz w:val="28"/>
                <w:szCs w:val="20"/>
              </w:rPr>
              <w:t>6</w:t>
            </w:r>
          </w:hyperlink>
        </w:p>
        <w:p w:rsidR="00E271F9" w:rsidRPr="00E271F9" w:rsidRDefault="00E271F9" w:rsidP="00E271F9">
          <w:pPr>
            <w:spacing w:line="360" w:lineRule="auto"/>
            <w:rPr>
              <w:rFonts w:eastAsia="Calibri"/>
              <w:sz w:val="28"/>
              <w:szCs w:val="20"/>
            </w:rPr>
          </w:pPr>
          <w:r w:rsidRPr="004148EC">
            <w:rPr>
              <w:rFonts w:eastAsia="Calibri"/>
              <w:b/>
              <w:bCs/>
              <w:sz w:val="28"/>
              <w:szCs w:val="20"/>
            </w:rPr>
            <w:fldChar w:fldCharType="end"/>
          </w:r>
        </w:p>
      </w:sdtContent>
    </w:sdt>
    <w:p w:rsidR="00E271F9" w:rsidRPr="00E271F9" w:rsidRDefault="00E271F9" w:rsidP="00E271F9">
      <w:pPr>
        <w:spacing w:line="360" w:lineRule="auto"/>
        <w:rPr>
          <w:rFonts w:eastAsia="Calibri"/>
          <w:sz w:val="28"/>
          <w:szCs w:val="20"/>
        </w:rPr>
      </w:pPr>
    </w:p>
    <w:p w:rsidR="00E271F9" w:rsidRPr="00E271F9" w:rsidRDefault="00E271F9" w:rsidP="00E271F9">
      <w:pPr>
        <w:rPr>
          <w:rFonts w:eastAsia="Calibri"/>
          <w:sz w:val="28"/>
          <w:szCs w:val="20"/>
        </w:rPr>
      </w:pPr>
      <w:r w:rsidRPr="00E271F9">
        <w:rPr>
          <w:rFonts w:eastAsia="Calibri"/>
          <w:sz w:val="28"/>
          <w:szCs w:val="20"/>
        </w:rPr>
        <w:br w:type="page"/>
      </w:r>
      <w:r w:rsidR="001A65D1" w:rsidRPr="001A65D1">
        <w:rPr>
          <w:rFonts w:eastAsia="Calibri"/>
          <w:noProof/>
          <w:sz w:val="20"/>
          <w:szCs w:val="20"/>
        </w:rPr>
        <mc:AlternateContent>
          <mc:Choice Requires="wpg">
            <w:drawing>
              <wp:anchor distT="0" distB="0" distL="114300" distR="114300" simplePos="0" relativeHeight="251662336" behindDoc="0" locked="1" layoutInCell="0" allowOverlap="1" wp14:anchorId="3528B433" wp14:editId="7595C78A">
                <wp:simplePos x="0" y="0"/>
                <wp:positionH relativeFrom="page">
                  <wp:posOffset>722630</wp:posOffset>
                </wp:positionH>
                <wp:positionV relativeFrom="page">
                  <wp:posOffset>254635</wp:posOffset>
                </wp:positionV>
                <wp:extent cx="6588760" cy="10189210"/>
                <wp:effectExtent l="0" t="0" r="21590" b="21590"/>
                <wp:wrapNone/>
                <wp:docPr id="3595" name="Группа 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96" name="Rectangle 275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Line 275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8" name="Line 275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9" name="Line 275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0" name="Line 275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1" name="Line 276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2" name="Line 276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3" name="Line 276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4" name="Line 276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5" name="Line 276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06" name="Rectangle 276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607" name="Rectangle 276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608" name="Rectangle 276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09" name="Rectangle 276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10" name="Rectangle 276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611" name="Rectangle 277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612" name="Rectangle 277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jc w:val="center"/>
                                <w:rPr>
                                  <w:sz w:val="18"/>
                                  <w:lang w:val="ru-RU"/>
                                </w:rPr>
                              </w:pPr>
                              <w:r>
                                <w:rPr>
                                  <w:sz w:val="18"/>
                                  <w:lang w:val="ru-RU"/>
                                </w:rPr>
                                <w:t>2</w:t>
                              </w:r>
                            </w:p>
                          </w:txbxContent>
                        </wps:txbx>
                        <wps:bodyPr rot="0" vert="horz" wrap="square" lIns="12700" tIns="12700" rIns="12700" bIns="12700" anchor="t" anchorCtr="0" upright="1">
                          <a:noAutofit/>
                        </wps:bodyPr>
                      </wps:wsp>
                      <wps:wsp>
                        <wps:cNvPr id="3613" name="Rectangle 2772"/>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rsidP="000F3B6F">
                              <w:pPr>
                                <w:pStyle w:val="ad"/>
                                <w:jc w:val="center"/>
                                <w:rPr>
                                  <w:rFonts w:ascii="Journal" w:hAnsi="Journal"/>
                                  <w:lang w:val="ru-RU"/>
                                </w:rPr>
                              </w:pPr>
                              <w:r>
                                <w:rPr>
                                  <w:lang w:val="ru-RU"/>
                                </w:rPr>
                                <w:t>КП 53.09.03.01.212</w:t>
                              </w:r>
                              <w:r w:rsidRPr="000F3B6F">
                                <w:rPr>
                                  <w:lang w:val="ru-RU"/>
                                </w:rPr>
                                <w:t xml:space="preserve"> ПГ</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3614" name="Line 277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5" name="Line 277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6" name="Line 277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7" name="Line 277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18" name="Line 277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619" name="Group 2778"/>
                        <wpg:cNvGrpSpPr>
                          <a:grpSpLocks/>
                        </wpg:cNvGrpSpPr>
                        <wpg:grpSpPr bwMode="auto">
                          <a:xfrm>
                            <a:off x="39" y="18267"/>
                            <a:ext cx="4801" cy="310"/>
                            <a:chOff x="0" y="0"/>
                            <a:chExt cx="19999" cy="20000"/>
                          </a:xfrm>
                        </wpg:grpSpPr>
                        <wps:wsp>
                          <wps:cNvPr id="3620" name="Rectangle 27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621" name="Rectangle 27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3622" name="Group 2781"/>
                        <wpg:cNvGrpSpPr>
                          <a:grpSpLocks/>
                        </wpg:cNvGrpSpPr>
                        <wpg:grpSpPr bwMode="auto">
                          <a:xfrm>
                            <a:off x="39" y="18614"/>
                            <a:ext cx="4801" cy="309"/>
                            <a:chOff x="0" y="0"/>
                            <a:chExt cx="19999" cy="20000"/>
                          </a:xfrm>
                        </wpg:grpSpPr>
                        <wps:wsp>
                          <wps:cNvPr id="3623" name="Rectangle 27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624" name="Rectangle 27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3628" name="Group 2787"/>
                        <wpg:cNvGrpSpPr>
                          <a:grpSpLocks/>
                        </wpg:cNvGrpSpPr>
                        <wpg:grpSpPr bwMode="auto">
                          <a:xfrm>
                            <a:off x="39" y="19314"/>
                            <a:ext cx="4801" cy="310"/>
                            <a:chOff x="0" y="0"/>
                            <a:chExt cx="19999" cy="20000"/>
                          </a:xfrm>
                        </wpg:grpSpPr>
                        <wps:wsp>
                          <wps:cNvPr id="3629" name="Rectangle 27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630" name="Rectangle 27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3631" name="Group 2790"/>
                        <wpg:cNvGrpSpPr>
                          <a:grpSpLocks/>
                        </wpg:cNvGrpSpPr>
                        <wpg:grpSpPr bwMode="auto">
                          <a:xfrm>
                            <a:off x="39" y="19660"/>
                            <a:ext cx="4801" cy="309"/>
                            <a:chOff x="0" y="0"/>
                            <a:chExt cx="19999" cy="20000"/>
                          </a:xfrm>
                        </wpg:grpSpPr>
                        <wps:wsp>
                          <wps:cNvPr id="3632" name="Rectangle 279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633" name="Rectangle 279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3634" name="Line 279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5" name="Rectangle 2794"/>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p w:rsidR="00FD58D3" w:rsidRPr="00075E12" w:rsidRDefault="00FD58D3" w:rsidP="000F3B6F">
                              <w:pPr>
                                <w:pStyle w:val="ad"/>
                                <w:jc w:val="center"/>
                                <w:rPr>
                                  <w:sz w:val="18"/>
                                  <w:lang w:val="ru-RU"/>
                                </w:rPr>
                              </w:pPr>
                              <w:r>
                                <w:rPr>
                                  <w:sz w:val="18"/>
                                  <w:lang w:val="ru-RU"/>
                                </w:rPr>
                                <w:t>Курсовой проект по дисциплине «Технологии проектирования    АСОИ и У»</w:t>
                              </w:r>
                            </w:p>
                            <w:p w:rsidR="00FD58D3" w:rsidRPr="000F3B6F" w:rsidRDefault="00FD58D3">
                              <w:pPr>
                                <w:pStyle w:val="ad"/>
                                <w:rPr>
                                  <w:sz w:val="18"/>
                                  <w:lang w:val="ru-RU"/>
                                </w:rPr>
                              </w:pPr>
                            </w:p>
                          </w:txbxContent>
                        </wps:txbx>
                        <wps:bodyPr rot="0" vert="horz" wrap="square" lIns="12700" tIns="12700" rIns="12700" bIns="12700" anchor="t" anchorCtr="0" upright="1">
                          <a:noAutofit/>
                        </wps:bodyPr>
                      </wps:wsp>
                      <wps:wsp>
                        <wps:cNvPr id="3636" name="Line 279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7" name="Line 279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8" name="Line 279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9" name="Rectangle 279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640" name="Rectangle 279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3641" name="Rectangle 280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jc w:val="center"/>
                                <w:rPr>
                                  <w:sz w:val="18"/>
                                  <w:lang w:val="ru-RU"/>
                                </w:rPr>
                              </w:pPr>
                              <w:r>
                                <w:rPr>
                                  <w:sz w:val="18"/>
                                </w:rPr>
                                <w:fldChar w:fldCharType="begin"/>
                              </w:r>
                              <w:r>
                                <w:rPr>
                                  <w:sz w:val="18"/>
                                </w:rPr>
                                <w:instrText xml:space="preserve"> SECTIONPAGES  \* LOWER </w:instrText>
                              </w:r>
                              <w:r>
                                <w:rPr>
                                  <w:sz w:val="18"/>
                                </w:rPr>
                                <w:fldChar w:fldCharType="separate"/>
                              </w:r>
                              <w:r>
                                <w:rPr>
                                  <w:noProof/>
                                  <w:sz w:val="18"/>
                                </w:rPr>
                                <w:t>26</w:t>
                              </w:r>
                              <w:r>
                                <w:rPr>
                                  <w:sz w:val="18"/>
                                </w:rPr>
                                <w:fldChar w:fldCharType="end"/>
                              </w:r>
                              <w:r>
                                <w:rPr>
                                  <w:sz w:val="18"/>
                                  <w:lang w:val="ru-RU"/>
                                </w:rPr>
                                <w:t>2</w:t>
                              </w:r>
                            </w:p>
                          </w:txbxContent>
                        </wps:txbx>
                        <wps:bodyPr rot="0" vert="horz" wrap="square" lIns="12700" tIns="12700" rIns="12700" bIns="12700" anchor="t" anchorCtr="0" upright="1">
                          <a:noAutofit/>
                        </wps:bodyPr>
                      </wps:wsp>
                      <wps:wsp>
                        <wps:cNvPr id="3642" name="Line 280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3" name="Line 280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4" name="Rectangle 2803"/>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F3B6F" w:rsidRDefault="00FD58D3">
                              <w:pPr>
                                <w:pStyle w:val="ad"/>
                                <w:jc w:val="center"/>
                                <w:rPr>
                                  <w:rFonts w:ascii="Journal" w:hAnsi="Journal"/>
                                  <w:sz w:val="24"/>
                                  <w:lang w:val="ru-RU"/>
                                </w:rPr>
                              </w:pPr>
                              <w:r>
                                <w:rPr>
                                  <w:sz w:val="24"/>
                                  <w:lang w:val="ru-RU"/>
                                </w:rPr>
                                <w:t>ФГБОУ ВО «КГТУ»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8B433" id="Группа 3595" o:spid="_x0000_s1414" style="position:absolute;margin-left:56.9pt;margin-top:20.0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" o:allowincell="f">
                <v:rect id="Rectangle 2755" o:spid="_x0000_s14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bJMUA&#10;AADdAAAADwAAAGRycy9kb3ducmV2LnhtbESP0WrCQBRE3wv+w3IF3+pGpWKiq0RB8Km00Q+4ZK9J&#10;MHs3Ztck+vXdQqGPw8ycYTa7wdSio9ZVlhXMphEI4tzqigsFl/PxfQXCeWSNtWVS8CQHu+3obYOJ&#10;tj1/U5f5QgQIuwQVlN43iZQuL8mgm9qGOHhX2xr0QbaF1C32AW5qOY+ipTRYcVgosaFDSfktexgF&#10;Nz90n2mRvY7xZR/nX/u0f9xTpSbjIV2D8DT4//Bf+6QVLD7iJfy+C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xskxQAAAN0AAAAPAAAAAAAAAAAAAAAAAJgCAABkcnMv&#10;ZG93bnJldi54bWxQSwUGAAAAAAQABAD1AAAAigMAAAAA&#10;" filled="f" strokeweight="2pt"/>
                <v:line id="Line 2756" o:spid="_x0000_s141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UYF8QAAADdAAAADwAAAGRycy9kb3ducmV2LnhtbESPQYvCMBSE78L+h/AW9mZTd1F3q1FE&#10;qHgTq5fens2zLTYvpclq/fdGEDwOM/MNM1/2phFX6lxtWcEoikEQF1bXXCo4HtLhLwjnkTU2lknB&#10;nRwsFx+DOSba3nhP18yXIkDYJaig8r5NpHRFRQZdZFvi4J1tZ9AH2ZVSd3gLcNPI7zieSIM1h4UK&#10;W1pXVFyyf6Pgkh/H6Wa31ocmW+lTmfr8dNZKfX32qxkIT71/h1/trVbwM/6bwv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RgXxAAAAN0AAAAPAAAAAAAAAAAA&#10;AAAAAKECAABkcnMvZG93bnJldi54bWxQSwUGAAAAAAQABAD5AAAAkgMAAAAA&#10;" strokeweight="2pt"/>
                <v:line id="Line 2757" o:spid="_x0000_s141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qMZb4AAADdAAAADwAAAGRycy9kb3ducmV2LnhtbERPzQ7BQBC+S7zDZiRubBFCWSKSipso&#10;F7fRHW2jO9t0F/X29iBx/PL9rzatqcSLGldaVjAaRiCIM6tLzhVczslgDsJ5ZI2VZVLwIQebdbez&#10;wljbN5/olfpchBB2MSoovK9jKV1WkEE3tDVx4O62MegDbHKpG3yHcFPJcRTNpMGSQ0OBNe0Kyh7p&#10;0yh4XC/TZH/c6XOVbvUtT/z1dtdK9XvtdgnCU+v/4p/7oBVMpos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uoxlvgAAAN0AAAAPAAAAAAAAAAAAAAAAAKEC&#10;AABkcnMvZG93bnJldi54bWxQSwUGAAAAAAQABAD5AAAAjAMAAAAA&#10;" strokeweight="2pt"/>
                <v:line id="Line 2758" o:spid="_x0000_s141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p/sUAAADdAAAADwAAAGRycy9kb3ducmV2LnhtbESPzWrDMBCE74W8g9hAb7XclpTEjRKM&#10;waW3EMeX3NbW+odYK2Opifv2VSDQ4zAz3zDb/WwGcaXJ9ZYVvEYxCOLa6p5bBeUpf1mDcB5Z42CZ&#10;FPySg/1u8bTFRNsbH+la+FYECLsEFXTej4mUru7IoIvsSBy8xk4GfZBTK/WEtwA3g3yL4w9psOew&#10;0OFIWUf1pfgxCi7ncpV/HTJ9GopUV23uz1WjlXpezuknCE+z/w8/2t9awftqs4H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Yp/sUAAADdAAAADwAAAAAAAAAA&#10;AAAAAAChAgAAZHJzL2Rvd25yZXYueG1sUEsFBgAAAAAEAAQA+QAAAJMDAAAAAA==&#10;" strokeweight="2pt"/>
                <v:line id="Line 2759" o:spid="_x0000_s141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N0mL4AAADdAAAADwAAAGRycy9kb3ducmV2LnhtbERPvQrCMBDeBd8hnOCmqYoi1SgiVNzE&#10;2sXtbM622FxKE7W+vRkEx4/vf73tTC1e1LrKsoLJOAJBnFtdcaEguySjJQjnkTXWlknBhxxsN/3e&#10;GmNt33ymV+oLEULYxaig9L6JpXR5SQbd2DbEgbvb1qAPsC2kbvEdwk0tp1G0kAYrDg0lNrQvKX+k&#10;T6Pgcc3myeG015c63elbkfjr7a6VGg663QqEp87/xT/3USuYLaKwP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43SYvgAAAN0AAAAPAAAAAAAAAAAAAAAAAKEC&#10;AABkcnMvZG93bnJldi54bWxQSwUGAAAAAAQABAD5AAAAjAMAAAAA&#10;" strokeweight="2pt"/>
                <v:line id="Line 2760" o:spid="_x0000_s142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A8AAAADdAAAADwAAAGRycy9kb3ducmV2LnhtbESPwQrCMBBE74L/EFbwpqmKItUoIlS8&#10;idWLt7VZ22KzKU3U+vdGEDwOM/OGWa5bU4knNa60rGA0jEAQZ1aXnCs4n5LBHITzyBory6TgTQ7W&#10;q25nibG2Lz7SM/W5CBB2MSoovK9jKV1WkEE3tDVx8G62MeiDbHKpG3wFuKnkOIpm0mDJYaHAmrYF&#10;Zff0YRTcL+dpsjts9alKN/qaJ/5yvWml+r12swDhqfX/8K+91woms2gE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v0QPAAAAA3QAAAA8AAAAAAAAAAAAAAAAA&#10;oQIAAGRycy9kb3ducmV2LnhtbFBLBQYAAAAABAAEAPkAAACOAwAAAAA=&#10;" strokeweight="2pt"/>
                <v:line id="Line 2761" o:spid="_x0000_s142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1PdMAAAADdAAAADwAAAGRycy9kb3ducmV2LnhtbESPwQrCMBBE74L/EFbwpqmKItUoIlS8&#10;idWLt7VZ22KzKU3U+vdGEDwOM/OGWa5bU4knNa60rGA0jEAQZ1aXnCs4n5LBHITzyBory6TgTQ7W&#10;q25nibG2Lz7SM/W5CBB2MSoovK9jKV1WkEE3tDVx8G62MeiDbHKpG3wFuKnkOIpm0mDJYaHAmrYF&#10;Zff0YRTcL+dpsjts9alKN/qaJ/5yvWml+r12swDhqfX/8K+91woms2gM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9T3TAAAAA3QAAAA8AAAAAAAAAAAAAAAAA&#10;oQIAAGRycy9kb3ducmV2LnhtbFBLBQYAAAAABAAEAPkAAACOAwAAAAA=&#10;" strokeweight="2pt"/>
                <v:line id="Line 2762" o:spid="_x0000_s142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Hq78AAAADdAAAADwAAAGRycy9kb3ducmV2LnhtbESPwQrCMBBE74L/EFbwpqmKItUoIlS8&#10;idWLt7VZ22KzKU3U+vdGEDwOM/OGWa5bU4knNa60rGA0jEAQZ1aXnCs4n5LBHITzyBory6TgTQ7W&#10;q25nibG2Lz7SM/W5CBB2MSoovK9jKV1WkEE3tDVx8G62MeiDbHKpG3wFuKnkOIpm0mDJYaHAmrYF&#10;Zff0YRTcL+dpsjts9alKN/qaJ/5yvWml+r12swDhqfX/8K+91woms2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x6u/AAAAA3QAAAA8AAAAAAAAAAAAAAAAA&#10;oQIAAGRycy9kb3ducmV2LnhtbFBLBQYAAAAABAAEAPkAAACOAwAAAAA=&#10;" strokeweight="2pt"/>
                <v:line id="Line 2763" o:spid="_x0000_s14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0UccYAAADdAAAADwAAAGRycy9kb3ducmV2LnhtbESP0WoCMRRE3wv+Q7hC32rWtkhdjSK2&#10;hYoP0tUPuG6um9XNzZKkuvXrjVDo4zAzZ5jpvLONOJMPtWMFw0EGgrh0uuZKwW77+fQGIkRkjY1j&#10;UvBLAeaz3sMUc+0u/E3nIlYiQTjkqMDE2OZShtKQxTBwLXHyDs5bjEn6SmqPlwS3jXzOspG0WHNa&#10;MNjS0lB5Kn6sgpXfr0/Da2Xknlf+o9m8j4M9KvXY7xYTEJG6+B/+a39pBS+j7BX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dFHHGAAAA3QAAAA8AAAAAAAAA&#10;AAAAAAAAoQIAAGRycy9kb3ducmV2LnhtbFBLBQYAAAAABAAEAPkAAACUAwAAAAA=&#10;" strokeweight="1pt"/>
                <v:line id="Line 2764" o:spid="_x0000_s14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Gx6sYAAADdAAAADwAAAGRycy9kb3ducmV2LnhtbESP0WoCMRRE3wv+Q7hC32rWlkpdjSK2&#10;hYoP0tUPuG6um9XNzZKkuvXrjVDo4zAzZ5jpvLONOJMPtWMFw0EGgrh0uuZKwW77+fQGIkRkjY1j&#10;UvBLAeaz3sMUc+0u/E3nIlYiQTjkqMDE2OZShtKQxTBwLXHyDs5bjEn6SmqPlwS3jXzOspG0WHNa&#10;MNjS0lB5Kn6sgpXfr0/Da2Xknlf+o9m8j4M9KvXY7xYTEJG6+B/+a39pBS+j7BX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RserGAAAA3QAAAA8AAAAAAAAA&#10;AAAAAAAAoQIAAGRycy9kb3ducmV2LnhtbFBLBQYAAAAABAAEAPkAAACUAwAAAAA=&#10;" strokeweight="1pt"/>
                <v:rect id="Rectangle 2765" o:spid="_x0000_s142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qAcMA&#10;AADdAAAADwAAAGRycy9kb3ducmV2LnhtbESPwWrDMBBE74X8g9hAbo2UppjUtRxMIJBr3BZ6XKyt&#10;7cZaOZKaOH8fFQo9DjPzhim2kx3EhXzoHWtYLRUI4saZnlsN72/7xw2IEJENDo5Jw40CbMvZQ4G5&#10;cVc+0qWOrUgQDjlq6GIccylD05HFsHQjcfK+nLcYk/StNB6vCW4H+aRUJi32nBY6HGnXUXOqf6yG&#10;qvqePs71C+6D3CifmWfTVp9aL+ZT9Qoi0hT/w3/tg9GwzlQGv2/SE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qqA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766" o:spid="_x0000_s142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msMA&#10;AADdAAAADwAAAGRycy9kb3ducmV2LnhtbESPQWsCMRSE7wX/Q3iF3mrSWlZdjbIUhF67VfD42Dx3&#10;VzcvaxJ1/femUOhxmJlvmOV6sJ24kg+tYw1vYwWCuHKm5VrD9mfzOgMRIrLBzjFpuFOA9Wr0tMTc&#10;uBt/07WMtUgQDjlqaGLscylD1ZDFMHY9cfIOzluMSfpaGo+3BLedfFcqkxZbTgsN9vTZUHUqL1ZD&#10;URyH3bmc4ybImfKZ+TB1sdf65XkoFiAiDfE//Nf+MhommZrC75v0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YPm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2767" o:spid="_x0000_s142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6MAA&#10;AADdAAAADwAAAGRycy9kb3ducmV2LnhtbERPz2vCMBS+C/sfwhvspsmclNoZpQjCrlYFj4/mre3W&#10;vHRJpvW/NwfB48f3e7UZbS8u5EPnWMP7TIEgrp3puNFwPOymOYgQkQ32jknDjQJs1i+TFRbGXXlP&#10;lyo2IoVwKFBDG+NQSBnqliyGmRuIE/ftvMWYoG+k8XhN4baXc6UyabHj1NDiQNuW6t/q32ooy5/x&#10;9FctcRdkrnxmFqYpz1q/vY7lJ4hIY3yKH+4vo+EjU2luepOegF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b6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768" o:spid="_x0000_s142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c8MA&#10;AADdAAAADwAAAGRycy9kb3ducmV2LnhtbESPQWsCMRSE74X+h/AK3mpSK4uuRlkEodeuFTw+Ns/d&#10;tZuXNYm6/vtGEHocZuYbZrkebCeu5EPrWMPHWIEgrpxpudbws9u+z0CEiGywc0wa7hRgvXp9WWJu&#10;3I2/6VrGWiQIhxw1NDH2uZShashiGLueOHlH5y3GJH0tjcdbgttOTpTKpMWW00KDPW0aqn7Li9VQ&#10;FKdhfy7nuA1ypnxmpqYuDlqP3oZiASLSEP/Dz/aX0fCZqTk83q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U+c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2769" o:spid="_x0000_s142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BM8EA&#10;AADdAAAADwAAAGRycy9kb3ducmV2LnhtbERPz2vCMBS+D/Y/hDfwNtPqKFqNUoSCV7sNdnw0z7au&#10;eemS2Nb/fjkMdvz4fu+Ps+nFSM53lhWkywQEcW11x42Cj/fydQPCB2SNvWVS8CAPx8Pz0x5zbSe+&#10;0FiFRsQQ9jkqaEMYcil93ZJBv7QDceSu1hkMEbpGaodTDDe9XCVJJg12HBtaHOjUUv1d3Y2CorjN&#10;nz/VFksvN4nL9Jtuii+lFi9zsQMRaA7/4j/3WStYZ2ncH9/EJ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2ATP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Дата</w:t>
                        </w:r>
                      </w:p>
                    </w:txbxContent>
                  </v:textbox>
                </v:rect>
                <v:rect id="Rectangle 2770" o:spid="_x0000_s143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kqMMA&#10;AADdAAAADwAAAGRycy9kb3ducmV2LnhtbESPQWvCQBSE7wX/w/IEb3WTWoKmbkIQBK+mFTw+sq9J&#10;2uzbuLvV+O/dQqHHYWa+YbblZAZxJed7ywrSZQKCuLG651bBx/v+eQ3CB2SNg2VScCcPZTF72mKu&#10;7Y2PdK1DKyKEfY4KuhDGXErfdGTQL+1IHL1P6wyGKF0rtcNbhJtBviRJJg32HBc6HGnXUfNd/xgF&#10;VfU1nS71BvderhOX6VfdVmelFvOpegMRaAr/4b/2QStYZWkK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qkq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2771" o:spid="_x0000_s143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38MA&#10;AADdAAAADwAAAGRycy9kb3ducmV2LnhtbESPT4vCMBTE78J+h/AW9qapfyhuNUoRBK9WBY+P5m1b&#10;t3npJlG7394IgsdhZn7DLNe9acWNnG8sKxiPEhDEpdUNVwqOh+1wDsIHZI2tZVLwTx7Wq4/BEjNt&#10;77ynWxEqESHsM1RQh9BlUvqyJoN+ZDvi6P1YZzBE6SqpHd4j3LRykiSpNNhwXKixo01N5W9xNQry&#10;/NKf/opv3Ho5T1yqZ7rKz0p9ffb5AkSgPrzDr/ZOK5im4wk8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638MAAADdAAAADwAAAAAAAAAAAAAAAACYAgAAZHJzL2Rv&#10;d25yZXYueG1sUEsFBgAAAAAEAAQA9QAAAIgDAAAAAA==&#10;" filled="f" stroked="f" strokeweight=".25pt">
                  <v:textbox inset="1pt,1pt,1pt,1pt">
                    <w:txbxContent>
                      <w:p w:rsidR="00FD58D3" w:rsidRPr="000F3B6F" w:rsidRDefault="00FD58D3">
                        <w:pPr>
                          <w:pStyle w:val="ad"/>
                          <w:jc w:val="center"/>
                          <w:rPr>
                            <w:sz w:val="18"/>
                            <w:lang w:val="ru-RU"/>
                          </w:rPr>
                        </w:pPr>
                        <w:r>
                          <w:rPr>
                            <w:sz w:val="18"/>
                            <w:lang w:val="ru-RU"/>
                          </w:rPr>
                          <w:t>2</w:t>
                        </w:r>
                      </w:p>
                    </w:txbxContent>
                  </v:textbox>
                </v:rect>
                <v:rect id="Rectangle 2772" o:spid="_x0000_s143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fRMQA&#10;AADdAAAADwAAAGRycy9kb3ducmV2LnhtbESPwWrDMBBE74X8g9hAb42cupjEiRJMwdBr3BZ6XKyN&#10;7cRaOZJqu38fFQo9DjPzhtkfZ9OLkZzvLCtYrxIQxLXVHTcKPt7Lpw0IH5A19pZJwQ95OB4WD3vM&#10;tZ34RGMVGhEh7HNU0IYw5FL6uiWDfmUH4uidrTMYonSN1A6nCDe9fE6STBrsOC60ONBrS/W1+jYK&#10;iuIyf96qLZZebhKX6RfdFF9KPS7nYgci0Bz+w3/tN60gzdYp/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n0TEAAAA3QAAAA8AAAAAAAAAAAAAAAAAmAIAAGRycy9k&#10;b3ducmV2LnhtbFBLBQYAAAAABAAEAPUAAACJAwAAAAA=&#10;" filled="f" stroked="f" strokeweight=".25pt">
                  <v:textbox inset="1pt,1pt,1pt,1pt">
                    <w:txbxContent>
                      <w:p w:rsidR="00FD58D3" w:rsidRPr="000F3B6F" w:rsidRDefault="00FD58D3" w:rsidP="000F3B6F">
                        <w:pPr>
                          <w:pStyle w:val="ad"/>
                          <w:jc w:val="center"/>
                          <w:rPr>
                            <w:rFonts w:ascii="Journal" w:hAnsi="Journal"/>
                            <w:lang w:val="ru-RU"/>
                          </w:rPr>
                        </w:pPr>
                        <w:r>
                          <w:rPr>
                            <w:lang w:val="ru-RU"/>
                          </w:rPr>
                          <w:t>КП 53.09.03.01.212</w:t>
                        </w:r>
                        <w:r w:rsidRPr="000F3B6F">
                          <w:rPr>
                            <w:lang w:val="ru-RU"/>
                          </w:rPr>
                          <w:t xml:space="preserve"> ПГ</w:t>
                        </w:r>
                      </w:p>
                      <w:p w:rsidR="00FD58D3" w:rsidRDefault="00FD58D3">
                        <w:pPr>
                          <w:pStyle w:val="ad"/>
                          <w:jc w:val="center"/>
                          <w:rPr>
                            <w:rFonts w:ascii="Journal" w:hAnsi="Journal"/>
                            <w:lang w:val="ru-RU"/>
                          </w:rPr>
                        </w:pPr>
                      </w:p>
                    </w:txbxContent>
                  </v:textbox>
                </v:rect>
                <v:line id="Line 2773" o:spid="_x0000_s143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HkRsQAAADdAAAADwAAAGRycy9kb3ducmV2LnhtbESPS4vCQBCE7wv+h6EFb+vEx4pERxEh&#10;4m0xevHWyXQemOkJmVHjv98RhD0WVfUVtd72phEP6lxtWcFkHIEgzq2uuVRwOSffSxDOI2tsLJOC&#10;FznYbgZfa4y1ffKJHqkvRYCwi1FB5X0bS+nyigy6sW2Jg1fYzqAPsiul7vAZ4KaR0yhaSIM1h4UK&#10;W9pXlN/Su1Fwu15+ksPvXp+bdKezMvHXrNBKjYb9bgXCU+//w5/2USuYLSZzeL8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eRGxAAAAN0AAAAPAAAAAAAAAAAA&#10;AAAAAKECAABkcnMvZG93bnJldi54bWxQSwUGAAAAAAQABAD5AAAAkgMAAAAA&#10;" strokeweight="2pt"/>
                <v:line id="Line 2774" o:spid="_x0000_s143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1B3cEAAADdAAAADwAAAGRycy9kb3ducmV2LnhtbESPwQrCMBBE74L/EFbwpqmKItUoIlS8&#10;idWLt7VZ22KzKU3U+vdGEDwOM/OGWa5bU4knNa60rGA0jEAQZ1aXnCs4n5LBHITzyBory6TgTQ7W&#10;q25nibG2Lz7SM/W5CBB2MSoovK9jKV1WkEE3tDVx8G62MeiDbHKpG3wFuKnkOIpm0mDJYaHAmrYF&#10;Zff0YRTcL+dpsjts9alKN/qaJ/5yvWml+r12swDhqfX/8K+91woms9E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TUHdwQAAAN0AAAAPAAAAAAAAAAAAAAAA&#10;AKECAABkcnMvZG93bnJldi54bWxQSwUGAAAAAAQABAD5AAAAjwMAAAAA&#10;" strokeweight="2pt"/>
                <v:line id="Line 2775" o:spid="_x0000_s143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5QMUAAADdAAAADwAAAGRycy9kb3ducmV2LnhtbESP0WoCMRRE3wv+Q7hC3zS7Fpa6GqWo&#10;hUofirYfcN1cN1s3N0uS6tavNwWhj8PMnGHmy9624kw+NI4V5OMMBHHldMO1gq/P19EziBCRNbaO&#10;ScEvBVguBg9zLLW78I7O+1iLBOFQogITY1dKGSpDFsPYdcTJOzpvMSbpa6k9XhLctnKSZYW02HBa&#10;MNjRylB12v9YBVt/eD/l19rIA2/9pv1YT4P9Vupx2L/MQETq43/43n7TCp6KvIC/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q5QMUAAADdAAAADwAAAAAAAAAA&#10;AAAAAAChAgAAZHJzL2Rvd25yZXYueG1sUEsFBgAAAAAEAAQA+QAAAJMDAAAAAA==&#10;" strokeweight="1pt"/>
                <v:line id="Line 2776" o:spid="_x0000_s143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c28YAAADdAAAADwAAAGRycy9kb3ducmV2LnhtbESP0WoCMRRE3wv+Q7hC32p2K1i7GkWs&#10;hYoPovUDrpvbzdbNzZKkuvr1plDo4zAzZ5jpvLONOJMPtWMF+SADQVw6XXOl4PD5/jQGESKyxsYx&#10;KbhSgPms9zDFQrsL7+i8j5VIEA4FKjAxtoWUoTRkMQxcS5y8L+ctxiR9JbXHS4LbRj5n2UharDkt&#10;GGxpaag87X+sgrU/bk75rTLyyGu/arZvr8F+K/XY7xYTEJG6+B/+a39oBcNR/gK/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WHNvGAAAA3QAAAA8AAAAAAAAA&#10;AAAAAAAAoQIAAGRycy9kb3ducmV2LnhtbFBLBQYAAAAABAAEAPkAAACUAwAAAAA=&#10;" strokeweight="1pt"/>
                <v:line id="Line 2777" o:spid="_x0000_s143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mIqcIAAADdAAAADwAAAGRycy9kb3ducmV2LnhtbERPzWoCMRC+C75DGMFbzW4FqVujiFVQ&#10;ehC1DzBupputm8mSRN326ZuD4PHj+58tOtuIG/lQO1aQjzIQxKXTNVcKvk6blzcQISJrbByTgl8K&#10;sJj3ezMstLvzgW7HWIkUwqFABSbGtpAylIYshpFriRP37bzFmKCvpPZ4T+G2ka9ZNpEWa04NBlta&#10;GSovx6tVsPPnz0v+Vxl55p1fN/uPabA/Sg0H3fIdRKQuPsUP91YrGE/yNDe9SU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mIqcIAAADdAAAADwAAAAAAAAAAAAAA&#10;AAChAgAAZHJzL2Rvd25yZXYueG1sUEsFBgAAAAAEAAQA+QAAAJADAAAAAA==&#10;" strokeweight="1pt"/>
                <v:group id="Group 2778" o:spid="_x0000_s143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MSc8cAAADdAAAADwAAAGRycy9kb3ducmV2LnhtbESPT2vCQBTE7wW/w/IK&#10;3uomhkpNXYNIFQ9SqAqlt0f2mYRk34bsNn++fbdQ6HGYmd8wm2w0jeipc5VlBfEiAkGcW11xoeB2&#10;PTy9gHAeWWNjmRRM5CDbzh42mGo78Af1F1+IAGGXooLS+zaV0uUlGXQL2xIH7247gz7IrpC6wyHA&#10;TSOXUbSSBisOCyW2tC8pry/fRsFxwGGXxG/9ub7vp6/r8/vnOSal5o/j7hWEp9H/h//aJ60gWcVr&#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IMSc8cAAADd&#10;AAAADwAAAAAAAAAAAAAAAACqAgAAZHJzL2Rvd25yZXYueG1sUEsFBgAAAAAEAAQA+gAAAJ4DAAAA&#10;AA==&#10;">
                  <v:rect id="Rectangle 2779" o:spid="_x0000_s14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Ljr8A&#10;AADdAAAADwAAAGRycy9kb3ducmV2LnhtbERPTYvCMBC9L/gfwgje1lRdilajFEHwancFj0MzttVm&#10;UpOo9d9vDoLHx/tebXrTigc531hWMBknIIhLqxuuFPz97r7nIHxA1thaJgUv8rBZD75WmGn75AM9&#10;ilCJGMI+QwV1CF0mpS9rMujHtiOO3Nk6gyFCV0nt8BnDTSunSZJKgw3Hhho72tZUXou7UZDnl/54&#10;Kxa483KeuFT/6Co/KTUa9vkSRKA+fMRv914rmKXTuD++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GsuO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2780" o:spid="_x0000_s14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ZuFcMA&#10;AADdAAAADwAAAGRycy9kb3ducmV2LnhtbESPT4vCMBTE78J+h/AW9qapfyhuNUoRBK9WBY+P5m1b&#10;t3npJlG7394IgsdhZn7DLNe9acWNnG8sKxiPEhDEpdUNVwqOh+1wDsIHZI2tZVLwTx7Wq4/BEjNt&#10;77ynWxEqESHsM1RQh9BlUvqyJoN+ZDvi6P1YZzBE6SqpHd4j3LRykiSpNNhwXKixo01N5W9xNQry&#10;/NKf/opv3Ho5T1yqZ7rKz0p9ffb5AkSgPrzDr/ZOK5imkzE8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ZuFcMAAADdAAAADwAAAAAAAAAAAAAAAACYAgAAZHJzL2Rv&#10;d25yZXYueG1sUEsFBgAAAAAEAAQA9QAAAIgDAAAAAA==&#10;" filled="f" stroked="f" strokeweight=".25pt">
                    <v:textbox inset="1pt,1pt,1pt,1pt">
                      <w:txbxContent>
                        <w:p w:rsidR="00FD58D3" w:rsidRPr="000F3B6F" w:rsidRDefault="00FD58D3">
                          <w:pPr>
                            <w:pStyle w:val="ad"/>
                            <w:rPr>
                              <w:sz w:val="18"/>
                              <w:lang w:val="ru-RU"/>
                            </w:rPr>
                          </w:pPr>
                          <w:r>
                            <w:rPr>
                              <w:sz w:val="18"/>
                              <w:lang w:val="ru-RU"/>
                            </w:rPr>
                            <w:t>Кутузова</w:t>
                          </w:r>
                        </w:p>
                      </w:txbxContent>
                    </v:textbox>
                  </v:rect>
                </v:group>
                <v:group id="Group 2781" o:spid="_x0000_s144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tKv8YAAADdAAAADwAAAGRycy9kb3ducmV2LnhtbESPT4vCMBTE78J+h/AE&#10;b5q2okg1isiueJAF/8Cyt0fzbIvNS2mybf32RljwOMzMb5jVpjeVaKlxpWUF8SQCQZxZXXKu4Hr5&#10;Gi9AOI+ssbJMCh7kYLP+GKww1bbjE7Vnn4sAYZeigsL7OpXSZQUZdBNbEwfvZhuDPsgml7rBLsBN&#10;JZMomkuDJYeFAmvaFZTdz39Gwb7DbjuNP9vj/bZ7/F5m3z/HmJQaDfvtEoSn3r/D/+2DVjCdJw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S0q/xgAAAN0A&#10;AAAPAAAAAAAAAAAAAAAAAKoCAABkcnMvZG93bnJldi54bWxQSwUGAAAAAAQABAD6AAAAnQMAAAAA&#10;">
                  <v:rect id="Rectangle 2782" o:spid="_x0000_s14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V+cMA&#10;AADdAAAADwAAAGRycy9kb3ducmV2LnhtbESPT4vCMBTE7wt+h/AEb2vqH4pWoxRB2Kt1F/b4aJ5t&#10;tXmpSVbrtzeCsMdhZn7DrLe9acWNnG8sK5iMExDEpdUNVwq+j/vPBQgfkDW2lknBgzxsN4OPNWba&#10;3vlAtyJUIkLYZ6igDqHLpPRlTQb92HbE0TtZZzBE6SqpHd4j3LRymiSpNNhwXKixo11N5aX4Mwry&#10;/Nz/XIsl7r1cJC7Vc13lv0qNhn2+AhGoD//hd/tLK5il0xm83sQ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hV+c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2783" o:spid="_x0000_s14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NjcQA&#10;AADdAAAADwAAAGRycy9kb3ducmV2LnhtbESPwWrDMBBE74X8g9hAb7Wc1BjHiRJMIdBr3BZ6XKyN&#10;7cRauZIaO39fFQo9DjPzhtkdZjOIGznfW1awSlIQxI3VPbcK3t+OTwUIH5A1DpZJwZ08HPaLhx2W&#10;2k58olsdWhEh7EtU0IUwllL6piODPrEjcfTO1hkMUbpWaodThJtBrtM0lwZ7jgsdjvTSUXOtv42C&#10;qrrMH1/1Bo9eFqnLdabb6lOpx+VcbUEEmsN/+K/9qhU85+sM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hzY3EAAAA3QAAAA8AAAAAAAAAAAAAAAAAmAIAAGRycy9k&#10;b3ducmV2LnhtbFBLBQYAAAAABAAEAPUAAACJAwAAAAA=&#10;" filled="f" stroked="f" strokeweight=".25pt">
                    <v:textbox inset="1pt,1pt,1pt,1pt">
                      <w:txbxContent>
                        <w:p w:rsidR="00FD58D3" w:rsidRPr="000F3B6F" w:rsidRDefault="00FD58D3">
                          <w:pPr>
                            <w:pStyle w:val="ad"/>
                            <w:rPr>
                              <w:sz w:val="18"/>
                              <w:lang w:val="ru-RU"/>
                            </w:rPr>
                          </w:pPr>
                          <w:proofErr w:type="spellStart"/>
                          <w:r>
                            <w:rPr>
                              <w:sz w:val="18"/>
                              <w:lang w:val="ru-RU"/>
                            </w:rPr>
                            <w:t>Рудинский</w:t>
                          </w:r>
                          <w:proofErr w:type="spellEnd"/>
                        </w:p>
                      </w:txbxContent>
                    </v:textbox>
                  </v:rect>
                </v:group>
                <v:group id="Group 2787" o:spid="_x0000_s144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9VcMAAADdAAAADwAAAGRycy9kb3ducmV2LnhtbERPy4rCMBTdC/5DuII7&#10;Taso0jEVkRlxIQPqwDC7S3P7wOamNLGtf28WAy4P573dDaYWHbWusqwgnkcgiDOrKy4U/Ny+ZhsQ&#10;ziNrrC2Tgic52KXj0RYTbXu+UHf1hQgh7BJUUHrfJFK6rCSDbm4b4sDltjXoA2wLqVvsQ7ip5SKK&#10;1tJgxaGhxIYOJWX368MoOPbY75fxZ3e+54fn3231/XuOSanpZNh/gPA0+Lf4333SCpbrRZgb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o31VwwAAAN0AAAAP&#10;AAAAAAAAAAAAAAAAAKoCAABkcnMvZG93bnJldi54bWxQSwUGAAAAAAQABAD6AAAAmgMAAAAA&#10;">
                  <v:rect id="Rectangle 2788" o:spid="_x0000_s14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BiE8QA&#10;AADdAAAADwAAAGRycy9kb3ducmV2LnhtbESPwWrDMBBE74H+g9hCb4lcN5jEiRJMwdBrnRR6XKyN&#10;7dZauZJqu39fBQI5DjPzhtkfZ9OLkZzvLCt4XiUgiGurO24UnE/lcgPCB2SNvWVS8EcejoeHxR5z&#10;bSd+p7EKjYgQ9jkqaEMYcil93ZJBv7IDcfQu1hkMUbpGaodThJtepkmSSYMdx4UWB3ptqf6ufo2C&#10;oviaP36qLZZebhKX6bVuik+lnh7nYgci0Bzu4Vv7TSt4ydItXN/EJ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YhP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2789" o:spid="_x0000_s14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dU78A&#10;AADdAAAADwAAAGRycy9kb3ducmV2LnhtbERPTYvCMBC9L/gfwgje1lRdilajFEHwancFj0MzttVm&#10;UpOo9d9vDoLHx/tebXrTigc531hWMBknIIhLqxuuFPz97r7nIHxA1thaJgUv8rBZD75WmGn75AM9&#10;ilCJGMI+QwV1CF0mpS9rMujHtiOO3Nk6gyFCV0nt8BnDTSunSZJKgw3Hhho72tZUXou7UZDnl/54&#10;Kxa483KeuFT/6Co/KTUa9vkSRKA+fMRv914rmKWzuD++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w11TvwAAAN0AAAAPAAAAAAAAAAAAAAAAAJgCAABkcnMvZG93bnJl&#10;di54bWxQSwUGAAAAAAQABAD1AAAAhAMAAAAA&#10;" filled="f" stroked="f" strokeweight=".25pt">
                    <v:textbox inset="1pt,1pt,1pt,1pt">
                      <w:txbxContent>
                        <w:p w:rsidR="00FD58D3" w:rsidRPr="000F3B6F" w:rsidRDefault="00FD58D3">
                          <w:pPr>
                            <w:pStyle w:val="ad"/>
                            <w:rPr>
                              <w:sz w:val="18"/>
                              <w:lang w:val="ru-RU"/>
                            </w:rPr>
                          </w:pPr>
                          <w:proofErr w:type="spellStart"/>
                          <w:r>
                            <w:rPr>
                              <w:sz w:val="18"/>
                              <w:lang w:val="ru-RU"/>
                            </w:rPr>
                            <w:t>Рудинский</w:t>
                          </w:r>
                          <w:proofErr w:type="spellEnd"/>
                        </w:p>
                      </w:txbxContent>
                    </v:textbox>
                  </v:rect>
                </v:group>
                <v:group id="Group 2790" o:spid="_x0000_s144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BCFcUAAADdAAAADwAAAGRycy9kb3ducmV2LnhtbESPQYvCMBSE7wv+h/AE&#10;b2tay4pUo4ioeJCFVUG8PZpnW2xeShPb+u/NwsIeh5n5hlmselOJlhpXWlYQjyMQxJnVJecKLufd&#10;5wyE88gaK8uk4EUOVsvBxwJTbTv+ofbkcxEg7FJUUHhfp1K6rCCDbmxr4uDdbWPQB9nkUjfYBbip&#10;5CSKptJgyWGhwJo2BWWP09Mo2HfYrZN42x4f983rdv76vh5jUmo07NdzEJ56/x/+ax+0gmSax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AQhXFAAAA3QAA&#10;AA8AAAAAAAAAAAAAAAAAqgIAAGRycy9kb3ducmV2LnhtbFBLBQYAAAAABAAEAPoAAACcAwAAAAA=&#10;">
                  <v:rect id="Rectangle 2791" o:spid="_x0000_s14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v8MA&#10;AADdAAAADwAAAGRycy9kb3ducmV2LnhtbESPT4vCMBTE7wt+h/AEb2vqH4pWoxRB2Kt1F/b4aJ5t&#10;tXmpSVbrtzeCsMdhZn7DrLe9acWNnG8sK5iMExDEpdUNVwq+j/vPBQgfkDW2lknBgzxsN4OPNWba&#10;3vlAtyJUIkLYZ6igDqHLpPRlTQb92HbE0TtZZzBE6SqpHd4j3LRymiSpNNhwXKixo11N5aX4Mwry&#10;/Nz/XIsl7r1cJC7Vc13lv0qNhn2+AhGoD//hd/tLK5ilsym83sQ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v8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2792" o:spid="_x0000_s14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DJMMA&#10;AADdAAAADwAAAGRycy9kb3ducmV2LnhtbESPQWvCQBSE7wX/w/IK3uqmTQk2ugmhIHg1rdDjI/tM&#10;otm3cXfV+O/dQqHHYWa+YdblZAZxJed7ywpeFwkI4sbqnlsF31+blyUIH5A1DpZJwZ08lMXsaY25&#10;tjfe0bUOrYgQ9jkq6EIYcyl905FBv7AjcfQO1hkMUbpWaoe3CDeDfEuSTBrsOS50ONJnR82pvhgF&#10;VXWc9uf6AzdeLhOX6XfdVj9KzZ+nagUi0BT+w3/trVaQZmkK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HDJMMAAADdAAAADwAAAAAAAAAAAAAAAACYAgAAZHJzL2Rv&#10;d25yZXYueG1sUEsFBgAAAAAEAAQA9QAAAIgDAAAAAA==&#10;" filled="f" stroked="f" strokeweight=".25pt">
                    <v:textbox inset="1pt,1pt,1pt,1pt">
                      <w:txbxContent>
                        <w:p w:rsidR="00FD58D3" w:rsidRPr="000F3B6F" w:rsidRDefault="00FD58D3">
                          <w:pPr>
                            <w:pStyle w:val="ad"/>
                            <w:rPr>
                              <w:sz w:val="18"/>
                              <w:lang w:val="ru-RU"/>
                            </w:rPr>
                          </w:pPr>
                          <w:proofErr w:type="spellStart"/>
                          <w:r>
                            <w:rPr>
                              <w:sz w:val="18"/>
                              <w:lang w:val="ru-RU"/>
                            </w:rPr>
                            <w:t>Петрикин</w:t>
                          </w:r>
                          <w:proofErr w:type="spellEnd"/>
                        </w:p>
                      </w:txbxContent>
                    </v:textbox>
                  </v:rect>
                </v:group>
                <v:line id="Line 2793" o:spid="_x0000_s145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S4JsUAAADdAAAADwAAAGRycy9kb3ducmV2LnhtbESPzWrDMBCE74W8g9hAb43cJjXBjRKM&#10;waW3EseX3NbW+odYK2Opifv2VSDQ4zAz3zC7w2wGcaXJ9ZYVvK4iEMS11T23CspT/rIF4TyyxsEy&#10;KfglB4f94mmHibY3PtK18K0IEHYJKui8HxMpXd2RQbeyI3HwGjsZ9EFOrdQT3gLcDPItimJpsOew&#10;0OFIWUf1pfgxCi7n8j3//M70aShSXbW5P1eNVup5OacfIDzN/j/8aH9pBet4vYH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S4JsUAAADdAAAADwAAAAAAAAAA&#10;AAAAAAChAgAAZHJzL2Rvd25yZXYueG1sUEsFBgAAAAAEAAQA+QAAAJMDAAAAAA==&#10;" strokeweight="2pt"/>
                <v:rect id="Rectangle 2794" o:spid="_x0000_s145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T+y8QA&#10;AADdAAAADwAAAGRycy9kb3ducmV2LnhtbESPzWrDMBCE74G+g9hCb4nc/BjXiWxMINBrnQR6XKyN&#10;7dZauZKauG9fBQo9DjPzDbMrJzOIKznfW1bwvEhAEDdW99wqOB0P8wyED8gaB8uk4Ic8lMXDbIe5&#10;tjd+o2sdWhEh7HNU0IUw5lL6piODfmFH4uhdrDMYonSt1A5vEW4GuUySVBrsOS50ONK+o+az/jYK&#10;qupjOn/VL3jwMktcqte6rd6Venqcqi2IQFP4D/+1X7WCVbrawP1Nf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svEAAAA3QAAAA8AAAAAAAAAAAAAAAAAmAIAAGRycy9k&#10;b3ducmV2LnhtbFBLBQYAAAAABAAEAPUAAACJAwAAAAA=&#10;" filled="f" stroked="f" strokeweight=".25pt">
                  <v:textbox inset="1pt,1pt,1pt,1pt">
                    <w:txbxContent>
                      <w:p w:rsidR="00FD58D3" w:rsidRDefault="00FD58D3">
                        <w:pPr>
                          <w:pStyle w:val="ad"/>
                          <w:rPr>
                            <w:sz w:val="18"/>
                          </w:rPr>
                        </w:pPr>
                      </w:p>
                      <w:p w:rsidR="00FD58D3" w:rsidRPr="00075E12" w:rsidRDefault="00FD58D3" w:rsidP="000F3B6F">
                        <w:pPr>
                          <w:pStyle w:val="ad"/>
                          <w:jc w:val="center"/>
                          <w:rPr>
                            <w:sz w:val="18"/>
                            <w:lang w:val="ru-RU"/>
                          </w:rPr>
                        </w:pPr>
                        <w:r>
                          <w:rPr>
                            <w:sz w:val="18"/>
                            <w:lang w:val="ru-RU"/>
                          </w:rPr>
                          <w:t>Курсовой проект по дисциплине «Технологии проектирования    АСОИ и У»</w:t>
                        </w:r>
                      </w:p>
                      <w:p w:rsidR="00FD58D3" w:rsidRPr="000F3B6F" w:rsidRDefault="00FD58D3">
                        <w:pPr>
                          <w:pStyle w:val="ad"/>
                          <w:rPr>
                            <w:sz w:val="18"/>
                            <w:lang w:val="ru-RU"/>
                          </w:rPr>
                        </w:pPr>
                      </w:p>
                    </w:txbxContent>
                  </v:textbox>
                </v:rect>
                <v:line id="Line 2795" o:spid="_x0000_s145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qDysQAAADdAAAADwAAAGRycy9kb3ducmV2LnhtbESPQYvCMBSE78L+h/AW9qbprlikNooI&#10;lb2JtRdvz+bZljYvpYla/70RFvY4zMw3TLoZTSfuNLjGsoLvWQSCuLS64UpBccqmSxDOI2vsLJOC&#10;JznYrD8mKSbaPvhI99xXIkDYJaig9r5PpHRlTQbdzPbEwbvawaAPcqikHvAR4KaTP1EUS4MNh4Ua&#10;e9rVVLb5zShoz8Ui2x92+tTlW32pMn++XLVSX5/jdgXC0+j/w3/tX61gHs9jeL8JT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KoPKxAAAAN0AAAAPAAAAAAAAAAAA&#10;AAAAAKECAABkcnMvZG93bnJldi54bWxQSwUGAAAAAAQABAD5AAAAkgMAAAAA&#10;" strokeweight="2pt"/>
                <v:line id="Line 2796" o:spid="_x0000_s145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YmUcQAAADdAAAADwAAAGRycy9kb3ducmV2LnhtbESPT4vCMBTE78J+h/CEvWnqirp0G0WE&#10;yt7E1ou3Z/P6B5uX0kTtfvuNIHgcZuY3TLIZTCvu1LvGsoLZNAJBXFjdcKXglKeTbxDOI2tsLZOC&#10;P3KwWX+MEoy1ffCR7pmvRICwi1FB7X0XS+mKmgy6qe2Ig1fa3qAPsq+k7vER4KaVX1G0lAYbDgs1&#10;drSrqbhmN6Pgej4t0v1hp/M22+pLlfrzpdRKfY6H7Q8IT4N/h1/tX61gvpyv4PkmP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iZRxAAAAN0AAAAPAAAAAAAAAAAA&#10;AAAAAKECAABkcnMvZG93bnJldi54bWxQSwUGAAAAAAQABAD5AAAAkgMAAAAA&#10;" strokeweight="2pt"/>
                <v:line id="Line 2797" o:spid="_x0000_s145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myI74AAADdAAAADwAAAGRycy9kb3ducmV2LnhtbERPvQrCMBDeBd8hnOCmqYoi1SgiVNzE&#10;2sXtbM622FxKE7W+vRkEx4/vf73tTC1e1LrKsoLJOAJBnFtdcaEguySjJQjnkTXWlknBhxxsN/3e&#10;GmNt33ymV+oLEULYxaig9L6JpXR5SQbd2DbEgbvb1qAPsC2kbvEdwk0tp1G0kAYrDg0lNrQvKX+k&#10;T6Pgcc3myeG015c63elbkfjr7a6VGg663QqEp87/xT/3USuYLW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bIjvgAAAN0AAAAPAAAAAAAAAAAAAAAAAKEC&#10;AABkcnMvZG93bnJldi54bWxQSwUGAAAAAAQABAD5AAAAjAMAAAAA&#10;" strokeweight="2pt"/>
                <v:rect id="Rectangle 2798" o:spid="_x0000_s145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n0zsQA&#10;AADdAAAADwAAAGRycy9kb3ducmV2LnhtbESPwWrDMBBE74X8g9hAb42cupjEiRJMwdBr3BZ6XKyN&#10;7cRaOZJqu38fFQo9DjPzhtkfZ9OLkZzvLCtYrxIQxLXVHTcKPt7Lpw0IH5A19pZJwQ95OB4WD3vM&#10;tZ34RGMVGhEh7HNU0IYw5FL6uiWDfmUH4uidrTMYonSN1A6nCDe9fE6STBrsOC60ONBrS/W1+jYK&#10;iuIyf96qLZZebhKX6RfdFF9KPS7nYgci0Bz+w3/tN60gzdIt/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59M7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2799" o:spid="_x0000_s145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uLr8A&#10;AADdAAAADwAAAGRycy9kb3ducmV2LnhtbERPy4rCMBTdD/gP4QqzG1MfFK1GKYLg1qrg8tJc22pz&#10;U5Oonb83i4FZHs57telNK17kfGNZwXiUgCAurW64UnA67n7mIHxA1thaJgW/5GGzHnytMNP2zQd6&#10;FaESMYR9hgrqELpMSl/WZNCPbEccuat1BkOErpLa4TuGm1ZOkiSVBhuODTV2tK2pvBdPoyDPb/35&#10;USxw5+U8came6Sq/KPU97PMliEB9+Bf/ufdawTSdxf3xTXw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S4u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Листов</w:t>
                        </w:r>
                      </w:p>
                    </w:txbxContent>
                  </v:textbox>
                </v:rect>
                <v:rect id="Rectangle 2800" o:spid="_x0000_s145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tcIA&#10;AADdAAAADwAAAGRycy9kb3ducmV2LnhtbESPQYvCMBSE74L/ITzBm6auUrQapSwIXu3uwh4fzbOt&#10;Ni81iVr/vREW9jjMzDfMZtebVtzJ+caygtk0AUFcWt1wpeD7az9ZgvABWWNrmRQ8ycNuOxxsMNP2&#10;wUe6F6ESEcI+QwV1CF0mpS9rMuintiOO3sk6gyFKV0nt8BHhppUfSZJKgw3HhRo7+qypvBQ3oyDP&#10;z/3PtVjh3stl4lK90FX+q9R41OdrEIH68B/+ax+0gnm6mMH7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Yu1wgAAAN0AAAAPAAAAAAAAAAAAAAAAAJgCAABkcnMvZG93&#10;bnJldi54bWxQSwUGAAAAAAQABAD1AAAAhwMAAAAA&#10;" filled="f" stroked="f" strokeweight=".25pt">
                  <v:textbox inset="1pt,1pt,1pt,1pt">
                    <w:txbxContent>
                      <w:p w:rsidR="00FD58D3" w:rsidRPr="000F3B6F" w:rsidRDefault="00FD58D3">
                        <w:pPr>
                          <w:pStyle w:val="ad"/>
                          <w:jc w:val="center"/>
                          <w:rPr>
                            <w:sz w:val="18"/>
                            <w:lang w:val="ru-RU"/>
                          </w:rPr>
                        </w:pPr>
                        <w:r>
                          <w:rPr>
                            <w:sz w:val="18"/>
                          </w:rPr>
                          <w:fldChar w:fldCharType="begin"/>
                        </w:r>
                        <w:r>
                          <w:rPr>
                            <w:sz w:val="18"/>
                          </w:rPr>
                          <w:instrText xml:space="preserve"> SECTIONPAGES  \* LOWER </w:instrText>
                        </w:r>
                        <w:r>
                          <w:rPr>
                            <w:sz w:val="18"/>
                          </w:rPr>
                          <w:fldChar w:fldCharType="separate"/>
                        </w:r>
                        <w:r>
                          <w:rPr>
                            <w:noProof/>
                            <w:sz w:val="18"/>
                          </w:rPr>
                          <w:t>26</w:t>
                        </w:r>
                        <w:r>
                          <w:rPr>
                            <w:sz w:val="18"/>
                          </w:rPr>
                          <w:fldChar w:fldCharType="end"/>
                        </w:r>
                        <w:r>
                          <w:rPr>
                            <w:sz w:val="18"/>
                            <w:lang w:val="ru-RU"/>
                          </w:rPr>
                          <w:t>2</w:t>
                        </w:r>
                      </w:p>
                    </w:txbxContent>
                  </v:textbox>
                </v:rect>
                <v:line id="Line 2801" o:spid="_x0000_s145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QXsUAAADdAAAADwAAAGRycy9kb3ducmV2LnhtbESP3WoCMRSE7wu+QzhC7zSrLaKrUaQ/&#10;UPGiVH2A4+a4Wd2cLEmqW5/eCEIvh5n5hpktWluLM/lQOVYw6GcgiAunKy4V7LafvTGIEJE11o5J&#10;wR8FWMw7TzPMtbvwD503sRQJwiFHBSbGJpcyFIYshr5riJN3cN5iTNKXUnu8JLit5TDLRtJixWnB&#10;YENvhorT5tcqWPn9+jS4lkbueeU/6u/3SbBHpZ677XIKIlIb/8OP9pdW8DJ6HcL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KQXsUAAADdAAAADwAAAAAAAAAA&#10;AAAAAAChAgAAZHJzL2Rvd25yZXYueG1sUEsFBgAAAAAEAAQA+QAAAJMDAAAAAA==&#10;" strokeweight="1pt"/>
                <v:line id="Line 2802" o:spid="_x0000_s145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1xcUAAADdAAAADwAAAGRycy9kb3ducmV2LnhtbESP3WoCMRSE7wu+QzhC7zRrLaKrUaQ/&#10;UPGiVH2A4+a4Wd2cLEmqW5/eCEIvh5n5hpktWluLM/lQOVYw6GcgiAunKy4V7LafvTGIEJE11o5J&#10;wR8FWMw7TzPMtbvwD503sRQJwiFHBSbGJpcyFIYshr5riJN3cN5iTNKXUnu8JLit5UuWjaTFitOC&#10;wYbeDBWnza9VsPL79WlwLY3c88p/1N/vk2CPSj132+UURKQ2/ocf7S+tYDh6HcL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41xcUAAADdAAAADwAAAAAAAAAA&#10;AAAAAAChAgAAZHJzL2Rvd25yZXYueG1sUEsFBgAAAAAEAAQA+QAAAJMDAAAAAA==&#10;" strokeweight="1pt"/>
                <v:rect id="Rectangle 2803" o:spid="_x0000_s146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4oLcQA&#10;AADdAAAADwAAAGRycy9kb3ducmV2LnhtbESPwWrDMBBE74X+g9hCb43c1BjXiWxMINBrnQZ6XKyN&#10;7cRauZKauH8fBQI9DjPzhllXsxnFmZwfLCt4XSQgiFurB+4UfO22LzkIH5A1jpZJwR95qMrHhzUW&#10;2l74k85N6ESEsC9QQR/CVEjp254M+oWdiKN3sM5giNJ1Uju8RLgZ5TJJMmlw4LjQ40SbntpT82sU&#10;1PVx3v8077j1Mk9cplPd1d9KPT/N9QpEoDn8h+/tD63gLUtTuL2JT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KC3EAAAA3QAAAA8AAAAAAAAAAAAAAAAAmAIAAGRycy9k&#10;b3ducmV2LnhtbFBLBQYAAAAABAAEAPUAAACJAwAAAAA=&#10;" filled="f" stroked="f" strokeweight=".25pt">
                  <v:textbox inset="1pt,1pt,1pt,1pt">
                    <w:txbxContent>
                      <w:p w:rsidR="00FD58D3" w:rsidRPr="000F3B6F" w:rsidRDefault="00FD58D3">
                        <w:pPr>
                          <w:pStyle w:val="ad"/>
                          <w:jc w:val="center"/>
                          <w:rPr>
                            <w:rFonts w:ascii="Journal" w:hAnsi="Journal"/>
                            <w:sz w:val="24"/>
                            <w:lang w:val="ru-RU"/>
                          </w:rPr>
                        </w:pPr>
                        <w:r>
                          <w:rPr>
                            <w:sz w:val="24"/>
                            <w:lang w:val="ru-RU"/>
                          </w:rPr>
                          <w:t>ФГБОУ ВО «КГТУ»</w:t>
                        </w:r>
                      </w:p>
                    </w:txbxContent>
                  </v:textbox>
                </v:rect>
                <w10:wrap anchorx="page" anchory="page"/>
                <w10:anchorlock/>
              </v:group>
            </w:pict>
          </mc:Fallback>
        </mc:AlternateContent>
      </w:r>
      <w:r w:rsidR="009E159C" w:rsidRPr="009E159C">
        <w:rPr>
          <w:rFonts w:eastAsia="Calibri"/>
          <w:noProof/>
          <w:sz w:val="28"/>
          <w:szCs w:val="20"/>
        </w:rPr>
        <mc:AlternateContent>
          <mc:Choice Requires="wpg">
            <w:drawing>
              <wp:anchor distT="0" distB="0" distL="114300" distR="114300" simplePos="0" relativeHeight="251600896" behindDoc="0" locked="1" layoutInCell="0" allowOverlap="1" wp14:anchorId="0E14F01F" wp14:editId="544C99D2">
                <wp:simplePos x="0" y="0"/>
                <wp:positionH relativeFrom="page">
                  <wp:posOffset>252095</wp:posOffset>
                </wp:positionH>
                <wp:positionV relativeFrom="page">
                  <wp:posOffset>261620</wp:posOffset>
                </wp:positionV>
                <wp:extent cx="467995" cy="10188575"/>
                <wp:effectExtent l="0" t="0" r="27305" b="22225"/>
                <wp:wrapNone/>
                <wp:docPr id="1028" name="Группа 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029" name="Rectangle 20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Line 20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20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2" name="Text Box 20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033" name="Text Box 20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034" name="Rectangle 20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Line 20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 name="Line 20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7" name="Line 20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Line 21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21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Text Box 21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041" name="Text Box 21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042" name="Text Box 21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043" name="Text Box 21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044" name="Text Box 21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045" name="Text Box 21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46" name="Text Box 21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047" name="Text Box 21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48" name="Text Box 22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49" name="Text Box 22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4F01F" id="Группа 1028" o:spid="_x0000_s1461" style="position:absolute;margin-left:19.85pt;margin-top:20.6pt;width:36.85pt;height:802.25pt;z-index:25160089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" o:allowincell="f">
                <v:rect id="Rectangle 201" o:spid="_x0000_s146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jncIA&#10;AADdAAAADwAAAGRycy9kb3ducmV2LnhtbERPzYrCMBC+C/sOYQRvmupBttUodUHYk6y1DzA0Y1ts&#10;JrWJbden3wgL3ubj+53tfjSN6KlztWUFy0UEgriwuuZSQX45zj9BOI+ssbFMCn7JwX73Mdliou3A&#10;Z+ozX4oQwi5BBZX3bSKlKyoy6Ba2JQ7c1XYGfYBdKXWHQwg3jVxF0VoarDk0VNjSV0XFLXsYBTc/&#10;9qe0zJ7HOD/Exc8hHR73VKnZdEw3IDyN/i3+d3/rMD9axfD6Jpw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GOdwgAAAN0AAAAPAAAAAAAAAAAAAAAAAJgCAABkcnMvZG93&#10;bnJldi54bWxQSwUGAAAAAAQABAD1AAAAhwMAAAAA&#10;" filled="f" strokeweight="2pt"/>
                <v:line id="Line 202" o:spid="_x0000_s146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6dcMAAADdAAAADwAAAGRycy9kb3ducmV2LnhtbESPQYvCQAyF74L/YYiwN53qsiLVUUSo&#10;eFu2evEWO7EtdjKlM2r99+aw4C3hvbz3ZbXpXaMe1IXas4HpJAFFXHhbc2ngdMzGC1AhIltsPJOB&#10;FwXYrIeDFabWP/mPHnkslYRwSNFAFWObah2KihyGiW+JRbv6zmGUtSu17fAp4a7RsySZa4c1S0OF&#10;Le0qKm753Rm4nU8/2f53Z49NvrWXMovny9Ua8zXqt0tQkfr4Mf9fH6zgJ9/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1+nXDAAAA3QAAAA8AAAAAAAAAAAAA&#10;AAAAoQIAAGRycy9kb3ducmV2LnhtbFBLBQYAAAAABAAEAPkAAACRAwAAAAA=&#10;" strokeweight="2pt"/>
                <v:line id="Line 203" o:spid="_x0000_s146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f7r4AAADdAAAADwAAAGRycy9kb3ducmV2LnhtbERPvQrCMBDeBd8hnOCmqYo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OV/uvgAAAN0AAAAPAAAAAAAAAAAAAAAAAKEC&#10;AABkcnMvZG93bnJldi54bWxQSwUGAAAAAAQABAD5AAAAjAMAAAAA&#10;" strokeweight="2pt"/>
                <v:shape id="Text Box 204" o:spid="_x0000_s146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Q6cMA&#10;AADdAAAADwAAAGRycy9kb3ducmV2LnhtbERPTWsCMRC9F/wPYQRvNamC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qQ6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05" o:spid="_x0000_s146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1csMA&#10;AADdAAAADwAAAGRycy9kb3ducmV2LnhtbERPTWsCMRC9C/0PYQq9aVIFsVujiCgUhNJ1e+hxuhl3&#10;g5vJuom6/vumIHibx/uc+bJ3jbhQF6xnDa8jBYK49MZypeG72A5nIEJENth4Jg03CrBcPA3mmBl/&#10;5Zwu+1iJFMIhQw11jG0mZShrchhGviVO3MF3DmOCXSVNh9cU7ho5VmoqHVpODTW2tK6pPO7PTsPq&#10;h/ONPX3+fuWH3BbFm+Ld9Kj1y3O/egcRqY8P8d39YdJ8NZn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Y1c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06" o:spid="_x0000_s146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a3sIA&#10;AADdAAAADwAAAGRycy9kb3ducmV2LnhtbERPzYrCMBC+C/sOYYS9aaorsnaNUgXBk2jXBxia2bbY&#10;TLpNbKtPbwTB23x8v7Nc96YSLTWutKxgMo5AEGdWl5wrOP/uRt8gnEfWWFkmBTdysF59DJYYa9vx&#10;idrU5yKEsItRQeF9HUvpsoIMurGtiQP3ZxuDPsAml7rBLoSbSk6jaC4NlhwaCqxpW1B2Sa9GwcX3&#10;7SHJ0/tucd4ssuMm6a7/iVKfwz75AeGp92/xy73XYX70NYP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FrewgAAAN0AAAAPAAAAAAAAAAAAAAAAAJgCAABkcnMvZG93&#10;bnJldi54bWxQSwUGAAAAAAQABAD1AAAAhwMAAAAA&#10;" filled="f" strokeweight="2pt"/>
                <v:line id="Line 207" o:spid="_x0000_s146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208" o:spid="_x0000_s146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DHmr4AAADdAAAADwAAAGRycy9kb3ducmV2LnhtbERPvQrCMBDeBd8hnOCmqYoi1SgiVNzE&#10;6uJ2NmdbbC6liVrf3giC2318v7dct6YST2pcaVnBaBiBIM6sLjlXcD4lgzkI55E1VpZJwZscrFfd&#10;zhJjbV98pGfqcxFC2MWooPC+jqV0WUEG3dDWxIG72cagD7DJpW7wFcJNJcdRNJMGSw4NBda0LSi7&#10;pw+j4H45T5PdYatPVbrR1zzxl+tNK9XvtZsFCE+t/4t/7r0O86PJD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0MeavgAAAN0AAAAPAAAAAAAAAAAAAAAAAKEC&#10;AABkcnMvZG93bnJldi54bWxQSwUGAAAAAAQABAD5AAAAjAMAAAAA&#10;" strokeweight="2pt"/>
                <v:line id="Line 209" o:spid="_x0000_s147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iAcEAAADdAAAADwAAAGRycy9kb3ducmV2LnhtbERPS4vCMBC+L/gfwgje1lTFVWqjiFDx&#10;tli9eBub6QObSWmi1n+/EYS9zcf3nGTTm0Y8qHO1ZQWTcQSCOLe65lLB+ZR+L0E4j6yxsUwKXuRg&#10;sx58JRhr++QjPTJfihDCLkYFlfdtLKXLKzLoxrYlDlxhO4M+wK6UusNnCDeNnEbRjzRYc2iosKVd&#10;RfktuxsFt8t5nu5/d/rUZFt9LVN/uRZaqdGw365AeOr9v/jjPugwP5o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GIBwQAAAN0AAAAPAAAAAAAAAAAAAAAA&#10;AKECAABkcnMvZG93bnJldi54bWxQSwUGAAAAAAQABAD5AAAAjwMAAAAA&#10;" strokeweight="2pt"/>
                <v:line id="Line 210" o:spid="_x0000_s147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P2c8MAAADdAAAADwAAAGRycy9kb3ducmV2LnhtbESPQYvCQAyF74L/YYiwN53qsiLVUUSo&#10;eFu2evEWO7EtdjKlM2r99+aw4C3hvbz3ZbXpXaMe1IXas4HpJAFFXHhbc2ngdMzGC1AhIltsPJOB&#10;FwXYrIeDFabWP/mPHnkslYRwSNFAFWObah2KihyGiW+JRbv6zmGUtSu17fAp4a7RsySZa4c1S0OF&#10;Le0qKm753Rm4nU8/2f53Z49NvrWXMovny9Ua8zXqt0tQkfr4Mf9fH6zgJ9+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9nPDAAAA3QAAAA8AAAAAAAAAAAAA&#10;AAAAoQIAAGRycy9kb3ducmV2LnhtbFBLBQYAAAAABAAEAPkAAACRAwAAAAA=&#10;" strokeweight="2pt"/>
                <v:line id="Line 211" o:spid="_x0000_s147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T6MEAAADdAAAADwAAAGRycy9kb3ducmV2LnhtbERPS4vCMBC+L/gfwgje1lTFRWujiFDx&#10;tli9eBub6QObSWmi1n+/EYS9zcf3nGTTm0Y8qHO1ZQWTcQSCOLe65lLB+ZR+L0A4j6yxsUwKXuRg&#10;sx58JRhr++QjPTJfihDCLkYFlfdtLKXLKzLoxrYlDlxhO4M+wK6UusNnCDeNnEbRjzRYc2iosKVd&#10;RfktuxsFt8t5nu5/d/rUZFt9LVN/uRZaqdGw365AeOr9v/jjPugwP5o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T1PowQAAAN0AAAAPAAAAAAAAAAAAAAAA&#10;AKECAABkcnMvZG93bnJldi54bWxQSwUGAAAAAAQABAD5AAAAjwMAAAAA&#10;" strokeweight="2pt"/>
                <v:shape id="Text Box 212" o:spid="_x0000_s147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YeMYA&#10;AADdAAAADwAAAGRycy9kb3ducmV2LnhtbESPQUsDMRCF70L/Q5iCN5tUpNi1aSlFQRDE7fbQ47iZ&#10;7oZuJusmtuu/dw6Ctxnem/e+WW3G0KkLDclHtjCfGVDEdXSeGwuH6uXuEVTKyA67yGThhxJs1pOb&#10;FRYuXrmkyz43SkI4FWihzbkvtE51SwHTLPbEop3iEDDLOjTaDXiV8NDpe2MWOqBnaWixp11L9Xn/&#10;HSxsj1w++6/3z4/yVPqqWhp+W5ytvZ2O2ydQmcb8b/67fnWCbx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LYe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13" o:spid="_x0000_s147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948MA&#10;AADdAAAADwAAAGRycy9kb3ducmV2LnhtbERPTWsCMRC9C/0PYQq9aaIUsVujSKkgCMV1e+hxuhl3&#10;g5vJdhN1/feNIHibx/uc+bJ3jThTF6xnDeORAkFcemO50vBdrIczECEiG2w8k4YrBVgungZzzIy/&#10;cE7nfaxECuGQoYY6xjaTMpQ1OQwj3xIn7uA7hzHBrpKmw0sKd42cKDWVDi2nhhpb+qipPO5PTsPq&#10;h/NP+/f1u8sPuS2KN8Xb6VHrl+d+9Q4iUh8f4rt7Y9J89Tq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594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14" o:spid="_x0000_s147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jlMMA&#10;AADdAAAADwAAAGRycy9kb3ducmV2LnhtbERPTWsCMRC9F/wPYQRvNamI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jl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15" o:spid="_x0000_s147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GD8QA&#10;AADdAAAADwAAAGRycy9kb3ducmV2LnhtbERPTWsCMRC9F/wPYQq91aS2SLs1ioiCUJCu20OP0824&#10;G9xM1k3U9d8boeBtHu9zJrPeNeJEXbCeNbwMFQji0hvLlYafYvX8DiJEZIONZ9JwoQCz6eBhgpnx&#10;Z87ptI2VSCEcMtRQx9hmUoayJodh6FvixO185zAm2FXSdHhO4a6RI6XG0qHl1FBjS4uayv326DTM&#10;fzlf2sPm7zvf5bYoPhR/jfdaPz32808Qkfp4F/+71ybNV2+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Rg/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16" o:spid="_x0000_s147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ee8MA&#10;AADdAAAADwAAAGRycy9kb3ducmV2LnhtbERPTWsCMRC9C/0PYQq9aVIRsVujiCgUhNJ1e+hxuhl3&#10;g5vJuom6/vumIHibx/uc+bJ3jbhQF6xnDa8jBYK49MZypeG72A5nIEJENth4Jg03CrBcPA3mmBl/&#10;5Zwu+1iJFMIhQw11jG0mZShrchhGviVO3MF3DmOCXSVNh9cU7ho5VmoqHVpODTW2tK6pPO7PTsPq&#10;h/ONPX3+fuWH3BbFm+Ld9Kj1y3O/egcRqY8P8d39YdJ8NZn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nee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17" o:spid="_x0000_s147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74MQA&#10;AADdAAAADwAAAGRycy9kb3ducmV2LnhtbERPTWsCMRC9F/wPYQq91aTSSrs1ioiCUJCu20OP0824&#10;G9xM1k3U9d8boeBtHu9zJrPeNeJEXbCeNbwMFQji0hvLlYafYvX8DiJEZIONZ9JwoQCz6eBhgpnx&#10;Z87ptI2VSCEcMtRQx9hmUoayJodh6FvixO185zAm2FXSdHhO4a6RI6XG0qHl1FBjS4uayv326DTM&#10;fzlf2sPm7zvf5bYoPhR/jfdaPz32808Qkfp4F/+71ybNV69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Fe+D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18" o:spid="_x0000_s147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ll8MA&#10;AADdAAAADwAAAGRycy9kb3ducmV2LnhtbERP32vCMBB+H+x/CCfsbSaOUVw1iowNhIFYu4c9ns3Z&#10;BptL10Tt/nsjCHu7j+/nzZeDa8WZ+mA9a5iMFQjiyhvLtYbv8vN5CiJEZIOtZ9LwRwGWi8eHOebG&#10;X7ig8y7WIoVwyFFDE2OXSxmqhhyGse+IE3fwvcOYYF9L0+MlhbtWviiVSYeWU0ODHb03VB13J6dh&#10;9cPFh/3d7LfFobBl+ab4Kztq/TQaVjMQkYb4L7671ybNV68Z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fll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19" o:spid="_x0000_s148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ADMQA&#10;AADdAAAADwAAAGRycy9kb3ducmV2LnhtbERPTWsCMRC9F/wPYQq91aRSbLs1ioiCIEjX7aHH6Wbc&#10;DW4m6ybq+u9NoeBtHu9zJrPeNeJMXbCeNbwMFQji0hvLlYbvYvX8DiJEZIONZ9JwpQCz6eBhgpnx&#10;F87pvIuVSCEcMtRQx9hmUoayJodh6FvixO195zAm2FXSdHhJ4a6RI6XG0qHl1FBjS4uaysPu5DTM&#10;fzhf2uP29yvf57YoPhRvxgetnx77+SeISH28i//da5Pmq9c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QA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20" o:spid="_x0000_s148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UfsYA&#10;AADdAAAADwAAAGRycy9kb3ducmV2LnhtbESPQUsDMRCF70L/Q5iCN5tUpNi1aSlFQRDE7fbQ47iZ&#10;7oZuJusmtuu/dw6Ctxnem/e+WW3G0KkLDclHtjCfGVDEdXSeGwuH6uXuEVTKyA67yGThhxJs1pOb&#10;FRYuXrmkyz43SkI4FWihzbkvtE51SwHTLPbEop3iEDDLOjTaDXiV8NDpe2MWOqBnaWixp11L9Xn/&#10;HSxsj1w++6/3z4/yVPqqWhp+W5ytvZ2O2ydQmcb8b/67fnWCbx4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TUf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21" o:spid="_x0000_s148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x5cQA&#10;AADdAAAADwAAAGRycy9kb3ducmV2LnhtbERP32vCMBB+H/g/hBP2NhPHkLUaRWSDwUBW64OPZ3O2&#10;webSNZl2/70ZDHy7j+/nLVaDa8WF+mA9a5hOFAjiyhvLtYZ9+f70CiJEZIOtZ9LwSwFWy9HDAnPj&#10;r1zQZRdrkUI45KihibHLpQxVQw7DxHfEiTv53mFMsK+l6fGawl0rn5WaSYeWU0ODHW0aqs67H6dh&#10;feDizX5vj1/FqbBlmSn+nJ21fhwP6zmISEO8i//dHybNVy8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ce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E271F9" w:rsidRPr="00E271F9" w:rsidRDefault="00E271F9" w:rsidP="00E271F9">
      <w:pPr>
        <w:keepNext/>
        <w:keepLines/>
        <w:spacing w:before="40" w:line="360" w:lineRule="auto"/>
        <w:outlineLvl w:val="1"/>
        <w:rPr>
          <w:rFonts w:eastAsiaTheme="majorEastAsia"/>
          <w:b/>
          <w:sz w:val="28"/>
          <w:szCs w:val="26"/>
        </w:rPr>
      </w:pPr>
      <w:bookmarkStart w:id="182" w:name="_Toc478348761"/>
      <w:bookmarkStart w:id="183" w:name="_Toc478942460"/>
      <w:bookmarkStart w:id="184" w:name="_Toc481155848"/>
      <w:bookmarkStart w:id="185" w:name="_Toc481488219"/>
      <w:bookmarkStart w:id="186" w:name="_Toc513507944"/>
      <w:r w:rsidRPr="00E271F9">
        <w:rPr>
          <w:rFonts w:eastAsiaTheme="majorEastAsia"/>
          <w:b/>
          <w:sz w:val="28"/>
          <w:szCs w:val="26"/>
        </w:rPr>
        <w:lastRenderedPageBreak/>
        <w:t>Введение</w:t>
      </w:r>
      <w:bookmarkEnd w:id="182"/>
      <w:bookmarkEnd w:id="183"/>
      <w:bookmarkEnd w:id="184"/>
      <w:bookmarkEnd w:id="185"/>
      <w:bookmarkEnd w:id="186"/>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данном документе приведен перечень технологических процессов обработки данных, на которые декомпозируется функционирование </w:t>
      </w:r>
      <w:r w:rsidRPr="00E271F9">
        <w:rPr>
          <w:rFonts w:eastAsia="Calibri"/>
          <w:sz w:val="28"/>
          <w:szCs w:val="20"/>
          <w:lang w:val="en-US"/>
        </w:rPr>
        <w:t>web</w:t>
      </w:r>
      <w:r w:rsidRPr="00E271F9">
        <w:rPr>
          <w:rFonts w:eastAsia="Calibri"/>
          <w:sz w:val="28"/>
          <w:szCs w:val="20"/>
        </w:rPr>
        <w:t>-сайта МКП “Калининград-</w:t>
      </w:r>
      <w:proofErr w:type="spellStart"/>
      <w:r w:rsidRPr="00E271F9">
        <w:rPr>
          <w:rFonts w:eastAsia="Calibri"/>
          <w:sz w:val="28"/>
          <w:szCs w:val="20"/>
        </w:rPr>
        <w:t>ГорТранс</w:t>
      </w:r>
      <w:proofErr w:type="spellEnd"/>
      <w:r w:rsidRPr="00E271F9">
        <w:rPr>
          <w:rFonts w:eastAsia="Calibri"/>
          <w:sz w:val="28"/>
          <w:szCs w:val="20"/>
        </w:rPr>
        <w:t xml:space="preserve">». К каждому выделенному технологическому процессу прилагается его формализованное описание, выполненное в виде схем с использованием графического языка, определенного нотацией </w:t>
      </w:r>
      <w:r w:rsidRPr="00E271F9">
        <w:rPr>
          <w:rFonts w:eastAsia="Calibri"/>
          <w:sz w:val="28"/>
          <w:szCs w:val="20"/>
          <w:lang w:val="en-US"/>
        </w:rPr>
        <w:t>IDEF</w:t>
      </w:r>
      <w:r w:rsidRPr="00E271F9">
        <w:rPr>
          <w:rFonts w:eastAsia="Calibri"/>
          <w:sz w:val="28"/>
          <w:szCs w:val="20"/>
        </w:rPr>
        <w:t xml:space="preserve">0.  Кроме того, приводится перечень документации, регламентирующей выполнение всех этапов конкретного процесса. </w:t>
      </w:r>
    </w:p>
    <w:p w:rsidR="00E271F9" w:rsidRPr="00E271F9" w:rsidRDefault="00E271F9" w:rsidP="00E271F9">
      <w:pPr>
        <w:spacing w:line="360" w:lineRule="auto"/>
        <w:ind w:firstLine="709"/>
        <w:jc w:val="both"/>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9E159C" w:rsidP="00E271F9">
      <w:pPr>
        <w:spacing w:line="360" w:lineRule="auto"/>
        <w:rPr>
          <w:rFonts w:eastAsia="Calibri"/>
          <w:sz w:val="28"/>
          <w:szCs w:val="20"/>
        </w:rPr>
      </w:pPr>
      <w:r w:rsidRPr="009E159C">
        <w:rPr>
          <w:rFonts w:eastAsia="Calibri"/>
          <w:noProof/>
          <w:sz w:val="28"/>
          <w:szCs w:val="20"/>
        </w:rPr>
        <mc:AlternateContent>
          <mc:Choice Requires="wpg">
            <w:drawing>
              <wp:anchor distT="0" distB="0" distL="114300" distR="114300" simplePos="0" relativeHeight="251601920" behindDoc="0" locked="1" layoutInCell="0" allowOverlap="1" wp14:anchorId="19B5EED9" wp14:editId="7398C156">
                <wp:simplePos x="0" y="0"/>
                <wp:positionH relativeFrom="page">
                  <wp:posOffset>252095</wp:posOffset>
                </wp:positionH>
                <wp:positionV relativeFrom="page">
                  <wp:posOffset>252095</wp:posOffset>
                </wp:positionV>
                <wp:extent cx="467995" cy="10188575"/>
                <wp:effectExtent l="13970" t="13970" r="13335" b="17780"/>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051" name="Rectangle 22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Line 22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22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4" name="Text Box 22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055" name="Text Box 22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056" name="Rectangle 22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Line 22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3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23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23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23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2" name="Text Box 23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063" name="Text Box 23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064" name="Text Box 23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065" name="Text Box 23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066" name="Text Box 23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067" name="Text Box 23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68" name="Text Box 24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069" name="Text Box 24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70" name="Text Box 24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071" name="Text Box 24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5EED9" id="Группа 1050" o:spid="_x0000_s1483" style="position:absolute;margin-left:19.85pt;margin-top:19.85pt;width:36.85pt;height:802.25pt;z-index:25160192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" o:allowincell="f">
                <v:rect id="Rectangle 223" o:spid="_x0000_s148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c5sMA&#10;AADdAAAADwAAAGRycy9kb3ducmV2LnhtbERP22rCQBB9F/yHZQq+6cZCS42uEguBPhUb/YBhd5oE&#10;s7Mxu7nYr3cLhb7N4Vxnd5hsIwbqfO1YwXqVgCDWztRcKric8+UbCB+QDTaOScGdPBz289kOU+NG&#10;/qKhCKWIIexTVFCF0KZSel2RRb9yLXHkvl1nMUTYldJ0OMZw28jnJHmVFmuODRW29F6Rvha9VXAN&#10;0/CZlcVPvrkcN/p0zMb+lim1eJqyLYhAU/gX/7k/TJyfvKzh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Qc5sMAAADdAAAADwAAAAAAAAAAAAAAAACYAgAAZHJzL2Rv&#10;d25yZXYueG1sUEsFBgAAAAAEAAQA9QAAAIgDAAAAAA==&#10;" filled="f" strokeweight="2pt"/>
                <v:line id="Line 224" o:spid="_x0000_s148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kOb4AAADdAAAADwAAAGRycy9kb3ducmV2LnhtbERPvQrCMBDeBd8hnOCmqYIi1SgiVNzE&#10;6tLtbM622FxKE7W+vREEt/v4fm+16UwtntS6yrKCyTgCQZxbXXGh4HJORgsQziNrrC2Tgjc52Kz7&#10;vRXG2r74RM/UFyKEsItRQel9E0vp8pIMurFtiAN3s61BH2BbSN3iK4SbWk6jaC4NVhwaSmxoV1J+&#10;Tx9GwT27zJL9cafPdbrV1yLx2fWmlRoOuu0ShKfO/8U/90GH+dFs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NCQ5vgAAAN0AAAAPAAAAAAAAAAAAAAAAAKEC&#10;AABkcnMvZG93bnJldi54bWxQSwUGAAAAAAQABAD5AAAAjAMAAAAA&#10;" strokeweight="2pt"/>
                <v:line id="Line 225" o:spid="_x0000_s148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iBor4AAADdAAAADwAAAGRycy9kb3ducmV2LnhtbERPvQrCMBDeBd8hnOCmqYo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IGivgAAAN0AAAAPAAAAAAAAAAAAAAAAAKEC&#10;AABkcnMvZG93bnJldi54bWxQSwUGAAAAAAQABAD5AAAAjAMAAAAA&#10;" strokeweight="2pt"/>
                <v:shape id="Text Box 226" o:spid="_x0000_s148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IpsQA&#10;AADdAAAADwAAAGRycy9kb3ducmV2LnhtbERPTWsCMRC9F/wPYQq91aTSSrs1ioiCUJCu20OP0824&#10;G9xM1k3U9d8boeBtHu9zJrPeNeJEXbCeNbwMFQji0hvLlYafYvX8DiJEZIONZ9JwoQCz6eBhgpnx&#10;Z87ptI2VSCEcMtRQx9hmUoayJodh6FvixO185zAm2FXSdHhO4a6RI6XG0qHl1FBjS4uayv326DTM&#10;fzlf2sPm7zvf5bYoPhR/jfdaPz32808Qkfp4F/+71ybNV2+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QSK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27" o:spid="_x0000_s148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tPcMA&#10;AADdAAAADwAAAGRycy9kb3ducmV2LnhtbERPTWsCMRC9C/0PYQq9aVJBsVujiCgUhNJ1e+hxuhl3&#10;g5vJuom6/vumIHibx/uc+bJ3jbhQF6xnDa8jBYK49MZypeG72A5nIEJENth4Jg03CrBcPA3mmBl/&#10;5Zwu+1iJFMIhQw11jG0mZShrchhGviVO3MF3DmOCXSVNh9cU7ho5VmoqHVpODTW2tK6pPO7PTsPq&#10;h/ONPX3+fuWH3BbFm+Ld9Kj1y3O/egcRqY8P8d39YdJ8NZn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ztP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28" o:spid="_x0000_s148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EksIA&#10;AADdAAAADwAAAGRycy9kb3ducmV2LnhtbERPzYrCMBC+L/gOYQRva6qg2K5RqiB4WtauDzA0Y1ts&#10;JrWJbfXpNwuCt/n4fme9HUwtOmpdZVnBbBqBIM6trrhQcP49fK5AOI+ssbZMCh7kYLsZfawx0bbn&#10;E3WZL0QIYZeggtL7JpHS5SUZdFPbEAfuYluDPsC2kLrFPoSbWs6jaCkNVhwaSmxoX1J+ze5GwdUP&#10;3XdaZM9DfN7F+c8u7e+3VKnJeEi/QHga/Fv8ch91mB8tlv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YSSwgAAAN0AAAAPAAAAAAAAAAAAAAAAAJgCAABkcnMvZG93&#10;bnJldi54bWxQSwUGAAAAAAQABAD1AAAAhwMAAAAA&#10;" filled="f" strokeweight="2pt"/>
                <v:line id="Line 229" o:spid="_x0000_s149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230" o:spid="_x0000_s149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231" o:spid="_x0000_s149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232" o:spid="_x0000_s149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233" o:spid="_x0000_s149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pw874AAADdAAAADwAAAGRycy9kb3ducmV2LnhtbERPvQrCMBDeBd8hnOCmqYIi1SgiVNzE&#10;6tLtbM622FxKE7W+vREEt/v4fm+16UwtntS6yrKCyTgCQZxbXXGh4HJORgsQziNrrC2Tgjc52Kz7&#10;vRXG2r74RM/UFyKEsItRQel9E0vp8pIMurFtiAN3s61BH2BbSN3iK4SbWk6jaC4NVhwaSmxoV1J+&#10;Tx9GwT27zJL9cafPdbrV1yLx2fWmlRoOuu0ShKfO/8U/90GH+dF8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inDzvgAAAN0AAAAPAAAAAAAAAAAAAAAAAKEC&#10;AABkcnMvZG93bnJldi54bWxQSwUGAAAAAAQABAD5AAAAjAMAAAAA&#10;" strokeweight="2pt"/>
                <v:shape id="Text Box 234" o:spid="_x0000_s149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9MMA&#10;AADdAAAADwAAAGRycy9kb3ducmV2LnhtbERPTWsCMRC9F/wPYYTeaqKHpV2NImKhUChdt4cex824&#10;G9xM1k2q6783gtDbPN7nLFaDa8WZ+mA9a5hOFAjiyhvLtYaf8v3lFUSIyAZbz6ThSgFWy9HTAnPj&#10;L1zQeRdrkUI45KihibHLpQxVQw7DxHfEiTv43mFMsK+l6fGSwl0rZ0pl0qHl1NBgR5uGquPuz2lY&#10;/3Kxtaev/XdxKGxZvin+zI5aP4+H9RxEpCH+ix/uD5Pmq2wG92/S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m/9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35" o:spid="_x0000_s149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ab8MA&#10;AADdAAAADwAAAGRycy9kb3ducmV2LnhtbERP32vCMBB+H+x/CCfsbSZuUFw1iowNhIFYu4c9ns3Z&#10;BptL10Tt/nsjCHu7j+/nzZeDa8WZ+mA9a5iMFQjiyhvLtYbv8vN5CiJEZIOtZ9LwRwGWi8eHOebG&#10;X7ig8y7WIoVwyFFDE2OXSxmqhhyGse+IE3fwvcOYYF9L0+MlhbtWviiVSYeWU0ODHb03VB13J6dh&#10;9cPFh/3d7LfFobBl+ab4Kztq/TQaVjMQkYb4L7671ybNV9kr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Uab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36" o:spid="_x0000_s149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CG8MA&#10;AADdAAAADwAAAGRycy9kb3ducmV2LnhtbERP32vCMBB+H+x/CCfsbSaOUVw1iowNhIFYu4c9ns3Z&#10;BptL10Tt/nsjCHu7j+/nzZeDa8WZ+mA9a5iMFQjiyhvLtYbv8vN5CiJEZIOtZ9LwRwGWi8eHOebG&#10;X7ig8y7WIoVwyFFDE2OXSxmqhhyGse+IE3fwvcOYYF9L0+MlhbtWviiVSYeWU0ODHb03VB13J6dh&#10;9cPFh/3d7LfFobBl+ab4Kztq/TQaVjMQkYb4L7671ybNV9kr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yCG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37" o:spid="_x0000_s149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ngMMA&#10;AADdAAAADwAAAGRycy9kb3ducmV2LnhtbERP32vCMBB+H+x/CCfsbSYOVlw1iowNhIFYu4c9ns3Z&#10;BptL10Tt/nsjCHu7j+/nzZeDa8WZ+mA9a5iMFQjiyhvLtYbv8vN5CiJEZIOtZ9LwRwGWi8eHOebG&#10;X7ig8y7WIoVwyFFDE2OXSxmqhhyGse+IE3fwvcOYYF9L0+MlhbtWviiVSYeWU0ODHb03VB13J6dh&#10;9cPFh/3d7LfFobBl+ab4Kztq/TQaVjMQkYb4L7671ybNV9kr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Ang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38" o:spid="_x0000_s149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598MA&#10;AADdAAAADwAAAGRycy9kb3ducmV2LnhtbERPTWvCQBC9C/6HZQq9md32EGp0FSkKhUJpjAeP0+yY&#10;LGZnY3ar6b/vFgre5vE+Z7keXSeuNATrWcNTpkAQ195YbjQcqt3sBUSIyAY7z6ThhwKsV9PJEgvj&#10;b1zSdR8bkUI4FKihjbEvpAx1Sw5D5nvixJ384DAmODTSDHhL4a6Tz0rl0qHl1NBiT68t1ef9t9Ow&#10;OXK5tZePr8/yVNqqmit+z89aPz6MmwWISGO8i//dbybNV3kO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K59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39" o:spid="_x0000_s150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cbMQA&#10;AADdAAAADwAAAGRycy9kb3ducmV2LnhtbERPTWsCMRC9F/wPYQq91aQe1nZrFBEFoVC6rgeP0824&#10;G9xM1k3U7b83hUJv83ifM1sMrhVX6oP1rOFlrEAQV95YrjXsy83zK4gQkQ22nknDDwVYzEcPM8yN&#10;v3FB112sRQrhkKOGJsYulzJUDTkMY98RJ+7oe4cxwb6WpsdbCnetnCiVSYeWU0ODHa0aqk67i9Ow&#10;PHCxtufP76/iWNiyfFP8kZ20fnoclu8gIg3xX/zn3po0X2VT+P0mn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HG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40" o:spid="_x0000_s150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IHsYA&#10;AADdAAAADwAAAGRycy9kb3ducmV2LnhtbESPQUvDQBCF74L/YRnBm92th6Cx21JKhYIgpvHgccxO&#10;k6XZ2TS7beO/dw6Ctxnem/e+Waym0KsLjclHtjCfGVDETXSeWwuf9evDE6iUkR32kcnCDyVYLW9v&#10;Fli6eOWKLvvcKgnhVKKFLueh1Do1HQVMszgQi3aIY8As69hqN+JVwkOvH40pdEDP0tDhQJuOmuP+&#10;HCysv7ja+tP790d1qHxdPxt+K47W3t9N6xdQmab8b/673jnBN4X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GIH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41" o:spid="_x0000_s150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0thcMA&#10;AADdAAAADwAAAGRycy9kb3ducmV2LnhtbERPTWsCMRC9F/wPYQRvNamHRbdGkaIgCKXr9tDjdDPu&#10;BjeTdRN1++8bodDbPN7nLNeDa8WN+mA9a3iZKhDElTeWaw2f5e55DiJEZIOtZ9LwQwHWq9HTEnPj&#10;71zQ7RhrkUI45KihibHLpQxVQw7D1HfEiTv53mFMsK+l6fGewl0rZ0pl0qHl1NBgR28NVefj1WnY&#10;fHGxtZf374/iVNiyXCg+ZGetJ+Nh8woi0hD/xX/uvUnzVbaAx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0th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42" o:spid="_x0000_s150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xccA&#10;AADdAAAADwAAAGRycy9kb3ducmV2LnhtbESPQU/DMAyF70j8h8iTuLFkHAYry6YJgTQJCdF1hx1N&#10;47XRGqc02Vb+PT4gcbP1nt/7vFyPoVMXGpKPbGE2NaCI6+g8Nxb21dv9E6iUkR12kcnCDyVYr25v&#10;lli4eOWSLrvcKAnhVKCFNue+0DrVLQVM09gTi3aMQ8As69BoN+BVwkOnH4yZ64CepaHFnl5aqk+7&#10;c7CwOXD56r8/vj7LY+mramH4fX6y9m4ybp5BZRrzv/nveusE3zwKv3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eEsX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43" o:spid="_x0000_s150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3XsMA&#10;AADdAAAADwAAAGRycy9kb3ducmV2LnhtbERPTWsCMRC9C/0PYYTeNLEH265GkdKCUBDX7cHjuBl3&#10;g5vJdhN1/feNUPA2j/c582XvGnGhLljPGiZjBYK49MZypeGn+Bq9gQgR2WDjmTTcKMBy8TSYY2b8&#10;lXO67GIlUgiHDDXUMbaZlKGsyWEY+5Y4cUffOYwJdpU0HV5TuGvki1JT6dByaqixpY+aytPu7DSs&#10;9px/2t/NYZsfc1sU74q/pyetn4f9agYiUh8f4n/32qT56nUC92/S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K3X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9E159C">
        <w:rPr>
          <w:rFonts w:eastAsia="Calibri"/>
          <w:noProof/>
          <w:sz w:val="20"/>
          <w:szCs w:val="20"/>
        </w:rPr>
        <mc:AlternateContent>
          <mc:Choice Requires="wpg">
            <w:drawing>
              <wp:anchor distT="0" distB="0" distL="114300" distR="114300" simplePos="0" relativeHeight="251602944" behindDoc="0" locked="1" layoutInCell="0" allowOverlap="1" wp14:anchorId="463DFD86" wp14:editId="5333CC21">
                <wp:simplePos x="0" y="0"/>
                <wp:positionH relativeFrom="page">
                  <wp:posOffset>720090</wp:posOffset>
                </wp:positionH>
                <wp:positionV relativeFrom="page">
                  <wp:posOffset>252095</wp:posOffset>
                </wp:positionV>
                <wp:extent cx="6588760" cy="10189210"/>
                <wp:effectExtent l="15240" t="13970" r="15875" b="17145"/>
                <wp:wrapNone/>
                <wp:docPr id="1072" name="Группа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3" name="Rectangle 24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4" name="Line 24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24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24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24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25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25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25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Line 25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2" name="Line 25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 name="Line 25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4" name="Rectangle 25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85" name="Rectangle 25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086" name="Rectangle 25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7" name="Rectangle 25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8" name="Rectangle 26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089" name="Rectangle 26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090" name="Rectangle 26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E159C" w:rsidRDefault="00FD58D3">
                              <w:pPr>
                                <w:pStyle w:val="ad"/>
                                <w:jc w:val="center"/>
                                <w:rPr>
                                  <w:sz w:val="24"/>
                                  <w:lang w:val="ru-RU"/>
                                </w:rPr>
                              </w:pPr>
                              <w:r>
                                <w:rPr>
                                  <w:sz w:val="24"/>
                                  <w:lang w:val="ru-RU"/>
                                </w:rPr>
                                <w:t>3</w:t>
                              </w:r>
                            </w:p>
                          </w:txbxContent>
                        </wps:txbx>
                        <wps:bodyPr rot="0" vert="horz" wrap="square" lIns="12700" tIns="12700" rIns="12700" bIns="12700" anchor="t" anchorCtr="0" upright="1">
                          <a:noAutofit/>
                        </wps:bodyPr>
                      </wps:wsp>
                      <wps:wsp>
                        <wps:cNvPr id="1091" name="Rectangle 26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E159C"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DFD86" id="Группа 1072" o:spid="_x0000_s1505" style="position:absolute;margin-left:56.7pt;margin-top:19.85pt;width:518.8pt;height:802.3pt;z-index:251602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VQ+PxhUHAACqVQAADgAAAAAAAAAAAAAAAAAu&#10;AgAAZHJzL2Uyb0RvYy54bWxQSwECLQAUAAYACAAAACEAjEO2yuEAAAAMAQAADwAAAAAAAAAAAAAA&#10;AABvCQAAZHJzL2Rvd25yZXYueG1sUEsFBgAAAAAEAAQA8wAAAH0KAAAAAA==&#10;" o:allowincell="f">
                <v:rect id="Rectangle 245" o:spid="_x0000_s150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7asIA&#10;AADdAAAADwAAAGRycy9kb3ducmV2LnhtbERPzYrCMBC+C/sOYYS9aaoLunaNUgXBk2jXBxia2bbY&#10;TLpNbKtPbwTB23x8v7Nc96YSLTWutKxgMo5AEGdWl5wrOP/uRt8gnEfWWFkmBTdysF59DJYYa9vx&#10;idrU5yKEsItRQeF9HUvpsoIMurGtiQP3ZxuDPsAml7rBLoSbSk6jaCY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tqwgAAAN0AAAAPAAAAAAAAAAAAAAAAAJgCAABkcnMvZG93&#10;bnJldi54bWxQSwUGAAAAAAQABAD1AAAAhwMAAAAA&#10;" filled="f" strokeweight="2pt"/>
                <v:line id="Line 246" o:spid="_x0000_s150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FtsEAAADdAAAADwAAAGRycy9kb3ducmV2LnhtbERPS4vCMBC+L/gfwgje1lTR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JEW2wQAAAN0AAAAPAAAAAAAAAAAAAAAA&#10;AKECAABkcnMvZG93bnJldi54bWxQSwUGAAAAAAQABAD5AAAAjwMAAAAA&#10;" strokeweight="2pt"/>
                <v:line id="Line 247" o:spid="_x0000_s150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gLb8AAADdAAAADwAAAGRycy9kb3ducmV2LnhtbERPSwrCMBDdC94hjOBOUwU/VKOIUHEn&#10;VjfuxmZsi82kNFHr7Y0guJvH+85y3ZpKPKlxpWUFo2EEgjizuuRcwfmUDOYgnEfWWFkmBW9ysF51&#10;O0uMtX3xkZ6pz0UIYRejgsL7OpbSZQUZdENbEwfuZhuDPsAml7rBVwg3lRxH0VQaLDk0FFjTtqDs&#10;nj6MgvvlPEl2h60+VelGX/PEX643rVS/124WIDy1/i/+ufc6zI9mE/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WjgLb8AAADdAAAADwAAAAAAAAAAAAAAAACh&#10;AgAAZHJzL2Rvd25yZXYueG1sUEsFBgAAAAAEAAQA+QAAAI0DAAAAAA==&#10;" strokeweight="2pt"/>
                <v:line id="Line 248" o:spid="_x0000_s150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r8AAADdAAAADwAAAGRycy9kb3ducmV2LnhtbERPSwrCMBDdC94hjOBOUwU/VKOIUHEn&#10;VjfuxmZsi82kNFHr7Y0guJvH+85y3ZpKPKlxpWUFo2EEgjizuuRcwfmUDOYgnEfWWFkmBW9ysF51&#10;O0uMtX3xkZ6pz0UIYRejgsL7OpbSZQUZdENbEwfuZhuDPsAml7rBVwg3lRxH0VQaLDk0FFjTtqDs&#10;nj6MgvvlPEl2h60+VelGX/PEX643rVS/124WIDy1/i/+ufc6zI9mU/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p+Wr8AAADdAAAADwAAAAAAAAAAAAAAAACh&#10;AgAAZHJzL2Rvd25yZXYueG1sUEsFBgAAAAAEAAQA+QAAAI0DAAAAAA==&#10;" strokeweight="2pt"/>
                <v:line id="Line 249" o:spid="_x0000_s151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bwb8AAADdAAAADwAAAGRycy9kb3ducmV2LnhtbERPSwrCMBDdC94hjOBOUwU/VKOIUHEn&#10;VjfuxmZsi82kNFHr7Y0guJvH+85y3ZpKPKlxpWUFo2EEgjizuuRcwfmUDOYgnEfWWFkmBW9ysF51&#10;O0uMtX3xkZ6pz0UIYRejgsL7OpbSZQUZdENbEwfuZhuDPsAml7rBVwg3lRxH0VQaLDk0FFjTtqDs&#10;nj6MgvvlPEl2h60+VelGX/PEX643rVS/124WIDy1/i/+ufc6zI9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vbbwb8AAADdAAAADwAAAAAAAAAAAAAAAACh&#10;AgAAZHJzL2Rvd25yZXYueG1sUEsFBgAAAAAEAAQA+QAAAI0DAAAAAA==&#10;" strokeweight="2pt"/>
                <v:line id="Line 250" o:spid="_x0000_s151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lPs8MAAADdAAAADwAAAGRycy9kb3ducmV2LnhtbESPQYvCQAyF74L/YYiwN50q7CrVUUSo&#10;eFu2evEWO7EtdjKlM2r99+aw4C3hvbz3ZbXpXaMe1IXas4HpJAFFXHhbc2ngdMzGC1AhIltsPJOB&#10;FwXYrIeDFabWP/mPHnkslYRwSNFAFWObah2KihyGiW+JRbv6zmGUtSu17fAp4a7RsyT50Q5rloYK&#10;W9pVVNzyuzNwO5++s/3vzh6bfGsvZRbPl6s15mvUb5egIvXxY/6/PljBT+aCK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pT7PDAAAA3QAAAA8AAAAAAAAAAAAA&#10;AAAAoQIAAGRycy9kb3ducmV2LnhtbFBLBQYAAAAABAAEAPkAAACRAwAAAAA=&#10;" strokeweight="2pt"/>
                <v:line id="Line 251" o:spid="_x0000_s151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qKMEAAADdAAAADwAAAGRycy9kb3ducmV2LnhtbERPS4vCMBC+L/gfwgje1lRBV2ujiFDx&#10;tli9eBub6QObSWmi1n+/EYS9zcf3nGTTm0Y8qHO1ZQWTcQSCOLe65lLB+ZR+L0A4j6yxsUwKXuRg&#10;sx58JRhr++QjPTJfihDCLkYFlfdtLKXLKzLoxrYlDlxhO4M+wK6UusNnCDeNnEbRXBqsOTRU2NKu&#10;ovyW3Y2C2+U8S/e/O31qsq2+lqm/XAut1GjYb1cgPPX+X/xxH3SYH/0s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eoowQAAAN0AAAAPAAAAAAAAAAAAAAAA&#10;AKECAABkcnMvZG93bnJldi54bWxQSwUGAAAAAAQABAD5AAAAjwMAAAAA&#10;" strokeweight="2pt"/>
                <v:line id="Line 252" o:spid="_x0000_s151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ozksQAAADdAAAADwAAAGRycy9kb3ducmV2LnhtbESPT4vCQAzF7wt+hyGCt3XqgotUpyJC&#10;F2+y1Yu32En/YCdTOqPWb28OC3tLeC/v/bLZjq5TDxpC69nAYp6AIi69bbk2cD7lnytQISJb7DyT&#10;gRcF2GaTjw2m1j/5lx5FrJWEcEjRQBNjn2odyoYchrnviUWr/OAwyjrU2g74lHDX6a8k+dYOW5aG&#10;BnvaN1TeirszcLucl/nPcW9PXbGz1zqPl2tljZlNx90aVKQx/pv/rg9W8JOV8Ms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jOSxAAAAN0AAAAPAAAAAAAAAAAA&#10;AAAAAKECAABkcnMvZG93bnJldi54bWxQSwUGAAAAAAQABAD5AAAAkgMAAAAA&#10;" strokeweight="2pt"/>
                <v:line id="Line 253" o:spid="_x0000_s151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Pw48MAAADdAAAADwAAAGRycy9kb3ducmV2LnhtbERPzWoCMRC+C75DmEJvml0PRbeblVIt&#10;VDyItg8wbqabrZvJkqS69elNoeBtPr7fKZeD7cSZfGgdK8inGQji2umWGwWfH2+TOYgQkTV2jknB&#10;LwVYVuNRiYV2F97T+RAbkUI4FKjAxNgXUobakMUwdT1x4r6ctxgT9I3UHi8p3HZylmVP0mLLqcFg&#10;T6+G6tPhxyrY+OP2lF8bI4+88etut1oE+63U48Pw8gwi0hDv4n/3u07zs3kOf9+kE2R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D8OPDAAAA3QAAAA8AAAAAAAAAAAAA&#10;AAAAoQIAAGRycy9kb3ducmV2LnhtbFBLBQYAAAAABAAEAPkAAACRAwAAAAA=&#10;" strokeweight="1pt"/>
                <v:line id="Line 254" o:spid="_x0000_s151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QIfr4AAADdAAAADwAAAGRycy9kb3ducmV2LnhtbERPvQrCMBDeBd8hnOCmqYIi1SgiVNzE&#10;6tLtbM622FxKE7W+vREEt/v4fm+16UwtntS6yrKCyTgCQZxbXXGh4HJORgsQziNrrC2Tgjc52Kz7&#10;vRXG2r74RM/UFyKEsItRQel9E0vp8pIMurFtiAN3s61BH2BbSN3iK4SbWk6jaC4NVhwaSmxoV1J+&#10;Tx9GwT27zJL9cafPdbrV1yLx2fWmlRoOuu0ShKfO/8U/90GH+dFi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VAh+vgAAAN0AAAAPAAAAAAAAAAAAAAAAAKEC&#10;AABkcnMvZG93bnJldi54bWxQSwUGAAAAAAQABAD5AAAAjAMAAAAA&#10;" strokeweight="2pt"/>
                <v:line id="Line 255" o:spid="_x0000_s151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LD8IAAADdAAAADwAAAGRycy9kb3ducmV2LnhtbERP22oCMRB9L/gPYQTfNKtCsatRxAtU&#10;+lCqfsC4GTerm8mSRN3265uC0Lc5nOvMFq2txZ18qBwrGA4yEMSF0xWXCo6HbX8CIkRkjbVjUvBN&#10;ARbzzssMc+0e/EX3fSxFCuGQowITY5NLGQpDFsPANcSJOztvMSboS6k9PlK4reUoy16lxYpTg8GG&#10;VoaK6/5mFez86eM6/CmNPPHOb+rP9VuwF6V63XY5BRGpjf/ip/tdp/nZZAx/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3LD8IAAADdAAAADwAAAAAAAAAAAAAA&#10;AAChAgAAZHJzL2Rvd25yZXYueG1sUEsFBgAAAAAEAAQA+QAAAJADAAAAAA==&#10;" strokeweight="1pt"/>
                <v:rect id="Rectangle 256" o:spid="_x0000_s151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57" o:spid="_x0000_s151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fMAA&#10;AADdAAAADwAAAGRycy9kb3ducmV2LnhtbERP32vCMBB+F/Y/hBv4pslkSq1GKQNhr6sO9ng0Z1vX&#10;XLokav3vF0Hw7T6+n7feDrYTF/KhdazhbapAEFfOtFxrOOx3kwxEiMgGO8ek4UYBtpuX0Rpz4678&#10;RZcy1iKFcMhRQxNjn0sZqoYshqnriRN3dN5iTNDX0ni8pnDbyZlSC2mx5dTQYE8fDVW/5dlqKIrT&#10;8P1XLnEXZKb8wr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zf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258" o:spid="_x0000_s151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59" o:spid="_x0000_s152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260" o:spid="_x0000_s152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c4sMA&#10;AADdAAAADwAAAGRycy9kb3ducmV2LnhtbESPQWvDMAyF74P9B6PBbqu9MUqa1S1hUNh1aQs9ilhL&#10;0sZyZntt9u+rQ6E3iff03qflevKDOlNMfWALrzMDirgJrufWwm67eSlApYzscAhMFv4pwXr1+LDE&#10;0oULf9O5zq2SEE4lWuhyHkutU9ORxzQLI7FoPyF6zLLGVruIFwn3g34zZq499iwNHY702VFzqv+8&#10;hao6TvvfeoGbpAsT5+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c4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261" o:spid="_x0000_s152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262" o:spid="_x0000_s152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FD58D3" w:rsidRPr="009E159C" w:rsidRDefault="00FD58D3">
                        <w:pPr>
                          <w:pStyle w:val="ad"/>
                          <w:jc w:val="center"/>
                          <w:rPr>
                            <w:sz w:val="24"/>
                            <w:lang w:val="ru-RU"/>
                          </w:rPr>
                        </w:pPr>
                        <w:r>
                          <w:rPr>
                            <w:sz w:val="24"/>
                            <w:lang w:val="ru-RU"/>
                          </w:rPr>
                          <w:t>3</w:t>
                        </w:r>
                      </w:p>
                    </w:txbxContent>
                  </v:textbox>
                </v:rect>
                <v:rect id="Rectangle 263" o:spid="_x0000_s152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josEA&#10;AADdAAAADwAAAGRycy9kb3ducmV2LnhtbERPTWvDMAy9D/ofjAq7LXbHCE1at4RBoddmG/QoYjXJ&#10;FsuZ7TXpv68Hg930eJ/a7mc7iCv50DvWsMoUCOLGmZ5bDe9vh6c1iBCRDQ6OScONAux3i4ctlsZN&#10;fKJrHVuRQjiUqKGLcSylDE1HFkPmRuLEXZy3GBP0rTQepxRuB/msVC4t9pwaOhzptaPmq/6xGqrq&#10;c/74rgs8BLlWPjcvpq3OWj8u52oDItIc/8V/7qNJ81Wxgt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46LBAAAA3QAAAA8AAAAAAAAAAAAAAAAAmAIAAGRycy9kb3du&#10;cmV2LnhtbFBLBQYAAAAABAAEAPUAAACGAwAAAAA=&#10;" filled="f" stroked="f" strokeweight=".25pt">
                  <v:textbox inset="1pt,1pt,1pt,1pt">
                    <w:txbxContent>
                      <w:p w:rsidR="00FD58D3" w:rsidRPr="009E159C"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D26607">
      <w:pPr>
        <w:keepNext/>
        <w:keepLines/>
        <w:numPr>
          <w:ilvl w:val="0"/>
          <w:numId w:val="47"/>
        </w:numPr>
        <w:spacing w:before="40" w:line="360" w:lineRule="auto"/>
        <w:outlineLvl w:val="1"/>
        <w:rPr>
          <w:rFonts w:eastAsiaTheme="majorEastAsia"/>
          <w:b/>
          <w:sz w:val="28"/>
          <w:szCs w:val="26"/>
        </w:rPr>
      </w:pPr>
      <w:bookmarkStart w:id="187" w:name="_Toc481155849"/>
      <w:bookmarkStart w:id="188" w:name="_Toc481488220"/>
      <w:bookmarkStart w:id="189" w:name="_Toc513507945"/>
      <w:r w:rsidRPr="00E271F9">
        <w:rPr>
          <w:rFonts w:eastAsiaTheme="majorEastAsia"/>
          <w:b/>
          <w:sz w:val="28"/>
          <w:szCs w:val="26"/>
        </w:rPr>
        <w:lastRenderedPageBreak/>
        <w:t>Технологический процесс «Деятельность АИС»</w:t>
      </w:r>
      <w:bookmarkEnd w:id="187"/>
      <w:bookmarkEnd w:id="188"/>
      <w:bookmarkEnd w:id="189"/>
    </w:p>
    <w:p w:rsidR="00E271F9" w:rsidRPr="00E271F9" w:rsidRDefault="00E271F9" w:rsidP="00E271F9">
      <w:pPr>
        <w:spacing w:line="360" w:lineRule="auto"/>
        <w:jc w:val="both"/>
        <w:rPr>
          <w:rFonts w:eastAsia="Calibri"/>
          <w:b/>
          <w:sz w:val="28"/>
          <w:szCs w:val="20"/>
        </w:rPr>
      </w:pPr>
      <w:r w:rsidRPr="00E271F9">
        <w:rPr>
          <w:rFonts w:eastAsia="Calibri"/>
          <w:b/>
          <w:sz w:val="28"/>
          <w:szCs w:val="20"/>
        </w:rPr>
        <w:t>Исполнители:</w:t>
      </w:r>
    </w:p>
    <w:p w:rsidR="00E271F9" w:rsidRPr="00E271F9"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персонал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Управляющие сигналы:</w:t>
      </w:r>
    </w:p>
    <w:p w:rsidR="004A5CAD" w:rsidRPr="00E271F9" w:rsidRDefault="00E271F9" w:rsidP="00841780">
      <w:pPr>
        <w:spacing w:line="360" w:lineRule="auto"/>
        <w:ind w:firstLine="709"/>
        <w:jc w:val="both"/>
        <w:rPr>
          <w:rFonts w:eastAsia="Calibri"/>
          <w:sz w:val="28"/>
          <w:szCs w:val="20"/>
        </w:rPr>
      </w:pPr>
      <w:r w:rsidRPr="00E271F9">
        <w:rPr>
          <w:rFonts w:eastAsia="Calibri"/>
          <w:sz w:val="28"/>
          <w:szCs w:val="20"/>
        </w:rPr>
        <w:t xml:space="preserve">Основным управляющим сигналом данного технологического процесса являются должностная инструкция (далее – ДИ) персонала сайта и устав предприятия. </w:t>
      </w:r>
      <w:r w:rsidR="004A5CAD" w:rsidRPr="004A5CAD">
        <w:rPr>
          <w:rFonts w:eastAsia="Calibri"/>
          <w:noProof/>
          <w:sz w:val="28"/>
          <w:szCs w:val="20"/>
        </w:rPr>
        <mc:AlternateContent>
          <mc:Choice Requires="wpg">
            <w:drawing>
              <wp:anchor distT="0" distB="0" distL="114300" distR="114300" simplePos="0" relativeHeight="251603968" behindDoc="0" locked="1" layoutInCell="0" allowOverlap="1" wp14:anchorId="052AEEA6" wp14:editId="5B1215EB">
                <wp:simplePos x="0" y="0"/>
                <wp:positionH relativeFrom="page">
                  <wp:posOffset>252095</wp:posOffset>
                </wp:positionH>
                <wp:positionV relativeFrom="page">
                  <wp:posOffset>252095</wp:posOffset>
                </wp:positionV>
                <wp:extent cx="467995" cy="10188575"/>
                <wp:effectExtent l="13970" t="13970" r="13335" b="17780"/>
                <wp:wrapNone/>
                <wp:docPr id="1092" name="Группа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093" name="Rectangle 26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Line 26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26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Text Box 26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097" name="Text Box 26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098" name="Rectangle 27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Line 27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27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1" name="Line 27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2" name="Line 27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27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Text Box 27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105" name="Text Box 27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106" name="Text Box 27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107" name="Text Box 27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108" name="Text Box 28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109" name="Text Box 28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10" name="Text Box 28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111" name="Text Box 28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12" name="Text Box 28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13" name="Text Box 28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AEEA6" id="Группа 1092" o:spid="_x0000_s1525" style="position:absolute;left:0;text-align:left;margin-left:19.85pt;margin-top:19.85pt;width:36.85pt;height:802.25pt;z-index:25160396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" o:allowincell="f">
                <v:rect id="Rectangle 265" o:spid="_x0000_s152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OdkMMA&#10;AADdAAAADwAAAGRycy9kb3ducmV2LnhtbERPS2rDMBDdF3oHMYHuajktlNqJEuxCoKuSOD7AYE1s&#10;E2vkWvKnPX1UCHQ3j/ed7X4xnZhocK1lBesoBkFcWd1yraA8H57fQTiPrLGzTAp+yMF+9/iwxVTb&#10;mU80Fb4WIYRdigoa7/tUSlc1ZNBFticO3MUOBn2AQy31gHMIN518ieM3abDl0NBgTx8NVddiNAqu&#10;fpm+srr4PSRlnlTHPJvH70ypp9WSbUB4Wvy/+O7+1GF+nLzC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OdkMMAAADdAAAADwAAAAAAAAAAAAAAAACYAgAAZHJzL2Rv&#10;d25yZXYueG1sUEsFBgAAAAAEAAQA9QAAAIgDAAAAAA==&#10;" filled="f" strokeweight="2pt"/>
                <v:line id="Line 266" o:spid="_x0000_s152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267" o:spid="_x0000_s152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shape id="Text Box 268" o:spid="_x0000_s152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J0MMA&#10;AADdAAAADwAAAGRycy9kb3ducmV2LnhtbERPTWsCMRC9F/wPYQRvNamHRbdGkaIgCKXr9tDjdDPu&#10;BjeTdRN1++8bodDbPN7nLNeDa8WN+mA9a3iZKhDElTeWaw2f5e55DiJEZIOtZ9LwQwHWq9HTEnPj&#10;71zQ7RhrkUI45KihibHLpQxVQw7D1HfEiTv53mFMsK+l6fGewl0rZ0pl0qHl1NBgR28NVefj1WnY&#10;fHGxtZf374/iVNiyXCg+ZGetJ+Nh8woi0hD/xX/uvUnz1SKDx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fJ0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69" o:spid="_x0000_s153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sS8MA&#10;AADdAAAADwAAAGRycy9kb3ducmV2LnhtbERPTWsCMRC9F/wPYQq91aQ9aN0aRcSCUJCu68HjdDPu&#10;BjeTdRN1/femUPA2j/c503nvGnGhLljPGt6GCgRx6Y3lSsOu+Hr9ABEissHGM2m4UYD5bPA0xcz4&#10;K+d02cZKpBAOGWqoY2wzKUNZk8Mw9C1x4g6+cxgT7CppOrymcNfId6VG0qHl1FBjS8uayuP27DQs&#10;9pyv7Gnz+5MfclsUE8Xfo6PWL8/94hNEpD4+xP/utUnz1WQMf9+k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sS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70" o:spid="_x0000_s153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4cUA&#10;AADdAAAADwAAAGRycy9kb3ducmV2LnhtbESPwW7CQAxE70j9h5WRuMGGHhAJLChUQuqpKikfYGXd&#10;JCLrTbNLkvL1+FCpN1sznnneHyfXqoH60Hg2sF4loIhLbxuuDFy/zsstqBCRLbaeycAvBTgeXmZ7&#10;zKwf+UJDESslIRwyNFDH2GVah7Imh2HlO2LRvn3vMMraV9r2OEq4a/Vrkmy0w4alocaO3moqb8Xd&#10;GbjFafjIq+JxTq+ntPw85eP9JzdmMZ/yHahIU/w3/12/W8FPUsGVb2QEf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w/hxQAAAN0AAAAPAAAAAAAAAAAAAAAAAJgCAABkcnMv&#10;ZG93bnJldi54bWxQSwUGAAAAAAQABAD1AAAAigMAAAAA&#10;" filled="f" strokeweight="2pt"/>
                <v:line id="Line 271" o:spid="_x0000_s153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M0r4AAADdAAAADwAAAGRycy9kb3ducmV2LnhtbERPvQrCMBDeBd8hnOCmqYKi1SgiVNzE&#10;6uJ2NmdbbC6liVrf3giC2318v7dct6YST2pcaVnBaBiBIM6sLjlXcD4lgxkI55E1VpZJwZscrFfd&#10;zhJjbV98pGfqcxFC2MWooPC+jqV0WUEG3dDWxIG72cagD7DJpW7wFcJNJcdRNJUGSw4NBda0LSi7&#10;pw+j4H45T5LdYatPVbrR1zzxl+tNK9XvtZsFCE+t/4t/7r0O86P5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QzSvgAAAN0AAAAPAAAAAAAAAAAAAAAAAKEC&#10;AABkcnMvZG93bnJldi54bWxQSwUGAAAAAAQABAD5AAAAjAMAAAAA&#10;" strokeweight="2pt"/>
                <v:line id="Line 272" o:spid="_x0000_s153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VcIAAADdAAAADwAAAGRycy9kb3ducmV2LnhtbESPQYvCQAyF74L/YYiwN50qrEh1FBEq&#10;3sTqxVvsxLbYyZTOqPXfm8PC3hLey3tfVpveNepFXag9G5hOElDEhbc1lwYu52y8ABUissXGMxn4&#10;UIDNejhYYWr9m0/0ymOpJIRDigaqGNtU61BU5DBMfEss2t13DqOsXalth28Jd42eJclcO6xZGips&#10;aVdR8cifzsDjevnN9sedPTf51t7KLF5vd2vMz6jfLkFF6uO/+e/6YAV/mgi/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g/VcIAAADdAAAADwAAAAAAAAAAAAAA&#10;AAChAgAAZHJzL2Rvd25yZXYueG1sUEsFBgAAAAAEAAQA+QAAAJADAAAAAA==&#10;" strokeweight="2pt"/>
                <v:line id="Line 273" o:spid="_x0000_s153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Sazr4AAADdAAAADwAAAGRycy9kb3ducmV2LnhtbERPvQrCMBDeBd8hnOCmaQVFqlFEqLiJ&#10;1cXtbM622FxKE7W+vREEt/v4fm+57kwtntS6yrKCeByBIM6trrhQcD6lozkI55E11pZJwZscrFf9&#10;3hITbV98pGfmCxFC2CWooPS+SaR0eUkG3dg2xIG72dagD7AtpG7xFcJNLSdRNJMGKw4NJTa0LSm/&#10;Zw+j4H45T9P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tJrOvgAAAN0AAAAPAAAAAAAAAAAAAAAAAKEC&#10;AABkcnMvZG93bnJldi54bWxQSwUGAAAAAAQABAD5AAAAjAMAAAAA&#10;" strokeweight="2pt"/>
                <v:line id="Line 274" o:spid="_x0000_s153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Eub4AAADdAAAADwAAAGRycy9kb3ducmV2LnhtbERPvQrCMBDeBd8hnOCmqYIi1SgiVNzE&#10;6tLtbM622FxKE7W+vREEt/v4fm+16UwtntS6yrKCyTgCQZxbXXGh4HJORgsQziNrrC2Tgjc52Kz7&#10;vRXG2r74RM/UFyKEsItRQel9E0vp8pIMurFtiAN3s61BH2BbSN3iK4SbWk6jaC4NVhwaSmxoV1J+&#10;Tx9GwT27zJL9cafPdbrV1yLx2fWmlRoOuu0ShKfO/8U/90GH+Z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ZgS5vgAAAN0AAAAPAAAAAAAAAAAAAAAAAKEC&#10;AABkcnMvZG93bnJldi54bWxQSwUGAAAAAAQABAD5AAAAjAMAAAAA&#10;" strokeweight="2pt"/>
                <v:line id="Line 275" o:spid="_x0000_s153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hIr4AAADdAAAADwAAAGRycy9kb3ducmV2LnhtbERPvQrCMBDeBd8hnOCmqYo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KqEivgAAAN0AAAAPAAAAAAAAAAAAAAAAAKEC&#10;AABkcnMvZG93bnJldi54bWxQSwUGAAAAAAQABAD5AAAAjAMAAAAA&#10;" strokeweight="2pt"/>
                <v:shape id="Text Box 276" o:spid="_x0000_s153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oJsMA&#10;AADdAAAADwAAAGRycy9kb3ducmV2LnhtbERPTWsCMRC9C/0PYQq9aaIUsVujSKkgCMV1e+hxuhl3&#10;g5vJdhN1/feNIHibx/uc+bJ3jThTF6xnDeORAkFcemO50vBdrIczECEiG2w8k4YrBVgungZzzIy/&#10;cE7nfaxECuGQoYY6xjaTMpQ1OQwj3xIn7uA7hzHBrpKmw0sKd42cKDWVDi2nhhpb+qipPO5PTsPq&#10;h/NP+/f1u8sPuS2KN8Xb6VHrl+d+9Q4iUh8f4rt7Y9L8sXqF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JoJ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77" o:spid="_x0000_s153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NvcMA&#10;AADdAAAADwAAAGRycy9kb3ducmV2LnhtbERPTWsCMRC9C/0PYQq9aaJQsVujSKkgCMV1e+hxuhl3&#10;g5vJdhN1/feNIHibx/uc+bJ3jThTF6xnDeORAkFcemO50vBdrIczECEiG2w8k4YrBVgungZzzIy/&#10;cE7nfaxECuGQoYY6xjaTMpQ1OQwj3xIn7uA7hzHBrpKmw0sKd42cKDWVDi2nhhpb+qipPO5PTsPq&#10;h/NP+/f1u8sPuS2KN8Xb6VHrl+d+9Q4iUh8f4rt7Y9L8sXqF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7Nv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78" o:spid="_x0000_s153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TysQA&#10;AADdAAAADwAAAGRycy9kb3ducmV2LnhtbERPTWvCQBC9C/6HZQq9mV17CDV1FSkWCkJpjAeP0+yY&#10;LGZn0+yq6b/vFgre5vE+Z7keXSeuNATrWcM8UyCIa28sNxoO1dvsGUSIyAY7z6ThhwKsV9PJEgvj&#10;b1zSdR8bkUI4FKihjbEvpAx1Sw5D5nvixJ384DAmODTSDHhL4a6TT0rl0qHl1NBiT68t1ef9xWnY&#10;HLnc2u+Pr8/yVNqqWije5WetHx/GzQuISGO8i//d7ybNn6sc/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U8r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79" o:spid="_x0000_s154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2UcMA&#10;AADdAAAADwAAAGRycy9kb3ducmV2LnhtbERPTWsCMRC9C/0PYYTeNLEH265GkdKCUBDX7cHjuBl3&#10;g5vJdhN1/feNUPA2j/c582XvGnGhLljPGiZjBYK49MZypeGn+Bq9gQgR2WDjmTTcKMBy8TSYY2b8&#10;lXO67GIlUgiHDDXUMbaZlKGsyWEY+5Y4cUffOYwJdpU0HV5TuGvki1JT6dByaqixpY+aytPu7DSs&#10;9px/2t/NYZsfc1sU74q/pyetn4f9agYiUh8f4n/32qT5E/UK92/SC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D2U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80" o:spid="_x0000_s154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iI8YA&#10;AADdAAAADwAAAGRycy9kb3ducmV2LnhtbESPQWvDMAyF74P+B6PCbqvdHcqW1S1ldFAYjKXpYUct&#10;VhPTWE5jt83+/XQY7Cbxnt77tFyPoVNXGpKPbGE+M6CI6+g8NxYO1dvDE6iUkR12kcnCDyVYryZ3&#10;SyxcvHFJ131ulIRwKtBCm3NfaJ3qlgKmWeyJRTvGIWCWdWi0G/Am4aHTj8YsdEDP0tBiT68t1af9&#10;JVjYfHG59eeP78/yWPqqejb8vjhZez8dNy+gMo353/x3vXOCPze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9iI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81" o:spid="_x0000_s154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HuMQA&#10;AADdAAAADwAAAGRycy9kb3ducmV2LnhtbERPTWvCQBC9F/oflil4q7v2IDW6ESktFARpjAeP0+wk&#10;WczOptmtxn/fLQje5vE+Z7UeXSfONATrWcNsqkAQV95YbjQcyo/nVxAhIhvsPJOGKwVY548PK8yM&#10;v3BB531sRArhkKGGNsY+kzJULTkMU98TJ672g8OY4NBIM+AlhbtOvig1lw4tp4YWe3prqTrtf52G&#10;zZGLd/uz+/4q6sKW5ULxdn7SevI0bpYgIo3xLr65P02aP1ML+P8mnS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x7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2" o:spid="_x0000_s154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4+MYA&#10;AADdAAAADwAAAGRycy9kb3ducmV2LnhtbESPQWvCQBCF74X+h2UKvdVNPIimriKlQqEgjfHQ4zQ7&#10;JovZ2TS71fjvOwfB2wzvzXvfLNej79SZhugCG8gnGSjiOljHjYFDtX2Zg4oJ2WIXmAxcKcJ69fiw&#10;xMKGC5d03qdGSQjHAg20KfWF1rFuyWOchJ5YtGMYPCZZh0bbAS8S7js9zbKZ9uhYGlrs6a2l+rT/&#10;8wY231y+u9/dz1d5LF1VLTL+nJ2MeX4aN6+gEo3pbr5df1jBz3Phl29kBL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D4+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83" o:spid="_x0000_s154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Y8MA&#10;AADdAAAADwAAAGRycy9kb3ducmV2LnhtbERPwYrCMBC9L/gPYQRva6oHcatRRFwQBLHWg8exGdtg&#10;M+k2Uevfm4WFfacZ3rz35s2Xna3Fg1pvHCsYDRMQxIXThksFp/z7cwrCB2SNtWNS8CIPy0XvY46p&#10;dk/O6HEMpYgm7FNUUIXQpFL6oiKLfuga4shdXWsxxLUtpW7xGc1tLcdJMpEWDceEChtaV1Tcjner&#10;YHXmbGN+9pdDds1Mnn8lvJvclBr0u9UMRKAu/B//qbc6vh8Bv23iCH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Y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4" o:spid="_x0000_s154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DFMQA&#10;AADdAAAADwAAAGRycy9kb3ducmV2LnhtbERPTWvCQBC9C/6HZQRvuokHaaObIKWFQkEa48HjNDsm&#10;i9nZNLvV+O/dQqG3ebzP2Raj7cSVBm8cK0iXCQji2mnDjYJj9bZ4AuEDssbOMSm4k4cin062mGl3&#10;45Kuh9CIGMI+QwVtCH0mpa9bsuiXrieO3NkNFkOEQyP1gLcYbju5SpK1tGg4NrTY00tL9eXwYxXs&#10;Tly+mu/912d5Lk1VPSf8sb4oNZ+Nuw2IQGP4F/+533Wcn6Yr+P0mni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wxT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5" o:spid="_x0000_s154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mj8MA&#10;AADdAAAADwAAAGRycy9kb3ducmV2LnhtbERPTWvCQBC9C/6HZYTedJMWpEZXEbFQKBRjPHgcs2Oy&#10;mJ2N2a2m/74rFLzN433OYtXbRtyo88axgnSSgCAunTZcKTgUH+N3ED4ga2wck4Jf8rBaDgcLzLS7&#10;c063fahEDGGfoYI6hDaT0pc1WfQT1xJH7uw6iyHCrpK6w3sMt418TZKptGg4NtTY0qam8rL/sQrW&#10;R8635vp92uXn3BTFLOGv6UWpl1G/noMI1Ien+N/9qeP8NH2D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mj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4A5CAD" w:rsidRPr="004A5CAD">
        <w:rPr>
          <w:rFonts w:eastAsia="Calibri"/>
          <w:noProof/>
          <w:sz w:val="20"/>
          <w:szCs w:val="20"/>
        </w:rPr>
        <mc:AlternateContent>
          <mc:Choice Requires="wpg">
            <w:drawing>
              <wp:anchor distT="0" distB="0" distL="114300" distR="114300" simplePos="0" relativeHeight="251604992" behindDoc="0" locked="1" layoutInCell="0" allowOverlap="1" wp14:anchorId="5FDFBA60" wp14:editId="24FDE532">
                <wp:simplePos x="0" y="0"/>
                <wp:positionH relativeFrom="page">
                  <wp:posOffset>720090</wp:posOffset>
                </wp:positionH>
                <wp:positionV relativeFrom="page">
                  <wp:posOffset>252095</wp:posOffset>
                </wp:positionV>
                <wp:extent cx="6588760" cy="10189210"/>
                <wp:effectExtent l="15240" t="13970" r="15875" b="17145"/>
                <wp:wrapNone/>
                <wp:docPr id="1114" name="Группа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5" name="Rectangle 28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Line 288"/>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289"/>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290"/>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291"/>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292"/>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Line 293"/>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2" name="Line 294"/>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29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296"/>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5" name="Line 297"/>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6" name="Rectangle 29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27" name="Rectangle 29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128" name="Rectangle 30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29" name="Rectangle 30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30" name="Rectangle 30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131" name="Rectangle 30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132" name="Rectangle 30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24"/>
                                </w:rPr>
                              </w:pPr>
                              <w:r>
                                <w:rPr>
                                  <w:sz w:val="24"/>
                                  <w:lang w:val="ru-RU"/>
                                </w:rPr>
                                <w:t>4</w:t>
                              </w:r>
                            </w:p>
                          </w:txbxContent>
                        </wps:txbx>
                        <wps:bodyPr rot="0" vert="horz" wrap="square" lIns="12700" tIns="12700" rIns="12700" bIns="12700" anchor="t" anchorCtr="0" upright="1">
                          <a:noAutofit/>
                        </wps:bodyPr>
                      </wps:wsp>
                      <wps:wsp>
                        <wps:cNvPr id="1133" name="Rectangle 305"/>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FBA60" id="Группа 1114" o:spid="_x0000_s1547" style="position:absolute;left:0;text-align:left;margin-left:56.7pt;margin-top:19.85pt;width:518.8pt;height:802.3pt;z-index:251604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" o:allowincell="f">
                <v:rect id="Rectangle 287" o:spid="_x0000_s15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suMMA&#10;AADdAAAADwAAAGRycy9kb3ducmV2LnhtbERPzWqDQBC+B/oOyxRyi6uFlGjdBFMI5FRa6wMM7lQl&#10;7qx1N2r69N1CIbf5+H4nPyymFxONrrOsIIliEMS11R03CqrP02YHwnlkjb1lUnAjB4f9wyrHTNuZ&#10;P2gqfSNCCLsMFbTeD5mUrm7JoIvsQBy4Lzsa9AGOjdQjziHc9PIpjp+lwY5DQ4sDvbZUX8qrUXDx&#10;y/RWNOXPKa2Oaf1+LObrd6HU+nEpXkB4Wvxd/O8+6zA/Sbb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SsuMMAAADdAAAADwAAAAAAAAAAAAAAAACYAgAAZHJzL2Rv&#10;d25yZXYueG1sUEsFBgAAAAAEAAQA9QAAAIgDAAAAAA==&#10;" filled="f" strokeweight="2pt"/>
                <v:line id="Line 288" o:spid="_x0000_s15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SUZ74AAADdAAAADwAAAGRycy9kb3ducmV2LnhtbERPvQrCMBDeBd8hnOCmaQVFqlFEqLiJ&#10;1cXtbM622FxKE7W+vREEt/v4fm+57kwtntS6yrKCeByBIM6trrhQcD6lozkI55E11pZJwZscrFf9&#10;3hITbV98pGfmCxFC2CWooPS+SaR0eUkG3dg2xIG72dagD7AtpG7xFcJNLSd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hJRnvgAAAN0AAAAPAAAAAAAAAAAAAAAAAKEC&#10;AABkcnMvZG93bnJldi54bWxQSwUGAAAAAAQABAD5AAAAjAMAAAAA&#10;" strokeweight="2pt"/>
                <v:line id="Line 289" o:spid="_x0000_s15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290" o:spid="_x0000_s15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291" o:spid="_x0000_s15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AFcEAAADdAAAADwAAAGRycy9kb3ducmV2LnhtbERPTYvCMBC9C/6HMMLeNK2gaG0UEbp4&#10;W6xevI3N2JY2k9JktfvvN4LgbR7vc9LdYFrxoN7VlhXEswgEcWF1zaWCyzmbrkA4j6yxtUwK/sjB&#10;bjsepZho++QTPXJfihDCLkEFlfddIqUrKjLoZrYjDtzd9gZ9gH0pdY/PEG5aOY+ipTRYc2iosKND&#10;RUWT/xoFzfWyyL5/Dvrc5nt9KzN/vd21Ul+TYb8B4WnwH/HbfdRhfhyv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GwAVwQAAAN0AAAAPAAAAAAAAAAAAAAAA&#10;AKECAABkcnMvZG93bnJldi54bWxQSwUGAAAAAAQABAD5AAAAjwMAAAAA&#10;" strokeweight="2pt"/>
                <v:line id="Line 292" o:spid="_x0000_s15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jNcMAAADdAAAADwAAAGRycy9kb3ducmV2LnhtbESPQYvCQAyF74L/YciCN50qKNJ1FBG6&#10;7E2sXrzFTmyLnUzpjFr/vTkI3hLey3tfVpveNepBXag9G5hOElDEhbc1lwZOx2y8BBUissXGMxl4&#10;UYDNejhYYWr9kw/0yGOpJIRDigaqGNtU61BU5DBMfEss2tV3DqOsXalth08Jd42eJclCO6xZGips&#10;aVdRccvvzsDtfJpnf/udPTb51l7KLJ4vV2vM6Kff/oKK1Mev+XP9bwV/OhN++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NYzXDAAAA3QAAAA8AAAAAAAAAAAAA&#10;AAAAoQIAAGRycy9kb3ducmV2LnhtbFBLBQYAAAAABAAEAPkAAACRAwAAAAA=&#10;" strokeweight="2pt"/>
                <v:line id="Line 293" o:spid="_x0000_s15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HGrr4AAADdAAAADwAAAGRycy9kb3ducmV2LnhtbERPvQrCMBDeBd8hnOCmaQVFqlFEqLiJ&#10;1cXtbM622FxKE7W+vREEt/v4fm+57kwtntS6yrKCeByBIM6trrhQcD6lozkI55E11pZJwZscrFf9&#10;3hITbV98pGfmCxFC2CWooPS+SaR0eUkG3dg2xIG72dagD7AtpG7xFcJNLSd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AcauvgAAAN0AAAAPAAAAAAAAAAAAAAAAAKEC&#10;AABkcnMvZG93bnJldi54bWxQSwUGAAAAAAQABAD5AAAAjAMAAAAA&#10;" strokeweight="2pt"/>
                <v:line id="Line 294" o:spid="_x0000_s155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295" o:spid="_x0000_s15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bqMMAAADdAAAADwAAAGRycy9kb3ducmV2LnhtbERP22oCMRB9F/yHMELfNLsK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am6jDAAAA3QAAAA8AAAAAAAAAAAAA&#10;AAAAoQIAAGRycy9kb3ducmV2LnhtbFBLBQYAAAAABAAEAPkAAACRAwAAAAA=&#10;" strokeweight="1pt"/>
                <v:line id="Line 296" o:spid="_x0000_s15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lNr4AAADdAAAADwAAAGRycy9kb3ducmV2LnhtbERPvQrCMBDeBd8hnOCmqaI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dmU2vgAAAN0AAAAPAAAAAAAAAAAAAAAAAKEC&#10;AABkcnMvZG93bnJldi54bWxQSwUGAAAAAAQABAD5AAAAjAMAAAAA&#10;" strokeweight="2pt"/>
                <v:line id="Line 297" o:spid="_x0000_s155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rect id="Rectangle 298" o:spid="_x0000_s155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rL8A&#10;AADdAAAADwAAAGRycy9kb3ducmV2LnhtbERPTYvCMBC9L/gfwgje1lSRotUoZUHwalfB49CMbbWZ&#10;1CSr9d+bBcHbPN7nrDa9acWdnG8sK5iMExDEpdUNVwoOv9vvOQgfkDW2lknBkzxs1oOvFWbaPnhP&#10;9yJUIoawz1BBHUKXSenLmgz6se2II3e2zmCI0FVSO3zEcNPKaZKk0mDDsaHGjn5qKq/Fn1GQ55f+&#10;eCsWuPVynrhUz3SVn5QaDft8CSJQHz7it3un4/zJ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L2s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99" o:spid="_x0000_s156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YN8AA&#10;AADdAAAADwAAAGRycy9kb3ducmV2LnhtbERPTYvCMBC9C/sfwix401QRrdUoRRC82lXwODRjW7eZ&#10;dJOo9d+bhYW9zeN9znrbm1Y8yPnGsoLJOAFBXFrdcKXg9LUfpSB8QNbYWiYFL/Kw3XwM1php++Qj&#10;PYpQiRjCPkMFdQhdJqUvazLox7YjjtzVOoMhQldJ7fAZw00rp0kylwYbjg01drSrqfwu7kZBnt/6&#10;80+xxL2XaeLmeqar/KLU8LPPVyAC9eFf/Oc+6Dh/Ml3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gYN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300" o:spid="_x0000_s156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01" o:spid="_x0000_s156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02" o:spid="_x0000_s156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WnsMA&#10;AADdAAAADwAAAGRycy9kb3ducmV2LnhtbESPQWvCQBCF7wX/wzKCt7qxFtHoKqEgeDVtocchOybR&#10;7GzcXTX++86h0NsM781732x2g+vUnUJsPRuYTTNQxJW3LdcGvj73r0tQMSFb7DyTgSdF2G1HLxvM&#10;rX/wke5lqpWEcMzRQJNSn2sdq4YcxqnviUU7+eAwyRpqbQM+JNx1+i3LFtphy9LQYE8fDVWX8uYM&#10;FMV5+L6WK9xHvczCwr7buvgxZjIeijWoREP6N/9dH6zgz+b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gWn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03" o:spid="_x0000_s156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304" o:spid="_x0000_s156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FD58D3" w:rsidRDefault="00FD58D3">
                        <w:pPr>
                          <w:pStyle w:val="ad"/>
                          <w:jc w:val="center"/>
                          <w:rPr>
                            <w:sz w:val="24"/>
                          </w:rPr>
                        </w:pPr>
                        <w:r>
                          <w:rPr>
                            <w:sz w:val="24"/>
                            <w:lang w:val="ru-RU"/>
                          </w:rPr>
                          <w:t>4</w:t>
                        </w:r>
                      </w:p>
                    </w:txbxContent>
                  </v:textbox>
                </v:rect>
                <v:rect id="Rectangle 305" o:spid="_x0000_s156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I6cIA&#10;AADdAAAADwAAAGRycy9kb3ducmV2LnhtbERPTWvDMAy9D/YfjAa9rU6aEdK0bgmFwK7NNthRxGqS&#10;LpYz22vTf18PBrvp8T613c9mFBdyfrCsIF0mIIhbqwfuFLy/1c8FCB+QNY6WScGNPOx3jw9bLLW9&#10;8pEuTehEDGFfooI+hKmU0rc9GfRLOxFH7mSdwRCh66R2eI3hZpSrJMmlwYFjQ48THXpqv5ofo6Cq&#10;zvPHd7PG2ssicbl+0V31qdTiaa42IALN4V/8537VcX6aZf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ojpwgAAAN0AAAAPAAAAAAAAAAAAAAAAAJgCAABkcnMvZG93&#10;bnJldi54bWxQSwUGAAAAAAQABAD1AAAAhwM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D26607">
      <w:pPr>
        <w:keepNext/>
        <w:keepLines/>
        <w:numPr>
          <w:ilvl w:val="1"/>
          <w:numId w:val="49"/>
        </w:numPr>
        <w:spacing w:before="40" w:line="360" w:lineRule="auto"/>
        <w:ind w:left="567" w:hanging="567"/>
        <w:jc w:val="both"/>
        <w:outlineLvl w:val="2"/>
        <w:rPr>
          <w:rFonts w:eastAsiaTheme="majorEastAsia"/>
          <w:b/>
          <w:sz w:val="28"/>
          <w:szCs w:val="28"/>
        </w:rPr>
      </w:pPr>
      <w:bookmarkStart w:id="190" w:name="_Toc481155850"/>
      <w:bookmarkStart w:id="191" w:name="_Toc481488221"/>
      <w:bookmarkStart w:id="192" w:name="_Toc513507946"/>
      <w:r w:rsidRPr="00E271F9">
        <w:rPr>
          <w:rFonts w:eastAsiaTheme="majorEastAsia"/>
          <w:b/>
          <w:sz w:val="28"/>
          <w:szCs w:val="28"/>
        </w:rPr>
        <w:t>Технологический процесс «Деятельность пользователя сайта»</w:t>
      </w:r>
      <w:bookmarkEnd w:id="190"/>
      <w:bookmarkEnd w:id="191"/>
      <w:bookmarkEnd w:id="192"/>
    </w:p>
    <w:p w:rsidR="00E271F9" w:rsidRPr="00E271F9" w:rsidRDefault="00E271F9" w:rsidP="00E271F9">
      <w:pPr>
        <w:spacing w:line="360" w:lineRule="auto"/>
        <w:jc w:val="both"/>
        <w:rPr>
          <w:rFonts w:eastAsia="Calibri"/>
          <w:b/>
          <w:sz w:val="28"/>
          <w:szCs w:val="20"/>
        </w:rPr>
      </w:pPr>
      <w:r w:rsidRPr="00E271F9">
        <w:rPr>
          <w:rFonts w:eastAsia="Calibri"/>
          <w:b/>
          <w:sz w:val="28"/>
          <w:szCs w:val="20"/>
        </w:rPr>
        <w:t>Исполнители:</w:t>
      </w:r>
    </w:p>
    <w:p w:rsidR="00E271F9" w:rsidRPr="00E271F9"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пользователь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Управляющие сигналы:</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Основным управляющим сигналом данного технологического процесса являются правила пользования сайта.  </w:t>
      </w:r>
    </w:p>
    <w:p w:rsidR="00E271F9" w:rsidRPr="00841780" w:rsidRDefault="00E271F9" w:rsidP="00D26607">
      <w:pPr>
        <w:numPr>
          <w:ilvl w:val="2"/>
          <w:numId w:val="48"/>
        </w:numPr>
        <w:spacing w:line="360" w:lineRule="auto"/>
        <w:ind w:left="1560" w:hanging="709"/>
        <w:contextualSpacing/>
        <w:jc w:val="both"/>
        <w:rPr>
          <w:rFonts w:eastAsia="Calibri"/>
          <w:b/>
          <w:sz w:val="28"/>
          <w:szCs w:val="20"/>
        </w:rPr>
      </w:pPr>
      <w:r w:rsidRPr="00E271F9">
        <w:rPr>
          <w:rFonts w:eastAsia="Calibri"/>
          <w:b/>
          <w:sz w:val="28"/>
          <w:szCs w:val="20"/>
        </w:rPr>
        <w:t>Комплекс технологических процессов «Деятельность пользователя сайта»</w:t>
      </w:r>
    </w:p>
    <w:p w:rsidR="00E271F9" w:rsidRPr="00E271F9" w:rsidRDefault="00E271F9" w:rsidP="00D26607">
      <w:pPr>
        <w:numPr>
          <w:ilvl w:val="3"/>
          <w:numId w:val="48"/>
        </w:numPr>
        <w:spacing w:line="360" w:lineRule="auto"/>
        <w:ind w:left="2126" w:hanging="992"/>
        <w:contextualSpacing/>
        <w:jc w:val="both"/>
        <w:rPr>
          <w:rFonts w:eastAsia="Calibri"/>
          <w:b/>
          <w:sz w:val="28"/>
          <w:szCs w:val="20"/>
        </w:rPr>
      </w:pPr>
      <w:r w:rsidRPr="00E271F9">
        <w:rPr>
          <w:rFonts w:eastAsia="Calibri"/>
          <w:b/>
          <w:sz w:val="28"/>
          <w:szCs w:val="20"/>
        </w:rPr>
        <w:t>Технологический процесс «Просмотр записей сайта»</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Входными данными для технологического процесса «Просмотр записей веб-сайта» является веб-сайт, на котором располагаются записи для просмотра.</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Выходными данными данного процесса является регистрация выхода из режима просмотра записей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Default="00E271F9" w:rsidP="00E271F9">
      <w:pPr>
        <w:spacing w:line="360" w:lineRule="auto"/>
        <w:ind w:firstLine="709"/>
        <w:jc w:val="both"/>
        <w:rPr>
          <w:rFonts w:eastAsia="Calibri"/>
          <w:sz w:val="28"/>
          <w:szCs w:val="20"/>
        </w:rPr>
      </w:pPr>
      <w:r w:rsidRPr="00E271F9">
        <w:rPr>
          <w:rFonts w:eastAsia="Calibri"/>
          <w:sz w:val="28"/>
          <w:szCs w:val="20"/>
        </w:rPr>
        <w:t xml:space="preserve">Пользователь запускает сайт в браузере и просматривает записи сайта. Нажав на заголовок сайта, он может подробнее ознакомиться с ней. После прочтения нужных записей пользователь закрывает вкладку с веб-сайтом. </w:t>
      </w:r>
    </w:p>
    <w:p w:rsidR="008E7A3E" w:rsidRPr="00E271F9" w:rsidRDefault="008E7A3E" w:rsidP="00E271F9">
      <w:pPr>
        <w:spacing w:line="360" w:lineRule="auto"/>
        <w:ind w:firstLine="709"/>
        <w:jc w:val="both"/>
        <w:rPr>
          <w:rFonts w:eastAsia="Calibri"/>
          <w:sz w:val="28"/>
          <w:szCs w:val="20"/>
        </w:rPr>
      </w:pPr>
    </w:p>
    <w:p w:rsidR="00E271F9" w:rsidRPr="00841780" w:rsidRDefault="00E271F9" w:rsidP="00D26607">
      <w:pPr>
        <w:numPr>
          <w:ilvl w:val="3"/>
          <w:numId w:val="48"/>
        </w:numPr>
        <w:spacing w:line="360" w:lineRule="auto"/>
        <w:ind w:left="2268" w:hanging="1134"/>
        <w:contextualSpacing/>
        <w:jc w:val="both"/>
        <w:rPr>
          <w:rFonts w:eastAsia="Calibri"/>
          <w:b/>
          <w:sz w:val="28"/>
          <w:szCs w:val="20"/>
        </w:rPr>
      </w:pPr>
      <w:r w:rsidRPr="00E271F9">
        <w:rPr>
          <w:rFonts w:eastAsia="Calibri"/>
          <w:b/>
          <w:sz w:val="28"/>
          <w:szCs w:val="20"/>
        </w:rPr>
        <w:lastRenderedPageBreak/>
        <w:t xml:space="preserve">Технологический процесс «Добавление комментария». </w:t>
      </w:r>
      <w:r w:rsidR="004A5CAD" w:rsidRPr="004A5CAD">
        <w:rPr>
          <w:rFonts w:eastAsia="Calibri"/>
          <w:b/>
          <w:noProof/>
          <w:sz w:val="28"/>
          <w:szCs w:val="20"/>
        </w:rPr>
        <mc:AlternateContent>
          <mc:Choice Requires="wpg">
            <w:drawing>
              <wp:anchor distT="0" distB="0" distL="114300" distR="114300" simplePos="0" relativeHeight="251606016" behindDoc="0" locked="1" layoutInCell="0" allowOverlap="1" wp14:anchorId="3B4E6D5B" wp14:editId="4AC60CC2">
                <wp:simplePos x="0" y="0"/>
                <wp:positionH relativeFrom="page">
                  <wp:posOffset>252095</wp:posOffset>
                </wp:positionH>
                <wp:positionV relativeFrom="page">
                  <wp:posOffset>252095</wp:posOffset>
                </wp:positionV>
                <wp:extent cx="467995" cy="10188575"/>
                <wp:effectExtent l="13970" t="13970" r="13335" b="17780"/>
                <wp:wrapNone/>
                <wp:docPr id="1176" name="Группа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177" name="Rectangle 34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Line 35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35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0" name="Text Box 35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181" name="Text Box 35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182" name="Rectangle 35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35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35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35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35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35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Text Box 36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189" name="Text Box 36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190" name="Text Box 36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191" name="Text Box 36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192" name="Text Box 36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193" name="Text Box 36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94" name="Text Box 36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195" name="Text Box 36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96" name="Text Box 36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197" name="Text Box 36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E6D5B" id="Группа 1176" o:spid="_x0000_s1567" style="position:absolute;left:0;text-align:left;margin-left:19.85pt;margin-top:19.85pt;width:36.85pt;height:802.25pt;z-index:25160601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" o:allowincell="f">
                <v:rect id="Rectangle 349" o:spid="_x0000_s156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y9MIA&#10;AADdAAAADwAAAGRycy9kb3ducmV2LnhtbERPzYrCMBC+C75DGGFvmrqH1XaNUheEPYlWH2BoZtti&#10;M+k2sa0+vREEb/Px/c5qM5hadNS6yrKC+SwCQZxbXXGh4HzaTZcgnEfWWFsmBTdysFmPRytMtO35&#10;SF3mCxFC2CWooPS+SaR0eUkG3cw2xIH7s61BH2BbSN1iH8JNLT+j6EsarDg0lNjQT0n5JbsaBRc/&#10;dPu0yO67+LyN88M27a//qVIfkyH9BuFp8G/xy/2rw/z5YgHPb8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XL0wgAAAN0AAAAPAAAAAAAAAAAAAAAAAJgCAABkcnMvZG93&#10;bnJldi54bWxQSwUGAAAAAAQABAD1AAAAhwMAAAAA&#10;" filled="f" strokeweight="2pt"/>
                <v:line id="Line 350" o:spid="_x0000_s156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ALsMAAADdAAAADwAAAGRycy9kb3ducmV2LnhtbESPQYvCQAyF7wv+hyGCt3WqoCvVUUSo&#10;eFusXrzFTmyLnUzpjFr/vTks7C3hvbz3ZbXpXaOe1IXas4HJOAFFXHhbc2ngfMq+F6BCRLbYeCYD&#10;bwqwWQ++Vpha/+IjPfNYKgnhkKKBKsY21ToUFTkMY98Si3bzncMoa1dq2+FLwl2jp0ky1w5rloYK&#10;W9pVVNzzhzNwv5xn2f53Z09NvrXXMouX680aMxr22yWoSH38N/9dH6zgT34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IQC7DAAAA3QAAAA8AAAAAAAAAAAAA&#10;AAAAoQIAAGRycy9kb3ducmV2LnhtbFBLBQYAAAAABAAEAPkAAACRAwAAAAA=&#10;" strokeweight="2pt"/>
                <v:line id="Line 351" o:spid="_x0000_s157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tcEAAADdAAAADwAAAGRycy9kb3ducmV2LnhtbERPS4vCMBC+C/6HMII3myr4qkYRocve&#10;FqsXb9NmbIvNpDRZ7f77jSB4m4/vOdt9bxrxoM7VlhVMoxgEcWF1zaWCyzmdrEA4j6yxsUwK/sjB&#10;fjccbDHR9sknemS+FCGEXYIKKu/bREpXVGTQRbYlDtzNdgZ9gF0pdYfPEG4aOYvjhTRYc2iosKVj&#10;RcU9+zUK7tfLPP36Oepzkx10Xqb+mt+0UuNRf9iA8NT7j/jt/tZh/nS5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W1wQAAAN0AAAAPAAAAAAAAAAAAAAAA&#10;AKECAABkcnMvZG93bnJldi54bWxQSwUGAAAAAAQABAD5AAAAjwMAAAAA&#10;" strokeweight="2pt"/>
                <v:shape id="Text Box 352" o:spid="_x0000_s157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tf8YA&#10;AADdAAAADwAAAGRycy9kb3ducmV2LnhtbESPQWvCQBCF74X+h2WE3pqNPYimriJSoVAoxvTQ4zQ7&#10;JovZ2ZjdavrvOwfB2wzvzXvfLNej79SFhugCG5hmOSjiOljHjYGvavc8BxUTssUuMBn4owjr1ePD&#10;EgsbrlzS5ZAaJSEcCzTQptQXWse6JY8xCz2xaMcweEyyDo22A14l3Hf6Jc9n2qNjaWixp21L9enw&#10;6w1svrl8c+fPn315LF1VLXL+mJ2MeZqMm1dQicZ0N9+u363gT+fCL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ptf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53" o:spid="_x0000_s157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I5MQA&#10;AADdAAAADwAAAGRycy9kb3ducmV2LnhtbERPTWvCQBC9F/wPywje6iY9iI1ugpQWBKE0xoPHaXZM&#10;FrOzaXbV9N93BaG3ebzPWRej7cSVBm8cK0jnCQji2mnDjYJD9fG8BOEDssbOMSn4JQ9FPnlaY6bd&#10;jUu67kMjYgj7DBW0IfSZlL5uyaKfu544cic3WAwRDo3UA95iuO3kS5IspEXDsaHFnt5aqs/7i1Ww&#10;OXL5bn4+v7/KU2mq6jXh3eKs1Gw6blYgAo3hX/xwb3Wcny5Tu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yOT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54" o:spid="_x0000_s157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8EA&#10;AADdAAAADwAAAGRycy9kb3ducmV2LnhtbERPzYrCMBC+C75DGMGbpnoQrUapguBJ1q4PMDRjW2wm&#10;tYlt9enNgrC3+fh+Z7PrTSVaalxpWcFsGoEgzqwuOVdw/T1OliCcR9ZYWSYFL3Kw2w4HG4y17fhC&#10;bepzEULYxaig8L6OpXRZQQbd1NbEgbvZxqAPsMmlbrAL4aaS8yhaSIMlh4YCazoUlN3Tp1Fw9317&#10;TvL0fVxd96vsZ590z0ei1HjUJ2sQnnr/L/66TzrMny3n8PdNOEF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HoUvBAAAA3QAAAA8AAAAAAAAAAAAAAAAAmAIAAGRycy9kb3du&#10;cmV2LnhtbFBLBQYAAAAABAAEAPUAAACGAwAAAAA=&#10;" filled="f" strokeweight="2pt"/>
                <v:line id="Line 355" o:spid="_x0000_s157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mieL4AAADdAAAADwAAAGRycy9kb3ducmV2LnhtbERPvQrCMBDeBd8hnOCmqYo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aJ4vgAAAN0AAAAPAAAAAAAAAAAAAAAAAKEC&#10;AABkcnMvZG93bnJldi54bWxQSwUGAAAAAAQABAD5AAAAjAMAAAAA&#10;" strokeweight="2pt"/>
                <v:line id="Line 356" o:spid="_x0000_s157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A6DL4AAADdAAAADwAAAGRycy9kb3ducmV2LnhtbERPvQrCMBDeBd8hnOCmqaIi1SgiVNzE&#10;6uJ2NmdbbC6liVrf3giC2318v7dct6YST2pcaVnBaBiBIM6sLjlXcD4lgzkI55E1VpZJwZscrFfd&#10;zhJjbV98pGfqcxFC2MWooPC+jqV0WUEG3dDWxIG72cagD7DJpW7wFcJNJcdRNJMGSw4NBda0LSi7&#10;pw+j4H45T5P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EDoMvgAAAN0AAAAPAAAAAAAAAAAAAAAAAKEC&#10;AABkcnMvZG93bnJldi54bWxQSwUGAAAAAAQABAD5AAAAjAMAAAAA&#10;" strokeweight="2pt"/>
                <v:line id="Line 357" o:spid="_x0000_s157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fl74AAADdAAAADwAAAGRycy9kb3ducmV2LnhtbERPvQrCMBDeBd8hnOCmqYIi1SgiVNzE&#10;6tLtbM622FxKE7W+vREEt/v4fm+16UwtntS6yrKCyTgCQZxbXXGh4HJORgsQziNrrC2Tgjc52Kz7&#10;vRXG2r74RM/UFyKEsItRQel9E0vp8pIMurFtiAN3s61BH2BbSN3iK4SbWk6jaC4NVhwaSmxoV1J+&#10;Tx9GwT27zJL9cafPdbrV1yLx2fWmlRoOuu0ShKfO/8U/90GH+ZPF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XJ+XvgAAAN0AAAAPAAAAAAAAAAAAAAAAAKEC&#10;AABkcnMvZG93bnJldi54bWxQSwUGAAAAAAQABAD5AAAAjAMAAAAA&#10;" strokeweight="2pt"/>
                <v:line id="Line 358" o:spid="_x0000_s157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4B4L4AAADdAAAADwAAAGRycy9kb3ducmV2LnhtbERPvQrCMBDeBd8hnOCmqYIi1SgiVNzE&#10;6tLtbM622FxKE7W+vREEt/v4fm+16UwtntS6yrKCyTgCQZxbXXGh4HJORgsQziNrrC2Tgjc52Kz7&#10;vRXG2r74RM/UFyKEsItRQel9E0vp8pIMurFtiAN3s61BH2BbSN3iK4SbWk6jaC4NVhwaSmxoV1J+&#10;Tx9GwT27zJL9cafPdbrV1yLx2fWmlRoOuu0ShKfO/8U/90GH+ZPF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jgHgvgAAAN0AAAAPAAAAAAAAAAAAAAAAAKEC&#10;AABkcnMvZG93bnJldi54bWxQSwUGAAAAAAQABAD5AAAAjAMAAAAA&#10;" strokeweight="2pt"/>
                <v:line id="Line 359" o:spid="_x0000_s157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ke78AAADdAAAADwAAAGRycy9kb3ducmV2LnhtbERPSwrCMBDdC94hjOBOUwU/VKOIUHEn&#10;VjfuxmZsi82kNFHr7Y0guJvH+85y3ZpKPKlxpWUFo2EEgjizuuRcwfmUDOYgnEfWWFkmBW9ysF51&#10;O0uMtX3xkZ6pz0UIYRejgsL7OpbSZQUZdENbEwfuZhuDPsAml7rBVwg3lRxH0VQaLDk0FFjTtqDs&#10;nj6MgvvlPEl2h60+VelGX/PEX643rVS/124WIDy1/i/+ufc6zB/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Kke78AAADdAAAADwAAAAAAAAAAAAAAAACh&#10;AgAAZHJzL2Rvd25yZXYueG1sUEsFBgAAAAAEAAQA+QAAAI0DAAAAAA==&#10;" strokeweight="2pt"/>
                <v:shape id="Text Box 360" o:spid="_x0000_s157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hecYA&#10;AADdAAAADwAAAGRycy9kb3ducmV2LnhtbESPQWvCQBCF74X+h2WE3pqNPYimriJSoVAoxvTQ4zQ7&#10;JovZ2ZjdavrvOwfB2wzvzXvfLNej79SFhugCG5hmOSjiOljHjYGvavc8BxUTssUuMBn4owjr1ePD&#10;EgsbrlzS5ZAaJSEcCzTQptQXWse6JY8xCz2xaMcweEyyDo22A14l3Hf6Jc9n2qNjaWixp21L9enw&#10;6w1svrl8c+fPn315LF1VLXL+mJ2MeZqMm1dQicZ0N9+u363gT+e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xhe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61" o:spid="_x0000_s158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E4sQA&#10;AADdAAAADwAAAGRycy9kb3ducmV2LnhtbERPTWvCQBC9F/wPyxR6qxs9BI2uQYoFQSiN6aHHMTsm&#10;S7KzaXaN6b/vFgq9zeN9zjafbCdGGrxxrGAxT0AQV04brhV8lK/PKxA+IGvsHJOCb/KQ72YPW8y0&#10;u3NB4znUIoawz1BBE0KfSemrhiz6ueuJI3d1g8UQ4VBLPeA9httOLpMklRYNx4YGe3ppqGrPN6tg&#10;/8nFwXy9Xd6La2HKcp3wKW2Venqc9hsQgabwL/5zH3Wcv1it4febeIL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QxO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62" o:spid="_x0000_s158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7osYA&#10;AADdAAAADwAAAGRycy9kb3ducmV2LnhtbESPQWvCQBCF74X+h2WE3pqNPYimriJSoVAoxvTQ4zQ7&#10;JovZ2ZjdavrvOwfB2wzvzXvfLNej79SFhugCG5hmOSjiOljHjYGvavc8BxUTssUuMBn4owjr1ePD&#10;EgsbrlzS5ZAaJSEcCzTQptQXWse6JY8xCz2xaMcweEyyDo22A14l3Hf6Jc9n2qNjaWixp21L9enw&#10;6w1svrl8c+fPn315LF1VLXL+mJ2MeZqMm1dQicZ0N9+u363gTxfCL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P7o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63" o:spid="_x0000_s158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eOcMA&#10;AADdAAAADwAAAGRycy9kb3ducmV2LnhtbERPTYvCMBC9L/gfwgje1rR7kLUaRcQFQVi21oPHsRnb&#10;YDOpTdTuv98sCN7m8T5nvuxtI+7UeeNYQTpOQBCXThuuFByKr/dPED4ga2wck4Jf8rBcDN7mmGn3&#10;4Jzu+1CJGMI+QwV1CG0mpS9rsujHriWO3Nl1FkOEXSV1h48Ybhv5kSQTadFwbKixpXVN5WV/swpW&#10;R8435vp9+snPuSmKacK7yUWp0bBfzUAE6sNL/HRvdZyfTlP4/y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9eO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64" o:spid="_x0000_s158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ATsIA&#10;AADdAAAADwAAAGRycy9kb3ducmV2LnhtbERPTYvCMBC9C/sfwgjeNNWDrNUoIissCGKtB49jM7bB&#10;ZlKbrNZ/bxYW9jaP9zmLVWdr8aDWG8cKxqMEBHHhtOFSwSnfDj9B+ICssXZMCl7kYbX86C0w1e7J&#10;GT2OoRQxhH2KCqoQmlRKX1Rk0Y9cQxy5q2sthgjbUuoWnzHc1nKSJFNp0XBsqLChTUXF7fhjFazP&#10;nH2Z+/5yyK6ZyfNZwrvpTalBv1vPQQTqwr/4z/2t4/zxbAK/38QT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7cBO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65" o:spid="_x0000_s158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l1cQA&#10;AADdAAAADwAAAGRycy9kb3ducmV2LnhtbERPTWvCQBC9F/wPywje6sYKUqMbEWmhIBRjevA4ZifJ&#10;YnY2zW41/vuuUOhtHu9z1pvBtuJKvTeOFcymCQji0mnDtYKv4v35FYQPyBpbx6TgTh422ehpjal2&#10;N87pegy1iCHsU1TQhNClUvqyIYt+6jriyFWutxgi7Gupe7zFcNvKlyRZSIuGY0ODHe0aKi/HH6tg&#10;e+L8zXx/ng95lZuiWCa8X1yUmoyH7QpEoCH8i//cHzrOny3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hZd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6" o:spid="_x0000_s158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9ocQA&#10;AADdAAAADwAAAGRycy9kb3ducmV2LnhtbERPTWvCQBC9F/wPywje6sYiUqMbEWmhIBRjevA4ZifJ&#10;YnY2zW41/vuuUOhtHu9z1pvBtuJKvTeOFcymCQji0mnDtYKv4v35FYQPyBpbx6TgTh422ehpjal2&#10;N87pegy1iCHsU1TQhNClUvqyIYt+6jriyFWutxgi7Gupe7zFcNvKlyRZSIuGY0ODHe0aKi/HH6tg&#10;e+L8zXx/ng95lZuiWCa8X1yUmoyH7QpEoCH8i//cHzrOny3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I/aH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67" o:spid="_x0000_s158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YOsQA&#10;AADdAAAADwAAAGRycy9kb3ducmV2LnhtbERPTWvCQBC9F/wPywje6saCUqMbEWmhIBRjevA4ZifJ&#10;YnY2zW41/vuuUOhtHu9z1pvBtuJKvTeOFcymCQji0mnDtYKv4v35FYQPyBpbx6TgTh422ehpjal2&#10;N87pegy1iCHsU1TQhNClUvqyIYt+6jriyFWutxgi7Gupe7zFcNvKlyRZSIuGY0ODHe0aKi/HH6tg&#10;e+L8zXx/ng95lZuiWCa8X1yUmoyH7QpEoCH8i//cHzrOny3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EWDr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8" o:spid="_x0000_s158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GTcQA&#10;AADdAAAADwAAAGRycy9kb3ducmV2LnhtbERPTWvCQBC9F/wPywi9NRt7CDV1E6RYEArFGA89TrNj&#10;spidjdlV03/vFgq9zeN9zqqcbC+uNHrjWMEiSUEQN04bbhUc6venFxA+IGvsHZOCH/JQFrOHFeba&#10;3bii6z60Ioawz1FBF8KQS+mbjiz6xA3EkTu60WKIcGylHvEWw20vn9M0kxYNx4YOB3rrqDntL1bB&#10;+ourjTl/fu+qY2XqepnyR3ZS6nE+rV9BBJrCv/jPvdVx/mKZwe838QR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xk3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9" o:spid="_x0000_s158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j1sMA&#10;AADdAAAADwAAAGRycy9kb3ducmV2LnhtbERPTWvCQBC9C/0PyxS86cYe1KSuIsVCQSjGeOhxmh2T&#10;xexszG41/feuIHibx/ucxaq3jbhQ541jBZNxAoK4dNpwpeBQfI7mIHxA1tg4JgX/5GG1fBksMNPu&#10;yjld9qESMYR9hgrqENpMSl/WZNGPXUscuaPrLIYIu0rqDq8x3DbyLUmm0qLh2FBjSx81laf9n1Ww&#10;/uF8Y87fv7v8mJuiSBPeTk9KDV/79TuIQH14ih/uLx3nT9IZ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j1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Входными данными в технологическом процессе «Добавление комментария» является просмотренная запись пользователем, к которой он желает оставить комментарий.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Для процесса «Добавление комментария» выходными данными является новый комментарий.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После прочтения записи пользователь может оставить комментарий к этой записи, используя форму комментария под ней. </w:t>
      </w:r>
    </w:p>
    <w:p w:rsidR="00E271F9" w:rsidRPr="00E271F9" w:rsidRDefault="00E271F9" w:rsidP="00D26607">
      <w:pPr>
        <w:numPr>
          <w:ilvl w:val="3"/>
          <w:numId w:val="48"/>
        </w:numPr>
        <w:spacing w:line="360" w:lineRule="auto"/>
        <w:ind w:left="2127"/>
        <w:contextualSpacing/>
        <w:jc w:val="both"/>
        <w:rPr>
          <w:rFonts w:eastAsia="Calibri"/>
          <w:b/>
          <w:sz w:val="28"/>
          <w:szCs w:val="20"/>
        </w:rPr>
      </w:pPr>
      <w:r w:rsidRPr="00E271F9">
        <w:rPr>
          <w:rFonts w:eastAsia="Calibri"/>
          <w:b/>
          <w:sz w:val="28"/>
          <w:szCs w:val="20"/>
        </w:rPr>
        <w:t xml:space="preserve">Технологический процесс «Обратная связь с администрацией».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Входными данными для процесса «Обратная связь с администрацией» являются жалоба, благодарность, вопрос или предложение, поступившая в процессе использования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Выходными данными для процесса «Обратная связь с администрацией» является сообщение администрации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8E7A3E">
      <w:pPr>
        <w:spacing w:line="360" w:lineRule="auto"/>
        <w:ind w:firstLine="709"/>
        <w:jc w:val="both"/>
        <w:rPr>
          <w:rFonts w:eastAsia="Calibri"/>
          <w:sz w:val="28"/>
          <w:szCs w:val="20"/>
        </w:rPr>
      </w:pPr>
      <w:r w:rsidRPr="00E271F9">
        <w:rPr>
          <w:rFonts w:eastAsia="Calibri"/>
          <w:sz w:val="28"/>
          <w:szCs w:val="20"/>
        </w:rPr>
        <w:t>В случае возникновения жалобы, вопроса, предложения или благодарности администрации сайта, пользователь сайта пишет сообщение на почту администрации с помощью специал</w:t>
      </w:r>
      <w:r w:rsidR="008E7A3E">
        <w:rPr>
          <w:rFonts w:eastAsia="Calibri"/>
          <w:sz w:val="28"/>
          <w:szCs w:val="20"/>
        </w:rPr>
        <w:t xml:space="preserve">ьной формы для обратной связи. </w:t>
      </w:r>
    </w:p>
    <w:p w:rsidR="00E271F9" w:rsidRPr="00E271F9" w:rsidRDefault="00E271F9" w:rsidP="00D26607">
      <w:pPr>
        <w:keepNext/>
        <w:keepLines/>
        <w:numPr>
          <w:ilvl w:val="1"/>
          <w:numId w:val="48"/>
        </w:numPr>
        <w:spacing w:before="40" w:line="360" w:lineRule="auto"/>
        <w:outlineLvl w:val="1"/>
        <w:rPr>
          <w:rFonts w:eastAsiaTheme="majorEastAsia"/>
          <w:b/>
          <w:sz w:val="32"/>
          <w:szCs w:val="26"/>
        </w:rPr>
      </w:pPr>
      <w:bookmarkStart w:id="193" w:name="_Toc481155851"/>
      <w:bookmarkStart w:id="194" w:name="_Toc481488222"/>
      <w:bookmarkStart w:id="195" w:name="_Toc513507947"/>
      <w:r w:rsidRPr="00E271F9">
        <w:rPr>
          <w:rFonts w:eastAsiaTheme="majorEastAsia"/>
          <w:b/>
          <w:sz w:val="32"/>
          <w:szCs w:val="26"/>
        </w:rPr>
        <w:t>Технологический процесс «Деятельность редактора сайта»</w:t>
      </w:r>
      <w:bookmarkEnd w:id="193"/>
      <w:bookmarkEnd w:id="194"/>
      <w:bookmarkEnd w:id="195"/>
    </w:p>
    <w:p w:rsidR="00E271F9" w:rsidRPr="00E271F9" w:rsidRDefault="00E271F9" w:rsidP="00E271F9">
      <w:pPr>
        <w:spacing w:line="360" w:lineRule="auto"/>
        <w:jc w:val="both"/>
        <w:rPr>
          <w:rFonts w:eastAsia="Calibri"/>
          <w:b/>
          <w:sz w:val="28"/>
          <w:szCs w:val="20"/>
        </w:rPr>
      </w:pPr>
      <w:r w:rsidRPr="00E271F9">
        <w:rPr>
          <w:rFonts w:eastAsia="Calibri"/>
          <w:b/>
          <w:sz w:val="28"/>
          <w:szCs w:val="20"/>
        </w:rPr>
        <w:t>Исполнители</w:t>
      </w:r>
    </w:p>
    <w:p w:rsidR="003A3453" w:rsidRPr="008E7A3E"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редактор сайта. </w:t>
      </w:r>
      <w:r w:rsidR="003A3453" w:rsidRPr="003A3453">
        <w:rPr>
          <w:rFonts w:eastAsia="Calibri"/>
          <w:noProof/>
          <w:sz w:val="28"/>
          <w:szCs w:val="20"/>
        </w:rPr>
        <mc:AlternateContent>
          <mc:Choice Requires="wpg">
            <w:drawing>
              <wp:anchor distT="0" distB="0" distL="114300" distR="114300" simplePos="0" relativeHeight="251663360" behindDoc="0" locked="1" layoutInCell="0" allowOverlap="1" wp14:anchorId="2AE43A02" wp14:editId="109215CD">
                <wp:simplePos x="0" y="0"/>
                <wp:positionH relativeFrom="page">
                  <wp:posOffset>252095</wp:posOffset>
                </wp:positionH>
                <wp:positionV relativeFrom="page">
                  <wp:posOffset>252095</wp:posOffset>
                </wp:positionV>
                <wp:extent cx="467995" cy="10188575"/>
                <wp:effectExtent l="13970" t="13970" r="13335" b="17780"/>
                <wp:wrapNone/>
                <wp:docPr id="3687" name="Группа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688" name="Rectangle 284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9" name="Line 284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0" name="Line 284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1" name="Text Box 285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692" name="Text Box 285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693" name="Rectangle 285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4" name="Line 285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5" name="Line 285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6" name="Line 285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7" name="Line 285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8" name="Line 285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9" name="Text Box 285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700" name="Text Box 285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701" name="Text Box 286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702" name="Text Box 286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703" name="Text Box 286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704" name="Text Box 286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05" name="Text Box 286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706" name="Text Box 286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07" name="Text Box 286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08" name="Text Box 286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43A02" id="Группа 3687" o:spid="_x0000_s1589" style="position:absolute;left:0;text-align:left;margin-left:19.85pt;margin-top:19.85pt;width:36.85pt;height:802.25pt;z-index:25166336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" o:allowincell="f">
                <v:rect id="Rectangle 2847" o:spid="_x0000_s159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dbMIA&#10;AADdAAAADwAAAGRycy9kb3ducmV2LnhtbERPy2rCQBTdF/oPwy24q5MqhJg6ShQCrkpN/YBL5jYJ&#10;Zu7EzOShX99ZFFweznu7n00rRupdY1nBxzICQVxa3XCl4PKTvycgnEfW2FomBXdysN+9vmwx1Xbi&#10;M42Fr0QIYZeigtr7LpXSlTUZdEvbEQfu1/YGfYB9JXWPUwg3rVxFUSwNNhwaauzoWFN5LQaj4Orn&#10;8Surike+uRw25fchm4ZbptTibc4+QXia/VP87z5pBes4CXPDm/A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N1swgAAAN0AAAAPAAAAAAAAAAAAAAAAAJgCAABkcnMvZG93&#10;bnJldi54bWxQSwUGAAAAAAQABAD1AAAAhwMAAAAA&#10;" filled="f" strokeweight="2pt"/>
                <v:line id="Line 2848" o:spid="_x0000_s159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eX8UAAADdAAAADwAAAGRycy9kb3ducmV2LnhtbESPzWrDMBCE74W8g9hAb43clgbHjRKM&#10;waW3EseX3NbW+odYK2Opifv2VSCQ4zAz3zDb/WwGcaHJ9ZYVvK4iEMS11T23Cspj/hKDcB5Z42CZ&#10;FPyRg/1u8bTFRNsrH+hS+FYECLsEFXTej4mUru7IoFvZkTh4jZ0M+iCnVuoJrwFuBvkWRWtpsOew&#10;0OFIWUf1ufg1Cs6n8iP/+sn0cShSXbW5P1WNVup5OaefIDzN/hG+t7+1gvd1vIH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reX8UAAADdAAAADwAAAAAAAAAA&#10;AAAAAAChAgAAZHJzL2Rvd25yZXYueG1sUEsFBgAAAAAEAAQA+QAAAJMDAAAAAA==&#10;" strokeweight="2pt"/>
                <v:line id="Line 2849" o:spid="_x0000_s159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nhH74AAADdAAAADwAAAGRycy9kb3ducmV2LnhtbERPzQ7BQBC+S7zDZiRubBFCWSKSipso&#10;F7fRHW2jO9t0F/X29iBx/PL9rzatqcSLGldaVjAaRiCIM6tLzhVczslgDsJ5ZI2VZVLwIQebdbez&#10;wljbN5/olfpchBB2MSoovK9jKV1WkEE3tDVx4O62MegDbHKpG3yHcFPJcRTNpMGSQ0OBNe0Kyh7p&#10;0yh4XC/TZH/c6XOVbvUtT/z1dtdK9XvtdgnCU+v/4p/7oBVMZou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6eEfvgAAAN0AAAAPAAAAAAAAAAAAAAAAAKEC&#10;AABkcnMvZG93bnJldi54bWxQSwUGAAAAAAQABAD5AAAAjAMAAAAA&#10;" strokeweight="2pt"/>
                <v:shape id="Text Box 2850" o:spid="_x0000_s159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V9MYA&#10;AADdAAAADwAAAGRycy9kb3ducmV2LnhtbESPQWvCQBSE74X+h+UJvdWNLQSNbkRKC0JBjOmhx9fs&#10;M1mSfZtmV03/vSsIPQ4z8w2zWo+2E2cavHGsYDZNQBBXThuuFXyVH89zED4ga+wck4I/8rDOHx9W&#10;mGl34YLOh1CLCGGfoYImhD6T0lcNWfRT1xNH7+gGiyHKoZZ6wEuE206+JEkqLRqOCw329NZQ1R5O&#10;VsHmm4t387v72RfHwpTlIuHPtFXqaTJuliACjeE/fG9vtYLXdDGD25v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QV9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851" o:spid="_x0000_s159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g8YA&#10;AADdAAAADwAAAGRycy9kb3ducmV2LnhtbESPQWvCQBSE74X+h+UVeqsbLYQa3YiIglAoxvTQ42v2&#10;mSzJvo3ZVdN/3xUKPQ4z8w2zXI22E1cavHGsYDpJQBBXThuuFXyWu5c3ED4ga+wck4If8rDKHx+W&#10;mGl344Kux1CLCGGfoYImhD6T0lcNWfQT1xNH7+QGiyHKoZZ6wFuE207OkiSVFg3HhQZ72jRUtceL&#10;VbD+4mJrzh/fh+JUmLKcJ/yetko9P43rBYhAY/gP/7X3WsFrOp/B/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Lg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852" o:spid="_x0000_s159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nZwMQA&#10;AADdAAAADwAAAGRycy9kb3ducmV2LnhtbESP0YrCMBRE3wX/IVzBN01dQbbVKHVB8El2qx9waa5t&#10;sbmpTWyrX28WFvZxmJkzzGY3mFp01LrKsoLFPAJBnFtdcaHgcj7MPkE4j6yxtkwKnuRgtx2PNpho&#10;2/MPdZkvRICwS1BB6X2TSOnykgy6uW2Ig3e1rUEfZFtI3WIf4KaWH1G0kgYrDgslNvRVUn7LHkbB&#10;zQ/dKS2y1yG+7OP8e5/2j3uq1HQypGsQngb/H/5rH7WC5Spewu+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2cDEAAAA3QAAAA8AAAAAAAAAAAAAAAAAmAIAAGRycy9k&#10;b3ducmV2LnhtbFBLBQYAAAAABAAEAPUAAACJAwAAAAA=&#10;" filled="f" strokeweight="2pt"/>
                <v:line id="Line 2853" o:spid="_x0000_s159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nHMUAAADdAAAADwAAAGRycy9kb3ducmV2LnhtbESPQWvCQBSE7wX/w/IEb3WjbUWjawiB&#10;SG+l0Yu3Z/aZBLNvQ3Yb03/fLQgeh5n5htklo2nFQL1rLCtYzCMQxKXVDVcKTsf8dQ3CeWSNrWVS&#10;8EsOkv3kZYextnf+pqHwlQgQdjEqqL3vYildWZNBN7cdcfCutjfog+wrqXu8B7hp5TKKVtJgw2Gh&#10;xo6ymspb8WMU3M6nj/zwleljW6T6UuX+fLlqpWbTMd2C8DT6Z/jR/tQK3labd/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nHMUAAADdAAAADwAAAAAAAAAA&#10;AAAAAAChAgAAZHJzL2Rvd25yZXYueG1sUEsFBgAAAAAEAAQA+QAAAJMDAAAAAA==&#10;" strokeweight="2pt"/>
                <v:line id="Line 2854" o:spid="_x0000_s159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5Ch8QAAADdAAAADwAAAGRycy9kb3ducmV2LnhtbESPT4vCMBTE78J+h/CEvWnqLorbbRQR&#10;KnsTWy/ens3rH2xeShO1++2NIHgcZuY3TLIeTCtu1LvGsoLZNAJBXFjdcKXgmKeTJQjnkTW2lknB&#10;PzlYrz5GCcba3vlAt8xXIkDYxaig9r6LpXRFTQbd1HbEwSttb9AH2VdS93gPcNPKryhaSIMNh4Ua&#10;O9rWVFyyq1FwOR3n6W6/1XmbbfS5Sv3pXGqlPsfD5heEp8G/w6/2n1bwvfiZ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kKHxAAAAN0AAAAPAAAAAAAAAAAA&#10;AAAAAKECAABkcnMvZG93bnJldi54bWxQSwUGAAAAAAQABAD5AAAAkgMAAAAA&#10;" strokeweight="2pt"/>
                <v:line id="Line 2855" o:spid="_x0000_s159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zc8MQAAADdAAAADwAAAGRycy9kb3ducmV2LnhtbESPT4vCMBTE74LfITxhb5ruimW3axQR&#10;Kt7E6sXba/P6B5uX0mS1++2NIHgcZuY3zHI9mFbcqHeNZQWfswgEcWF1w5WC8ymdfoNwHllja5kU&#10;/JOD9Wo8WmKi7Z2PdMt8JQKEXYIKau+7REpX1GTQzWxHHLzS9gZ9kH0ldY/3ADet/IqiWBpsOCzU&#10;2NG2puKa/RkF18t5ke4OW31qs43Oq9Rf8lIr9TEZNr8gPA3+HX6191rBPP6J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NzwxAAAAN0AAAAPAAAAAAAAAAAA&#10;AAAAAKECAABkcnMvZG93bnJldi54bWxQSwUGAAAAAAQABAD5AAAAkgMAAAAA&#10;" strokeweight="2pt"/>
                <v:line id="Line 2856" o:spid="_x0000_s159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B5a8UAAADdAAAADwAAAGRycy9kb3ducmV2LnhtbESPQWvCQBSE70L/w/IKvenGFrWNboII&#10;kd6k0Yu3Z/aZBLNvQ3abxH/fFYQeh5n5htmko2lET52rLSuYzyIQxIXVNZcKTsds+gnCeWSNjWVS&#10;cCcHafIy2WCs7cA/1Oe+FAHCLkYFlfdtLKUrKjLoZrYlDt7VdgZ9kF0pdYdDgJtGvkfRUhqsOSxU&#10;2NKuouKW/xoFt/Npke0PO31s8q2+lJk/X65aqbfXcbsG4Wn0/+Fn+1sr+Fh+re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B5a8UAAADdAAAADwAAAAAAAAAA&#10;AAAAAAChAgAAZHJzL2Rvd25yZXYueG1sUEsFBgAAAAAEAAQA+QAAAJMDAAAAAA==&#10;" strokeweight="2pt"/>
                <v:line id="Line 2857" o:spid="_x0000_s160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tGb4AAADdAAAADwAAAGRycy9kb3ducmV2LnhtbERPzQ7BQBC+S7zDZiRubBFCWSKSipso&#10;F7fRHW2jO9t0F/X29iBx/PL9rzatqcSLGldaVjAaRiCIM6tLzhVczslgDsJ5ZI2VZVLwIQebdbez&#10;wljbN5/olfpchBB2MSoovK9jKV1WkEE3tDVx4O62MegDbHKpG3yHcFPJcRTNpMGSQ0OBNe0Kyh7p&#10;0yh4XC/TZH/c6XOVbvUtT/z1dtdK9XvtdgnCU+v/4p/7oBVMZos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n+0ZvgAAAN0AAAAPAAAAAAAAAAAAAAAAAKEC&#10;AABkcnMvZG93bnJldi54bWxQSwUGAAAAAAQABAD5AAAAjAMAAAAA&#10;" strokeweight="2pt"/>
                <v:shape id="Text Box 2858" o:spid="_x0000_s160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8sYA&#10;AADdAAAADwAAAGRycy9kb3ducmV2LnhtbESPQWvCQBSE74L/YXmF3nRTC6FJXUVEoSCUxnjw+Jp9&#10;JovZtzG71fjvu4WCx2FmvmHmy8G24kq9N44VvEwTEMSV04ZrBYdyO3kD4QOyxtYxKbiTh+ViPJpj&#10;rt2NC7ruQy0ihH2OCpoQulxKXzVk0U9dRxy9k+sthij7WuoebxFuWzlLklRaNBwXGuxo3VB13v9Y&#10;BasjFxtz+fz+Kk6FKcss4V16Vur5aVi9gwg0hEf4v/2hFbymWQZ/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Z8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859" o:spid="_x0000_s160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qdcMA&#10;AADdAAAADwAAAGRycy9kb3ducmV2LnhtbERPz2vCMBS+D/Y/hDfwNpNNcFtnFBkKgiCr3cHjs3m2&#10;wealNlHrf28Owo4f3+/JrHeNuFAXrGcNb0MFgrj0xnKl4a9Yvn6CCBHZYOOZNNwowGz6/DTBzPgr&#10;53TZxkqkEA4ZaqhjbDMpQ1mTwzD0LXHiDr5zGBPsKmk6vKZw18h3pcbSoeXUUGNLPzWVx+3ZaZjv&#10;OF/Y02b/mx9yWxRfitfjo9aDl37+DSJSH//FD/fKaBh9qLQ/vUlP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Mqd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860" o:spid="_x0000_s160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7sYA&#10;AADdAAAADwAAAGRycy9kb3ducmV2LnhtbESPQWsCMRSE74X+h/AKvdXEFtRujSJFQRCk6/bQ4+vm&#10;uRvcvGw3Udd/bwqCx2FmvmGm89414kRdsJ41DAcKBHHpjeVKw3exepmACBHZYOOZNFwowHz2+DDF&#10;zPgz53TaxUokCIcMNdQxtpmUoazJYRj4ljh5e985jEl2lTQdnhPcNfJVqZF0aDkt1NjSZ03lYXd0&#10;GhY/nC/t3/b3K9/ntijeFW9GB62fn/rFB4hIfbyHb+210fA2VkP4f5Oe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P7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861" o:spid="_x0000_s160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0RmcYA&#10;AADdAAAADwAAAGRycy9kb3ducmV2LnhtbESPQWsCMRSE74X+h/AKvdWkFtRujSKiIAil6/bQ4+vm&#10;uRvcvKybqOu/bwqCx2FmvmGm89414kxdsJ41vA4UCOLSG8uVhu9i/TIBESKywcYzabhSgPns8WGK&#10;mfEXzum8i5VIEA4ZaqhjbDMpQ1mTwzDwLXHy9r5zGJPsKmk6vCS4a+RQqZF0aDkt1NjSsqbysDs5&#10;DYsfzlf2+Pn7le9zWxTvirejg9bPT/3iA0SkPt7Dt/bGaHgbqyH8v0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0Rm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862" o:spid="_x0000_s160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0AsYA&#10;AADdAAAADwAAAGRycy9kb3ducmV2LnhtbESPT2sCMRTE74V+h/AKvdWkCv7ZGkWkhYJQuq4Hj8/N&#10;cze4edluUl2/fVMQPA4z8xtmvuxdI87UBetZw+tAgSAuvbFcadgVHy9TECEiG2w8k4YrBVguHh/m&#10;mBl/4ZzO21iJBOGQoYY6xjaTMpQ1OQwD3xIn7+g7hzHJrpKmw0uCu0YOlRpLh5bTQo0trWsqT9tf&#10;p2G15/zd/nwdvvNjbotipngzPmn9/NSv3kBE6uM9fGt/Gg2jiRrB/5v0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G0A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863" o:spid="_x0000_s160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dscA&#10;AADdAAAADwAAAGRycy9kb3ducmV2LnhtbESPT2sCMRTE7wW/Q3hCbzXRFv+sRpHSQqFQuq4Hj8/N&#10;cze4eVk3qW6/fVMo9DjMzG+Y1aZ3jbhSF6xnDeORAkFcemO50rAvXh/mIEJENth4Jg3fFGCzHtyt&#10;MDP+xjldd7ESCcIhQw11jG0mZShrchhGviVO3sl3DmOSXSVNh7cEd42cKDWVDi2nhRpbeq6pPO++&#10;nIbtgfMXe/k4fuan3BbFQvH79Kz1/bDfLkFE6uN/+K/9ZjQ8ztQT/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4LHb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64" o:spid="_x0000_s160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J7ccA&#10;AADdAAAADwAAAGRycy9kb3ducmV2LnhtbESPT2sCMRTE7wW/Q3hCbzXRUv+sRpHSQqFQuq4Hj8/N&#10;cze4eVk3qW6/fVMo9DjMzG+Y1aZ3jbhSF6xnDeORAkFcemO50rAvXh/mIEJENth4Jg3fFGCzHtyt&#10;MDP+xjldd7ESCcIhQw11jG0mZShrchhGviVO3sl3DmOSXSVNh7cEd42cKDWVDi2nhRpbeq6pPO++&#10;nIbtgfMXe/k4fuan3BbFQvH79Kz1/bDfLkFE6uN/+K/9ZjQ8ztQT/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0ie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865" o:spid="_x0000_s160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XmsYA&#10;AADdAAAADwAAAGRycy9kb3ducmV2LnhtbESPQWsCMRSE74X+h/AK3mrSCtt2NYoUhYIgXbeHHp+b&#10;525w87LdpLr+e1MoeBxm5htmthhcK07UB+tZw9NYgSCuvLFca/gq14+vIEJENth6Jg0XCrCY39/N&#10;MDf+zAWddrEWCcIhRw1NjF0uZagachjGviNO3sH3DmOSfS1Nj+cEd618ViqTDi2nhQY7em+oOu5+&#10;nYblNxcr+7PdfxaHwpblm+JNdtR69DAspyAiDfEW/m9/GA2TF5XB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YXm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66" o:spid="_x0000_s160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yAcYA&#10;AADdAAAADwAAAGRycy9kb3ducmV2LnhtbESPQWsCMRSE70L/Q3gFb5rUgrZbo4hYKBTEdXvo8XXz&#10;3A1uXtZN1O2/bwShx2FmvmHmy9414kJdsJ41PI0VCOLSG8uVhq/iffQCIkRkg41n0vBLAZaLh8Ec&#10;M+OvnNNlHyuRIBwy1FDH2GZShrImh2HsW+LkHXznMCbZVdJ0eE1w18iJUlPp0HJaqLGldU3lcX92&#10;GlbfnG/safuzyw+5LYpXxZ/To9bDx371BiJSH//D9/aH0fA8Uz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qyA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867" o:spid="_x0000_s161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mc8MA&#10;AADdAAAADwAAAGRycy9kb3ducmV2LnhtbERPz2vCMBS+D/Y/hDfwNpNNcFtnFBkKgiCr3cHjs3m2&#10;wealNlHrf28Owo4f3+/JrHeNuFAXrGcNb0MFgrj0xnKl4a9Yvn6CCBHZYOOZNNwowGz6/DTBzPgr&#10;53TZxkqkEA4ZaqhjbDMpQ1mTwzD0LXHiDr5zGBPsKmk6vKZw18h3pcbSoeXUUGNLPzWVx+3ZaZjv&#10;OF/Y02b/mx9yWxRfitfjo9aDl37+DSJSH//FD/fKaBh9qDQ3vUlP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Umc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3A3453" w:rsidRPr="003A3453">
        <w:rPr>
          <w:rFonts w:eastAsia="Calibri"/>
          <w:noProof/>
          <w:sz w:val="20"/>
          <w:szCs w:val="20"/>
        </w:rPr>
        <mc:AlternateContent>
          <mc:Choice Requires="wpg">
            <w:drawing>
              <wp:anchor distT="0" distB="0" distL="114300" distR="114300" simplePos="0" relativeHeight="251664384" behindDoc="0" locked="1" layoutInCell="0" allowOverlap="1" wp14:anchorId="4F5B205B" wp14:editId="75F51673">
                <wp:simplePos x="0" y="0"/>
                <wp:positionH relativeFrom="page">
                  <wp:posOffset>720090</wp:posOffset>
                </wp:positionH>
                <wp:positionV relativeFrom="page">
                  <wp:posOffset>252095</wp:posOffset>
                </wp:positionV>
                <wp:extent cx="6588760" cy="10189210"/>
                <wp:effectExtent l="15240" t="13970" r="15875" b="17145"/>
                <wp:wrapNone/>
                <wp:docPr id="3709" name="Группа 3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10" name="Rectangle 286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Line 287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2" name="Line 287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3" name="Line 287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4" name="Line 287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5" name="Line 287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6" name="Line 287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7" name="Line 287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8" name="Line 287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9" name="Line 287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0" name="Line 287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1" name="Rectangle 288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722" name="Rectangle 288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723" name="Rectangle 288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724" name="Rectangle 288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25" name="Rectangle 288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726" name="Rectangle 288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727" name="Rectangle 288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3A3453" w:rsidRDefault="00FD58D3">
                              <w:pPr>
                                <w:pStyle w:val="ad"/>
                                <w:jc w:val="center"/>
                                <w:rPr>
                                  <w:sz w:val="24"/>
                                  <w:lang w:val="ru-RU"/>
                                </w:rPr>
                              </w:pPr>
                              <w:r>
                                <w:rPr>
                                  <w:sz w:val="24"/>
                                  <w:lang w:val="ru-RU"/>
                                </w:rPr>
                                <w:t>5</w:t>
                              </w:r>
                            </w:p>
                          </w:txbxContent>
                        </wps:txbx>
                        <wps:bodyPr rot="0" vert="horz" wrap="square" lIns="12700" tIns="12700" rIns="12700" bIns="12700" anchor="t" anchorCtr="0" upright="1">
                          <a:noAutofit/>
                        </wps:bodyPr>
                      </wps:wsp>
                      <wps:wsp>
                        <wps:cNvPr id="3728" name="Rectangle 288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B205B" id="Группа 3709" o:spid="_x0000_s1611" style="position:absolute;left:0;text-align:left;margin-left:56.7pt;margin-top:19.85pt;width:518.8pt;height:802.3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U60iBx4HAAC9VQAADgAAAAAA&#10;AAAAAAAAAAAuAgAAZHJzL2Uyb0RvYy54bWxQSwECLQAUAAYACAAAACEAjEO2yuEAAAAMAQAADwAA&#10;AAAAAAAAAAAAAAB4CQAAZHJzL2Rvd25yZXYueG1sUEsFBgAAAAAEAAQA8wAAAIYKAAAAAA==&#10;" o:allowincell="f">
                <v:rect id="Rectangle 2869" o:spid="_x0000_s161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LcMEA&#10;AADdAAAADwAAAGRycy9kb3ducmV2LnhtbERPzYrCMBC+L/gOYQRva6qCq9UoVRA8LW71AYZmbIvN&#10;pDaxrT795iB4/Pj+19veVKKlxpWWFUzGEQjizOqScwWX8+F7AcJ5ZI2VZVLwJAfbzeBrjbG2Hf9R&#10;m/pchBB2MSoovK9jKV1WkEE3tjVx4K62MegDbHKpG+xCuKnkNIrm0mDJoaHAmvYFZbf0YRTcfN/+&#10;Jnn6Oiwvu2V22iXd454oNRr2yQqEp95/xG/3USuY/UzC/vAmPA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pS3DBAAAA3QAAAA8AAAAAAAAAAAAAAAAAmAIAAGRycy9kb3du&#10;cmV2LnhtbFBLBQYAAAAABAAEAPUAAACGAwAAAAA=&#10;" filled="f" strokeweight="2pt"/>
                <v:line id="Line 2870" o:spid="_x0000_s161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dIQ8UAAADdAAAADwAAAGRycy9kb3ducmV2LnhtbESPQWvCQBSE74L/YXmF3nQTS21J3YQQ&#10;SOlNjF68PbPPJJh9G7JbTf+9WxA8DjPzDbPJJtOLK42us6wgXkYgiGurO24UHPbl4hOE88gae8uk&#10;4I8cZOl8tsFE2xvv6Fr5RgQIuwQVtN4PiZSubsmgW9qBOHhnOxr0QY6N1CPeAtz0chVFa2mw47DQ&#10;4kBFS/Wl+jUKLsfDe/m9LfS+r3J9akp/PJ21Uq8vU/4FwtPkn+FH+0crePuIY/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dIQ8UAAADdAAAADwAAAAAAAAAA&#10;AAAAAAChAgAAZHJzL2Rvd25yZXYueG1sUEsFBgAAAAAEAAQA+QAAAJMDAAAAAA==&#10;" strokeweight="2pt"/>
                <v:line id="Line 2871" o:spid="_x0000_s161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WNMQAAADdAAAADwAAAGRycy9kb3ducmV2LnhtbESPT4vCMBTE74LfITxhb5rqoi7dRhGh&#10;y97E1ou3Z/P6B5uX0mS1++2NIHgcZuY3TLIdTCtu1LvGsoL5LAJBXFjdcKXglKfTLxDOI2tsLZOC&#10;f3Kw3YxHCcba3vlIt8xXIkDYxaig9r6LpXRFTQbdzHbEwSttb9AH2VdS93gPcNPKRRStpMGGw0KN&#10;He1rKq7Zn1FwPZ+W6c9hr/M22+lLlfrzpdRKfUyG3TcIT4N/h1/tX63gcz1fwP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dY0xAAAAN0AAAAPAAAAAAAAAAAA&#10;AAAAAKECAABkcnMvZG93bnJldi54bWxQSwUGAAAAAAQABAD5AAAAkgMAAAAA&#10;" strokeweight="2pt"/>
                <v:line id="Line 2872" o:spid="_x0000_s161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lzr8MAAADdAAAADwAAAGRycy9kb3ducmV2LnhtbESPQYvCMBSE74L/ITzBm6Yqq1KNIkLF&#10;m2zrxduzebbF5qU0Ueu/NwsLHoeZ+YZZbztTiye1rrKsYDKOQBDnVldcKDhnyWgJwnlkjbVlUvAm&#10;B9tNv7fGWNsX/9Iz9YUIEHYxKii9b2IpXV6SQTe2DXHwbrY16INsC6lbfAW4qeU0iubSYMVhocSG&#10;9iXl9/RhFNwv55/kcNrrrE53+lok/nK9aaWGg263AuGp89/wf/uoFcwWk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Jc6/DAAAA3QAAAA8AAAAAAAAAAAAA&#10;AAAAoQIAAGRycy9kb3ducmV2LnhtbFBLBQYAAAAABAAEAPkAAACRAwAAAAA=&#10;" strokeweight="2pt"/>
                <v:line id="Line 2873" o:spid="_x0000_s161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Dr28UAAADdAAAADwAAAGRycy9kb3ducmV2LnhtbESPQWvCQBSE7wX/w/IEb3UT26pENyJC&#10;pLfSJBdvz+wzCWbfhuxW03/fLQgeh5n5htnuRtOJGw2utawgnkcgiCurW64VlEX2ugbhPLLGzjIp&#10;+CUHu3TyssVE2zt/0y33tQgQdgkqaLzvEyld1ZBBN7c9cfAudjDogxxqqQe8B7jp5CKKltJgy2Gh&#10;wZ4ODVXX/McouJ7Kj+z4ddBFl+/1uc786XzRSs2m434DwtPon+FH+1MreFvF7/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Dr28UAAADdAAAADwAAAAAAAAAA&#10;AAAAAAChAgAAZHJzL2Rvd25yZXYueG1sUEsFBgAAAAAEAAQA+QAAAJMDAAAAAA==&#10;" strokeweight="2pt"/>
                <v:line id="Line 2874" o:spid="_x0000_s161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xOQMMAAADdAAAADwAAAGRycy9kb3ducmV2LnhtbESPzarCMBSE94LvEI7gTlMVf6hGEaHi&#10;7nJbN+6OzbEtNieliVrf3ly44HKYmW+Yza4ztXhS6yrLCibjCARxbnXFhYJzloxWIJxH1lhbJgVv&#10;crDb9nsbjLV98S89U1+IAGEXo4LS+yaW0uUlGXRj2xAH72Zbgz7ItpC6xVeAm1pOo2ghDVYcFkps&#10;6FBSfk8fRsH9cp4nx5+Dzup0r69F4i/Xm1ZqOOj2axCeOv8N/7dPWsFsOZnD35vwBO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sTkDDAAAA3QAAAA8AAAAAAAAAAAAA&#10;AAAAoQIAAGRycy9kb3ducmV2LnhtbFBLBQYAAAAABAAEAPkAAACRAwAAAAA=&#10;" strokeweight="2pt"/>
                <v:line id="Line 2875" o:spid="_x0000_s161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7QN8MAAADdAAAADwAAAGRycy9kb3ducmV2LnhtbESPQYvCMBSE7wv+h/AEb2uqsirVKCJU&#10;vC22Xrw9m2dbbF5KE7X+eyMIHoeZ+YZZrjtTizu1rrKsYDSMQBDnVldcKDhmye8chPPIGmvLpOBJ&#10;Dtar3s8SY20ffKB76gsRIOxiVFB638RSurwkg25oG+LgXWxr0AfZFlK3+AhwU8txFE2lwYrDQokN&#10;bUvKr+nNKLiejn/J7n+rszrd6HOR+NP5opUa9LvNAoSnzn/Dn/ZeK5jMRl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0DfDAAAA3QAAAA8AAAAAAAAAAAAA&#10;AAAAoQIAAGRycy9kb3ducmV2LnhtbFBLBQYAAAAABAAEAPkAAACRAwAAAAA=&#10;" strokeweight="2pt"/>
                <v:line id="Line 2876" o:spid="_x0000_s161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J1rMQAAADdAAAADwAAAGRycy9kb3ducmV2LnhtbESPT4vCMBTE7wt+h/AEb2uq4irVKCJU&#10;vC1WL95em9c/2LyUJmr99htB2OMwM79h1tveNOJBnastK5iMIxDEudU1lwou5+R7CcJ5ZI2NZVLw&#10;IgfbzeBrjbG2Tz7RI/WlCBB2MSqovG9jKV1ekUE3ti1x8ArbGfRBdqXUHT4D3DRyGkU/0mDNYaHC&#10;lvYV5bf0bhTcrpd5cvjd63OT7nRWJv6aFVqp0bDfrUB46v1/+NM+agWzxWQB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MnWsxAAAAN0AAAAPAAAAAAAAAAAA&#10;AAAAAKECAABkcnMvZG93bnJldi54bWxQSwUGAAAAAAQABAD5AAAAkgMAAAAA&#10;" strokeweight="2pt"/>
                <v:line id="Line 2877" o:spid="_x0000_s162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iHNMIAAADdAAAADwAAAGRycy9kb3ducmV2LnhtbERPzWoCMRC+C32HMIXeanYraF2NUloF&#10;xYNUfYBxM91s3UyWJNXVpzeHgseP738672wjzuRD7VhB3s9AEJdO11wpOOyXr+8gQkTW2DgmBVcK&#10;MJ899aZYaHfhbzrvYiVSCIcCFZgY20LKUBqyGPquJU7cj/MWY4K+ktrjJYXbRr5l2VBarDk1GGzp&#10;01B52v1ZBWt/3JzyW2Xkkdd+0Wy/xsH+KvXy3H1MQETq4kP8715pBYNRnuamN+kJ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iHNMIAAADdAAAADwAAAAAAAAAAAAAA&#10;AAChAgAAZHJzL2Rvd25yZXYueG1sUEsFBgAAAAAEAAQA+QAAAJADAAAAAA==&#10;" strokeweight="1pt"/>
                <v:line id="Line 2878" o:spid="_x0000_s162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ERcUAAADdAAAADwAAAGRycy9kb3ducmV2LnhtbESPQWvCQBSE7wX/w/IEb3UTS6tGNyJC&#10;pLfSJBdvz+wzCWbfhuxW03/fLQgeh5n5htnuRtOJGw2utawgnkcgiCurW64VlEX2ugLhPLLGzjIp&#10;+CUHu3TyssVE2zt/0y33tQgQdgkqaLzvEyld1ZBBN7c9cfAudjDogxxqqQe8B7jp5CKKPqTBlsNC&#10;gz0dGqqu+Y9RcD2V79nx66CLLt/rc5350/milZpNx/0GhKfRP8OP9qdW8LaM1/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ERcUAAADdAAAADwAAAAAAAAAA&#10;AAAAAAChAgAAZHJzL2Rvd25yZXYueG1sUEsFBgAAAAAEAAQA+QAAAJMDAAAAAA==&#10;" strokeweight="2pt"/>
                <v:line id="Line 2879" o:spid="_x0000_s162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Bj8IAAADdAAAADwAAAGRycy9kb3ducmV2LnhtbERPzWoCMRC+F3yHMEJvNauC1dUoohYq&#10;PZSqDzBuxs3qZrIkqa4+vTkUevz4/meL1tbiSj5UjhX0exkI4sLpiksFh/3H2xhEiMgaa8ek4E4B&#10;FvPOywxz7W78Q9ddLEUK4ZCjAhNjk0sZCkMWQ881xIk7OW8xJuhLqT3eUrit5SDLRtJixanBYEMr&#10;Q8Vl92sVbP3x69J/lEYeees39fd6EuxZqdduu5yCiNTGf/Gf+1MrGL4P0v70Jj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XJBj8IAAADdAAAADwAAAAAAAAAAAAAA&#10;AAChAgAAZHJzL2Rvd25yZXYueG1sUEsFBgAAAAAEAAQA+QAAAJADAAAAAA==&#10;" strokeweight="1pt"/>
                <v:rect id="Rectangle 2880" o:spid="_x0000_s162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dhiMQA&#10;AADdAAAADwAAAGRycy9kb3ducmV2LnhtbESPQWvCQBSE7wX/w/KE3pqNttgYXSUUhF6bWvD4yD6T&#10;aPZturtN4r93C4Ueh5n5htnuJ9OJgZxvLStYJCkI4srqlmsFx8/DUwbCB2SNnWVScCMP+93sYYu5&#10;tiN/0FCGWkQI+xwVNCH0uZS+asigT2xPHL2zdQZDlK6W2uEY4aaTyzRdSYMtx4UGe3prqLqWP0ZB&#10;UVymr+9yjQcvs9St9Iuui5NSj/Op2IAINIX/8F/7XSt4fl0u4P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3YYj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881" o:spid="_x0000_s162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X//8MA&#10;AADdAAAADwAAAGRycy9kb3ducmV2LnhtbESPQWvCQBSE74X+h+UVeqsbo9g0ukoQhF5NFXp8ZF+T&#10;aPZt3F01/ntXEHocZuYbZrEaTCcu5HxrWcF4lIAgrqxuuVaw+9l8ZCB8QNbYWSYFN/KwWr6+LDDX&#10;9spbupShFhHCPkcFTQh9LqWvGjLoR7Ynjt6fdQZDlK6W2uE1wk0n0ySZSYMtx4UGe1o3VB3Ls1FQ&#10;FIdhfyq/cONllriZnuq6+FXq/W0o5iACDeE//Gx/awWTzzSFx5v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X//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2882" o:spid="_x0000_s162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aZMQA&#10;AADdAAAADwAAAGRycy9kb3ducmV2LnhtbESPzWrDMBCE74W+g9hAb42cuOTHiRJMwdBr3QRyXKyN&#10;7cRauZJqu29fFQo9DjPzDbM/TqYTAznfWlawmCcgiCurW64VnD6K5w0IH5A1dpZJwTd5OB4eH/aY&#10;aTvyOw1lqEWEsM9QQRNCn0npq4YM+rntiaN3tc5giNLVUjscI9x0cpkkK2mw5bjQYE+vDVX38sso&#10;yPPbdP4st1h4uUncSr/oOr8o9TSb8h2IQFP4D/+137SCdL1M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WmT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883" o:spid="_x0000_s162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DCEMIA&#10;AADdAAAADwAAAGRycy9kb3ducmV2LnhtbESPQYvCMBSE74L/IbwFb5quiutWoxRB8Gp1YY+P5tl2&#10;t3mpSdT6740geBxm5htmue5MI67kfG1ZwecoAUFcWF1zqeB42A7nIHxA1thYJgV38rBe9XtLTLW9&#10;8Z6ueShFhLBPUUEVQptK6YuKDPqRbYmjd7LOYIjSlVI7vEW4aeQ4SWbSYM1xocKWNhUV//nFKMiy&#10;v+7nnH/j1st54mZ6qsvsV6nBR5ctQATqwjv8au+0gsnXeAr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MIQ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2884" o:spid="_x0000_s162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ni8QA&#10;AADdAAAADwAAAGRycy9kb3ducmV2LnhtbESPQWvCQBSE74L/YXlCb3WjbVNNs5FQEHptVOjxkX0m&#10;qdm3cXfV9N93CwWPw8x8w+Sb0fTiSs53lhUs5gkI4trqjhsF+932cQXCB2SNvWVS8EMeNsV0kmOm&#10;7Y0/6VqFRkQI+wwVtCEMmZS+bsmgn9uBOHpH6wyGKF0jtcNbhJteLpMklQY7jgstDvTeUn2qLkZB&#10;WX6Ph3O1xq2Xq8Sl+lk35ZdSD7OxfAMRaAz38H/7Qyt4el2+wN+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MZ4v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2885" o:spid="_x0000_s162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75/MMA&#10;AADdAAAADwAAAGRycy9kb3ducmV2LnhtbESPQWvCQBSE74L/YXmCN93Ulhijq4SC4LWxBY+P7DOJ&#10;zb5Nd7ea/vuuIHgcZuYbZrMbTCeu5HxrWcHLPAFBXFndcq3g87ifZSB8QNbYWSYFf+Rhtx2PNphr&#10;e+MPupahFhHCPkcFTQh9LqWvGjLo57Ynjt7ZOoMhSldL7fAW4aaTiyRJpcGW40KDPb03VH2Xv0ZB&#10;UVyGr59yhXsvs8Sl+k3XxUmp6WQo1iACDeEZfrQPWsHrcpHC/U1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75/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2886" o:spid="_x0000_s162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cZ8MA&#10;AADdAAAADwAAAGRycy9kb3ducmV2LnhtbESPT4vCMBTE7wt+h/AEb2uqLv6pRimC4HW7Ch4fzbOt&#10;Ni81iVq/vVlY2OMwM79hVpvONOJBzteWFYyGCQjiwuqaSwWHn93nHIQPyBoby6TgRR42697HClNt&#10;n/xNjzyUIkLYp6igCqFNpfRFRQb90LbE0TtbZzBE6UqpHT4j3DRynCRTabDmuFBhS9uKimt+Nwqy&#10;7NIdb/kCd17OEzfVX7rMTkoN+l22BBGoC//hv/ZeK5jMxjP4fROf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JcZ8MAAADdAAAADwAAAAAAAAAAAAAAAACYAgAAZHJzL2Rv&#10;d25yZXYueG1sUEsFBgAAAAAEAAQA9QAAAIgDAAAAAA==&#10;" filled="f" stroked="f" strokeweight=".25pt">
                  <v:textbox inset="1pt,1pt,1pt,1pt">
                    <w:txbxContent>
                      <w:p w:rsidR="00FD58D3" w:rsidRPr="003A3453" w:rsidRDefault="00FD58D3">
                        <w:pPr>
                          <w:pStyle w:val="ad"/>
                          <w:jc w:val="center"/>
                          <w:rPr>
                            <w:sz w:val="24"/>
                            <w:lang w:val="ru-RU"/>
                          </w:rPr>
                        </w:pPr>
                        <w:r>
                          <w:rPr>
                            <w:sz w:val="24"/>
                            <w:lang w:val="ru-RU"/>
                          </w:rPr>
                          <w:t>5</w:t>
                        </w:r>
                      </w:p>
                    </w:txbxContent>
                  </v:textbox>
                </v:rect>
                <v:rect id="Rectangle 2887" o:spid="_x0000_s163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3IFcAA&#10;AADdAAAADwAAAGRycy9kb3ducmV2LnhtbERPy4rCMBTdD/gP4QruxtQH2ukYpQwIbq0Ks7w0d9pq&#10;c1OTjNa/NwvB5eG8V5vetOJGzjeWFUzGCQji0uqGKwXHw/YzBeEDssbWMil4kIfNevCxwkzbO+/p&#10;VoRKxBD2GSqoQ+gyKX1Zk0E/th1x5P6sMxgidJXUDu8x3LRymiQLabDh2FBjRz81lZfi3yjI83N/&#10;uhZfuPUyTdxCz3WV/yo1Gvb5N4hAfXiLX+6dVjBbTuPc+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3IFcAAAADdAAAADwAAAAAAAAAAAAAAAACYAgAAZHJzL2Rvd25y&#10;ZXYueG1sUEsFBgAAAAAEAAQA9QAAAIUDAAAAAA==&#10;" filled="f" stroked="f" strokeweight=".25pt">
                  <v:textbox inset="1pt,1pt,1pt,1pt">
                    <w:txbxContent>
                      <w:p w:rsidR="00FD58D3" w:rsidRDefault="00FD58D3">
                        <w:pPr>
                          <w:pStyle w:val="ad"/>
                          <w:jc w:val="cente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lastRenderedPageBreak/>
        <w:t>Документация</w:t>
      </w:r>
    </w:p>
    <w:p w:rsidR="00E271F9" w:rsidRPr="00E271F9" w:rsidRDefault="00E271F9" w:rsidP="00841780">
      <w:pPr>
        <w:spacing w:line="360" w:lineRule="auto"/>
        <w:ind w:firstLine="709"/>
        <w:jc w:val="both"/>
        <w:rPr>
          <w:rFonts w:eastAsia="Calibri"/>
          <w:sz w:val="28"/>
          <w:szCs w:val="20"/>
        </w:rPr>
      </w:pPr>
      <w:r w:rsidRPr="00E271F9">
        <w:rPr>
          <w:rFonts w:eastAsia="Calibri"/>
          <w:sz w:val="28"/>
          <w:szCs w:val="20"/>
        </w:rPr>
        <w:t>Редактор должен использовать должностную инструкцию персонала сайта (на схеме – ДИ персонала) для корректног</w:t>
      </w:r>
      <w:r w:rsidR="00841780">
        <w:rPr>
          <w:rFonts w:eastAsia="Calibri"/>
          <w:sz w:val="28"/>
          <w:szCs w:val="20"/>
        </w:rPr>
        <w:t xml:space="preserve">о выполнения данного процесса. </w:t>
      </w:r>
    </w:p>
    <w:p w:rsidR="00E271F9" w:rsidRPr="00841780" w:rsidRDefault="00E271F9" w:rsidP="00D26607">
      <w:pPr>
        <w:numPr>
          <w:ilvl w:val="2"/>
          <w:numId w:val="48"/>
        </w:numPr>
        <w:spacing w:line="360" w:lineRule="auto"/>
        <w:ind w:left="1701" w:hanging="567"/>
        <w:jc w:val="both"/>
        <w:rPr>
          <w:rFonts w:eastAsia="Calibri"/>
          <w:b/>
          <w:sz w:val="28"/>
          <w:szCs w:val="20"/>
        </w:rPr>
      </w:pPr>
      <w:r w:rsidRPr="00E271F9">
        <w:rPr>
          <w:rFonts w:eastAsia="Calibri"/>
          <w:b/>
          <w:sz w:val="28"/>
          <w:szCs w:val="20"/>
        </w:rPr>
        <w:t>Комплекс технологических процессов «Деятельность редактора сайта»</w:t>
      </w:r>
      <w:r w:rsidR="004A5CAD" w:rsidRPr="004A5CAD">
        <w:rPr>
          <w:rFonts w:eastAsia="Calibri"/>
          <w:b/>
          <w:noProof/>
          <w:sz w:val="20"/>
          <w:szCs w:val="20"/>
        </w:rPr>
        <mc:AlternateContent>
          <mc:Choice Requires="wpg">
            <w:drawing>
              <wp:anchor distT="0" distB="0" distL="114300" distR="114300" simplePos="0" relativeHeight="251607040" behindDoc="0" locked="1" layoutInCell="0" allowOverlap="1" wp14:anchorId="566B4059" wp14:editId="6B9078DC">
                <wp:simplePos x="0" y="0"/>
                <wp:positionH relativeFrom="page">
                  <wp:posOffset>720090</wp:posOffset>
                </wp:positionH>
                <wp:positionV relativeFrom="page">
                  <wp:posOffset>252095</wp:posOffset>
                </wp:positionV>
                <wp:extent cx="6588760" cy="10189210"/>
                <wp:effectExtent l="15240" t="13970" r="15875" b="17145"/>
                <wp:wrapNone/>
                <wp:docPr id="1260" name="Группа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61" name="Rectangle 43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2" name="Line 43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3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3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3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3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3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4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Line 44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Line 44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1" name="Line 44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Rectangle 44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73" name="Rectangle 44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274" name="Rectangle 44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75" name="Rectangle 44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76" name="Rectangle 44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277" name="Rectangle 44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278" name="Rectangle 45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sz w:val="24"/>
                                  <w:lang w:val="ru-RU"/>
                                </w:rPr>
                              </w:pPr>
                              <w:r>
                                <w:rPr>
                                  <w:sz w:val="24"/>
                                  <w:lang w:val="ru-RU"/>
                                </w:rPr>
                                <w:t>6</w:t>
                              </w:r>
                            </w:p>
                          </w:txbxContent>
                        </wps:txbx>
                        <wps:bodyPr rot="0" vert="horz" wrap="square" lIns="12700" tIns="12700" rIns="12700" bIns="12700" anchor="t" anchorCtr="0" upright="1">
                          <a:noAutofit/>
                        </wps:bodyPr>
                      </wps:wsp>
                      <wps:wsp>
                        <wps:cNvPr id="1279" name="Rectangle 45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B4059" id="Группа 1260" o:spid="_x0000_s1631" style="position:absolute;left:0;text-align:left;margin-left:56.7pt;margin-top:19.85pt;width:518.8pt;height:802.3pt;z-index:251607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" o:allowincell="f">
                <v:rect id="Rectangle 433" o:spid="_x0000_s163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y4usEA&#10;AADdAAAADwAAAGRycy9kb3ducmV2LnhtbERPzYrCMBC+C75DGGFvmupBtBqlCoKnRasPMDRjW2wm&#10;tYltd5/eCIK3+fh+Z73tTSVaalxpWcF0EoEgzqwuOVdwvRzGCxDOI2usLJOCP3Kw3QwHa4y17fhM&#10;bepzEULYxaig8L6OpXRZQQbdxNbEgbvZxqAPsMmlbrAL4aaSsyiaS4Mlh4YCa9oXlN3Tp1Fw9337&#10;m+Tp/2F53S2z0y7pno9EqZ9Rn6xAeOr9V/xxH3WYP5tP4f1NOEF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8uLrBAAAA3QAAAA8AAAAAAAAAAAAAAAAAmAIAAGRycy9kb3du&#10;cmV2LnhtbFBLBQYAAAAABAAEAPUAAACGAwAAAAA=&#10;" filled="f" strokeweight="2pt"/>
                <v:line id="Line 434" o:spid="_x0000_s163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35" o:spid="_x0000_s163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36" o:spid="_x0000_s163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37" o:spid="_x0000_s163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38" o:spid="_x0000_s163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39" o:spid="_x0000_s163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sj/b8AAADdAAAADwAAAGRycy9kb3ducmV2LnhtbERPSwrCMBDdC94hjOBOUwU/VKOIUHEn&#10;VjfuxmZsi82kNFHr7Y0guJvH+85y3ZpKPKlxpWUFo2EEgjizuuRcwfmUDOYgnEfWWFkmBW9ysF51&#10;O0uMtX3xkZ6pz0UIYRejgsL7OpbSZQUZdENbEwfuZhuDPsAml7rBVwg3lRxH0VQaLDk0FFjTtqDs&#10;nj6MgvvlPEl2h60+VelGX/PEX643rVS/124WIDy1/i/+ufc6zB9P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usj/b8AAADdAAAADwAAAAAAAAAAAAAAAACh&#10;AgAAZHJzL2Rvd25yZXYueG1sUEsFBgAAAAAEAAQA+QAAAI0DAAAAAA==&#10;" strokeweight="2pt"/>
                <v:line id="Line 440" o:spid="_x0000_s163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S3j8MAAADdAAAADwAAAGRycy9kb3ducmV2LnhtbESPQYvCQAyF74L/YYiwN52uoEjXUUSo&#10;eBOrF2+xE9tiJ1M6o9Z/vzkI3hLey3tfluveNepJXag9G/idJKCIC29rLg2cT9l4ASpEZIuNZzLw&#10;pgDr1XCwxNT6Fx/pmcdSSQiHFA1UMbap1qGoyGGY+JZYtJvvHEZZu1LbDl8S7ho9TZK5dlizNFTY&#10;0rai4p4/nIH75TzLdoetPTX5xl7LLF6uN2vMz6jf/IGK1Mev+XO9t4I/nQu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0t4/DAAAA3QAAAA8AAAAAAAAAAAAA&#10;AAAAoQIAAGRycy9kb3ducmV2LnhtbFBLBQYAAAAABAAEAPkAAACRAwAAAAA=&#10;" strokeweight="2pt"/>
                <v:line id="Line 441" o:spid="_x0000_s164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10/sMAAADdAAAADwAAAGRycy9kb3ducmV2LnhtbERPzWoCMRC+F/oOYQq9dbPrQepqFGkV&#10;Kh6ktg8wbsbNupvJkqS69ekboeBtPr7fmS0G24kz+dA4VlBkOQjiyumGawXfX+uXVxAhImvsHJOC&#10;XwqwmD8+zLDU7sKfdN7HWqQQDiUqMDH2pZShMmQxZK4nTtzReYsxQV9L7fGSwm0nR3k+lhYbTg0G&#10;e3ozVLX7H6tg4w/btrjWRh5441fd7n0S7Emp56dhOQURaYh38b/7Q6f5o/EEbt+k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9dP7DAAAA3QAAAA8AAAAAAAAAAAAA&#10;AAAAoQIAAGRycy9kb3ducmV2LnhtbFBLBQYAAAAABAAEAPkAAACRAwAAAAA=&#10;" strokeweight="1pt"/>
                <v:line id="Line 442" o:spid="_x0000_s164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tVMQAAADdAAAADwAAAGRycy9kb3ducmV2LnhtbESPQYvCQAyF74L/YYiwN50qrLt0HUWE&#10;irfF2ou32IltsZMpnVHrvzeHhb0lvJf3vqw2g2vVg/rQeDYwnyWgiEtvG64MFKds+g0qRGSLrWcy&#10;8KIAm/V4tMLU+icf6ZHHSkkIhxQN1DF2qdahrMlhmPmOWLSr7x1GWftK2x6fEu5avUiSpXbYsDTU&#10;2NGupvKW352B27n4zPa/O3tq8629VFk8X67WmI/JsP0BFWmI/+a/64MV/MWX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2y1UxAAAAN0AAAAPAAAAAAAAAAAA&#10;AAAAAKECAABkcnMvZG93bnJldi54bWxQSwUGAAAAAAQABAD5AAAAkgMAAAAA&#10;" strokeweight="2pt"/>
                <v:line id="Line 443" o:spid="_x0000_s164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LuJcQAAADdAAAADwAAAGRycy9kb3ducmV2LnhtbERPS27CMBDdI3EHa5C6AycsaJtiUMVH&#10;KuqiauAAQzyNU+JxZBtIe/q6EhK7eXrfmS9724oL+dA4VpBPMhDEldMN1woO++34CUSIyBpbx6Tg&#10;hwIsF8PBHAvtrvxJlzLWIoVwKFCBibErpAyVIYth4jrixH05bzEm6GupPV5TuG3lNMtm0mLDqcFg&#10;RytD1ak8WwU7f3w/5b+1kUfe+U37sX4O9luph1H/+gIiUh/v4pv7Taf508cc/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u4lxAAAAN0AAAAPAAAAAAAAAAAA&#10;AAAAAKECAABkcnMvZG93bnJldi54bWxQSwUGAAAAAAQABAD5AAAAkgMAAAAA&#10;" strokeweight="1pt"/>
                <v:rect id="Rectangle 444" o:spid="_x0000_s164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45" o:spid="_x0000_s164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446" o:spid="_x0000_s164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47" o:spid="_x0000_s164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48" o:spid="_x0000_s164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zzcAA&#10;AADdAAAADwAAAGRycy9kb3ducmV2LnhtbERPTYvCMBC9C/sfwizsTdMVqdo1ShEEr1YFj0Mz21ab&#10;STeJ2v33RhC8zeN9zmLVm1bcyPnGsoLvUQKCuLS64UrBYb8ZzkD4gKyxtUwK/snDavkxWGCm7Z13&#10;dCtCJWII+wwV1CF0mZS+rMmgH9mOOHK/1hkMEbpKaof3GG5aOU6SVBpsODbU2NG6pvJSXI2CPD/3&#10;x79ijhsvZ4lL9URX+Umpr88+/wERqA9v8cu91XH+eJ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zzc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Дата</w:t>
                        </w:r>
                      </w:p>
                    </w:txbxContent>
                  </v:textbox>
                </v:rect>
                <v:rect id="Rectangle 449" o:spid="_x0000_s164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WVsIA&#10;AADdAAAADwAAAGRycy9kb3ducmV2LnhtbERPTWvDMAy9D/YfjAa7rc7KSLKsbgmFwq7NWuhRxFqS&#10;LZZT20vSf18XBr3p8T612symFyM531lW8LpIQBDXVnfcKDh87V5yED4ga+wtk4ILedisHx9WWGg7&#10;8Z7GKjQihrAvUEEbwlBI6euWDPqFHYgj922dwRCha6R2OMVw08tlkqTSYMexocWBti3Vv9WfUVCW&#10;P/PxXL3jzss8cal+0015Uur5aS4/QASaw1387/7Ucf4yy+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lZW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450" o:spid="_x0000_s164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CJMMA&#10;AADdAAAADwAAAGRycy9kb3ducmV2LnhtbESPQWvCQBCF7wX/wzKCt7pRxGp0lSAIvZq20OOQHZNo&#10;djbubjX++86h0NsM781732z3g+vUnUJsPRuYTTNQxJW3LdcGPj+OrytQMSFb7DyTgSdF2O9GL1vM&#10;rX/wie5lqpWEcMzRQJNSn2sdq4YcxqnviUU7++AwyRpqbQM+JNx1ep5lS+2wZWlosKdDQ9W1/HEG&#10;iuIyfN3KNR6jXmVhaRe2Lr6NmYyHYgMq0ZD+zX/X71bw52+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HCJMMAAADdAAAADwAAAAAAAAAAAAAAAACYAgAAZHJzL2Rv&#10;d25yZXYueG1sUEsFBgAAAAAEAAQA9QAAAIgDAAAAAA==&#10;" filled="f" stroked="f" strokeweight=".25pt">
                  <v:textbox inset="1pt,1pt,1pt,1pt">
                    <w:txbxContent>
                      <w:p w:rsidR="00FD58D3" w:rsidRPr="004A5CAD" w:rsidRDefault="00FD58D3">
                        <w:pPr>
                          <w:pStyle w:val="ad"/>
                          <w:jc w:val="center"/>
                          <w:rPr>
                            <w:sz w:val="24"/>
                            <w:lang w:val="ru-RU"/>
                          </w:rPr>
                        </w:pPr>
                        <w:r>
                          <w:rPr>
                            <w:sz w:val="24"/>
                            <w:lang w:val="ru-RU"/>
                          </w:rPr>
                          <w:t>6</w:t>
                        </w:r>
                      </w:p>
                    </w:txbxContent>
                  </v:textbox>
                </v:rect>
                <v:rect id="Rectangle 451" o:spid="_x0000_s165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1nv8AA&#10;AADdAAAADwAAAGRycy9kb3ducmV2LnhtbERPS4vCMBC+C/6HMII3TRXx0TVKWRC8WhU8Ds1s291m&#10;UpOs1n9vBMHbfHzPWW8704gbOV9bVjAZJyCIC6trLhWcjrvREoQPyBoby6TgQR62m35vjam2dz7Q&#10;LQ+liCHsU1RQhdCmUvqiIoN+bFviyP1YZzBE6EqpHd5juGnkNEnm0mDNsaHClr4rKv7yf6Mgy367&#10;8zVf4c7LZeLmeqbL7KLUcNBlXyACdeEjfrv3Os6fLl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1nv8AAAADdAAAADwAAAAAAAAAAAAAAAACYAgAAZHJzL2Rvd25y&#10;ZXYueG1sUEsFBgAAAAAEAAQA9QAAAIUDA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r w:rsidR="004A5CAD" w:rsidRPr="004A5CAD">
        <w:rPr>
          <w:rFonts w:eastAsia="Calibri"/>
          <w:b/>
          <w:noProof/>
          <w:sz w:val="28"/>
          <w:szCs w:val="20"/>
        </w:rPr>
        <mc:AlternateContent>
          <mc:Choice Requires="wpg">
            <w:drawing>
              <wp:anchor distT="0" distB="0" distL="114300" distR="114300" simplePos="0" relativeHeight="251608064" behindDoc="0" locked="1" layoutInCell="0" allowOverlap="1" wp14:anchorId="20798AA8" wp14:editId="71C916E3">
                <wp:simplePos x="0" y="0"/>
                <wp:positionH relativeFrom="page">
                  <wp:posOffset>252095</wp:posOffset>
                </wp:positionH>
                <wp:positionV relativeFrom="page">
                  <wp:posOffset>252095</wp:posOffset>
                </wp:positionV>
                <wp:extent cx="467995" cy="10188575"/>
                <wp:effectExtent l="13970" t="13970" r="13335" b="17780"/>
                <wp:wrapNone/>
                <wp:docPr id="1280" name="Группа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281" name="Rectangle 45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Line 45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3" name="Line 45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4" name="Text Box 45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285" name="Text Box 45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286" name="Rectangle 45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Line 45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46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46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46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46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Text Box 46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293" name="Text Box 46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294" name="Text Box 46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295" name="Text Box 46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296" name="Text Box 46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297" name="Text Box 46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298" name="Text Box 47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299" name="Text Box 47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300" name="Text Box 47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301" name="Text Box 47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98AA8" id="Группа 1280" o:spid="_x0000_s1651" style="position:absolute;left:0;text-align:left;margin-left:19.85pt;margin-top:19.85pt;width:36.85pt;height:802.25pt;z-index:25160806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" o:allowincell="f">
                <v:rect id="Rectangle 453" o:spid="_x0000_s165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QMEA&#10;AADdAAAADwAAAGRycy9kb3ducmV2LnhtbERPzYrCMBC+C75DGMGbpnoQrUapguBJ1q4PMDRjW2wm&#10;tYlt9enNgrC3+fh+Z7PrTSVaalxpWcFsGoEgzqwuOVdw/T1OliCcR9ZYWSYFL3Kw2w4HG4y17fhC&#10;bepzEULYxaig8L6OpXRZQQbd1NbEgbvZxqAPsMmlbrAL4aaS8yhaSIMlh4YCazoUlN3Tp1Fw9317&#10;TvL0fVxd96vsZ590z0ei1HjUJ2sQnnr/L/66TzrMny9n8PdNOEF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wXkDBAAAA3QAAAA8AAAAAAAAAAAAAAAAAmAIAAGRycy9kb3du&#10;cmV2LnhtbFBLBQYAAAAABAAEAPUAAACGAwAAAAA=&#10;" filled="f" strokeweight="2pt"/>
                <v:line id="Line 454" o:spid="_x0000_s165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Bmn74AAADdAAAADwAAAGRycy9kb3ducmV2LnhtbERPvQrCMBDeBd8hnOCmqQVFqlFEqLiJ&#10;1cXtbM622FxKE7W+vREEt/v4fm+57kwtntS6yrKCyTgCQZxbXXGh4HxKR3MQziNrrC2Tgjc5WK/6&#10;vSUm2r74SM/MFyKEsEtQQel9k0jp8pIMurFtiAN3s61BH2BbSN3iK4SbWsZRNJMGKw4NJTa0LSm/&#10;Zw+j4H45T9PdYatPdbbR1yL1l+tNKzUcdJsFCE+d/4t/7r0O8+N5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kGafvgAAAN0AAAAPAAAAAAAAAAAAAAAAAKEC&#10;AABkcnMvZG93bnJldi54bWxQSwUGAAAAAAQABAD5AAAAjAMAAAAA&#10;" strokeweight="2pt"/>
                <v:line id="Line 455" o:spid="_x0000_s165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DBL4AAADdAAAADwAAAGRycy9kb3ducmV2LnhtbERPvQrCMBDeBd8hnOCmqYoi1SgiVNzE&#10;6uJ2NmdbbC6liVrf3giC2318v7dct6YST2pcaVnBaBiBIM6sLjlXcD4lgzkI55E1VpZJwZscrFfd&#10;zhJjbV98pGfqcxFC2MWooPC+jqV0WUEG3dDWxIG72cagD7DJpW7wFcJNJcdRNJMGSw4NBda0LSi7&#10;pw+j4H45T5PdYatPVbrR1zzxl+tNK9XvtZsFCE+t/4t/7r0O88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3MMEvgAAAN0AAAAPAAAAAAAAAAAAAAAAAKEC&#10;AABkcnMvZG93bnJldi54bWxQSwUGAAAAAAQABAD5AAAAjAMAAAAA&#10;" strokeweight="2pt"/>
                <v:shape id="Text Box 456" o:spid="_x0000_s165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KAMQA&#10;AADdAAAADwAAAGRycy9kb3ducmV2LnhtbERPTWvCQBC9F/oflhF6azZKEY1uRIqFQqE0pocex+yY&#10;LMnOxuxW03/fFQRv83ifs96MthNnGrxxrGCapCCIK6cN1wq+y7fnBQgfkDV2jknBH3nY5I8Pa8y0&#10;u3BB532oRQxhn6GCJoQ+k9JXDVn0ieuJI3d0g8UQ4VBLPeAlhttOztJ0Li0ajg0N9vTaUNXuf62C&#10;7Q8XO3P6PHwVx8KU5TLlj3mr1NNk3K5ABBrDXXxzv+s4f7Z4g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0CgD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57" o:spid="_x0000_s165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m8QA&#10;AADdAAAADwAAAGRycy9kb3ducmV2LnhtbERPTWvCQBC9F/oflhF6azYKFY1uRIqFQqE0pocex+yY&#10;LMnOxuxW03/fFQRv83ifs96MthNnGrxxrGCapCCIK6cN1wq+y7fnBQgfkDV2jknBH3nY5I8Pa8y0&#10;u3BB532oRQxhn6GCJoQ+k9JXDVn0ieuJI3d0g8UQ4VBLPeAlhttOztJ0Li0ajg0N9vTaUNXuf62C&#10;7Q8XO3P6PHwVx8KU5TLlj3mr1NNk3K5ABBrDXXxzv+s4f7Z4g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r5v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58" o:spid="_x0000_s165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GNMMA&#10;AADdAAAADwAAAGRycy9kb3ducmV2LnhtbERPzWqDQBC+F/oOywRyq2tyEGOyCaYQ6Cmk1gcY3IlK&#10;3FnjbtT26buBQm/z8f3O7jCbTow0uNayglUUgyCurG65VlB+nd5SEM4ja+wsk4JvcnDYv77sMNN2&#10;4k8aC1+LEMIuQwWN930mpasaMugi2xMH7moHgz7AoZZ6wCmEm06u4ziRBlsODQ329N5QdSseRsHN&#10;z+M5r4uf06Y8bqrLMZ8e91yp5WLOtyA8zf5f/Of+0GH+Ok3g+U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nGNMMAAADdAAAADwAAAAAAAAAAAAAAAACYAgAAZHJzL2Rv&#10;d25yZXYueG1sUEsFBgAAAAAEAAQA9QAAAIgDAAAAAA==&#10;" filled="f" strokeweight="2pt"/>
                <v:line id="Line 459" o:spid="_x0000_s165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FB78AAADdAAAADwAAAGRycy9kb3ducmV2LnhtbERPSwrCMBDdC94hjOBOUwU/VKOIUHEn&#10;VjfuxmZsi82kNFHr7Y0guJvH+85y3ZpKPKlxpWUFo2EEgjizuuRcwfmUDOYgnEfWWFkmBW9ysF51&#10;O0uMtX3xkZ6pz0UIYRejgsL7OpbSZQUZdENbEwfuZhuDPsAml7rBVwg3lRxH0VQaLDk0FFjTtqDs&#10;nj6MgvvlPEl2h60+VelGX/PEX643rVS/124WIDy1/i/+ufc6zB/P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fFB78AAADdAAAADwAAAAAAAAAAAAAAAACh&#10;AgAAZHJzL2Rvd25yZXYueG1sUEsFBgAAAAAEAAQA+QAAAI0DAAAAAA==&#10;" strokeweight="2pt"/>
                <v:line id="Line 460" o:spid="_x0000_s165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hRdcMAAADdAAAADwAAAGRycy9kb3ducmV2LnhtbESPQYvCQAyF74L/YYjgTacKilRHEaGy&#10;N9nqxVvsxLbYyZTOqN1/bw4L3hLey3tfNrveNepFXag9G5hNE1DEhbc1lwYu52yyAhUissXGMxn4&#10;owC77XCwwdT6N//SK4+lkhAOKRqoYmxTrUNRkcMw9S2xaHffOYyydqW2Hb4l3DV6niRL7bBmaaiw&#10;pUNFxSN/OgOP62WRHU8He27yvb2VWbze7taY8ajfr0FF6uPX/H/9YwV/vhJc+UZG0N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4UXXDAAAA3QAAAA8AAAAAAAAAAAAA&#10;AAAAoQIAAGRycy9kb3ducmV2LnhtbFBLBQYAAAAABAAEAPkAAACRAwAAAAA=&#10;" strokeweight="2pt"/>
                <v:line id="Line 461" o:spid="_x0000_s166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T07r4AAADdAAAADwAAAGRycy9kb3ducmV2LnhtbERPvQrCMBDeBd8hnOCmqYKi1SgiVNzE&#10;6uJ2NmdbbC6liVrf3giC2318v7dct6YST2pcaVnBaBiBIM6sLjlXcD4lgxkI55E1VpZJwZscrFfd&#10;zhJjbV98pGfqcxFC2MWooPC+jqV0WUEG3dDWxIG72cagD7DJpW7wFcJNJcdRNJUGSw4NBda0LSi7&#10;pw+j4H45T5LdYatPVbrR1zzxl+tNK9XvtZsFCE+t/4t/7r0O88e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QNPTuvgAAAN0AAAAPAAAAAAAAAAAAAAAAAKEC&#10;AABkcnMvZG93bnJldi54bWxQSwUGAAAAAAQABAD5AAAAjAMAAAAA&#10;" strokeweight="2pt"/>
                <v:line id="Line 462" o:spid="_x0000_s166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LrsQAAADdAAAADwAAAGRycy9kb3ducmV2LnhtbESPQYvCQAyF74L/YYiwN50qrOx2HUWE&#10;irfF2ou32IltsZMpnVHrvzeHhb0lvJf3vqw2g2vVg/rQeDYwnyWgiEtvG64MFKds+gUqRGSLrWcy&#10;8KIAm/V4tMLU+icf6ZHHSkkIhxQN1DF2qdahrMlhmPmOWLSr7x1GWftK2x6fEu5avUiSpXbYsDTU&#10;2NGupvKW352B27n4zPa/O3tq8629VFk8X67WmI/JsP0BFWmI/+a/64MV/MW3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8uuxAAAAN0AAAAPAAAAAAAAAAAA&#10;AAAAAKECAABkcnMvZG93bnJldi54bWxQSwUGAAAAAAQABAD5AAAAkgMAAAAA&#10;" strokeweight="2pt"/>
                <v:line id="Line 463" o:spid="_x0000_s166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tuNb4AAADdAAAADwAAAGRycy9kb3ducmV2LnhtbERPvQrCMBDeBd8hnOCmqYKi1SgiVNzE&#10;6uJ2NmdbbC6liVrf3giC2318v7dct6YST2pcaVnBaBiBIM6sLjlXcD4lgxkI55E1VpZJwZscrFfd&#10;zhJjbV98pGfqcxFC2MWooPC+jqV0WUEG3dDWxIG72cagD7DJpW7wFcJNJcdRNJUGSw4NBda0LSi7&#10;pw+j4H45T5LdYatPVbrR1zzxl+tNK9XvtZsFCE+t/4t/7r0O88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m241vgAAAN0AAAAPAAAAAAAAAAAAAAAAAKEC&#10;AABkcnMvZG93bnJldi54bWxQSwUGAAAAAAQABAD5AAAAjAMAAAAA&#10;" strokeweight="2pt"/>
                <v:shape id="Text Box 464" o:spid="_x0000_s166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hMsMA&#10;AADdAAAADwAAAGRycy9kb3ducmV2LnhtbERPTWvCQBC9C/0PywjezMYcpEZXkVKhIBRjPHicZsdk&#10;MTsbs1tN/71bKPQ2j/c5q81gW3Gn3hvHCmZJCoK4ctpwreBU7qavIHxA1tg6JgU/5GGzfhmtMNfu&#10;wQXdj6EWMYR9jgqaELpcSl81ZNEnriOO3MX1FkOEfS11j48YbluZpelcWjQcGxrs6K2h6nr8tgq2&#10;Zy7eze3z61BcClOWi5T386tSk/GwXYIINIR/8Z/7Q8f52SKD32/iC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ihM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65" o:spid="_x0000_s166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EqcMA&#10;AADdAAAADwAAAGRycy9kb3ducmV2LnhtbERPTYvCMBC9C/6HMII3TVUQrUaRRWFBWLbWwx5nm7EN&#10;NpNuk9X67zcLgrd5vM9Zbztbixu13jhWMBknIIgLpw2XCs75YbQA4QOyxtoxKXiQh+2m31tjqt2d&#10;M7qdQiliCPsUFVQhNKmUvqjIoh+7hjhyF9daDBG2pdQt3mO4reU0SebSouHYUGFDbxUV19OvVbD7&#10;4mxvfj6+P7NLZvJ8mfBxflVqOOh2KxCBuvASP93vOs6fL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Eq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66" o:spid="_x0000_s166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c3cMA&#10;AADdAAAADwAAAGRycy9kb3ducmV2LnhtbERPTYvCMBC9C/6HMII3TRURrUaRRWFBWLbWwx5nm7EN&#10;NpNuk9X67zcLgrd5vM9Zbztbixu13jhWMBknIIgLpw2XCs75YbQA4QOyxtoxKXiQh+2m31tjqt2d&#10;M7qdQiliCPsUFVQhNKmUvqjIoh+7hjhyF9daDBG2pdQt3mO4reU0SebSouHYUGFDbxUV19OvVbD7&#10;4mxvfj6+P7NLZvJ8mfBxflVqOOh2KxCBuvASP93vOs6fL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2c3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67" o:spid="_x0000_s166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5RsMA&#10;AADdAAAADwAAAGRycy9kb3ducmV2LnhtbERPTYvCMBC9C/6HMII3TRUUrUaRRWFBWLbWwx5nm7EN&#10;NpNuk9X67zcLgrd5vM9Zbztbixu13jhWMBknIIgLpw2XCs75YbQA4QOyxtoxKXiQh+2m31tjqt2d&#10;M7qdQiliCPsUFVQhNKmUvqjIoh+7hjhyF9daDBG2pdQt3mO4reU0SebSouHYUGFDbxUV19OvVbD7&#10;4mxvfj6+P7NLZvJ8mfBxflVqOOh2KxCBuvASP93vOs6fL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E5R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68" o:spid="_x0000_s166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nMcMA&#10;AADdAAAADwAAAGRycy9kb3ducmV2LnhtbERPTWvCQBC9C/0Pywi9mY0eQo2uIqWCUCjGePA4zY7J&#10;YnY2ZldN/71bKPQ2j/c5y/VgW3Gn3hvHCqZJCoK4ctpwreBYbidvIHxA1tg6JgU/5GG9ehktMdfu&#10;wQXdD6EWMYR9jgqaELpcSl81ZNEnriOO3Nn1FkOEfS11j48Ybls5S9NMWjQcGxrs6L2h6nK4WQWb&#10;Excf5vr1vS/OhSnLecqf2UWp1/GwWYAINIR/8Z97p+P82TyD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OnM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69" o:spid="_x0000_s166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8CqsMA&#10;AADdAAAADwAAAGRycy9kb3ducmV2LnhtbERPTWvCQBC9F/wPywi91Y0erImuItKCUJDG9OBxzI7J&#10;YnY2ZleN/75bEHqbx/ucxaq3jbhR541jBeNRAoK4dNpwpeCn+HybgfABWWPjmBQ8yMNqOXhZYKbd&#10;nXO67UMlYgj7DBXUIbSZlL6syaIfuZY4cifXWQwRdpXUHd5juG3kJEmm0qLh2FBjS5uayvP+ahWs&#10;D5x/mMvu+J2fclMUacJf07NSr8N+PQcRqA//4qd7q+P8SfoO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8Cq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70" o:spid="_x0000_s166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W2MYA&#10;AADdAAAADwAAAGRycy9kb3ducmV2LnhtbESPQWvCQBCF74X+h2UKvdWNHkRTVxGpIAjFmB56nGbH&#10;ZDE7m2ZXTf995yB4m+G9ee+bxWrwrbpSH11gA+NRBoq4CtZxbeCr3L7NQMWEbLENTAb+KMJq+fy0&#10;wNyGGxd0PaZaSQjHHA00KXW51rFqyGMchY5YtFPoPSZZ+1rbHm8S7ls9ybKp9uhYGhrsaNNQdT5e&#10;vIH1Nxcf7vfz51CcCleW84z307Mxry/D+h1UoiE9zPfrnRX8yVx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CW2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71" o:spid="_x0000_s167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wzQ8MA&#10;AADdAAAADwAAAGRycy9kb3ducmV2LnhtbERPTYvCMBC9L/gfwgh7W1M9iK1GEXFBWFi21oPHsRnb&#10;YDPpNlG7/34jCN7m8T5nseptI27UeeNYwXiUgCAunTZcKTgUnx8zED4ga2wck4I/8rBaDt4WmGl3&#10;55xu+1CJGMI+QwV1CG0mpS9rsuhHriWO3Nl1FkOEXSV1h/cYbhs5SZKptGg4NtTY0qam8rK/WgXr&#10;I+db8/t9+snPuSmKNOGv6UWp92G/noMI1IeX+One6Th/kqbw+C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wzQ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72" o:spid="_x0000_s167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AxMYA&#10;AADdAAAADwAAAGRycy9kb3ducmV2LnhtbESPQUsDMRCF70L/Q5iCN5tUodi1aSlFQRDE7fbQ47iZ&#10;7oZuJusmtuu/dw6Ctxnem/e+WW3G0KkLDclHtjCfGVDEdXSeGwuH6uXuEVTKyA67yGThhxJs1pOb&#10;FRYuXrmkyz43SkI4FWihzbkvtE51SwHTLPbEop3iEDDLOjTaDXiV8NDpe2MWOqBnaWixp11L9Xn/&#10;HSxsj1w++6/3z4/yVPqqWhp+W5ytvZ2O2ydQmcb8b/67fnWC/2C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0Ax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73" o:spid="_x0000_s167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X8MA&#10;AADdAAAADwAAAGRycy9kb3ducmV2LnhtbERPTWsCMRC9C/0PYQq9aaIFsVujSKkgCMV1e+hxuhl3&#10;g5vJdhN1/feNIHibx/uc+bJ3jThTF6xnDeORAkFcemO50vBdrIczECEiG2w8k4YrBVgungZzzIy/&#10;cE7nfaxECuGQoYY6xjaTMpQ1OQwj3xIn7uA7hzHBrpKmw0sKd42cKDWVDi2nhhpb+qipPO5PTsPq&#10;h/NP+/f1u8sPuS2KN8Xb6VHrl+d+9Q4iUh8f4rt7Y9L8VzW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lX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E271F9" w:rsidRPr="00841780" w:rsidRDefault="00E271F9" w:rsidP="00D26607">
      <w:pPr>
        <w:numPr>
          <w:ilvl w:val="3"/>
          <w:numId w:val="48"/>
        </w:numPr>
        <w:spacing w:line="360" w:lineRule="auto"/>
        <w:ind w:left="1560"/>
        <w:contextualSpacing/>
        <w:jc w:val="both"/>
        <w:rPr>
          <w:rFonts w:eastAsia="Calibri"/>
          <w:b/>
          <w:sz w:val="28"/>
          <w:szCs w:val="20"/>
        </w:rPr>
      </w:pPr>
      <w:r w:rsidRPr="00E271F9">
        <w:rPr>
          <w:rFonts w:eastAsia="Calibri"/>
          <w:b/>
          <w:sz w:val="28"/>
          <w:szCs w:val="20"/>
        </w:rPr>
        <w:t>Технологический процесс «Добавление новой записи»</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Входные данные</w:t>
      </w:r>
    </w:p>
    <w:p w:rsidR="00E271F9" w:rsidRPr="00E271F9" w:rsidRDefault="00E271F9" w:rsidP="00E271F9">
      <w:pPr>
        <w:spacing w:line="360" w:lineRule="auto"/>
        <w:jc w:val="both"/>
        <w:rPr>
          <w:rFonts w:eastAsia="Calibri"/>
          <w:sz w:val="28"/>
          <w:szCs w:val="20"/>
        </w:rPr>
      </w:pPr>
      <w:r w:rsidRPr="00E271F9">
        <w:rPr>
          <w:rFonts w:eastAsia="Calibri"/>
          <w:sz w:val="28"/>
          <w:szCs w:val="20"/>
        </w:rPr>
        <w:t xml:space="preserve">В качестве входных данных в данном процессе выступают текстовая и графическая информация, статья и запись.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Выходные данные</w:t>
      </w:r>
    </w:p>
    <w:p w:rsidR="00E271F9" w:rsidRPr="00E271F9" w:rsidRDefault="00E271F9" w:rsidP="00E271F9">
      <w:pPr>
        <w:spacing w:line="360" w:lineRule="auto"/>
        <w:jc w:val="both"/>
        <w:rPr>
          <w:rFonts w:eastAsia="Calibri"/>
          <w:sz w:val="28"/>
          <w:szCs w:val="20"/>
        </w:rPr>
      </w:pPr>
      <w:r w:rsidRPr="00E271F9">
        <w:rPr>
          <w:rFonts w:eastAsia="Calibri"/>
          <w:sz w:val="28"/>
          <w:szCs w:val="20"/>
        </w:rPr>
        <w:t xml:space="preserve">В качестве выходных данных в процессе «Добавление новой записи» выступает новая запись на сайте.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jc w:val="both"/>
        <w:rPr>
          <w:rFonts w:eastAsia="Calibri"/>
          <w:sz w:val="28"/>
          <w:szCs w:val="20"/>
        </w:rPr>
      </w:pPr>
      <w:r w:rsidRPr="00E271F9">
        <w:rPr>
          <w:rFonts w:eastAsia="Calibri"/>
          <w:sz w:val="28"/>
          <w:szCs w:val="20"/>
        </w:rPr>
        <w:t xml:space="preserve">При поступлении новой графической и текстовой информации, редактор сайта, руководствуясь ДИ персонала сайта, обрабатывает её и оформляет в формат статьи, а затем оформляет с помощью языка гипертекстовой разметки </w:t>
      </w:r>
      <w:r w:rsidRPr="00E271F9">
        <w:rPr>
          <w:rFonts w:eastAsia="Calibri"/>
          <w:sz w:val="28"/>
          <w:szCs w:val="20"/>
          <w:lang w:val="en-US"/>
        </w:rPr>
        <w:t>HTML</w:t>
      </w:r>
      <w:r w:rsidRPr="00E271F9">
        <w:rPr>
          <w:rFonts w:eastAsia="Calibri"/>
          <w:sz w:val="28"/>
          <w:szCs w:val="20"/>
        </w:rPr>
        <w:t xml:space="preserve">, </w:t>
      </w:r>
      <w:r w:rsidR="00841780">
        <w:rPr>
          <w:rFonts w:eastAsia="Calibri"/>
          <w:sz w:val="28"/>
          <w:szCs w:val="20"/>
        </w:rPr>
        <w:t xml:space="preserve">после чего публикует на сайте. </w: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t>Технологический процесс «Добавление комментария»</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«Добавление комментария» выступает просмотренная запись редактором, к которой он желает оставить комментарий.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Для процесса «Добавление комментария» в качестве выходных данных выступает новый комментарий.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После прочтения записи редактор может оставить комментарий к этой записи, используя форму комментария под ней. </w: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lastRenderedPageBreak/>
        <w:t>Технологический процесс «Редактирование\удаление комментариев»</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«Редактирование\удаление комментариев» выступает список комментариев, которые нужно отредактировать или удалить.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«Редактирование\удаление комментариев» выступает обновленный список комментариев после редактирования или удаления.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Редактор выбирает из списка комментарии, которые нужно отредактировать или удалить, руководствуясь ДИ персонала сайта. </w: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t>Технологический процесс «Редактирование\удаление комментариев»</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r w:rsidR="004A5CAD" w:rsidRPr="004A5CAD">
        <w:rPr>
          <w:rFonts w:eastAsia="Calibri"/>
          <w:b/>
          <w:noProof/>
          <w:sz w:val="28"/>
          <w:szCs w:val="20"/>
        </w:rPr>
        <mc:AlternateContent>
          <mc:Choice Requires="wpg">
            <w:drawing>
              <wp:anchor distT="0" distB="0" distL="114300" distR="114300" simplePos="0" relativeHeight="251609088" behindDoc="0" locked="1" layoutInCell="0" allowOverlap="1" wp14:anchorId="4A7FE3B9" wp14:editId="2750015B">
                <wp:simplePos x="0" y="0"/>
                <wp:positionH relativeFrom="page">
                  <wp:posOffset>252095</wp:posOffset>
                </wp:positionH>
                <wp:positionV relativeFrom="page">
                  <wp:posOffset>252095</wp:posOffset>
                </wp:positionV>
                <wp:extent cx="467995" cy="10188575"/>
                <wp:effectExtent l="13970" t="13970" r="13335" b="17780"/>
                <wp:wrapNone/>
                <wp:docPr id="1386" name="Группа 1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387" name="Rectangle 55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Line 56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9" name="Line 56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0" name="Text Box 56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391" name="Text Box 56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392" name="Rectangle 56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Line 56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56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Line 56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6" name="Line 56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7" name="Line 56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8" name="Text Box 57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399" name="Text Box 57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400" name="Text Box 57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401" name="Text Box 57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402" name="Text Box 57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403" name="Text Box 57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404" name="Text Box 57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405" name="Text Box 57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406" name="Text Box 57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407" name="Text Box 57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7FE3B9" id="Группа 1386" o:spid="_x0000_s1673" style="position:absolute;left:0;text-align:left;margin-left:19.85pt;margin-top:19.85pt;width:36.85pt;height:802.25pt;z-index:25160908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" o:allowincell="f">
                <v:rect id="Rectangle 559" o:spid="_x0000_s167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sMsIA&#10;AADdAAAADwAAAGRycy9kb3ducmV2LnhtbERPzYrCMBC+C/sOYRa8aboKrlajVEHwJLvVBxiasS02&#10;k24T2+rTmwXB23x8v7Pa9KYSLTWutKzgaxyBIM6sLjlXcD7tR3MQziNrrCyTgjs52Kw/BiuMte34&#10;l9rU5yKEsItRQeF9HUvpsoIMurGtiQN3sY1BH2CTS91gF8JNJSdRNJMGSw4NBda0Kyi7pjej4Or7&#10;9pjk6WO/OG8X2c826W5/iVLDzz5ZgvDU+7f45T7oMH86/4b/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GwywgAAAN0AAAAPAAAAAAAAAAAAAAAAAJgCAABkcnMvZG93&#10;bnJldi54bWxQSwUGAAAAAAQABAD1AAAAhwMAAAAA&#10;" filled="f" strokeweight="2pt"/>
                <v:line id="Line 560" o:spid="_x0000_s167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561" o:spid="_x0000_s167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X7c8EAAADdAAAADwAAAGRycy9kb3ducmV2LnhtbERPS4vCMBC+C/6HMII3TVUUrUYRocve&#10;FqsXb9Nm+sBmUpqsdv/9RhC8zcf3nN2hN414UOdqywpm0wgEcW51zaWC6yWZrEE4j6yxsUwK/sjB&#10;YT8c7DDW9slneqS+FCGEXYwKKu/bWEqXV2TQTW1LHLjCdgZ9gF0pdYfPEG4aOY+ilTRYc2iosKVT&#10;Rfk9/TUK7rfrMvn6OelLkx51Vib+lhVaqfGoP25BeOr9R/x2f+swf7HewOubcIL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ftzwQAAAN0AAAAPAAAAAAAAAAAAAAAA&#10;AKECAABkcnMvZG93bnJldi54bWxQSwUGAAAAAAQABAD5AAAAjwMAAAAA&#10;" strokeweight="2pt"/>
                <v:shape id="Text Box 562" o:spid="_x0000_s167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VQ8YA&#10;AADdAAAADwAAAGRycy9kb3ducmV2LnhtbESPQWvCQBCF74X+h2UEb3VjBampq0ixUBBKYzx4nGbH&#10;ZDE7G7Nbjf++cyj0NsN78943y/XgW3WlPrrABqaTDBRxFazj2sChfH96ARUTssU2MBm4U4T16vFh&#10;ibkNNy7ouk+1khCOORpoUupyrWPVkMc4CR2xaKfQe0yy9rW2Pd4k3Lf6Ocvm2qNjaWiwo7eGqvP+&#10;xxvYHLnYusvn91dxKlxZLjLezc/GjEfD5hVUoiH9m/+uP6zgzxb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eVQ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563" o:spid="_x0000_s167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MQA&#10;AADdAAAADwAAAGRycy9kb3ducmV2LnhtbERPTWvCQBC9F/wPywje6sYKUqMbEWmhIBRjevA4ZifJ&#10;YnY2zW41/vuuUOhtHu9z1pvBtuJKvTeOFcymCQji0mnDtYKv4v35FYQPyBpbx6TgTh422ehpjal2&#10;N87pegy1iCHsU1TQhNClUvqyIYt+6jriyFWutxgi7Gupe7zFcNvKlyRZSIuGY0ODHe0aKi/HH6tg&#10;e+L8zXx/ng95lZuiWCa8X1yUmoyH7QpEoCH8i//cHzrOny9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N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564" o:spid="_x0000_s167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Zd8IA&#10;AADdAAAADwAAAGRycy9kb3ducmV2LnhtbERPzYrCMBC+C/sOYRa8aboKYqtRqiB4kt3qAwzNbFts&#10;JrWJbfXpN8KCt/n4fme9HUwtOmpdZVnB1zQCQZxbXXGh4HI+TJYgnEfWWFsmBQ9ysN18jNaYaNvz&#10;D3WZL0QIYZeggtL7JpHS5SUZdFPbEAfu17YGfYBtIXWLfQg3tZxF0UIarDg0lNjQvqT8mt2Ngqsf&#10;ulNaZM9DfNnF+fcu7e+3VKnx55CuQHga/Fv87z7qMH8ez+D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ll3wgAAAN0AAAAPAAAAAAAAAAAAAAAAAJgCAABkcnMvZG93&#10;bnJldi54bWxQSwUGAAAAAAQABAD1AAAAhwMAAAAA&#10;" filled="f" strokeweight="2pt"/>
                <v:line id="Line 565" o:spid="_x0000_s168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aRMMAAADdAAAADwAAAGRycy9kb3ducmV2LnhtbERPTWvCQBC9C/0PyxS86aZKpU1dQxAi&#10;vUmTXHIbs2MSzM6G7Krpv3cLBW/zeJ+zTSbTixuNrrOs4G0ZgSCure64UVAW2eIDhPPIGnvLpOCX&#10;HCS7l9kWY23v/EO33DcihLCLUUHr/RBL6eqWDLqlHYgDd7ajQR/g2Eg94j2Em16uomgjDXYcGloc&#10;aN9SfcmvRsGlKt+zw3Gviz5P9anJfHU6a6Xmr1P6BcLT5J/if/e3DvPX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kWkTDAAAA3QAAAA8AAAAAAAAAAAAA&#10;AAAAoQIAAGRycy9kb3ducmV2LnhtbFBLBQYAAAAABAAEAPkAAACRAwAAAAA=&#10;" strokeweight="2pt"/>
                <v:line id="Line 566" o:spid="_x0000_s168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CMMIAAADdAAAADwAAAGRycy9kb3ducmV2LnhtbERPS4vCMBC+C/6HMII3TX2saDWKCBVv&#10;y1Yv3qbN9IHNpDRRu/9+s7Cwt/n4nrM79KYRL+pcbVnBbBqBIM6trrlUcLsmkzUI55E1NpZJwTc5&#10;OOyHgx3G2r75i16pL0UIYRejgsr7NpbS5RUZdFPbEgeusJ1BH2BXSt3hO4SbRs6jaCUN1hwaKmzp&#10;VFH+SJ9GweN++0jOnyd9bdKjzsrE37NCKzUe9cctCE+9/xf/uS86zF9slv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3CMMIAAADdAAAADwAAAAAAAAAAAAAA&#10;AAChAgAAZHJzL2Rvd25yZXYueG1sUEsFBgAAAAAEAAQA+QAAAJADAAAAAA==&#10;" strokeweight="2pt"/>
                <v:line id="Line 567" o:spid="_x0000_s168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Fnq8MAAADdAAAADwAAAGRycy9kb3ducmV2LnhtbERPTWvCQBC9C/0PyxS86aYWpU1dQxBS&#10;vJUmueQ2ZsckmJ0N2VXjv3cLBW/zeJ+zTSbTiyuNrrOs4G0ZgSCure64UVAW2eIDhPPIGnvLpOBO&#10;DpLdy2yLsbY3/qVr7hsRQtjFqKD1foildHVLBt3SDsSBO9nRoA9wbKQe8RbCTS9XUbSRBjsODS0O&#10;tG+pPucXo+Bclevs+2eviz5P9bHJfHU8aaXmr1P6BcLT5J/if/dBh/nvn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BZ6vDAAAA3QAAAA8AAAAAAAAAAAAA&#10;AAAAoQIAAGRycy9kb3ducmV2LnhtbFBLBQYAAAAABAAEAPkAAACRAwAAAAA=&#10;" strokeweight="2pt"/>
                <v:line id="Line 568" o:spid="_x0000_s168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53MEAAADdAAAADwAAAGRycy9kb3ducmV2LnhtbERPTYvCMBC9C/6HMII3TXVRdqtRROji&#10;TWy9eBubsS02k9JErf/eCIK3ebzPWa47U4s7ta6yrGAyjkAQ51ZXXCg4ZsnoF4TzyBpry6TgSQ7W&#10;q35vibG2Dz7QPfWFCCHsYlRQet/EUrq8JINubBviwF1sa9AH2BZSt/gI4aaW0yiaS4MVh4YSG9qW&#10;lF/Tm1FwPR1nyf9+q7M63ehzkfjT+aKVGg66zQKEp85/xR/3Tof5P3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k/ncwQAAAN0AAAAPAAAAAAAAAAAAAAAA&#10;AKECAABkcnMvZG93bnJldi54bWxQSwUGAAAAAAQABAD5AAAAjwMAAAAA&#10;" strokeweight="2pt"/>
                <v:line id="Line 569" o:spid="_x0000_s168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R8IAAADdAAAADwAAAGRycy9kb3ducmV2LnhtbERPS4vCMBC+C/6HMII3TVVctRpFhIq3&#10;ZasXb9Nm+sBmUpqo3X+/WVjY23x8z9kdetOIF3WutqxgNo1AEOdW11wquF2TyRqE88gaG8uk4Jsc&#10;HPbDwQ5jbd/8Ra/UlyKEsItRQeV9G0vp8ooMuqltiQNX2M6gD7Arpe7wHcJNI+dR9CEN1hwaKmzp&#10;VFH+SJ9GweN+Wybnz5O+NulRZ2Xi71mhlRqP+uMWhKfe/4v/3Bcd5i82K/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9cR8IAAADdAAAADwAAAAAAAAAAAAAA&#10;AAChAgAAZHJzL2Rvd25yZXYueG1sUEsFBgAAAAAEAAQA+QAAAJADAAAAAA==&#10;" strokeweight="2pt"/>
                <v:shape id="Text Box 570" o:spid="_x0000_s168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ZRcYA&#10;AADdAAAADwAAAGRycy9kb3ducmV2LnhtbESPQWvCQBCF74X+h2UEb3VjBampq0ixUBBKYzx4nGbH&#10;ZDE7G7Nbjf++cyj0NsN78943y/XgW3WlPrrABqaTDBRxFazj2sChfH96ARUTssU2MBm4U4T16vFh&#10;ibkNNy7ouk+1khCOORpoUupyrWPVkMc4CR2xaKfQe0yy9rW2Pd4k3Lf6Ocvm2qNjaWiwo7eGqvP+&#10;xxvYHLnYusvn91dxKlxZLjLezc/GjEfD5hVUoiH9m/+uP6zgzxa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GZR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571" o:spid="_x0000_s168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83sMA&#10;AADdAAAADwAAAGRycy9kb3ducmV2LnhtbERPTWvCQBC9F/wPywje6sYK0kRXEWmhIBRjPHgcs2Oy&#10;mJ1Ns1uN/74rFLzN433OYtXbRlyp88axgsk4AUFcOm24UnAoPl/fQfiArLFxTAru5GG1HLwsMNPu&#10;xjld96ESMYR9hgrqENpMSl/WZNGPXUscubPrLIYIu0rqDm8x3DbyLUlm0qLh2FBjS5uaysv+1ypY&#10;Hzn/MD/fp11+zk1RpAlvZxelRsN+PQcRqA9P8b/7S8f50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083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572" o:spid="_x0000_s168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NocYA&#10;AADdAAAADwAAAGRycy9kb3ducmV2LnhtbESPQUsDMRCF70L/Q5iCN5tUpNi1aSlFQRDE7fbQ47iZ&#10;7oZuJusmtuu/dw6Ctxnem/e+WW3G0KkLDclHtjCfGVDEdXSeGwuH6uXuEVTKyA67yGThhxJs1pOb&#10;FRYuXrmkyz43SkI4FWihzbkvtE51SwHTLPbEop3iEDDLOjTaDXiV8NDpe2MWOqBnaWixp11L9Xn/&#10;HSxsj1w++6/3z4/yVPqqWhp+W5ytvZ2O2ydQmcb8b/67fnWC/2C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fNo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573" o:spid="_x0000_s168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toOsMA&#10;AADdAAAADwAAAGRycy9kb3ducmV2LnhtbERPTWsCMRC9C/0PYQq9aaIUsVujSKkgCMV1e+hxuhl3&#10;g5vJdhN1/feNIHibx/uc+bJ3jThTF6xnDeORAkFcemO50vBdrIczECEiG2w8k4YrBVgungZzzIy/&#10;cE7nfaxECuGQoYY6xjaTMpQ1OQwj3xIn7uA7hzHBrpKmw0sKd42cKDWVDi2nhhpb+qipPO5PTsPq&#10;h/NP+/f1u8sPuS2KN8Xb6VHrl+d+9Q4iUh8f4rt7Y9L8VzW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toO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574" o:spid="_x0000_s168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2TcMA&#10;AADdAAAADwAAAGRycy9kb3ducmV2LnhtbERPTWsCMRC9F/wPYQRvNamI1K1RRFoQhNJ1PfQ43Yy7&#10;wc1k3URd/31TKHibx/ucxap3jbhSF6xnDS9jBYK49MZypeFQfDy/gggR2WDjmTTcKcBqOXhaYGb8&#10;jXO67mMlUgiHDDXUMbaZlKGsyWEY+5Y4cUffOYwJdpU0Hd5SuGvkRKmZdGg5NdTY0qam8rS/OA3r&#10;b87f7fnz5ys/5rYo5op3s5PWo2G/fgMRqY8P8b97a9L8qZr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2T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575" o:spid="_x0000_s169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T1sQA&#10;AADdAAAADwAAAGRycy9kb3ducmV2LnhtbERPTWsCMRC9F/wPYQq91aS2SLs1ioiCUJCu20OP0824&#10;G9xM1k3U9d8boeBtHu9zJrPeNeJEXbCeNbwMFQji0hvLlYafYvX8DiJEZIONZ9JwoQCz6eBhgpnx&#10;Z87ptI2VSCEcMtRQx9hmUoayJodh6FvixO185zAm2FXSdHhO4a6RI6XG0qHl1FBjS4uayv326DTM&#10;fzlf2sPm7zvf5bYoPhR/jfdaPz32808Qkfp4F/+71ybNf1O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U9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576" o:spid="_x0000_s169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LosMA&#10;AADdAAAADwAAAGRycy9kb3ducmV2LnhtbERPTWsCMRC9C/0PYQq9aVIRsVujiCgUhNJ1e+hxuhl3&#10;g5vJuom6/vumIHibx/uc+bJ3jbhQF6xnDa8jBYK49MZypeG72A5nIEJENth4Jg03CrBcPA3mmBl/&#10;5Zwu+1iJFMIhQw11jG0mZShrchhGviVO3MF3DmOCXSVNh9cU7ho5VmoqHVpODTW2tK6pPO7PTsPq&#10;h/ONPX3+fuWH3BbFm+Ld9Kj1y3O/egcRqY8P8d39YdL8iZr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zLo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577" o:spid="_x0000_s169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uOcQA&#10;AADdAAAADwAAAGRycy9kb3ducmV2LnhtbERPTWsCMRC9F/wPYQq91aTSSrs1ioiCUJCu20OP0824&#10;G9xM1k3U9d8boeBtHu9zJrPeNeJEXbCeNbwMFQji0hvLlYafYvX8DiJEZIONZ9JwoQCz6eBhgpnx&#10;Z87ptI2VSCEcMtRQx9hmUoayJodh6FvixO185zAm2FXSdHhO4a6RI6XG0qHl1FBjS4uayv326DTM&#10;fzlf2sPm7zvf5bYoPhR/jfdaPz32808Qkfp4F/+71ybNf1V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bjn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578" o:spid="_x0000_s169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wTsMA&#10;AADdAAAADwAAAGRycy9kb3ducmV2LnhtbERP32vCMBB+H+x/CCfsbSaOUVw1iowNhIFYu4c9ns3Z&#10;BptL10Tt/nsjCHu7j+/nzZeDa8WZ+mA9a5iMFQjiyhvLtYbv8vN5CiJEZIOtZ9LwRwGWi8eHOebG&#10;X7ig8y7WIoVwyFFDE2OXSxmqhhyGse+IE3fwvcOYYF9L0+MlhbtWviiVSYeWU0ODHb03VB13J6dh&#10;9cPFh/3d7LfFobBl+ab4Kztq/TQaVjMQkYb4L7671ybNf1UZ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LwT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579" o:spid="_x0000_s169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1cQA&#10;AADdAAAADwAAAGRycy9kb3ducmV2LnhtbERPTWsCMRC9F/wPYQq91aRSbL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4A5CAD" w:rsidRPr="004A5CAD">
        <w:rPr>
          <w:rFonts w:eastAsia="Calibri"/>
          <w:b/>
          <w:noProof/>
          <w:sz w:val="20"/>
          <w:szCs w:val="20"/>
        </w:rPr>
        <mc:AlternateContent>
          <mc:Choice Requires="wpg">
            <w:drawing>
              <wp:anchor distT="0" distB="0" distL="114300" distR="114300" simplePos="0" relativeHeight="251610112" behindDoc="0" locked="1" layoutInCell="0" allowOverlap="1" wp14:anchorId="4350CF08" wp14:editId="0E2350FB">
                <wp:simplePos x="0" y="0"/>
                <wp:positionH relativeFrom="page">
                  <wp:posOffset>720090</wp:posOffset>
                </wp:positionH>
                <wp:positionV relativeFrom="page">
                  <wp:posOffset>252095</wp:posOffset>
                </wp:positionV>
                <wp:extent cx="6588760" cy="10189210"/>
                <wp:effectExtent l="15240" t="13970" r="15875" b="17145"/>
                <wp:wrapNone/>
                <wp:docPr id="1408" name="Группа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09" name="Rectangle 58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0" name="Line 58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58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Line 58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58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58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58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58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Line 58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59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59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Rectangle 592"/>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21" name="Rectangle 593"/>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422" name="Rectangle 594"/>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23" name="Rectangle 595"/>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24" name="Rectangle 596"/>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425" name="Rectangle 597"/>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426" name="Rectangle 598"/>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B691B" w:rsidRDefault="00FD58D3">
                              <w:pPr>
                                <w:pStyle w:val="ad"/>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27" name="Rectangle 599"/>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0CF08" id="Группа 1408" o:spid="_x0000_s1695" style="position:absolute;left:0;text-align:left;margin-left:56.7pt;margin-top:19.85pt;width:518.8pt;height:802.3pt;z-index:251610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G3obmxUHAACqVQAADgAAAAAAAAAAAAAAAAAu&#10;AgAAZHJzL2Uyb0RvYy54bWxQSwECLQAUAAYACAAAACEAjEO2yuEAAAAMAQAADwAAAAAAAAAAAAAA&#10;AABvCQAAZHJzL2Rvd25yZXYueG1sUEsFBgAAAAAEAAQA8wAAAH0KAAAAAA==&#10;" o:allowincell="f">
                <v:rect id="Rectangle 581" o:spid="_x0000_s16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6T5MMA&#10;AADdAAAADwAAAGRycy9kb3ducmV2LnhtbERPS2rDMBDdF3oHMYHuajml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6T5MMAAADdAAAADwAAAAAAAAAAAAAAAACYAgAAZHJzL2Rv&#10;d25yZXYueG1sUEsFBgAAAAAEAAQA9QAAAIgDAAAAAA==&#10;" filled="f" strokeweight="2pt"/>
                <v:line id="Line 582" o:spid="_x0000_s16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583" o:spid="_x0000_s16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line id="Line 584" o:spid="_x0000_s16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585" o:spid="_x0000_s17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586" o:spid="_x0000_s17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587" o:spid="_x0000_s17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588" o:spid="_x0000_s17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589" o:spid="_x0000_s17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0ksMAAADdAAAADwAAAGRycy9kb3ducmV2LnhtbERP22oCMRB9L/QfwhT6ptmV0t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j9JLDAAAA3QAAAA8AAAAAAAAAAAAA&#10;AAAAoQIAAGRycy9kb3ducmV2LnhtbFBLBQYAAAAABAAEAPkAAACRAwAAAAA=&#10;" strokeweight="1pt"/>
                <v:line id="Line 590" o:spid="_x0000_s17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591" o:spid="_x0000_s17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rect id="Rectangle 592" o:spid="_x0000_s17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jx8QA&#10;AADdAAAADwAAAGRycy9kb3ducmV2LnhtbESPQWvCQBCF70L/wzJCb7oxiNjUNQRB6LVpCz0O2WkS&#10;zc6mu6um/945CL3N8N68982unNygrhRi79nAapmBIm687bk18PlxXGxBxYRscfBMBv4oQrl/mu2w&#10;sP7G73StU6skhGOBBrqUxkLr2HTkMC79SCzajw8Ok6yh1TbgTcLdoPMs22iHPUtDhyMdOmrO9cUZ&#10;qKrT9PVbv+Ax6m0WNnZt2+rbmOf5VL2CSjSlf/Pj+s0K/joX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I8f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593" o:spid="_x0000_s17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594" o:spid="_x0000_s17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595" o:spid="_x0000_s17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596" o:spid="_x0000_s17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Дата</w:t>
                        </w:r>
                      </w:p>
                    </w:txbxContent>
                  </v:textbox>
                </v:rect>
                <v:rect id="Rectangle 597" o:spid="_x0000_s17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598" o:spid="_x0000_s171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FD58D3" w:rsidRPr="00CB691B" w:rsidRDefault="00FD58D3">
                        <w:pPr>
                          <w:pStyle w:val="ad"/>
                          <w:jc w:val="center"/>
                          <w:rPr>
                            <w:sz w:val="24"/>
                            <w:lang w:val="ru-RU"/>
                          </w:rPr>
                        </w:pPr>
                        <w:r>
                          <w:rPr>
                            <w:sz w:val="24"/>
                            <w:lang w:val="ru-RU"/>
                          </w:rPr>
                          <w:t>7</w:t>
                        </w:r>
                      </w:p>
                    </w:txbxContent>
                  </v:textbox>
                </v:rect>
                <v:rect id="Rectangle 599" o:spid="_x0000_s171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«Редактирование\удаление записей» выступает список записей, которые нужно отредактировать или удалить.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«Редактирование\удаление записей» выступает обновленный список записей после редактирования или удаления.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8E7A3E">
      <w:pPr>
        <w:spacing w:line="360" w:lineRule="auto"/>
        <w:ind w:firstLine="709"/>
        <w:jc w:val="both"/>
        <w:rPr>
          <w:rFonts w:eastAsia="Calibri"/>
          <w:sz w:val="28"/>
          <w:szCs w:val="20"/>
        </w:rPr>
      </w:pPr>
      <w:r w:rsidRPr="00E271F9">
        <w:rPr>
          <w:rFonts w:eastAsia="Calibri"/>
          <w:sz w:val="28"/>
          <w:szCs w:val="20"/>
        </w:rPr>
        <w:t>Редактор выбирает из списка записей, которые нужно отредактировать или удалить, руко</w:t>
      </w:r>
      <w:r w:rsidR="008E7A3E">
        <w:rPr>
          <w:rFonts w:eastAsia="Calibri"/>
          <w:sz w:val="28"/>
          <w:szCs w:val="20"/>
        </w:rPr>
        <w:t xml:space="preserve">водствуясь ДИ персонала сайта. </w:t>
      </w:r>
    </w:p>
    <w:p w:rsidR="00E271F9" w:rsidRPr="00E271F9" w:rsidRDefault="00E271F9" w:rsidP="008E7A3E">
      <w:pPr>
        <w:keepNext/>
        <w:keepLines/>
        <w:numPr>
          <w:ilvl w:val="1"/>
          <w:numId w:val="48"/>
        </w:numPr>
        <w:spacing w:before="40" w:line="360" w:lineRule="auto"/>
        <w:ind w:left="709" w:hanging="709"/>
        <w:outlineLvl w:val="1"/>
        <w:rPr>
          <w:rFonts w:eastAsiaTheme="majorEastAsia"/>
          <w:b/>
          <w:sz w:val="32"/>
          <w:szCs w:val="26"/>
        </w:rPr>
      </w:pPr>
      <w:bookmarkStart w:id="196" w:name="_Toc481155852"/>
      <w:bookmarkStart w:id="197" w:name="_Toc481488223"/>
      <w:bookmarkStart w:id="198" w:name="_Toc513507948"/>
      <w:r w:rsidRPr="00E271F9">
        <w:rPr>
          <w:rFonts w:eastAsiaTheme="majorEastAsia"/>
          <w:b/>
          <w:sz w:val="32"/>
          <w:szCs w:val="26"/>
        </w:rPr>
        <w:t>Технологический процесс «Деятельность администратора сайта»</w:t>
      </w:r>
      <w:bookmarkEnd w:id="196"/>
      <w:bookmarkEnd w:id="197"/>
      <w:bookmarkEnd w:id="198"/>
    </w:p>
    <w:p w:rsidR="00786EB3" w:rsidRDefault="00786EB3" w:rsidP="00E271F9">
      <w:pPr>
        <w:spacing w:line="360" w:lineRule="auto"/>
        <w:jc w:val="both"/>
        <w:rPr>
          <w:rFonts w:eastAsia="Calibri"/>
          <w:b/>
          <w:sz w:val="28"/>
          <w:szCs w:val="20"/>
        </w:rPr>
      </w:pPr>
    </w:p>
    <w:p w:rsidR="00E271F9" w:rsidRPr="00E271F9" w:rsidRDefault="00E271F9" w:rsidP="00E271F9">
      <w:pPr>
        <w:spacing w:line="360" w:lineRule="auto"/>
        <w:jc w:val="both"/>
        <w:rPr>
          <w:rFonts w:eastAsia="Calibri"/>
          <w:b/>
          <w:sz w:val="28"/>
          <w:szCs w:val="20"/>
        </w:rPr>
      </w:pPr>
      <w:r w:rsidRPr="00E271F9">
        <w:rPr>
          <w:rFonts w:eastAsia="Calibri"/>
          <w:b/>
          <w:sz w:val="28"/>
          <w:szCs w:val="20"/>
        </w:rPr>
        <w:lastRenderedPageBreak/>
        <w:t>Исполнители</w:t>
      </w:r>
    </w:p>
    <w:p w:rsidR="00E271F9" w:rsidRPr="00E271F9"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администратор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Документация</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должен использовать должностную инструкцию персонала сайта (на схеме – ДИ персонала сайта) для корректного выполнения данного комплекса ТП. </w:t>
      </w:r>
    </w:p>
    <w:p w:rsidR="00E271F9" w:rsidRPr="008E7A3E" w:rsidRDefault="00E271F9" w:rsidP="008E7A3E">
      <w:pPr>
        <w:numPr>
          <w:ilvl w:val="2"/>
          <w:numId w:val="48"/>
        </w:numPr>
        <w:spacing w:line="360" w:lineRule="auto"/>
        <w:ind w:left="426" w:hanging="426"/>
        <w:jc w:val="both"/>
        <w:rPr>
          <w:rFonts w:eastAsia="Calibri"/>
          <w:b/>
          <w:sz w:val="28"/>
          <w:szCs w:val="20"/>
        </w:rPr>
      </w:pPr>
      <w:r w:rsidRPr="00E271F9">
        <w:rPr>
          <w:rFonts w:eastAsia="Calibri"/>
          <w:b/>
          <w:sz w:val="28"/>
          <w:szCs w:val="20"/>
        </w:rPr>
        <w:t xml:space="preserve">Комплекс технологических процессов «Деятельность </w:t>
      </w:r>
      <w:r w:rsidRPr="008E7A3E">
        <w:rPr>
          <w:rFonts w:eastAsia="Calibri"/>
          <w:b/>
          <w:sz w:val="28"/>
          <w:szCs w:val="20"/>
        </w:rPr>
        <w:t>администратора сайта»</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Исполнители</w:t>
      </w:r>
    </w:p>
    <w:p w:rsidR="00E271F9" w:rsidRPr="00E271F9"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администратор сайта. На этапе «Согласование новых настроек сайта» необходимо присутствие руководства предприятия.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Документация</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должен использовать должностную инструкцию персонала сайта (на схеме – ДИ персонала сайта) и устав предприятия для корректного выполнения данного комплекса ТП. </w:t>
      </w:r>
    </w:p>
    <w:p w:rsidR="00E271F9" w:rsidRPr="00841780" w:rsidRDefault="00E271F9" w:rsidP="008E7A3E">
      <w:pPr>
        <w:numPr>
          <w:ilvl w:val="3"/>
          <w:numId w:val="48"/>
        </w:numPr>
        <w:spacing w:line="360" w:lineRule="auto"/>
        <w:ind w:left="1134" w:hanging="1134"/>
        <w:contextualSpacing/>
        <w:jc w:val="both"/>
        <w:rPr>
          <w:rFonts w:eastAsia="Calibri"/>
          <w:b/>
          <w:sz w:val="28"/>
          <w:szCs w:val="20"/>
        </w:rPr>
      </w:pPr>
      <w:r w:rsidRPr="00E271F9">
        <w:rPr>
          <w:rFonts w:eastAsia="Calibri"/>
          <w:b/>
          <w:sz w:val="28"/>
          <w:szCs w:val="20"/>
        </w:rPr>
        <w:t>Технологический процесс «Добавление новой записи»</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Входные данные</w:t>
      </w:r>
    </w:p>
    <w:p w:rsidR="00E271F9" w:rsidRPr="00E271F9" w:rsidRDefault="00E271F9" w:rsidP="00786EB3">
      <w:pPr>
        <w:spacing w:line="360" w:lineRule="auto"/>
        <w:ind w:firstLine="708"/>
        <w:jc w:val="both"/>
        <w:rPr>
          <w:rFonts w:eastAsia="Calibri"/>
          <w:sz w:val="28"/>
          <w:szCs w:val="20"/>
        </w:rPr>
      </w:pPr>
      <w:r w:rsidRPr="00E271F9">
        <w:rPr>
          <w:rFonts w:eastAsia="Calibri"/>
          <w:sz w:val="28"/>
          <w:szCs w:val="20"/>
        </w:rPr>
        <w:t xml:space="preserve">В качестве входных данных в данном процессе выступают текстовая и графическая информация, статья и запись.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Выходные данные</w:t>
      </w:r>
    </w:p>
    <w:p w:rsidR="00E271F9" w:rsidRPr="00E271F9" w:rsidRDefault="00E271F9" w:rsidP="00786EB3">
      <w:pPr>
        <w:spacing w:line="360" w:lineRule="auto"/>
        <w:ind w:firstLine="708"/>
        <w:jc w:val="both"/>
        <w:rPr>
          <w:rFonts w:eastAsia="Calibri"/>
          <w:sz w:val="28"/>
          <w:szCs w:val="20"/>
        </w:rPr>
      </w:pPr>
      <w:r w:rsidRPr="00E271F9">
        <w:rPr>
          <w:rFonts w:eastAsia="Calibri"/>
          <w:sz w:val="28"/>
          <w:szCs w:val="20"/>
        </w:rPr>
        <w:t xml:space="preserve">В качестве выходных данных в процессе «Добавление новой записи» выступает новая запись на сайте.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8E7A3E" w:rsidRDefault="00E271F9" w:rsidP="00786EB3">
      <w:pPr>
        <w:spacing w:line="360" w:lineRule="auto"/>
        <w:ind w:firstLine="621"/>
        <w:jc w:val="both"/>
        <w:rPr>
          <w:rFonts w:eastAsia="Calibri"/>
          <w:sz w:val="28"/>
          <w:szCs w:val="20"/>
        </w:rPr>
      </w:pPr>
      <w:r w:rsidRPr="00E271F9">
        <w:rPr>
          <w:rFonts w:eastAsia="Calibri"/>
          <w:sz w:val="28"/>
          <w:szCs w:val="20"/>
        </w:rPr>
        <w:t>При поступлении новой графической и текстовой информации, администратор сайта, руководствуясь ДИ персонала сайта, обрабатывает её и оформляет</w:t>
      </w:r>
      <w:r w:rsidR="008E7A3E">
        <w:rPr>
          <w:rFonts w:eastAsia="Calibri"/>
          <w:sz w:val="28"/>
          <w:szCs w:val="20"/>
        </w:rPr>
        <w:t xml:space="preserve"> </w:t>
      </w:r>
      <w:r w:rsidRPr="00E271F9">
        <w:rPr>
          <w:rFonts w:eastAsia="Calibri"/>
          <w:sz w:val="28"/>
          <w:szCs w:val="20"/>
        </w:rPr>
        <w:t xml:space="preserve">в формат статьи, а затем оформляет с помощью языка гипертекстовой разметки </w:t>
      </w:r>
      <w:r w:rsidRPr="00E271F9">
        <w:rPr>
          <w:rFonts w:eastAsia="Calibri"/>
          <w:sz w:val="28"/>
          <w:szCs w:val="20"/>
          <w:lang w:val="en-US"/>
        </w:rPr>
        <w:t>HTML</w:t>
      </w:r>
      <w:r w:rsidRPr="00E271F9">
        <w:rPr>
          <w:rFonts w:eastAsia="Calibri"/>
          <w:sz w:val="28"/>
          <w:szCs w:val="20"/>
        </w:rPr>
        <w:t xml:space="preserve">, </w:t>
      </w:r>
      <w:r w:rsidR="00841780">
        <w:rPr>
          <w:rFonts w:eastAsia="Calibri"/>
          <w:sz w:val="28"/>
          <w:szCs w:val="20"/>
        </w:rPr>
        <w:t xml:space="preserve">после чего публикует на сайте. </w:t>
      </w:r>
    </w:p>
    <w:p w:rsidR="00E271F9" w:rsidRPr="00E271F9" w:rsidRDefault="004A5CAD" w:rsidP="00E271F9">
      <w:pPr>
        <w:spacing w:line="360" w:lineRule="auto"/>
        <w:jc w:val="both"/>
        <w:rPr>
          <w:rFonts w:eastAsia="Calibri"/>
          <w:sz w:val="28"/>
          <w:szCs w:val="20"/>
        </w:rPr>
      </w:pPr>
      <w:r w:rsidRPr="004A5CAD">
        <w:rPr>
          <w:rFonts w:eastAsia="Calibri"/>
          <w:noProof/>
          <w:sz w:val="28"/>
          <w:szCs w:val="20"/>
        </w:rPr>
        <mc:AlternateContent>
          <mc:Choice Requires="wpg">
            <w:drawing>
              <wp:anchor distT="0" distB="0" distL="114300" distR="114300" simplePos="0" relativeHeight="251611136" behindDoc="0" locked="1" layoutInCell="0" allowOverlap="1" wp14:anchorId="7BE6764F" wp14:editId="5355BFB1">
                <wp:simplePos x="0" y="0"/>
                <wp:positionH relativeFrom="page">
                  <wp:posOffset>252095</wp:posOffset>
                </wp:positionH>
                <wp:positionV relativeFrom="page">
                  <wp:posOffset>252095</wp:posOffset>
                </wp:positionV>
                <wp:extent cx="467995" cy="10188575"/>
                <wp:effectExtent l="13970" t="13970" r="13335" b="17780"/>
                <wp:wrapNone/>
                <wp:docPr id="1554" name="Группа 1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555" name="Rectangle 72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Line 72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72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8" name="Text Box 73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559" name="Text Box 73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560" name="Rectangle 73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Line 73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2" name="Line 73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3" name="Line 73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4" name="Line 73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5" name="Line 73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6" name="Text Box 73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567" name="Text Box 73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568" name="Text Box 74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569" name="Text Box 74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570" name="Text Box 74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571" name="Text Box 74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572" name="Text Box 74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573" name="Text Box 74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574" name="Text Box 74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575" name="Text Box 74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6764F" id="Группа 1554" o:spid="_x0000_s1715" style="position:absolute;left:0;text-align:left;margin-left:19.85pt;margin-top:19.85pt;width:36.85pt;height:802.25pt;z-index:25161113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" o:allowincell="f">
                <v:rect id="Rectangle 727" o:spid="_x0000_s171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5YcIA&#10;AADdAAAADwAAAGRycy9kb3ducmV2LnhtbERPzYrCMBC+L/gOYQRva6pQWbtGqYLgadGuDzA0Y1ts&#10;JrWJbd2nN4Kwt/n4fme1GUwtOmpdZVnBbBqBIM6trrhQcP7df36BcB5ZY22ZFDzIwWY9+lhhom3P&#10;J+oyX4gQwi5BBaX3TSKly0sy6Ka2IQ7cxbYGfYBtIXWLfQg3tZxH0UIarDg0lNjQrqT8mt2Ngqsf&#10;up+0yP72y/N2mR+3aX+/pUpNxkP6DcLT4P/Fb/dBh/lxHMP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blhwgAAAN0AAAAPAAAAAAAAAAAAAAAAAJgCAABkcnMvZG93&#10;bnJldi54bWxQSwUGAAAAAAQABAD1AAAAhwMAAAAA&#10;" filled="f" strokeweight="2pt"/>
                <v:line id="Line 728" o:spid="_x0000_s171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Bvr4AAADdAAAADwAAAGRycy9kb3ducmV2LnhtbERPvQrCMBDeBd8hnOCmqUJFqlFEqLiJ&#10;1cXtbM622FxKE7W+vREEt/v4fm+57kwtntS6yrKCyTgCQZxbXXGh4HxKR3MQziNrrC2Tgjc5WK/6&#10;vSUm2r74SM/MFyKEsEtQQel9k0jp8pIMurFtiAN3s61BH2BbSN3iK4SbWk6jaCYNVhwaSmxoW1J+&#10;zx5Gwf1yjt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YYG+vgAAAN0AAAAPAAAAAAAAAAAAAAAAAKEC&#10;AABkcnMvZG93bnJldi54bWxQSwUGAAAAAAQABAD5AAAAjAMAAAAA&#10;" strokeweight="2pt"/>
                <v:line id="Line 729" o:spid="_x0000_s171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kJcIAAADdAAAADwAAAGRycy9kb3ducmV2LnhtbERPTYvCMBC9C/6HMII3TXehKt1GEaHL&#10;3hZrL97GZmxLm0lpslr//UYQvM3jfU66G00nbjS4xrKCj2UEgri0uuFKQXHKFhsQziNr7CyTggc5&#10;2G2nkxQTbe98pFvuKxFC2CWooPa+T6R0ZU0G3dL2xIG72sGgD3CopB7wHsJNJz+jaCUNNhwaauzp&#10;UFPZ5n9GQXsu4uz796BPXb7Xlyrz58tVKzWfjfsvEJ5G/xa/3D86zI/jN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0kJcIAAADdAAAADwAAAAAAAAAAAAAA&#10;AAChAgAAZHJzL2Rvd25yZXYueG1sUEsFBgAAAAAEAAQA+QAAAJADAAAAAA==&#10;" strokeweight="2pt"/>
                <v:shape id="Text Box 730" o:spid="_x0000_s171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hJ8YA&#10;AADdAAAADwAAAGRycy9kb3ducmV2LnhtbESPQWvCQBCF74X+h2UKvdWNglKjq0hRKBSKMR56nGbH&#10;ZDE7m2ZXTf995yD0NsN78943y/XgW3WlPrrABsajDBRxFazj2sCx3L28gooJ2WIbmAz8UoT16vFh&#10;ibkNNy7oeki1khCOORpoUupyrWPVkMc4Ch2xaKfQe0yy9rW2Pd4k3Ld6kmUz7dGxNDTY0VtD1flw&#10;8QY2X1xs3c/n9744Fa4s5xl/zM7GPD8NmwWoREP6N9+v363gT6eCK9/IC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PhJ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731" o:spid="_x0000_s172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EvMMA&#10;AADdAAAADwAAAGRycy9kb3ducmV2LnhtbERPTYvCMBC9C/6HMMLeNFVQtBpFFhcWhMVaD3ucbcY2&#10;2Ey6TVbrv98Igrd5vM9ZbTpbiyu13jhWMB4lIIgLpw2XCk75x3AOwgdkjbVjUnAnD5t1v7fCVLsb&#10;Z3Q9hlLEEPYpKqhCaFIpfVGRRT9yDXHkzq61GCJsS6lbvMVwW8tJksykRcOxocKG3isqLsc/q2D7&#10;zdnO/H79HLJzZvJ8kfB+dlHqbdBtlyACdeElfro/dZw/nS7g8U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9Ev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732" o:spid="_x0000_s172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QRMYA&#10;AADdAAAADwAAAGRycy9kb3ducmV2LnhtbESPwWrDQAxE74H+w6JAb8k6gYb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rQRMYAAADdAAAADwAAAAAAAAAAAAAAAACYAgAAZHJz&#10;L2Rvd25yZXYueG1sUEsFBgAAAAAEAAQA9QAAAIsDAAAAAA==&#10;" filled="f" strokeweight="2pt"/>
                <v:line id="Line 733" o:spid="_x0000_s172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Td74AAADdAAAADwAAAGRycy9kb3ducmV2LnhtbERPvQrCMBDeBd8hnOCmqYIi1SgiVNzE&#10;6tLtbM622FxKE7W+vREEt/v4fm+16UwtntS6yrKCyTgCQZxbXXGh4HJORgsQziNrrC2Tgjc52Kz7&#10;vRXG2r74RM/UFyKEsItRQel9E0vp8pIMurFtiAN3s61BH2BbSN3iK4SbWk6jaC4NVhwaSmxoV1J+&#10;Tx9GwT27zJL9cafPdbrV1yLx2fWmlRoOuu0ShKfO/8U/90GH+b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5NN3vgAAAN0AAAAPAAAAAAAAAAAAAAAAAKEC&#10;AABkcnMvZG93bnJldi54bWxQSwUGAAAAAAQABAD5AAAAjAMAAAAA&#10;" strokeweight="2pt"/>
                <v:line id="Line 734" o:spid="_x0000_s172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NAL4AAADdAAAADwAAAGRycy9kb3ducmV2LnhtbERPvQrCMBDeBd8hnOCmqYIi1SgiVNzE&#10;6tLtbM622FxKE7W+vREEt/v4fm+16UwtntS6yrKCyTgCQZxbXXGh4HJORgsQziNrrC2Tgjc52Kz7&#10;vRXG2r74RM/UFyKEsItRQel9E0vp8pIMurFtiAN3s61BH2BbSN3iK4SbWk6jaC4NVhwaSmxoV1J+&#10;Tx9GwT27zJL9cafPdbrV1yLx2fWmlRoOuu0ShKfO/8U/90GH+b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Nk0AvgAAAN0AAAAPAAAAAAAAAAAAAAAAAKEC&#10;AABkcnMvZG93bnJldi54bWxQSwUGAAAAAAQABAD5AAAAjAMAAAAA&#10;" strokeweight="2pt"/>
                <v:line id="Line 735" o:spid="_x0000_s172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rom74AAADdAAAADwAAAGRycy9kb3ducmV2LnhtbERPvQrCMBDeBd8hnOCmqYoi1SgiVNzE&#10;6uJ2NmdbbC6liVrf3giC2318v7dct6YST2pcaVnBaBiBIM6sLjlXcD4lgzkI55E1VpZJwZscrFfd&#10;zhJjbV98pGfqcxFC2MWooPC+jqV0WUEG3dDWxIG72cagD7DJpW7wFcJNJcdRNJMGSw4NBda0LSi7&#10;pw+j4H45T5PdYatPVbrR1zzxl+tNK9XvtZsFCE+t/4t/7r0O86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euibvgAAAN0AAAAPAAAAAAAAAAAAAAAAAKEC&#10;AABkcnMvZG93bnJldi54bWxQSwUGAAAAAAQABAD5AAAAjAMAAAAA&#10;" strokeweight="2pt"/>
                <v:line id="Line 736" o:spid="_x0000_s172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Nw774AAADdAAAADwAAAGRycy9kb3ducmV2LnhtbERPvQrCMBDeBd8hnOCmqaIi1SgiVNzE&#10;6uJ2NmdbbC6liVrf3giC2318v7dct6YST2pcaVnBaBiBIM6sLjlXcD4lgzkI55E1VpZJwZscrFfd&#10;zhJjbV98pGfqcxFC2MWooPC+jqV0WUEG3dDWxIG72cagD7DJpW7wFcJNJcdRNJMGSw4NBda0LSi7&#10;pw+j4H45T5PdYatPVbrR1zzxl+tNK9XvtZsFCE+t/4t/7r0O86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k3DvvgAAAN0AAAAPAAAAAAAAAAAAAAAAAKEC&#10;AABkcnMvZG93bnJldi54bWxQSwUGAAAAAAQABAD5AAAAjAMAAAAA&#10;" strokeweight="2pt"/>
                <v:line id="Line 737" o:spid="_x0000_s172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VdL4AAADdAAAADwAAAGRycy9kb3ducmV2LnhtbERPvQrCMBDeBd8hnOCmqUJFqlFEqLiJ&#10;1cXtbM622FxKE7W+vREEt/v4fm+57kwtntS6yrKCyTgCQZxbXXGh4HxKR3MQziNrrC2Tgjc5WK/6&#10;vSUm2r74SM/MFyKEsEtQQel9k0jp8pIMurFtiAN3s61BH2BbSN3iK4SbWk6jaCYNVhwaSmxoW1J+&#10;zx5Gwf1yjt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39V0vgAAAN0AAAAPAAAAAAAAAAAAAAAAAKEC&#10;AABkcnMvZG93bnJldi54bWxQSwUGAAAAAAQABAD5AAAAjAMAAAAA&#10;" strokeweight="2pt"/>
                <v:shape id="Text Box 738" o:spid="_x0000_s172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wac8QA&#10;AADdAAAADwAAAGRycy9kb3ducmV2LnhtbERPTWvCQBC9F/wPywi91Y2Fhja6EZEWhEIxxoPHMTtJ&#10;FrOzaXbV9N93hUJv83ifs1yNthNXGrxxrGA+S0AQV04bbhQcyo+nVxA+IGvsHJOCH/KwyicPS8y0&#10;u3FB131oRAxhn6GCNoQ+k9JXLVn0M9cTR652g8UQ4dBIPeAthttOPidJKi0ajg0t9rRpqTrvL1bB&#10;+sjFu/n+Ou2KujBl+ZbwZ3pW6nE6rhcgAo3hX/zn3uo4/yVN4f5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GnP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739" o:spid="_x0000_s172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6MQA&#10;AADdAAAADwAAAGRycy9kb3ducmV2LnhtbERPTWvCQBC9C/6HZQq96aZCUxtdRaSFQqGYxEOPY3ZM&#10;FrOzMbvV9N93hYK3ebzPWa4H24oL9d44VvA0TUAQV04brhXsy/fJHIQPyBpbx6TglzysV+PREjPt&#10;rpzTpQi1iCHsM1TQhNBlUvqqIYt+6jriyB1dbzFE2NdS93iN4baVsyRJpUXDsaHBjrYNVafixyrY&#10;fHP+Zs5fh11+zE1Zvib8mZ6UenwYNgsQgYZwF/+7P3Sc/5y+wO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Av+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740" o:spid="_x0000_s172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8rmscA&#10;AADdAAAADwAAAGRycy9kb3ducmV2LnhtbESPQWvCQBCF70L/wzIFb7ppwVBTV5FioVCQxvTQ4zQ7&#10;JovZ2ZjdavrvnUOhtxnem/e+WW1G36kLDdEFNvAwz0AR18E6bgx8Vq+zJ1AxIVvsApOBX4qwWd9N&#10;VljYcOWSLofUKAnhWKCBNqW+0DrWLXmM89ATi3YMg8ck69BoO+BVwn2nH7Ms1x4dS0OLPb20VJ8O&#10;P97A9ovLnTvvvz/KY+mqapnxe34yZno/bp9BJRrTv/nv+s0K/iIXXP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fK5r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741" o:spid="_x0000_s173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OAcMA&#10;AADdAAAADwAAAGRycy9kb3ducmV2LnhtbERPTWvCQBC9C/0Pywi96UahoaauIkVBKBRjPHicZsdk&#10;MTsbs6um/74rFLzN433OfNnbRtyo88axgsk4AUFcOm24UnAoNqN3ED4ga2wck4Jf8rBcvAzmmGl3&#10;55xu+1CJGMI+QwV1CG0mpS9rsujHriWO3Ml1FkOEXSV1h/cYbhs5TZJUWjQcG2ps6bOm8ry/WgWr&#10;I+drc/n+2eWn3BTFLOGv9KzU67BffYAI1Ien+N+91XH+WzqD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OOA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742" o:spid="_x0000_s173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xQccA&#10;AADdAAAADwAAAGRycy9kb3ducmV2LnhtbESPQWvCQBCF74X+h2UKvdWNhdoaXUVKC4WCNMaDxzE7&#10;JovZ2TS71fjvnYPQ2wzvzXvfzJeDb9WJ+ugCGxiPMlDEVbCOawPb8vPpDVRMyBbbwGTgQhGWi/u7&#10;OeY2nLmg0ybVSkI45migSanLtY5VQx7jKHTEoh1C7zHJ2tfa9niWcN/q5yybaI+OpaHBjt4bqo6b&#10;P29gtePiw/2u9z/FoXBlOc34e3I05vFhWM1AJRrSv/l2/WUF/+VV+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wsUH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743" o:spid="_x0000_s173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2sQA&#10;AADdAAAADwAAAGRycy9kb3ducmV2LnhtbERPTWvCQBC9F/wPywi91Y2F2hqziohCoSCN8eBxzE6S&#10;xexsmt1q+u/dQqG3ebzPyVaDbcWVem8cK5hOEhDEpdOGawXHYvf0BsIHZI2tY1LwQx5Wy9FDhql2&#10;N87pegi1iCHsU1TQhNClUvqyIYt+4jriyFWutxgi7Gupe7zFcNvK5ySZSYuGY0ODHW0aKi+Hb6tg&#10;feJ8a77258+8yk1RzBP+mF2UehwP6wWIQEP4F/+533Wc//I6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8FNr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744" o:spid="_x0000_s173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KrcQA&#10;AADdAAAADwAAAGRycy9kb3ducmV2LnhtbERPTWvCQBC9F/oflil4q5sKak2zipQWhII0xoPHMTtJ&#10;FrOzaXbV9N+7BaG3ebzPyVaDbcWFem8cK3gZJyCIS6cN1wr2xefzKwgfkDW2jknBL3lYLR8fMky1&#10;u3JOl12oRQxhn6KCJoQuldKXDVn0Y9cRR65yvcUQYV9L3eM1httWTpJkJi0ajg0NdvTeUHnana2C&#10;9YHzD/OzPX7nVW6KYpHw1+yk1OhpWL+BCDSEf/HdvdFx/nQ+g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iq3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745" o:spid="_x0000_s173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vNsQA&#10;AADdAAAADwAAAGRycy9kb3ducmV2LnhtbERPTWvCQBC9F/wPywje6kalaqOrSKlQEIoxPfQ4zY7J&#10;YnY2ZleN/75bKHibx/uc5bqztbhS641jBaNhAoK4cNpwqeAr3z7PQfiArLF2TAru5GG96j0tMdXu&#10;xhldD6EUMYR9igqqEJpUSl9UZNEPXUMcuaNrLYYI21LqFm8x3NZynCRTadFwbKiwobeKitPhYhVs&#10;vjl7N+fPn312zEyevya8m56UGvS7zQJEoC48xP/uDx3nv8w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Lz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746" o:spid="_x0000_s173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3QsQA&#10;AADdAAAADwAAAGRycy9kb3ducmV2LnhtbERPTWvCQBC9F/wPywje6kaxaqOrSKlQEIoxPfQ4zY7J&#10;YnY2ZleN/75bKHibx/uc5bqztbhS641jBaNhAoK4cNpwqeAr3z7PQfiArLF2TAru5GG96j0tMdXu&#10;xhldD6EUMYR9igqqEJpUSl9UZNEPXUMcuaNrLYYI21LqFm8x3NZynCRTadFwbKiwobeKitPhYhVs&#10;vjl7N+fPn312zEyevya8m56UGvS7zQJEoC48xP/uDx3nv8w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Lt0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747" o:spid="_x0000_s173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S2cQA&#10;AADdAAAADwAAAGRycy9kb3ducmV2LnhtbERPTWvCQBC9C/0PyxS86aYFbU2zipQKQqEY48HjmJ0k&#10;i9nZNLtq+u+7QqG3ebzPyVaDbcWVem8cK3iaJiCIS6cN1woOxWbyCsIHZI2tY1LwQx5Wy4dRhql2&#10;N87pug+1iCHsU1TQhNClUvqyIYt+6jriyFWutxgi7Gupe7zFcNvK5ySZS4uGY0ODHb03VJ73F6tg&#10;feT8w3x/nXZ5lZuiWCT8OT8rNX4c1m8gAg3hX/zn3uo4f/Yyg/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HEtn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4A5CAD">
        <w:rPr>
          <w:rFonts w:eastAsia="Calibri"/>
          <w:noProof/>
          <w:sz w:val="20"/>
          <w:szCs w:val="20"/>
        </w:rPr>
        <mc:AlternateContent>
          <mc:Choice Requires="wpg">
            <w:drawing>
              <wp:anchor distT="0" distB="0" distL="114300" distR="114300" simplePos="0" relativeHeight="251612160" behindDoc="0" locked="1" layoutInCell="0" allowOverlap="1" wp14:anchorId="1BA7C10B" wp14:editId="0DA59160">
                <wp:simplePos x="0" y="0"/>
                <wp:positionH relativeFrom="page">
                  <wp:posOffset>720090</wp:posOffset>
                </wp:positionH>
                <wp:positionV relativeFrom="page">
                  <wp:posOffset>252095</wp:posOffset>
                </wp:positionV>
                <wp:extent cx="6588760" cy="10189210"/>
                <wp:effectExtent l="15240" t="13970" r="15875" b="17145"/>
                <wp:wrapNone/>
                <wp:docPr id="1576" name="Группа 1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77" name="Rectangle 7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8" name="Line 7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9" name="Line 7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 name="Line 7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1" name="Line 7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2" name="Line 7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3" name="Line 7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4" name="Line 7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5" name="Line 7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6" name="Line 7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7" name="Line 7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8" name="Rectangle 7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9" name="Rectangle 7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590" name="Rectangle 7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91" name="Rectangle 7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92" name="Rectangle 7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593" name="Rectangle 7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594" name="Rectangle 76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sz w:val="24"/>
                                  <w:lang w:val="ru-RU"/>
                                </w:rPr>
                              </w:pPr>
                              <w:r>
                                <w:rPr>
                                  <w:sz w:val="24"/>
                                  <w:lang w:val="ru-RU"/>
                                </w:rPr>
                                <w:t>8</w:t>
                              </w:r>
                            </w:p>
                          </w:txbxContent>
                        </wps:txbx>
                        <wps:bodyPr rot="0" vert="horz" wrap="square" lIns="12700" tIns="12700" rIns="12700" bIns="12700" anchor="t" anchorCtr="0" upright="1">
                          <a:noAutofit/>
                        </wps:bodyPr>
                      </wps:wsp>
                      <wps:wsp>
                        <wps:cNvPr id="1595" name="Rectangle 7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A7C10B" id="Группа 1576" o:spid="_x0000_s1737" style="position:absolute;left:0;text-align:left;margin-left:56.7pt;margin-top:19.85pt;width:518.8pt;height:802.3pt;z-index:2516121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YNPYDIAcAAKpVAAAOAAAA&#10;AAAAAAAAAAAAAC4CAABkcnMvZTJvRG9jLnhtbFBLAQItABQABgAIAAAAIQCMQ7bK4QAAAAwBAAAP&#10;AAAAAAAAAAAAAAAAAHoJAABkcnMvZG93bnJldi54bWxQSwUGAAAAAAQABADzAAAAiAoAAAAA&#10;" o:allowincell="f">
                <v:rect id="Rectangle 749" o:spid="_x0000_s173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e7cQA&#10;AADdAAAADwAAAGRycy9kb3ducmV2LnhtbERP22rCQBB9L/gPywi+1U2FVk1dJRYCfSpt9AOG7JgN&#10;ZmdjdnOxX98tFPo2h3Od3WGyjRio87VjBU/LBARx6XTNlYLzKX/cgPABWWPjmBTcycNhP3vYYard&#10;yF80FKESMYR9igpMCG0qpS8NWfRL1xJH7uI6iyHCrpK6wzGG20aukuRFWqw5Nhhs6c1QeS16q+Aa&#10;puEjq4rvfHs+bsvPYzb2t0ypxXzKXkEEmsK/+M/9ruP85/Ua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q3u3EAAAA3QAAAA8AAAAAAAAAAAAAAAAAmAIAAGRycy9k&#10;b3ducmV2LnhtbFBLBQYAAAAABAAEAPUAAACJAwAAAAA=&#10;" filled="f" strokeweight="2pt"/>
                <v:line id="Line 750" o:spid="_x0000_s173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sN8MAAADdAAAADwAAAGRycy9kb3ducmV2LnhtbESPQYvCQAyF74L/YYjgTacKulIdRYQu&#10;3harF2+xE9tiJ1M6s1r/vTks7C3hvbz3ZbPrXaOe1IXas4HZNAFFXHhbc2ngcs4mK1AhIltsPJOB&#10;NwXYbYeDDabWv/hEzzyWSkI4pGigirFNtQ5FRQ7D1LfEot195zDK2pXadviScNfoeZIstcOapaHC&#10;lg4VFY/81xl4XC+L7PvnYM9Nvre3MovX290aMx71+zWoSH38N/9dH63gL74EV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H7DfDAAAA3QAAAA8AAAAAAAAAAAAA&#10;AAAAoQIAAGRycy9kb3ducmV2LnhtbFBLBQYAAAAABAAEAPkAAACRAwAAAAA=&#10;" strokeweight="2pt"/>
                <v:line id="Line 751" o:spid="_x0000_s174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tJrMMAAADdAAAADwAAAGRycy9kb3ducmV2LnhtbERPTWvCQBC9C/0PyxS86aaCtU1dQxAi&#10;vUmTXHIbs2MSzM6G7Krpv3cLBW/zeJ+zTSbTixuNrrOs4G0ZgSCure64UVAW2eIDhPPIGnvLpOCX&#10;HCS7l9kWY23v/EO33DcihLCLUUHr/RBL6eqWDLqlHYgDd7ajQR/g2Eg94j2Em16uouhdGuw4NLQ4&#10;0L6l+pJfjYJLVa6zw3Gviz5P9anJfHU6a6Xmr1P6BcLT5J/if/e3DvPXm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LSazDAAAA3QAAAA8AAAAAAAAAAAAA&#10;AAAAoQIAAGRycy9kb3ducmV2LnhtbFBLBQYAAAAABAAEAPkAAACRAwAAAAA=&#10;" strokeweight="2pt"/>
                <v:line id="Line 752" o:spid="_x0000_s174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QFsMAAADdAAAADwAAAGRycy9kb3ducmV2LnhtbESPQYvCQAyF74L/YYjgTacruEjXUUSo&#10;eBOrF2+xE9tiJ1M6o9Z/bw7C3hLey3tfluveNepJXag9G/iZJqCIC29rLg2cT9lkASpEZIuNZzLw&#10;pgDr1XCwxNT6Fx/pmcdSSQiHFA1UMbap1qGoyGGY+pZYtJvvHEZZu1LbDl8S7ho9S5Jf7bBmaaiw&#10;pW1FxT1/OAP3y3me7Q5be2ryjb2WWbxcb9aY8ajf/IGK1Md/8/d6bwV/vhB++UZG0K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kkBbDAAAA3QAAAA8AAAAAAAAAAAAA&#10;AAAAoQIAAGRycy9kb3ducmV2LnhtbFBLBQYAAAAABAAEAPkAAACRAwAAAAA=&#10;" strokeweight="2pt"/>
                <v:line id="Line 753" o:spid="_x0000_s174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g1jb4AAADdAAAADwAAAGRycy9kb3ducmV2LnhtbERPvQrCMBDeBd8hnOCmqYIi1SgiVNzE&#10;6tLtbM622FxKE7W+vREEt/v4fm+16UwtntS6yrKCyTgCQZxbXXGh4HJORgsQziNrrC2Tgjc52Kz7&#10;vRXG2r74RM/UFyKEsItRQel9E0vp8pIMurFtiAN3s61BH2BbSN3iK4SbWk6jaC4NVhwaSmxoV1J+&#10;Tx9GwT27zJL9cafPdbrV1yLx2fWmlRoOuu0ShKfO/8U/90GH+bPF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6DWNvgAAAN0AAAAPAAAAAAAAAAAAAAAAAKEC&#10;AABkcnMvZG93bnJldi54bWxQSwUGAAAAAAQABAD5AAAAjAMAAAAA&#10;" strokeweight="2pt"/>
                <v:line id="Line 754" o:spid="_x0000_s174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qr+r4AAADdAAAADwAAAGRycy9kb3ducmV2LnhtbERPvQrCMBDeBd8hnOCmqYIi1SgiVNzE&#10;6tLtbM622FxKE7W+vREEt/v4fm+16UwtntS6yrKCyTgCQZxbXXGh4HJORgsQziNrrC2Tgjc52Kz7&#10;vRXG2r74RM/UFyKEsItRQel9E0vp8pIMurFtiAN3s61BH2BbSN3iK4SbWk6jaC4NVhwaSmxoV1J+&#10;Tx9GwT27zJL9cafPdbrV1yLx2fWmlRoOuu0ShKfO/8U/90GH+bPF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Oqv6vgAAAN0AAAAPAAAAAAAAAAAAAAAAAKEC&#10;AABkcnMvZG93bnJldi54bWxQSwUGAAAAAAQABAD5AAAAjAMAAAAA&#10;" strokeweight="2pt"/>
                <v:line id="Line 755" o:spid="_x0000_s174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OYb4AAADdAAAADwAAAGRycy9kb3ducmV2LnhtbERPvQrCMBDeBd8hnOCmqYoi1SgiVNzE&#10;6uJ2NmdbbC6liVrf3giC2318v7dct6YST2pcaVnBaBiBIM6sLjlXcD4lgzkI55E1VpZJwZscrFfd&#10;zhJjbV98pGfqcxFC2MWooPC+jqV0WUEG3dDWxIG72cagD7DJpW7wFcJNJcdRNJMGSw4NBda0LSi7&#10;pw+j4H45T5PdYatPVbrR1zzxl+tNK9XvtZsFCE+t/4t/7r0O86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dg5hvgAAAN0AAAAPAAAAAAAAAAAAAAAAAKEC&#10;AABkcnMvZG93bnJldi54bWxQSwUGAAAAAAQABAD5AAAAjAMAAAAA&#10;" strokeweight="2pt"/>
                <v:line id="Line 756" o:spid="_x0000_s174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b4AAADdAAAADwAAAGRycy9kb3ducmV2LnhtbERPvQrCMBDeBd8hnOCmqaIi1SgiVNzE&#10;6uJ2NmdbbC6liVrf3giC2318v7dct6YST2pcaVnBaBiBIM6sLjlXcD4lgzkI55E1VpZJwZscrFfd&#10;zhJjbV98pGfqcxFC2MWooPC+jqV0WUEG3dDWxIG72cagD7DJpW7wFcJNJcdRNJMGSw4NBda0LSi7&#10;pw+j4H45T5PdYatPVbrR1zzxl+tNK9XvtZsFCE+t/4t/7r0O86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5YVvgAAAN0AAAAPAAAAAAAAAAAAAAAAAKEC&#10;AABkcnMvZG93bnJldi54bWxQSwUGAAAAAAQABAD5AAAAjAMAAAAA&#10;" strokeweight="2pt"/>
                <v:line id="Line 757" o:spid="_x0000_s174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VZMQAAADdAAAADwAAAGRycy9kb3ducmV2LnhtbERP22oCMRB9L/gPYYS+1ayC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lVkxAAAAN0AAAAPAAAAAAAAAAAA&#10;AAAAAKECAABkcnMvZG93bnJldi54bWxQSwUGAAAAAAQABAD5AAAAkgMAAAAA&#10;" strokeweight="1pt"/>
                <v:line id="Line 758" o:spid="_x0000_s174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Gt+b4AAADdAAAADwAAAGRycy9kb3ducmV2LnhtbERPvQrCMBDeBd8hnOCmqYIi1SgiVNzE&#10;6tLtbM622FxKE7W+vREEt/v4fm+16UwtntS6yrKCyTgCQZxbXXGh4HJORgsQziNrrC2Tgjc52Kz7&#10;vRXG2r74RM/UFyKEsItRQel9E0vp8pIMurFtiAN3s61BH2BbSN3iK4SbWk6jaC4NVhwaSmxoV1J+&#10;Tx9GwT27zJL9cafPdbrV1yLx2fWmlRoOuu0ShKfO/8U/90GH+bPF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Aa35vgAAAN0AAAAPAAAAAAAAAAAAAAAAAKEC&#10;AABkcnMvZG93bnJldi54bWxQSwUGAAAAAAQABAD5AAAAjAMAAAAA&#10;" strokeweight="2pt"/>
                <v:line id="Line 759" o:spid="_x0000_s174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huiMMAAADdAAAADwAAAGRycy9kb3ducmV2LnhtbERPzWoCMRC+F3yHMEJvNWuhra5GEdtC&#10;xYN09QHGzbhZ3UyWJNWtT2+EQm/z8f3OdN7ZRpzJh9qxguEgA0FcOl1zpWC3/XwagQgRWWPjmBT8&#10;UoD5rPcwxVy7C3/TuYiVSCEcclRgYmxzKUNpyGIYuJY4cQfnLcYEfSW1x0sKt418zrJXabHm1GCw&#10;paWh8lT8WAUrv1+fhtfKyD2v/EezeR8He1Tqsd8tJiAidfFf/Of+0mn+y+gN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IbojDAAAA3QAAAA8AAAAAAAAAAAAA&#10;AAAAoQIAAGRycy9kb3ducmV2LnhtbFBLBQYAAAAABAAEAPkAAACRAwAAAAA=&#10;" strokeweight="1pt"/>
                <v:rect id="Rectangle 760" o:spid="_x0000_s174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5/ZsQA&#10;AADdAAAADwAAAGRycy9kb3ducmV2LnhtbESPQWvCQBCF7wX/wzKCt7qxWImpq4SC4NW0gschO03S&#10;Zmfj7qrx33cOhd5meG/e+2azG12vbhRi59nAYp6BIq697bgx8Pmxf85BxYRssfdMBh4UYbedPG2w&#10;sP7OR7pVqVESwrFAA21KQ6F1rFtyGOd+IBbtyweHSdbQaBvwLuGu1y9ZttIOO5aGFgd6b6n+qa7O&#10;QFl+j6dLtcZ91HkWVnZpm/JszGw6lm+gEo3p3/x3fbCC/5o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ef2b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761" o:spid="_x0000_s175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La/cIA&#10;AADdAAAADwAAAGRycy9kb3ducmV2LnhtbERPTWvDMAy9D/ofjAq7LU7HVpK0bgmFwq7LVuhRxGqS&#10;NpZT20uyfz8PBrvp8T613c+mFyM531lWsEpSEMS11R03Cj4/jk8ZCB+QNfaWScE3edjvFg9bLLSd&#10;+J3GKjQihrAvUEEbwlBI6euWDPrEDsSRu1hnMEToGqkdTjHc9PI5TdfSYMexocWBDi3Vt+rLKCjL&#10;63y6VzkevcxSt9YvuinPSj0u53IDItAc/sV/7jcd579m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0tr9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762" o:spid="_x0000_s175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lvcMA&#10;AADdAAAADwAAAGRycy9kb3ducmV2LnhtbESPQWvCQBCF7wX/wzKCt7qxWNHoKqEgeDVtocchOybR&#10;7GzcXTX++86h0NsM781732x2g+vUnUJsPRuYTTNQxJW3LdcGvj73r0tQMSFb7DyTgSdF2G1HLxvM&#10;rX/wke5lqpWEcMzRQJNSn2sdq4YcxqnviUU7+eAwyRpqbQM+JNx1+i3LFtphy9LQYE8fDVWX8uYM&#10;FMV5+L6WK9xHvczCws5tXfwYMxkPxRpUoiH9m/+uD1bw3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Hlv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763" o:spid="_x0000_s175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AJr8A&#10;AADdAAAADwAAAGRycy9kb3ducmV2LnhtbERPTYvCMBC9C/6HMMLeNHVR0WqUIgherS7scWjGttpM&#10;apLV7r83guBtHu9zVpvONOJOzteWFYxHCQjiwuqaSwWn4244B+EDssbGMin4Jw+bdb+3wlTbBx/o&#10;nodSxBD2KSqoQmhTKX1RkUE/si1x5M7WGQwRulJqh48Ybhr5nSQzabDm2FBhS9uKimv+ZxRk2aX7&#10;ueUL3Hk5T9xMT3SZ/Sr1NeiyJYhAXfiI3+69jvO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fUAm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764" o:spid="_x0000_s175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Ub8A&#10;AADdAAAADwAAAGRycy9kb3ducmV2LnhtbERPTYvCMBC9C/6HMII3TRUV7RqlLAherQoeh2a27W4z&#10;qUlW6783guBtHu9z1tvONOJGzteWFUzGCQjiwuqaSwWn4260BOEDssbGMil4kIftpt9bY6rtnQ90&#10;y0MpYgj7FBVUIbSplL6oyKAf25Y4cj/WGQwRulJqh/cYbho5TZKFNFhzbKiwpe+Kir/83yjIst/u&#10;fM1XuPNymbiFnukyuyg1HHTZF4hAXfiI3+69jvPnqy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r95R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Дата</w:t>
                        </w:r>
                      </w:p>
                    </w:txbxContent>
                  </v:textbox>
                </v:rect>
                <v:rect id="Rectangle 765" o:spid="_x0000_s175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ysAA&#10;AADdAAAADwAAAGRycy9kb3ducmV2LnhtbERPS4vCMBC+L/gfwgje1tTHilajlAVhr3YVPA7N2Fab&#10;SU2y2v33RhC8zcf3nNWmM424kfO1ZQWjYQKCuLC65lLB/nf7OQfhA7LGxjIp+CcPm3XvY4Wptnfe&#10;0S0PpYgh7FNUUIXQplL6oiKDfmhb4sidrDMYInSl1A7vMdw0cpwkM2mw5thQYUvfFRWX/M8oyLJz&#10;d7jmC9x6OU/cTE91mR2VGvS7bAkiUBfe4pf7R8f5X4sJ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7y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766" o:spid="_x0000_s175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jvsAA&#10;AADdAAAADwAAAGRycy9kb3ducmV2LnhtbERPTYvCMBC9C/6HMAt7s+mKK1qNUgTBq10Fj0MzttVm&#10;UpOo3X9vFha8zeN9znLdm1Y8yPnGsoKvJAVBXFrdcKXg8LMdzUD4gKyxtUwKfsnDejUcLDHT9sl7&#10;ehShEjGEfYYK6hC6TEpf1mTQJ7YjjtzZOoMhQldJ7fAZw00rx2k6lQYbjg01drSpqbwWd6Mgzy/9&#10;8VbMcevlLHVTPdFVflLq86PPFyAC9eEt/nfvdJz/PZ/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rjvsAAAADdAAAADwAAAAAAAAAAAAAAAACYAgAAZHJzL2Rvd25y&#10;ZXYueG1sUEsFBgAAAAAEAAQA9QAAAIUDAAAAAA==&#10;" filled="f" stroked="f" strokeweight=".25pt">
                  <v:textbox inset="1pt,1pt,1pt,1pt">
                    <w:txbxContent>
                      <w:p w:rsidR="00FD58D3" w:rsidRPr="004A5CAD" w:rsidRDefault="00FD58D3">
                        <w:pPr>
                          <w:pStyle w:val="ad"/>
                          <w:jc w:val="center"/>
                          <w:rPr>
                            <w:sz w:val="24"/>
                            <w:lang w:val="ru-RU"/>
                          </w:rPr>
                        </w:pPr>
                        <w:r>
                          <w:rPr>
                            <w:sz w:val="24"/>
                            <w:lang w:val="ru-RU"/>
                          </w:rPr>
                          <w:t>8</w:t>
                        </w:r>
                      </w:p>
                    </w:txbxContent>
                  </v:textbox>
                </v:rect>
                <v:rect id="Rectangle 767" o:spid="_x0000_s175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ZGJcAA&#10;AADdAAAADwAAAGRycy9kb3ducmV2LnhtbERPTYvCMBC9C/6HMII3myoq2jVKEQSv1hU8Ds1s291m&#10;UpOo9d9vFoS9zeN9zmbXm1Y8yPnGsoJpkoIgLq1uuFLweT5MViB8QNbYWiYFL/Kw2w4HG8y0ffKJ&#10;HkWoRAxhn6GCOoQuk9KXNRn0ie2II/dlncEQoaukdviM4aaVszRdSoMNx4YaO9rXVP4Ud6Mgz7/7&#10;y61Y48HLVeqWeq6r/KrUeNTnHyAC9eFf/HYfdZy/WC/g75t4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ZGJcAAAADdAAAADwAAAAAAAAAAAAAAAACYAgAAZHJzL2Rvd25y&#10;ZXYueG1sUEsFBgAAAAAEAAQA9QAAAIUDA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lastRenderedPageBreak/>
        <w:t>Технологический процесс «Добавление комментария»</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«Добавление комментария» выступает просмотренная запись редактором, к которой он желает оставить комментарий.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Для процесса «Добавление комментария» в качестве выходных данных выступает новый комментарий.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После прочтения записи администратор может оставить комментарий к этой записи, используя форму комментария под ней. </w: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t>Технологический процесс «Редактирование\удаление комментариев»</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«Редактирование\удаление комментариев» выступает список комментариев, которые нужно отредактировать или удалить.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«Редактирование\удаление комментариев» выступает обновленный список комментариев после редактирования или удаления.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выбирает из списка комментарии, которые нужно отредактировать или удалить, руководствуясь ДИ персонала сайта. </w:t>
      </w:r>
    </w:p>
    <w:p w:rsidR="00E271F9" w:rsidRPr="00E271F9"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t>Технологический процесс «Редактирование\удаление комментариев»</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r w:rsidR="004A5CAD" w:rsidRPr="004A5CAD">
        <w:rPr>
          <w:rFonts w:eastAsia="Calibri"/>
          <w:b/>
          <w:noProof/>
          <w:sz w:val="20"/>
          <w:szCs w:val="20"/>
        </w:rPr>
        <mc:AlternateContent>
          <mc:Choice Requires="wpg">
            <w:drawing>
              <wp:anchor distT="0" distB="0" distL="114300" distR="114300" simplePos="0" relativeHeight="251613184" behindDoc="0" locked="1" layoutInCell="0" allowOverlap="1" wp14:anchorId="23C6C334" wp14:editId="1B3B65A1">
                <wp:simplePos x="0" y="0"/>
                <wp:positionH relativeFrom="page">
                  <wp:posOffset>720090</wp:posOffset>
                </wp:positionH>
                <wp:positionV relativeFrom="page">
                  <wp:posOffset>252095</wp:posOffset>
                </wp:positionV>
                <wp:extent cx="6588760" cy="10189210"/>
                <wp:effectExtent l="15240" t="13970" r="15875" b="17145"/>
                <wp:wrapNone/>
                <wp:docPr id="1596" name="Группа 1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97" name="Rectangle 76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8" name="Line 77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9" name="Line 77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0" name="Line 77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1" name="Line 77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2" name="Line 77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3" name="Line 77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4" name="Line 77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5" name="Line 77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6" name="Line 77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7" name="Line 77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8" name="Rectangle 78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09" name="Rectangle 78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610" name="Rectangle 78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11" name="Rectangle 78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2" name="Rectangle 78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613" name="Rectangle 78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614" name="Rectangle 78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75F2C" w:rsidRDefault="00FD58D3">
                              <w:pPr>
                                <w:pStyle w:val="ad"/>
                                <w:jc w:val="center"/>
                                <w:rPr>
                                  <w:sz w:val="24"/>
                                  <w:lang w:val="ru-RU"/>
                                </w:rPr>
                              </w:pPr>
                              <w:r>
                                <w:rPr>
                                  <w:sz w:val="24"/>
                                  <w:lang w:val="ru-RU"/>
                                </w:rPr>
                                <w:t>9</w:t>
                              </w:r>
                            </w:p>
                          </w:txbxContent>
                        </wps:txbx>
                        <wps:bodyPr rot="0" vert="horz" wrap="square" lIns="12700" tIns="12700" rIns="12700" bIns="12700" anchor="t" anchorCtr="0" upright="1">
                          <a:noAutofit/>
                        </wps:bodyPr>
                      </wps:wsp>
                      <wps:wsp>
                        <wps:cNvPr id="1615" name="Rectangle 78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6C334" id="Группа 1596" o:spid="_x0000_s1757" style="position:absolute;left:0;text-align:left;margin-left:56.7pt;margin-top:19.85pt;width:518.8pt;height:802.3pt;z-index:2516131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AElBhEIAcAAKpVAAAOAAAA&#10;AAAAAAAAAAAAAC4CAABkcnMvZTJvRG9jLnhtbFBLAQItABQABgAIAAAAIQCMQ7bK4QAAAAwBAAAP&#10;AAAAAAAAAAAAAAAAAHoJAABkcnMvZG93bnJldi54bWxQSwUGAAAAAAQABADzAAAAiAoAAAAA&#10;" o:allowincell="f">
                <v:rect id="Rectangle 769" o:spid="_x0000_s17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Y4F8MA&#10;AADdAAAADwAAAGRycy9kb3ducmV2LnhtbERPzWqDQBC+B/oOyxR6i2sLbaLNGkwh0FNpTB5gcKcq&#10;urPW3ajN02cLgdzm4/udzXY2nRhpcI1lBc9RDIK4tLrhSsHpuF+uQTiPrLGzTAr+yME2e1hsMNV2&#10;4gONha9ECGGXooLa+z6V0pU1GXSR7YkD92MHgz7AoZJ6wCmEm06+xPGbNNhwaKixp4+ayrY4GwWt&#10;n8evvCou++S0S8rvXT6df3Olnh7n/B2Ep9nfxTf3pw7zX5MV/H8TTp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Y4F8MAAADdAAAADwAAAAAAAAAAAAAAAACYAgAAZHJzL2Rv&#10;d25yZXYueG1sUEsFBgAAAAAEAAQA9QAAAIgDAAAAAA==&#10;" filled="f" strokeweight="2pt"/>
                <v:line id="Line 770" o:spid="_x0000_s175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KzcMAAADdAAAADwAAAGRycy9kb3ducmV2LnhtbESPQYvCQAyF74L/YYjgTacKylodRYQu&#10;3harF2+xE9tiJ1M6s1r/vTks7C3hvbz3ZbPrXaOe1IXas4HZNAFFXHhbc2ngcs4mX6BCRLbYeCYD&#10;bwqw2w4HG0ytf/GJnnkslYRwSNFAFWObah2KihyGqW+JRbv7zmGUtSu17fAl4a7R8yRZaoc1S0OF&#10;LR0qKh75rzPwuF4W2ffPwZ6bfG9vZRavt7s1Zjzq92tQkfr4b/67PlrBX6wEV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LCs3DAAAA3QAAAA8AAAAAAAAAAAAA&#10;AAAAoQIAAGRycy9kb3ducmV2LnhtbFBLBQYAAAAABAAEAPkAAACRAwAAAAA=&#10;" strokeweight="2pt"/>
                <v:line id="Line 771" o:spid="_x0000_s176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vVr4AAADdAAAADwAAAGRycy9kb3ducmV2LnhtbERPvQrCMBDeBd8hnOCmqYKi1SgiVNzE&#10;6uJ2NmdbbC6liVrf3giC2318v7dct6YST2pcaVnBaBiBIM6sLjlXcD4lgxkI55E1VpZJwZscrFfd&#10;zhJjbV98pGfqcxFC2MWooPC+jqV0WUEG3dDWxIG72cagD7DJpW7wFcJNJcdRNJUGSw4NBda0LSi7&#10;pw+j4H45T5LdYatPVbrR1zzxl+tNK9XvtZsFCE+t/4t/7r0O8y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R69WvgAAAN0AAAAPAAAAAAAAAAAAAAAAAKEC&#10;AABkcnMvZG93bnJldi54bWxQSwUGAAAAAAQABAD5AAAAjAMAAAAA&#10;" strokeweight="2pt"/>
                <v:line id="Line 772" o:spid="_x0000_s176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LyMMIAAADdAAAADwAAAGRycy9kb3ducmV2LnhtbESPQYvCQAyF74L/YYjgTacuKEt1FBG6&#10;eBOrF2+xE9tiJ1M6o9Z/bw7C3hLey3tfVpveNepJXag9G5hNE1DEhbc1lwbOp2zyCypEZIuNZzLw&#10;pgCb9XCwwtT6Fx/pmcdSSQiHFA1UMbap1qGoyGGY+pZYtJvvHEZZu1LbDl8S7hr9kyQL7bBmaaiw&#10;pV1FxT1/OAP3y3me/R129tTkW3sts3i53qwx41G/XYKK1Md/8/d6bwV/k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1LyMMIAAADdAAAADwAAAAAAAAAAAAAA&#10;AAChAgAAZHJzL2Rvd25yZXYueG1sUEsFBgAAAAAEAAQA+QAAAJADAAAAAA==&#10;" strokeweight="2pt"/>
                <v:line id="Line 773" o:spid="_x0000_s176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5Xq74AAADdAAAADwAAAGRycy9kb3ducmV2LnhtbERPvQrCMBDeBd8hnOCmqYIi1SgiVNzE&#10;6tLtbM622FxKE7W+vREEt/v4fm+16UwtntS6yrKCyTgCQZxbXXGh4HJORgsQziNrrC2Tgjc52Kz7&#10;vRXG2r74RM/UFyKEsItRQel9E0vp8pIMurFtiAN3s61BH2BbSN3iK4SbWk6jaC4NVhwaSmxoV1J+&#10;Tx9GwT27zJL9cafPdbrV1yLx2fWmlRoOuu0ShKfO/8U/90GH+fNo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HlervgAAAN0AAAAPAAAAAAAAAAAAAAAAAKEC&#10;AABkcnMvZG93bnJldi54bWxQSwUGAAAAAAQABAD5AAAAjAMAAAAA&#10;" strokeweight="2pt"/>
                <v:line id="Line 774" o:spid="_x0000_s176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zJ3L4AAADdAAAADwAAAGRycy9kb3ducmV2LnhtbERPvQrCMBDeBd8hnOCmqYIi1SgiVNzE&#10;6tLtbM622FxKE7W+vREEt/v4fm+16UwtntS6yrKCyTgCQZxbXXGh4HJORgsQziNrrC2Tgjc52Kz7&#10;vRXG2r74RM/UFyKEsItRQel9E0vp8pIMurFtiAN3s61BH2BbSN3iK4SbWk6jaC4NVhwaSmxoV1J+&#10;Tx9GwT27zJL9cafPdbrV1yLx2fWmlRoOuu0ShKfO/8U/90GH+f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zMncvgAAAN0AAAAPAAAAAAAAAAAAAAAAAKEC&#10;AABkcnMvZG93bnJldi54bWxQSwUGAAAAAAQABAD5AAAAjAMAAAAA&#10;" strokeweight="2pt"/>
                <v:line id="Line 775" o:spid="_x0000_s176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BsR74AAADdAAAADwAAAGRycy9kb3ducmV2LnhtbERPvQrCMBDeBd8hnOCmqYoi1SgiVNzE&#10;6uJ2NmdbbC6liVrf3giC2318v7dct6YST2pcaVnBaBiBIM6sLjlXcD4lgzkI55E1VpZJwZscrFfd&#10;zhJjbV98pGfqcxFC2MWooPC+jqV0WUEG3dDWxIG72cagD7DJpW7wFcJNJcdRNJMGSw4NBda0LSi7&#10;pw+j4H45T5PdYatPVbrR1zzxl+tNK9XvtZsFCE+t/4t/7r0O82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gGxHvgAAAN0AAAAPAAAAAAAAAAAAAAAAAKEC&#10;AABkcnMvZG93bnJldi54bWxQSwUGAAAAAAQABAD5AAAAjAMAAAAA&#10;" strokeweight="2pt"/>
                <v:line id="Line 776" o:spid="_x0000_s176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n0M74AAADdAAAADwAAAGRycy9kb3ducmV2LnhtbERPvQrCMBDeBd8hnOCmqaIi1SgiVNzE&#10;6uJ2NmdbbC6liVrf3giC2318v7dct6YST2pcaVnBaBiBIM6sLjlXcD4lgzkI55E1VpZJwZscrFfd&#10;zhJjbV98pGfqcxFC2MWooPC+jqV0WUEG3dDWxIG72cagD7DJpW7wFcJNJcdRNJMGSw4NBda0LSi7&#10;pw+j4H45T5PdYatPVbrR1zzxl+tNK9XvtZsFCE+t/4t/7r0O82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afQzvgAAAN0AAAAPAAAAAAAAAAAAAAAAAKEC&#10;AABkcnMvZG93bnJldi54bWxQSwUGAAAAAAQABAD5AAAAjAMAAAAA&#10;" strokeweight="2pt"/>
                <v:line id="Line 777" o:spid="_x0000_s17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3QsIAAADdAAAADwAAAGRycy9kb3ducmV2LnhtbERPzWoCMRC+F3yHMEJvmrVQqatRilZQ&#10;PBRtH2DcjJutm8mSRF19eiMIvc3H9zuTWWtrcSYfKscKBv0MBHHhdMWlgt+fZe8DRIjIGmvHpOBK&#10;AWbTzssEc+0uvKXzLpYihXDIUYGJscmlDIUhi6HvGuLEHZy3GBP0pdQeLync1vIty4bSYsWpwWBD&#10;c0PFcXeyCtZ+vzkObqWRe177r/p7MQr2T6nXbvs5BhGpjf/ip3ul0/xh9g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A3QsIAAADdAAAADwAAAAAAAAAAAAAA&#10;AAChAgAAZHJzL2Rvd25yZXYueG1sUEsFBgAAAAAEAAQA+QAAAJADAAAAAA==&#10;" strokeweight="1pt"/>
                <v:line id="Line 778" o:spid="_x0000_s17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374AAADdAAAADwAAAGRycy9kb3ducmV2LnhtbERPvQrCMBDeBd8hnOCmqYJFqlFEqLiJ&#10;1cXtbM622FxKE7W+vREEt/v4fm+57kwtntS6yrKCyTgCQZxbXXGh4HxKR3MQziNrrC2Tgjc5WK/6&#10;vSUm2r74SM/MFyKEsEtQQel9k0jp8pIMurFtiAN3s61BH2BbSN3iK4SbWk6jKJYGKw4NJTa0LSm/&#10;Zw+j4H45z9LdYatPdbbR1yL1l+tNKzUcdJsFCE+d/4t/7r0O8+Mo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98/fvgAAAN0AAAAPAAAAAAAAAAAAAAAAAKEC&#10;AABkcnMvZG93bnJldi54bWxQSwUGAAAAAAQABAD5AAAAjAMAAAAA&#10;" strokeweight="2pt"/>
                <v:line id="Line 779" o:spid="_x0000_s176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4MrsIAAADdAAAADwAAAGRycy9kb3ducmV2LnhtbERPzWoCMRC+F3yHMEJvmrUHratRilao&#10;eCjaPsC4GTdbN5Mlibr69EYQepuP73em89bW4kw+VI4VDPoZCOLC6YpLBb8/q947iBCRNdaOScGV&#10;AsxnnZcp5tpdeEvnXSxFCuGQowITY5NLGQpDFkPfNcSJOzhvMSboS6k9XlK4reVblg2lxYpTg8GG&#10;FoaK4+5kFaz9fnMc3Eoj97z2n/X3chzsn1Kv3fZjAiJSG//FT/eXTvOH2Qge36QT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4MrsIAAADdAAAADwAAAAAAAAAAAAAA&#10;AAChAgAAZHJzL2Rvd25yZXYueG1sUEsFBgAAAAAEAAQA+QAAAJADAAAAAA==&#10;" strokeweight="1pt"/>
                <v:rect id="Rectangle 780" o:spid="_x0000_s176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dQMMA&#10;AADdAAAADwAAAGRycy9kb3ducmV2LnhtbESPQWvDMAyF74P9B6PBbqu9MUKb1S1hUNh1aQs9ilhL&#10;0sZyZntt9u+rQ6E3iff03qflevKDOlNMfWALrzMDirgJrufWwm67eZmDShnZ4RCYLPxTgvXq8WGJ&#10;pQsX/qZznVslIZxKtNDlPJZap6Yjj2kWRmLRfkL0mGWNrXYRLxLuB/1mTKE99iwNHY702VFzqv+8&#10;hao6TvvfeoGbpOcmFu7dtdXB2uenqfoAlWnKd/Pt+ssJfmE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gdQ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781" o:spid="_x0000_s177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428EA&#10;AADdAAAADwAAAGRycy9kb3ducmV2LnhtbERP32vCMBB+H+x/CDfwbSaKFK2mpQyEva7bwMejOdtq&#10;c+mSqN1/vwwE3+7j+3m7crKDuJIPvWMNi7kCQdw403Or4etz/7oGESKywcExafilAGXx/LTD3Lgb&#10;f9C1jq1IIRxy1NDFOOZShqYji2HuRuLEHZ23GBP0rTQebyncDnKpVCYt9pwaOhzpraPmXF+shqo6&#10;Td8/9Qb3Qa6Vz8zKtNVB69nLVG1BRJriQ3x3v5s0P1M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kuNv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782" o:spid="_x0000_s177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Hm8MA&#10;AADdAAAADwAAAGRycy9kb3ducmV2LnhtbESPQWvCQBCF7wX/wzKF3urGIkFTVwkFwatRweOQHZO0&#10;2dm4u2r67zuHgrcZ3pv3vlltRterO4XYeTYwm2agiGtvO24MHA/b9wWomJAt9p7JwC9F2KwnLyss&#10;rH/wnu5VapSEcCzQQJvSUGgd65YcxqkfiEW7+OAwyRoabQM+JNz1+iPLcu2wY2locaCvluqf6uYM&#10;lOX3eLpWS9xGvchCbue2Kc/GvL2O5SeoRGN6mv+vd1bw85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Hm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783" o:spid="_x0000_s177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iAMAA&#10;AADdAAAADwAAAGRycy9kb3ducmV2LnhtbERPTYvCMBC9C/sfwix407SLFK1GKYKw160KHodmbKvN&#10;pCZZ7f77jSB4m8f7nNVmMJ24k/OtZQXpNAFBXFndcq3gsN9N5iB8QNbYWSYFf+Rhs/4YrTDX9sE/&#10;dC9DLWII+xwVNCH0uZS+asign9qeOHJn6wyGCF0ttcNHDDed/EqSTBpsOTY02NO2oepa/hoFRXEZ&#10;jrdygTsv54nL9EzXxUmp8edQLEEEGsJb/HJ/6zg/S1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siAM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784" o:spid="_x0000_s177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8d78A&#10;AADdAAAADwAAAGRycy9kb3ducmV2LnhtbERPTYvCMBC9L/gfwgje1lSRotUoZUHwalfB49CMbbWZ&#10;1CSr9d+bBcHbPN7nrDa9acWdnG8sK5iMExDEpdUNVwoOv9vvOQgfkDW2lknBkzxs1oOvFWbaPnhP&#10;9yJUIoawz1BBHUKXSenLmgz6se2II3e2zmCI0FVSO3zEcNPKaZKk0mDDsaHGjn5qKq/Fn1GQ55f+&#10;eCsWuPVynrhUz3SVn5QaDft8CSJQHz7it3un4/x0M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Wbx3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Дата</w:t>
                        </w:r>
                      </w:p>
                    </w:txbxContent>
                  </v:textbox>
                </v:rect>
                <v:rect id="Rectangle 785" o:spid="_x0000_s177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Z7MAA&#10;AADdAAAADwAAAGRycy9kb3ducmV2LnhtbERPS4vCMBC+C/sfwix409QHxe0apSwIXq0Kexya2bba&#10;TLpJ1PrvjSB4m4/vOct1b1pxJecbywom4wQEcWl1w5WCw34zWoDwAVlja5kU3MnDevUxWGKm7Y13&#10;dC1CJWII+wwV1CF0mZS+rMmgH9uOOHJ/1hkMEbpKaoe3GG5aOU2SVBpsODbU2NFPTeW5uBgFeX7q&#10;j//FF268XCQu1XNd5b9KDT/7/BtEoD68xS/3Vsf56WQGz2/i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UZ7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786" o:spid="_x0000_s177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BmMAA&#10;AADdAAAADwAAAGRycy9kb3ducmV2LnhtbERPTYvCMBC9C/sfwgh7s6kixa1GKYKw160KHodmtq02&#10;k26S1frvjSB4m8f7nNVmMJ24kvOtZQXTJAVBXFndcq3gsN9NFiB8QNbYWSYFd/KwWX+MVphre+Mf&#10;upahFjGEfY4KmhD6XEpfNWTQJ7YnjtyvdQZDhK6W2uEthptOztI0kwZbjg0N9rRtqLqU/0ZBUZyH&#10;41/5hTsvF6nL9FzXxUmpz/FQLEEEGsJb/HJ/6zg/m87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yBmMAAAADdAAAADwAAAAAAAAAAAAAAAACYAgAAZHJzL2Rvd25y&#10;ZXYueG1sUEsFBgAAAAAEAAQA9QAAAIUDAAAAAA==&#10;" filled="f" stroked="f" strokeweight=".25pt">
                  <v:textbox inset="1pt,1pt,1pt,1pt">
                    <w:txbxContent>
                      <w:p w:rsidR="00FD58D3" w:rsidRPr="00075F2C" w:rsidRDefault="00FD58D3">
                        <w:pPr>
                          <w:pStyle w:val="ad"/>
                          <w:jc w:val="center"/>
                          <w:rPr>
                            <w:sz w:val="24"/>
                            <w:lang w:val="ru-RU"/>
                          </w:rPr>
                        </w:pPr>
                        <w:r>
                          <w:rPr>
                            <w:sz w:val="24"/>
                            <w:lang w:val="ru-RU"/>
                          </w:rPr>
                          <w:t>9</w:t>
                        </w:r>
                      </w:p>
                    </w:txbxContent>
                  </v:textbox>
                </v:rect>
                <v:rect id="Rectangle 787" o:spid="_x0000_s177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kA8AA&#10;AADdAAAADwAAAGRycy9kb3ducmV2LnhtbERPTYvCMBC9C/sfwix401TR4naNUhYEr1aFPQ7NbFtt&#10;Jt0kav33RhC8zeN9znLdm1ZcyfnGsoLJOAFBXFrdcKXgsN+MFiB8QNbYWiYFd/KwXn0Mlphpe+Md&#10;XYtQiRjCPkMFdQhdJqUvazLox7YjjtyfdQZDhK6S2uEthptWTpMklQYbjg01dvRTU3kuLkZBnp/6&#10;43/xhRsvF4lL9UxX+a9Sw88+/wYRqA9v8cu91XF+Opn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AkA8AAAADdAAAADwAAAAAAAAAAAAAAAACYAgAAZHJzL2Rvd25y&#10;ZXYueG1sUEsFBgAAAAAEAAQA9QAAAIUDA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r w:rsidR="004A5CAD" w:rsidRPr="004A5CAD">
        <w:rPr>
          <w:rFonts w:eastAsia="Calibri"/>
          <w:b/>
          <w:noProof/>
          <w:sz w:val="28"/>
          <w:szCs w:val="20"/>
        </w:rPr>
        <mc:AlternateContent>
          <mc:Choice Requires="wpg">
            <w:drawing>
              <wp:anchor distT="0" distB="0" distL="114300" distR="114300" simplePos="0" relativeHeight="251614208" behindDoc="0" locked="1" layoutInCell="0" allowOverlap="1" wp14:anchorId="50B68CC2" wp14:editId="0642BBF5">
                <wp:simplePos x="0" y="0"/>
                <wp:positionH relativeFrom="page">
                  <wp:posOffset>252095</wp:posOffset>
                </wp:positionH>
                <wp:positionV relativeFrom="page">
                  <wp:posOffset>252095</wp:posOffset>
                </wp:positionV>
                <wp:extent cx="467995" cy="10188575"/>
                <wp:effectExtent l="13970" t="13970" r="13335" b="17780"/>
                <wp:wrapNone/>
                <wp:docPr id="1616"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617" name="Rectangle 78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 name="Line 79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9" name="Line 79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0" name="Text Box 79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621" name="Text Box 79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622" name="Rectangle 79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Line 79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4" name="Line 79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5" name="Line 79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6" name="Line 79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7" name="Line 79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8" name="Text Box 80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629" name="Text Box 80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630" name="Text Box 80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631" name="Text Box 80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632" name="Text Box 80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633" name="Text Box 80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634" name="Text Box 80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635" name="Text Box 80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636" name="Text Box 80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637" name="Text Box 80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68CC2" id="Группа 1616" o:spid="_x0000_s1777" style="position:absolute;left:0;text-align:left;margin-left:19.85pt;margin-top:19.85pt;width:36.85pt;height:802.25pt;z-index:25161420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" o:allowincell="f">
                <v:rect id="Rectangle 789" o:spid="_x0000_s177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aMcIA&#10;AADdAAAADwAAAGRycy9kb3ducmV2LnhtbERPzYrCMBC+C75DGGFvmurBtV2jVEHwJG71AYZmti02&#10;k9rEtuvTm4UFb/Px/c56O5hadNS6yrKC+SwCQZxbXXGh4Ho5TFcgnEfWWFsmBb/kYLsZj9aYaNvz&#10;N3WZL0QIYZeggtL7JpHS5SUZdDPbEAfux7YGfYBtIXWLfQg3tVxE0VIarDg0lNjQvqT8lj2Mgpsf&#10;ulNaZM9DfN3F+XmX9o97qtTHZEi/QHga/Fv87z7qMH85/4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FoxwgAAAN0AAAAPAAAAAAAAAAAAAAAAAJgCAABkcnMvZG93&#10;bnJldi54bWxQSwUGAAAAAAQABAD1AAAAhwMAAAAA&#10;" filled="f" strokeweight="2pt"/>
                <v:line id="Line 790" o:spid="_x0000_s177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1o68MAAADdAAAADwAAAGRycy9kb3ducmV2LnhtbESPQYvCQAyF74L/YciCN526oEjXUUTo&#10;4k2sXrzFTmyLnUzpjFr/vTkI3hLey3tfluveNepBXag9G5hOElDEhbc1lwZOx2y8ABUissXGMxl4&#10;UYD1ajhYYmr9kw/0yGOpJIRDigaqGNtU61BU5DBMfEss2tV3DqOsXalth08Jd43+TZK5dlizNFTY&#10;0rai4pbfnYHb+TTL/vdbe2zyjb2UWTxfrtaY0U+/+QMVqY9f8+d6ZwV/PhV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9aOvDAAAA3QAAAA8AAAAAAAAAAAAA&#10;AAAAoQIAAGRycy9kb3ducmV2LnhtbFBLBQYAAAAABAAEAPkAAACRAwAAAAA=&#10;" strokeweight="2pt"/>
                <v:line id="Line 791" o:spid="_x0000_s178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NcL4AAADdAAAADwAAAGRycy9kb3ducmV2LnhtbERPvQrCMBDeBd8hnOCmqYKi1SgiVNzE&#10;6uJ2NmdbbC6liVrf3giC2318v7dct6YST2pcaVnBaBiBIM6sLjlXcD4lgxkI55E1VpZJwZscrFfd&#10;zhJjbV98pGfqcxFC2MWooPC+jqV0WUEG3dDWxIG72cagD7DJpW7wFcJNJcdRNJUGSw4NBda0LSi7&#10;pw+j4H45T5LdYatPVbrR1zzxl+tNK9XvtZsFCE+t/4t/7r0O86ej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sc1wvgAAAN0AAAAPAAAAAAAAAAAAAAAAAKEC&#10;AABkcnMvZG93bnJldi54bWxQSwUGAAAAAAQABAD5AAAAjAMAAAAA&#10;" strokeweight="2pt"/>
                <v:shape id="Text Box 792" o:spid="_x0000_s178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b/IMYA&#10;AADdAAAADwAAAGRycy9kb3ducmV2LnhtbESPQWvCQBCF70L/wzIFb7qph9CmriKlQkEoxnjocZod&#10;k8XsbMxuNf33zqHQ2wzvzXvfLNej79SVhugCG3iaZ6CI62AdNwaO1Xb2DComZItdYDLwSxHWq4fJ&#10;EgsbblzS9ZAaJSEcCzTQptQXWse6JY9xHnpi0U5h8JhkHRptB7xJuO/0Isty7dGxNLTY01tL9fnw&#10;4w1svrh8d5fP7315Kl1VvWS8y8/GTB/HzSuoRGP6N/9df1jBzxfCL9/ICHp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b/I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793" o:spid="_x0000_s178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au8MA&#10;AADdAAAADwAAAGRycy9kb3ducmV2LnhtbERPTYvCMBC9L/gfwgje1lQPZbcaRURBEGRrPXgcm7EN&#10;NpPaRO3++83Cwt7m8T5nvuxtI57UeeNYwWScgCAunTZcKTgV2/cPED4ga2wck4Jv8rBcDN7mmGn3&#10;4pyex1CJGMI+QwV1CG0mpS9rsujHriWO3NV1FkOEXSV1h68Ybhs5TZJUWjQcG2psaV1TeTs+rILV&#10;mfONuR8uX/k1N0XxmfA+vSk1GvarGYhAffgX/7l3Os5PpxP4/Sae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pau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794" o:spid="_x0000_s178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szFMIA&#10;AADdAAAADwAAAGRycy9kb3ducmV2LnhtbERPzYrCMBC+C/sOYRb2pqk9iHaNUheEPYnWPsDQzLbF&#10;ZlKb2NZ9eiMI3ubj+531djSN6KlztWUF81kEgriwuuZSQX7eT5cgnEfW2FgmBXdysN18TNaYaDvw&#10;ifrMlyKEsEtQQeV9m0jpiooMupltiQP3ZzuDPsCulLrDIYSbRsZRtJAGaw4NFbb0U1FxyW5GwcWP&#10;/SEts//9Kt+tiuMuHW7XVKmvzzH9BuFp9G/xy/2rw/xFHMPzm3CC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zMUwgAAAN0AAAAPAAAAAAAAAAAAAAAAAJgCAABkcnMvZG93&#10;bnJldi54bWxQSwUGAAAAAAQABAD1AAAAhwMAAAAA&#10;" filled="f" strokeweight="2pt"/>
                <v:line id="Line 795" o:spid="_x0000_s178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wJ74AAADdAAAADwAAAGRycy9kb3ducmV2LnhtbERPvQrCMBDeBd8hnOCmqYoi1SgiVNzE&#10;6uJ2NmdbbC6liVrf3giC2318v7dct6YST2pcaVnBaBiBIM6sLjlXcD4lgzkI55E1VpZJwZscrFfd&#10;zhJjbV98pGfqcxFC2MWooPC+jqV0WUEG3dDWxIG72cagD7DJpW7wFcJNJcdRNJMGSw4NBda0LSi7&#10;pw+j4H45T5PdYatPVbrR1zzxl+tNK9XvtZsFCE+t/4t/7r0O82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NTAnvgAAAN0AAAAPAAAAAAAAAAAAAAAAAKEC&#10;AABkcnMvZG93bnJldi54bWxQSwUGAAAAAAQABAD5AAAAjAMAAAAA&#10;" strokeweight="2pt"/>
                <v:line id="Line 796" o:spid="_x0000_s178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yoU74AAADdAAAADwAAAGRycy9kb3ducmV2LnhtbERPvQrCMBDeBd8hnOCmqaIi1SgiVNzE&#10;6uJ2NmdbbC6liVrf3giC2318v7dct6YST2pcaVnBaBiBIM6sLjlXcD4lgzkI55E1VpZJwZscrFfd&#10;zhJjbV98pGfqcxFC2MWooPC+jqV0WUEG3dDWxIG72cagD7DJpW7wFcJNJcdRNJMGSw4NBda0LSi7&#10;pw+j4H45T5PdYatPVbrR1zzxl+tNK9XvtZsFCE+t/4t/7r0O82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3KhTvgAAAN0AAAAPAAAAAAAAAAAAAAAAAKEC&#10;AABkcnMvZG93bnJldi54bWxQSwUGAAAAAAQABAD5AAAAjAMAAAAA&#10;" strokeweight="2pt"/>
                <v:line id="Line 797" o:spid="_x0000_s178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NyL4AAADdAAAADwAAAGRycy9kb3ducmV2LnhtbERPvQrCMBDeBd8hnOCmqYIi1SgiVNzE&#10;6tLtbM622FxKE7W+vREEt/v4fm+16UwtntS6yrKCyTgCQZxbXXGh4HJORgsQziNrrC2Tgjc52Kz7&#10;vRXG2r74RM/UFyKEsItRQel9E0vp8pIMurFtiAN3s61BH2BbSN3iK4SbWk6jaC4NVhwaSmxoV1J+&#10;Tx9GwT27zJL9cafPdbrV1yLx2fWmlRoOuu0ShKfO/8U/90GH+fPp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A3IvgAAAN0AAAAPAAAAAAAAAAAAAAAAAKEC&#10;AABkcnMvZG93bnJldi54bWxQSwUGAAAAAAQABAD5AAAAjAMAAAAA&#10;" strokeweight="2pt"/>
                <v:line id="Line 798" o:spid="_x0000_s178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Tv74AAADdAAAADwAAAGRycy9kb3ducmV2LnhtbERPvQrCMBDeBd8hnOCmqYJFqlFEqLiJ&#10;1cXtbM622FxKE7W+vREEt/v4fm+57kwtntS6yrKCyTgCQZxbXXGh4HxKR3MQziNrrC2Tgjc5WK/6&#10;vSUm2r74SM/MFyKEsEtQQel9k0jp8pIMurFtiAN3s61BH2BbSN3iK4SbWk6jKJYGKw4NJTa0LSm/&#10;Zw+j4H45z9LdYatPdbbR1yL1l+tNKzUcdJsFCE+d/4t/7r0O8+Np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QpO/vgAAAN0AAAAPAAAAAAAAAAAAAAAAAKEC&#10;AABkcnMvZG93bnJldi54bWxQSwUGAAAAAAQABAD5AAAAjAMAAAAA&#10;" strokeweight="2pt"/>
                <v:line id="Line 799" o:spid="_x0000_s178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42JL8AAADdAAAADwAAAGRycy9kb3ducmV2LnhtbERPSwrCMBDdC94hjOBOUwU/VKOIUHEn&#10;VjfuxmZsi82kNFHr7Y0guJvH+85y3ZpKPKlxpWUFo2EEgjizuuRcwfmUDOYgnEfWWFkmBW9ysF51&#10;O0uMtX3xkZ6pz0UIYRejgsL7OpbSZQUZdENbEwfuZhuDPsAml7rBVwg3lRxH0VQaLDk0FFjTtqDs&#10;nj6MgvvlPEl2h60+VelGX/PEX643rVS/124WIDy1/i/+ufc6zJ+O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w42JL8AAADdAAAADwAAAAAAAAAAAAAAAACh&#10;AgAAZHJzL2Rvd25yZXYueG1sUEsFBgAAAAAEAAQA+QAAAI0DAAAAAA==&#10;" strokeweight="2pt"/>
                <v:shape id="Text Box 800" o:spid="_x0000_s178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zJsYA&#10;AADdAAAADwAAAGRycy9kb3ducmV2LnhtbESPQWvCQBCF70L/wzIFb7qph9CmriKlQkEoxnjocZod&#10;k8XsbMxuNf33zqHQ2wzvzXvfLNej79SVhugCG3iaZ6CI62AdNwaO1Xb2DComZItdYDLwSxHWq4fJ&#10;EgsbblzS9ZAaJSEcCzTQptQXWse6JY9xHnpi0U5h8JhkHRptB7xJuO/0Isty7dGxNLTY01tL9fnw&#10;4w1svrh8d5fP7315Kl1VvWS8y8/GTB/HzSuoRGP6N/9df1jBzxeCK9/ICHp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DzJ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801" o:spid="_x0000_s179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WvcMA&#10;AADdAAAADwAAAGRycy9kb3ducmV2LnhtbERPTWvCQBC9C/0Pywi9mY0eQo2uIqWCUCjGePA4zY7J&#10;YnY2ZldN/71bKPQ2j/c5y/VgW3Gn3hvHCqZJCoK4ctpwreBYbidvIHxA1tg6JgU/5GG9ehktMdfu&#10;wQXdD6EWMYR9jgqaELpcSl81ZNEnriOO3Nn1FkOEfS11j48Ybls5S9NMWjQcGxrs6L2h6nK4WQWb&#10;Excf5vr1vS/OhSnLecqf2UWp1/GwWYAINIR/8Z97p+P8bDaH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xWv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802" o:spid="_x0000_s179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9p/ccA&#10;AADdAAAADwAAAGRycy9kb3ducmV2LnhtbESPQWvCQBCF70L/wzIFb7pphVBTV5FioVCQxvTQ4zQ7&#10;JovZ2ZjdavrvnUOhtxnem/e+WW1G36kLDdEFNvAwz0AR18E6bgx8Vq+zJ1AxIVvsApOBX4qwWd9N&#10;VljYcOWSLofUKAnhWKCBNqW+0DrWLXmM89ATi3YMg8ck69BoO+BVwn2nH7Ms1x4dS0OLPb20VJ8O&#10;P97A9ovLnTvvvz/KY+mqapnxe34yZno/bp9BJRrTv/nv+s0Kfr4Qfv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af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803" o:spid="_x0000_s179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MZsMA&#10;AADdAAAADwAAAGRycy9kb3ducmV2LnhtbERPTWvCQBC9C/6HZYTedGMLoUZXEbFQKBRjPHgcs2Oy&#10;mJ2N2a2m/74rFLzN433OYtXbRtyo88axgukkAUFcOm24UnAoPsbvIHxA1tg4JgW/5GG1HA4WmGl3&#10;55xu+1CJGMI+QwV1CG0mpS9rsugnriWO3Nl1FkOEXSV1h/cYbhv5miSptGg4NtTY0qam8rL/sQrW&#10;R8635vp92uXn3BTFLOGv9KLUy6hfz0EE6sNT/O/+1HF++ja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MZ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804" o:spid="_x0000_s179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SEcQA&#10;AADdAAAADwAAAGRycy9kb3ducmV2LnhtbERPTWvCQBC9F/oflin0VjdaCBrdiEgLhYI0xkOP0+wk&#10;WczOxuxW03/vFgRv83ifs1qPthNnGrxxrGA6SUAQV04bbhQcyveXOQgfkDV2jknBH3lY548PK8y0&#10;u3BB531oRAxhn6GCNoQ+k9JXLVn0E9cTR652g8UQ4dBIPeAlhttOzpIklRYNx4YWe9q2VB33v1bB&#10;5puLN3Pa/XwVdWHKcpHwZ3pU6vlp3CxBBBrDXXxzf+g4P32dwf838QS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UhH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805" o:spid="_x0000_s179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33isQA&#10;AADdAAAADwAAAGRycy9kb3ducmV2LnhtbERPTWvCQBC9F/oflin0VjdWCDW6EZEWCkIxxkOP0+wk&#10;WczOxuxW47/vCgVv83ifs1yNthNnGrxxrGA6SUAQV04bbhQcyo+XNxA+IGvsHJOCK3lY5Y8PS8y0&#10;u3BB531oRAxhn6GCNoQ+k9JXLVn0E9cTR652g8UQ4dBIPeAlhttOviZJKi0ajg0t9rRpqTruf62C&#10;9TcX7+b09bMr6sKU5TzhbXpU6vlpXC9ABBrDXfzv/tRxfjqbwe2beI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t94r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806" o:spid="_x0000_s179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v/sQA&#10;AADdAAAADwAAAGRycy9kb3ducmV2LnhtbERPTWvCQBC9F/wPyxS81U2rBBtdRaQFQZDGeOhxzI7J&#10;YnY2za6a/vuuUPA2j/c582VvG3GlzhvHCl5HCQji0mnDlYJD8fkyBeEDssbGMSn4JQ/LxeBpjpl2&#10;N87pug+ViCHsM1RQh9BmUvqyJot+5FriyJ1cZzFE2FVSd3iL4baRb0mSSouGY0ONLa1rKs/7i1Ww&#10;+ub8w/zsjl/5KTdF8Z7wNj0rNXzuVzMQgfrwEP+7NzrOT8cT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Eb/7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807" o:spid="_x0000_s179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KZcQA&#10;AADdAAAADwAAAGRycy9kb3ducmV2LnhtbERPTWvCQBC9F/wPyxS81U0rBhtdRaQFQZDGeOhxzI7J&#10;YnY2za6a/vuuUPA2j/c582VvG3GlzhvHCl5HCQji0mnDlYJD8fkyBeEDssbGMSn4JQ/LxeBpjpl2&#10;N87pug+ViCHsM1RQh9BmUvqyJot+5FriyJ1cZzFE2FVSd3iL4baRb0mSSouGY0ONLa1rKs/7i1Ww&#10;+ub8w/zsjl/5KTdF8Z7wNj0rNXzuVzMQgfrwEP+7NzrOT8cT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Iym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808" o:spid="_x0000_s179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UEsQA&#10;AADdAAAADwAAAGRycy9kb3ducmV2LnhtbERPTWvCQBC9F/wPywi91Y0thDa6EZEWhEIxxoPHMTtJ&#10;FrOzaXbV9N93hUJv83ifs1yNthNXGrxxrGA+S0AQV04bbhQcyo+nVxA+IGvsHJOCH/KwyicPS8y0&#10;u3FB131oRAxhn6GCNoQ+k9JXLVn0M9cTR652g8UQ4dBIPeAthttOPidJKi0ajg0t9rRpqTrvL1bB&#10;+sjFu/n+Ou2KujBl+ZbwZ3pW6nE6rhcgAo3hX/zn3uo4P31J4f5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aVB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809" o:spid="_x0000_s179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xicQA&#10;AADdAAAADwAAAGRycy9kb3ducmV2LnhtbERPTWvCQBC9C/6HZQq96aYWUhtdRaSFQqGYxEOPY3ZM&#10;FrOzMbvV9N93hYK3ebzPWa4H24oL9d44VvA0TUAQV04brhXsy/fJHIQPyBpbx6TglzysV+PREjPt&#10;rpzTpQi1iCHsM1TQhNBlUvqqIYt+6jriyB1dbzFE2NdS93iN4baVsyRJpUXDsaHBjrYNVafixyrY&#10;fHP+Zs5fh11+zE1Zvib8mZ6UenwYNgsQgYZwF/+7P3Scnz6/wO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W8Yn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«Редактирование\удаление записей» выступает список записей, которые нужно отредактировать или удалить. </w:t>
      </w:r>
    </w:p>
    <w:p w:rsidR="00E271F9" w:rsidRPr="00E271F9" w:rsidRDefault="00E271F9" w:rsidP="00E271F9">
      <w:pPr>
        <w:spacing w:line="360" w:lineRule="auto"/>
        <w:jc w:val="both"/>
        <w:rPr>
          <w:rFonts w:eastAsia="Calibri"/>
          <w:sz w:val="28"/>
          <w:szCs w:val="20"/>
        </w:rPr>
      </w:pPr>
      <w:r w:rsidRPr="00E271F9">
        <w:rPr>
          <w:rFonts w:eastAsia="Calibri"/>
          <w:b/>
          <w:sz w:val="28"/>
          <w:szCs w:val="20"/>
        </w:rPr>
        <w:lastRenderedPageBreak/>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«Редактирование\удаление записей» выступает обновленный список записей после редактирования или удаления.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выбирает из списка записей, которые нужно отредактировать или удалить, руководствуясь ДИ персонала сайта. </w:t>
      </w:r>
    </w:p>
    <w:p w:rsidR="00E271F9" w:rsidRPr="00841780" w:rsidRDefault="00E271F9" w:rsidP="00D26607">
      <w:pPr>
        <w:numPr>
          <w:ilvl w:val="3"/>
          <w:numId w:val="48"/>
        </w:numPr>
        <w:spacing w:line="360" w:lineRule="auto"/>
        <w:ind w:left="1701"/>
        <w:contextualSpacing/>
        <w:jc w:val="both"/>
        <w:rPr>
          <w:rFonts w:eastAsia="Calibri"/>
          <w:b/>
          <w:sz w:val="28"/>
          <w:szCs w:val="20"/>
        </w:rPr>
      </w:pPr>
      <w:r w:rsidRPr="00E271F9">
        <w:rPr>
          <w:rFonts w:eastAsia="Calibri"/>
          <w:b/>
          <w:sz w:val="28"/>
          <w:szCs w:val="20"/>
        </w:rPr>
        <w:t>Технологический процесс «Настройка сайта»</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Документация</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должен использовать должностную инструкцию персонала сайта (на схеме – ДИ персонала сайта) и устав предприятия для корректного выполнения данного комплекса ТП.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В качестве входных данных в технологическом процессе «Настройка сайта» выступает проблема использования сайтом, которая может быть замечена как пользователем, так и персоналом сайта.</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«Настройка» выступает обновленный сайт после применения новых настроек.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8E7A3E" w:rsidRDefault="00E271F9" w:rsidP="00E271F9">
      <w:pPr>
        <w:spacing w:line="360" w:lineRule="auto"/>
        <w:ind w:left="357" w:firstLine="709"/>
        <w:jc w:val="both"/>
        <w:rPr>
          <w:rFonts w:eastAsia="Calibri"/>
          <w:sz w:val="28"/>
          <w:szCs w:val="20"/>
        </w:rPr>
      </w:pPr>
      <w:r w:rsidRPr="00E271F9">
        <w:rPr>
          <w:rFonts w:eastAsia="Calibri"/>
          <w:sz w:val="28"/>
          <w:szCs w:val="20"/>
        </w:rPr>
        <w:t xml:space="preserve">Администратор анализирует возникшую проблему, если эта проблема затрагивает работоспособность сайта согласно ДИ персонала сайта, то составляет и утверждает задание на изменение настроек сайта. После чего реализует новые настройки и согласует их с руководством, которое в свою очередь, составляет акт принятия новых настроек сайта. После принятия этого акта администратор применяет новые настройки и обновляет сайт. </w:t>
      </w:r>
    </w:p>
    <w:p w:rsidR="008E7A3E" w:rsidRDefault="008E7A3E" w:rsidP="00E271F9">
      <w:pPr>
        <w:spacing w:line="360" w:lineRule="auto"/>
        <w:ind w:left="357" w:firstLine="709"/>
        <w:jc w:val="both"/>
        <w:rPr>
          <w:rFonts w:eastAsia="Calibri"/>
          <w:sz w:val="28"/>
          <w:szCs w:val="20"/>
        </w:rPr>
      </w:pPr>
    </w:p>
    <w:p w:rsidR="008E7A3E" w:rsidRDefault="008E7A3E" w:rsidP="00E271F9">
      <w:pPr>
        <w:spacing w:line="360" w:lineRule="auto"/>
        <w:ind w:left="357" w:firstLine="709"/>
        <w:jc w:val="both"/>
        <w:rPr>
          <w:rFonts w:eastAsia="Calibri"/>
          <w:sz w:val="28"/>
          <w:szCs w:val="20"/>
        </w:rPr>
      </w:pPr>
    </w:p>
    <w:p w:rsidR="00E271F9" w:rsidRPr="00E271F9" w:rsidRDefault="00075F2C" w:rsidP="00E271F9">
      <w:pPr>
        <w:spacing w:line="360" w:lineRule="auto"/>
        <w:ind w:left="357" w:firstLine="709"/>
        <w:jc w:val="both"/>
        <w:rPr>
          <w:rFonts w:eastAsia="Calibri"/>
          <w:sz w:val="28"/>
          <w:szCs w:val="20"/>
        </w:rPr>
      </w:pPr>
      <w:r w:rsidRPr="00075F2C">
        <w:rPr>
          <w:rFonts w:eastAsia="Calibri"/>
          <w:noProof/>
          <w:sz w:val="28"/>
          <w:szCs w:val="20"/>
        </w:rPr>
        <mc:AlternateContent>
          <mc:Choice Requires="wpg">
            <w:drawing>
              <wp:anchor distT="0" distB="0" distL="114300" distR="114300" simplePos="0" relativeHeight="251665408" behindDoc="0" locked="1" layoutInCell="0" allowOverlap="1" wp14:anchorId="49315270" wp14:editId="04346184">
                <wp:simplePos x="0" y="0"/>
                <wp:positionH relativeFrom="page">
                  <wp:posOffset>252095</wp:posOffset>
                </wp:positionH>
                <wp:positionV relativeFrom="page">
                  <wp:posOffset>252095</wp:posOffset>
                </wp:positionV>
                <wp:extent cx="467995" cy="10188575"/>
                <wp:effectExtent l="13970" t="13970" r="13335" b="17780"/>
                <wp:wrapNone/>
                <wp:docPr id="3729" name="Группа 3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730" name="Rectangle 288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 name="Line 289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2" name="Line 289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3" name="Text Box 289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734" name="Text Box 289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735" name="Rectangle 289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6" name="Line 289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7" name="Line 289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8" name="Line 289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9" name="Line 289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0" name="Line 289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1" name="Text Box 290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742" name="Text Box 290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743" name="Text Box 290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744" name="Text Box 290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745" name="Text Box 290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746" name="Text Box 290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47" name="Text Box 290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748" name="Text Box 290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49" name="Text Box 290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750" name="Text Box 290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315270" id="Группа 3729" o:spid="_x0000_s1799" style="position:absolute;left:0;text-align:left;margin-left:19.85pt;margin-top:19.85pt;width:36.85pt;height:802.25pt;z-index:25166540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" o:allowincell="f">
                <v:rect id="Rectangle 2889" o:spid="_x0000_s180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XEMIA&#10;AADdAAAADwAAAGRycy9kb3ducmV2LnhtbERPy4rCMBTdC/MP4Qqzs6kj+OgYpQ4IrkSrH3Bp7rTF&#10;5qbTxLbj15uF4PJw3uvtYGrRUesqywqmUQyCOLe64kLB9bKfLEE4j6yxtkwK/snBdvMxWmOibc9n&#10;6jJfiBDCLkEFpfdNIqXLSzLoItsQB+7XtgZ9gG0hdYt9CDe1/IrjuTRYcWgosaGfkvJbdjcKbn7o&#10;jmmRPfar626Vn3Zpf/9LlfocD+k3CE+Df4tf7oNWMFvMwv7wJjw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BcQwgAAAN0AAAAPAAAAAAAAAAAAAAAAAJgCAABkcnMvZG93&#10;bnJldi54bWxQSwUGAAAAAAQABAD1AAAAhwMAAAAA&#10;" filled="f" strokeweight="2pt"/>
                <v:line id="Line 2890" o:spid="_x0000_s180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IUI8MAAADdAAAADwAAAGRycy9kb3ducmV2LnhtbESPQYvCMBSE74L/ITzBm6Yqq1KNIkLF&#10;m2zrxduzebbF5qU0Ueu/NwsLHoeZ+YZZbztTiye1rrKsYDKOQBDnVldcKDhnyWgJwnlkjbVlUvAm&#10;B9tNv7fGWNsX/9Iz9YUIEHYxKii9b2IpXV6SQTe2DXHwbrY16INsC6lbfAW4qeU0iubSYMVhocSG&#10;9iXl9/RhFNwv55/kcNrrrE53+lok/nK9aaWGg263AuGp89/wf/uoFcwWsw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iFCPDAAAA3QAAAA8AAAAAAAAAAAAA&#10;AAAAoQIAAGRycy9kb3ducmV2LnhtbFBLBQYAAAAABAAEAPkAAACRAwAAAAA=&#10;" strokeweight="2pt"/>
                <v:line id="Line 2891" o:spid="_x0000_s180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CKVMUAAADdAAAADwAAAGRycy9kb3ducmV2LnhtbESPzWrDMBCE74G+g9hAb4mchCbFtRJC&#10;wKW3UscX3zbW+odYK2Optvv2VaGQ4zAz3zDJaTadGGlwrWUFm3UEgri0uuVaQX5NV68gnEfW2Fkm&#10;BT/k4HR8WiQYazvxF42Zr0WAsItRQeN9H0vpyoYMurXtiYNX2cGgD3KopR5wCnDTyW0U7aXBlsNC&#10;gz1dGirv2bdRcC/yl/T986KvXXbWtzr1xa3SSj0v5/MbCE+zf4T/2x9awe6w28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CKVMUAAADdAAAADwAAAAAAAAAA&#10;AAAAAAChAgAAZHJzL2Rvd25yZXYueG1sUEsFBgAAAAAEAAQA+QAAAJMDAAAAAA==&#10;" strokeweight="2pt"/>
                <v:shape id="Text Box 2892" o:spid="_x0000_s180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v8YA&#10;AADdAAAADwAAAGRycy9kb3ducmV2LnhtbESPQWvCQBSE74X+h+UVvNVNG9A2dRUpCoIgjenB4zP7&#10;TBazb2N21fjv3YLQ4zAz3zCTWW8bcaHOG8cK3oYJCOLSacOVgt9i+foBwgdkjY1jUnAjD7Pp89ME&#10;M+2unNNlGyoRIewzVFCH0GZS+rImi37oWuLoHVxnMUTZVVJ3eI1w28j3JBlJi4bjQo0tfddUHrdn&#10;q2C+43xhTpv9T37ITVF8JrweHZUavPTzLxCB+vAffrRXWkE6TlP4ex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1+v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893" o:spid="_x0000_s180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Tmy8cA&#10;AADdAAAADwAAAGRycy9kb3ducmV2LnhtbESPQWvCQBSE7wX/w/IKvdVNVWyNriLSgiAUk/Tg8Zl9&#10;JovZtzG71fjvu4VCj8PMfMMsVr1txJU6bxwreBkmIIhLpw1XCr6Kj+c3ED4ga2wck4I7eVgtBw8L&#10;TLW7cUbXPFQiQtinqKAOoU2l9GVNFv3QtcTRO7nOYoiyq6Tu8BbhtpGjJJlKi4bjQo0tbWoqz/m3&#10;VbA+cPZuLp/HfXbKTFHMEt5Nz0o9PfbrOYhAffgP/7W3WsH4dTy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U5sv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894" o:spid="_x0000_s180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0iMUA&#10;AADdAAAADwAAAGRycy9kb3ducmV2LnhtbESP0WrCQBRE3wv+w3IF33RjRa2pq8SC4JPU1A+4ZG+T&#10;YPZuzK5J9OtdodDHYWbOMOttbyrRUuNKywqmkwgEcWZ1ybmC889+/AHCeWSNlWVScCcH283gbY2x&#10;th2fqE19LgKEXYwKCu/rWEqXFWTQTWxNHLxf2xj0QTa51A12AW4q+R5FC2mw5LBQYE1fBWWX9GYU&#10;XHzfHpM8fexX590q+94l3e2aKDUa9sknCE+9/w//tQ9awWw5m8PrTXgCcvM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7SIxQAAAN0AAAAPAAAAAAAAAAAAAAAAAJgCAABkcnMv&#10;ZG93bnJldi54bWxQSwUGAAAAAAQABAD1AAAAigMAAAAA&#10;" filled="f" strokeweight="2pt"/>
                <v:line id="Line 2895" o:spid="_x0000_s180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V8QAAADdAAAADwAAAGRycy9kb3ducmV2LnhtbESPT4vCMBTE78J+h/CEvWnqirp0G0WE&#10;yt7E1ou3Z/P6B5uX0kTtfvuNIHgcZuY3TLIZTCvu1LvGsoLZNAJBXFjdcKXglKeTbxDOI2tsLZOC&#10;P3KwWX+MEoy1ffCR7pmvRICwi1FB7X0XS+mKmgy6qe2Ig1fa3qAPsq+k7vER4KaVX1G0lAYbDgs1&#10;drSrqbhmN6Pgej4t0v1hp/M22+pLlfrzpdRKfY6H7Q8IT4N/h1/tX61gvpov4fkmP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4xXxAAAAN0AAAAPAAAAAAAAAAAA&#10;AAAAAKECAABkcnMvZG93bnJldi54bWxQSwUGAAAAAAQABAD5AAAAkgMAAAAA&#10;" strokeweight="2pt"/>
                <v:line id="Line 2896" o:spid="_x0000_s180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pzMUAAADdAAAADwAAAGRycy9kb3ducmV2LnhtbESPzWrDMBCE74W8g9hAb43chtTBjRKM&#10;waW3EseX3NbW+odYK2Opifv2VSDQ4zAz3zC7w2wGcaXJ9ZYVvK4iEMS11T23CspT/rIF4TyyxsEy&#10;KfglB4f94mmHibY3PtK18K0IEHYJKui8HxMpXd2RQbeyI3HwGjsZ9EFOrdQT3gLcDPItit6lwZ7D&#10;QocjZR3Vl+LHKLicy03++Z3p01Ckumpzf64ardTzck4/QHia/X/40f7SCtbxOob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cpzMUAAADdAAAADwAAAAAAAAAA&#10;AAAAAAChAgAAZHJzL2Rvd25yZXYueG1sUEsFBgAAAAAEAAQA+QAAAJMDAAAAAA==&#10;" strokeweight="2pt"/>
                <v:line id="Line 2897" o:spid="_x0000_s180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i9vr4AAADdAAAADwAAAGRycy9kb3ducmV2LnhtbERPuwrCMBTdBf8hXMFNUxUfVKOIUHET&#10;q4vbtbm2xeamNFHr35tBcDyc92rTmkq8qHGlZQWjYQSCOLO65FzB5ZwMFiCcR9ZYWSYFH3KwWXc7&#10;K4y1ffOJXqnPRQhhF6OCwvs6ltJlBRl0Q1sTB+5uG4M+wCaXusF3CDeVHEfRTBosOTQUWNOuoOyR&#10;Po2Cx/UyTfbHnT5X6Vbf8sRfb3etVL/XbpcgPLX+L/65D1rBZD4Jc8Ob8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GL2+vgAAAN0AAAAPAAAAAAAAAAAAAAAAAKEC&#10;AABkcnMvZG93bnJldi54bWxQSwUGAAAAAAQABAD5AAAAjAMAAAAA&#10;" strokeweight="2pt"/>
                <v:line id="Line 2898" o:spid="_x0000_s180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QYJcUAAADdAAAADwAAAGRycy9kb3ducmV2LnhtbESPT4vCMBTE78J+h/AW9mZTlfVPNYoI&#10;XfYmVi+9PZtnW2xeShO1++03guBxmJnfMKtNbxpxp87VlhWMohgEcWF1zaWC0zEdzkE4j6yxsUwK&#10;/sjBZv0xWGGi7YMPdM98KQKEXYIKKu/bREpXVGTQRbYlDt7FdgZ9kF0pdYePADeNHMfxVBqsOSxU&#10;2NKuouKa3YyCa376Tn/2O31ssq0+l6nPzxet1Ndnv12C8NT7d/jV/tUKJrPJAp5vw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QYJcUAAADdAAAADwAAAAAAAAAA&#10;AAAAAAChAgAAZHJzL2Rvd25yZXYueG1sUEsFBgAAAAAEAAQA+QAAAJMDAAAAAA==&#10;" strokeweight="2pt"/>
                <v:line id="Line 2899" o:spid="_x0000_s181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CxcMAAADdAAAADwAAAGRycy9kb3ducmV2LnhtbERPy2qDQBTdF/IPww1014xJmwcmkxAE&#10;S3cl6sbdjXOjEueOOBNj/76zKHR5OO/DaTKdGGlwrWUFy0UEgriyuuVaQZGnbzsQziNr7CyTgh9y&#10;cDrOXg4Ya/vkC42Zr0UIYRejgsb7PpbSVQ0ZdAvbEwfuZgeDPsChlnrAZwg3nVxF0UYabDk0NNhT&#10;0lB1zx5Gwb0s1unnd6LzLjvra5368nrTSr3Op/MehKfJ/4v/3F9awfv2I+wPb8IT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wsXDAAAA3QAAAA8AAAAAAAAAAAAA&#10;AAAAoQIAAGRycy9kb3ducmV2LnhtbFBLBQYAAAAABAAEAPkAAACRAwAAAAA=&#10;" strokeweight="2pt"/>
                <v:shape id="Text Box 2900" o:spid="_x0000_s181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2LsYA&#10;AADdAAAADwAAAGRycy9kb3ducmV2LnhtbESPQWvCQBSE70L/w/IK3nSjFlujq0hpoSCIMT14fGaf&#10;yWL2bcxuNf77bkHocZiZb5jFqrO1uFLrjWMFo2ECgrhw2nCp4Dv/HLyB8AFZY+2YFNzJw2r51Ftg&#10;qt2NM7ruQykihH2KCqoQmlRKX1Rk0Q9dQxy9k2sthijbUuoWbxFuazlOkqm0aDguVNjQe0XFef9j&#10;FawPnH2Yy/a4y06ZyfNZwpvpWan+c7eegwjUhf/wo/2lFUxeX0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U2L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901" o:spid="_x0000_s181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WccA&#10;AADdAAAADwAAAGRycy9kb3ducmV2LnhtbESPQWvCQBSE7wX/w/IKvdVNrdgaXUXEgiAUk/Tg8Zl9&#10;JovZtzG71fjvu4VCj8PMfMPMl71txJU6bxwreBkmIIhLpw1XCr6Kj+d3ED4ga2wck4I7eVguBg9z&#10;TLW7cUbXPFQiQtinqKAOoU2l9GVNFv3QtcTRO7nOYoiyq6Tu8BbhtpGjJJlIi4bjQo0trWsqz/m3&#10;VbA6cLYxl8/jPjtlpiimCe8mZ6WeHvvVDESgPvyH/9pbreD1bTyC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3qFn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902" o:spid="_x0000_s181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NwscA&#10;AADdAAAADwAAAGRycy9kb3ducmV2LnhtbESPQWvCQBSE7wX/w/IKvdVNVWyNriLSgiAUk/Tg8Zl9&#10;JovZtzG71fjvu4VCj8PMfMMsVr1txJU6bxwreBkmIIhLpw1XCr6Kj+c3ED4ga2wck4I7eVgtBw8L&#10;TLW7cUbXPFQiQtinqKAOoU2l9GVNFv3QtcTRO7nOYoiyq6Tu8BbhtpGjJJlKi4bjQo0tbWoqz/m3&#10;VbA+cPZuLp/HfXbKTFHMEt5Nz0o9PfbrOYhAffgP/7W3WsH4dTKG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7DcL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903" o:spid="_x0000_s181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VtsYA&#10;AADdAAAADwAAAGRycy9kb3ducmV2LnhtbESPQWvCQBSE74L/YXlCb7rRitXoKlJaKBSKMR48PrPP&#10;ZDH7Ns1uNf33rlDocZiZb5jVprO1uFLrjWMF41ECgrhw2nCp4JC/D+cgfEDWWDsmBb/kYbPu91aY&#10;anfjjK77UIoIYZ+igiqEJpXSFxVZ9CPXEEfv7FqLIcq2lLrFW4TbWk6SZCYtGo4LFTb0WlFx2f9Y&#10;BdsjZ2/m++u0y86ZyfNFwp+zi1JPg267BBGoC//hv/aHVvD8Mp3C401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KVt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904" o:spid="_x0000_s181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4wLccA&#10;AADdAAAADwAAAGRycy9kb3ducmV2LnhtbESPQWvCQBSE7wX/w/KE3uqm2lpNXUWkQqEgxvTg8Zl9&#10;JovZtzG7avrvu4WCx2FmvmFmi87W4kqtN44VPA8SEMSF04ZLBd/5+mkCwgdkjbVjUvBDHhbz3sMM&#10;U+1unNF1F0oRIexTVFCF0KRS+qIii37gGuLoHV1rMUTZllK3eItwW8thkoylRcNxocKGVhUVp93F&#10;KljuOfsw581hmx0zk+fThL/GJ6Ue+93yHUSgLtzD/+1PrWD09vIKf2/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eMC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905" o:spid="_x0000_s181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uWsYA&#10;AADdAAAADwAAAGRycy9kb3ducmV2LnhtbESPQWvCQBSE74L/YXmCN920SlpTVxGxIAilMT30+Mw+&#10;k8Xs2zS71fjvu4VCj8PMfMMs171txJU6bxwreJgmIIhLpw1XCj6K18kzCB+QNTaOScGdPKxXw8ES&#10;M+1unNP1GCoRIewzVFCH0GZS+rImi37qWuLonV1nMUTZVVJ3eItw28jHJEmlRcNxocaWtjWVl+O3&#10;VbD55Hxnvt5O7/k5N0WxSPiQXpQaj/rNC4hAffgP/7X3WsHsaZ7C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yuW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906" o:spid="_x0000_s181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LwccA&#10;AADdAAAADwAAAGRycy9kb3ducmV2LnhtbESPT2vCQBTE7wW/w/KE3upGW/wTXUXEQqFQjPHg8Zl9&#10;JovZtzG71fTbdwsFj8PM/IZZrDpbixu13jhWMBwkIIgLpw2XCg75+8sUhA/IGmvHpOCHPKyWvacF&#10;ptrdOaPbPpQiQtinqKAKoUml9EVFFv3ANcTRO7vWYoiyLaVu8R7htpajJBlLi4bjQoUNbSoqLvtv&#10;q2B95Gxrrl+nXXbOTJ7PEv4cX5R67nfrOYhAXXiE/9sfWsHr5G0C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AC8H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907" o:spid="_x0000_s181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s8MA&#10;AADdAAAADwAAAGRycy9kb3ducmV2LnhtbERPz2vCMBS+C/4P4Qm7aaoTt1WjyNhAGIi1Hjy+Nc82&#10;2LzUJtPuvzcHwePH93ux6mwtrtR641jBeJSAIC6cNlwqOOTfw3cQPiBrrB2Tgn/ysFr2ewtMtbtx&#10;Rtd9KEUMYZ+igiqEJpXSFxVZ9CPXEEfu5FqLIcK2lLrFWwy3tZwkyUxaNBwbKmzos6LivP+zCtZH&#10;zr7MZfu7y06ZyfOPhH9mZ6VeBt16DiJQF57ih3ujFby+TePc+CY+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fs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908" o:spid="_x0000_s181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6KMcA&#10;AADdAAAADwAAAGRycy9kb3ducmV2LnhtbESPT2vCQBTE7wW/w/KE3upGW/wTXUXEQqFQjPHg8Zl9&#10;JovZtzG71fTbdwsFj8PM/IZZrDpbixu13jhWMBwkIIgLpw2XCg75+8sUhA/IGmvHpOCHPKyWvacF&#10;ptrdOaPbPpQiQtinqKAKoUml9EVFFv3ANcTRO7vWYoiyLaVu8R7htpajJBlLi4bjQoUNbSoqLvtv&#10;q2B95Gxrrl+nXXbOTJ7PEv4cX5R67nfrOYhAXXiE/9sfWsHr5G0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TOij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909" o:spid="_x0000_s182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FaMMA&#10;AADdAAAADwAAAGRycy9kb3ducmV2LnhtbERPz2vCMBS+C/4P4Qm7aapDt1WjyNhAGIi1Hjy+Nc82&#10;2LzUJtPuvzcHwePH93ux6mwtrtR641jBeJSAIC6cNlwqOOTfw3cQPiBrrB2Tgn/ysFr2ewtMtbtx&#10;Rtd9KEUMYZ+igiqEJpXSFxVZ9CPXEEfu5FqLIcK2lLrFWwy3tZwkyUxaNBwbKmzos6LivP+zCtZH&#10;zr7MZfu7y06ZyfOPhH9mZ6VeBt16DiJQF57ih3ujFby+TeP++CY+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AFa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075F2C">
        <w:rPr>
          <w:rFonts w:eastAsia="Calibri"/>
          <w:noProof/>
          <w:sz w:val="20"/>
          <w:szCs w:val="20"/>
        </w:rPr>
        <mc:AlternateContent>
          <mc:Choice Requires="wpg">
            <w:drawing>
              <wp:anchor distT="0" distB="0" distL="114300" distR="114300" simplePos="0" relativeHeight="251666432" behindDoc="0" locked="1" layoutInCell="0" allowOverlap="1" wp14:anchorId="688DBBB9" wp14:editId="20679FF2">
                <wp:simplePos x="0" y="0"/>
                <wp:positionH relativeFrom="page">
                  <wp:posOffset>720090</wp:posOffset>
                </wp:positionH>
                <wp:positionV relativeFrom="page">
                  <wp:posOffset>252095</wp:posOffset>
                </wp:positionV>
                <wp:extent cx="6588760" cy="10189210"/>
                <wp:effectExtent l="15240" t="13970" r="15875" b="17145"/>
                <wp:wrapNone/>
                <wp:docPr id="3751" name="Группа 3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52" name="Rectangle 291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3" name="Line 291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4" name="Line 291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5" name="Line 291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6" name="Line 291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7" name="Line 291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8" name="Line 291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9" name="Line 291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0" name="Line 291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1" name="Line 292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2" name="Line 292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3" name="Rectangle 2922"/>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764" name="Rectangle 2923"/>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765" name="Rectangle 2924"/>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766" name="Rectangle 2925"/>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67" name="Rectangle 2926"/>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768" name="Rectangle 2927"/>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769" name="Rectangle 2928"/>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75F2C" w:rsidRDefault="00FD58D3">
                              <w:pPr>
                                <w:pStyle w:val="ad"/>
                                <w:jc w:val="center"/>
                                <w:rPr>
                                  <w:sz w:val="24"/>
                                  <w:lang w:val="ru-RU"/>
                                </w:rPr>
                              </w:pPr>
                              <w:r>
                                <w:rPr>
                                  <w:sz w:val="24"/>
                                  <w:lang w:val="ru-RU"/>
                                </w:rPr>
                                <w:t>10</w:t>
                              </w:r>
                            </w:p>
                          </w:txbxContent>
                        </wps:txbx>
                        <wps:bodyPr rot="0" vert="horz" wrap="square" lIns="12700" tIns="12700" rIns="12700" bIns="12700" anchor="t" anchorCtr="0" upright="1">
                          <a:noAutofit/>
                        </wps:bodyPr>
                      </wps:wsp>
                      <wps:wsp>
                        <wps:cNvPr id="3770" name="Rectangle 2929"/>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8DBBB9" id="Группа 3751" o:spid="_x0000_s1821" style="position:absolute;left:0;text-align:left;margin-left:56.7pt;margin-top:19.85pt;width:518.8pt;height:802.3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" o:allowincell="f">
                <v:rect id="Rectangle 2911" o:spid="_x0000_s182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JXMUA&#10;AADdAAAADwAAAGRycy9kb3ducmV2LnhtbESP0WrCQBRE3wX/YbmCb3Wjpa1GV4kFwadiox9wyV6T&#10;YPZuzK5J9Ou7BcHHYWbOMKtNbyrRUuNKywqmkwgEcWZ1ybmC03H3NgfhPLLGyjIpuJODzXo4WGGs&#10;bce/1KY+FwHCLkYFhfd1LKXLCjLoJrYmDt7ZNgZ9kE0udYNdgJtKzqLoUxosOSwUWNN3QdklvRkF&#10;F9+3P0mePnaL03aRHbZJd7smSo1HfbIE4an3r/CzvdcK3r8+ZvD/Jj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clcxQAAAN0AAAAPAAAAAAAAAAAAAAAAAJgCAABkcnMv&#10;ZG93bnJldi54bWxQSwUGAAAAAAQABAD1AAAAigMAAAAA&#10;" filled="f" strokeweight="2pt"/>
                <v:line id="Line 2912" o:spid="_x0000_s182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PKb8QAAADdAAAADwAAAGRycy9kb3ducmV2LnhtbESPT4vCMBTE78J+h/CEvWnqirp0G0WE&#10;yt7E1ou3Z/P6B5uX0kTtfvuNIHgcZuY3TLIZTCvu1LvGsoLZNAJBXFjdcKXglKeTbxDOI2tsLZOC&#10;P3KwWX+MEoy1ffCR7pmvRICwi1FB7X0XS+mKmgy6qe2Ig1fa3qAPsq+k7vER4KaVX1G0lAYbDgs1&#10;drSrqbhmN6Pgej4t0v1hp/M22+pLlfrzpdRKfY6H7Q8IT4N/h1/tX61gvlrM4fkmP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8pvxAAAAN0AAAAPAAAAAAAAAAAA&#10;AAAAAKECAABkcnMvZG93bnJldi54bWxQSwUGAAAAAAQABAD5AAAAkgMAAAAA&#10;" strokeweight="2pt"/>
                <v:line id="Line 2913" o:spid="_x0000_s182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SG8UAAADdAAAADwAAAGRycy9kb3ducmV2LnhtbESPQWvCQBSE70L/w/IKvenGVm2JboII&#10;kd6k0Yu3Z/aZBLNvQ3abxH/fFYQeh5n5htmko2lET52rLSuYzyIQxIXVNZcKTsds+gXCeWSNjWVS&#10;cCcHafIy2WCs7cA/1Oe+FAHCLkYFlfdtLKUrKjLoZrYlDt7VdgZ9kF0pdYdDgJtGvkfRShqsOSxU&#10;2NKuouKW/xoFt/Npme0PO31s8q2+lJk/X65aqbfXcbsG4Wn0/+Fn+1sr+PhcLu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SG8UAAADdAAAADwAAAAAAAAAA&#10;AAAAAAChAgAAZHJzL2Rvd25yZXYueG1sUEsFBgAAAAAEAAQA+QAAAJMDAAAAAA==&#10;" strokeweight="2pt"/>
                <v:line id="Line 2914" o:spid="_x0000_s182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3gMQAAADdAAAADwAAAGRycy9kb3ducmV2LnhtbESPT4vCMBTE74LfITxhb5ruSt2laxQR&#10;Kt7E6sXba/P6B5uX0mS1++2NIHgcZuY3zHI9mFbcqHeNZQWfswgEcWF1w5WC8ymd/oBwHllja5kU&#10;/JOD9Wo8WmKi7Z2PdMt8JQKEXYIKau+7REpX1GTQzWxHHLzS9gZ9kH0ldY/3ADet/IqihTTYcFio&#10;saNtTcU1+zMKrpdznO4OW31qs43Oq9Rf8lIr9TEZNr8gPA3+HX6191rB/DuO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xveAxAAAAN0AAAAPAAAAAAAAAAAA&#10;AAAAAKECAABkcnMvZG93bnJldi54bWxQSwUGAAAAAAQABAD5AAAAkgMAAAAA&#10;" strokeweight="2pt"/>
                <v:line id="Line 2915" o:spid="_x0000_s182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p98QAAADdAAAADwAAAGRycy9kb3ducmV2LnhtbESPT4vCMBTE78J+h/CEvWnqLurSbRQR&#10;KnsTWy/ens3rH2xeShO1++2NIHgcZuY3TLIeTCtu1LvGsoLZNAJBXFjdcKXgmKeTHxDOI2tsLZOC&#10;f3KwXn2MEoy1vfOBbpmvRICwi1FB7X0XS+mKmgy6qe2Ig1fa3qAPsq+k7vEe4KaVX1G0kAYbDgs1&#10;drStqbhkV6PgcjrO091+q/M22+hzlfrTudRKfY6HzS8IT4N/h1/tP63gezlfwP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Gn3xAAAAN0AAAAPAAAAAAAAAAAA&#10;AAAAAKECAABkcnMvZG93bnJldi54bWxQSwUGAAAAAAQABAD5AAAAkgMAAAAA&#10;" strokeweight="2pt"/>
                <v:line id="Line 2916" o:spid="_x0000_s182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MbMUAAADdAAAADwAAAGRycy9kb3ducmV2LnhtbESPzWrDMBCE74W8g9hAb43cltTBjRKM&#10;waW3EMeX3NbW+odYK2Opifv2VSDQ4zAz3zDb/WwGcaXJ9ZYVvK4iEMS11T23CspT/rIB4TyyxsEy&#10;KfglB/vd4mmLibY3PtK18K0IEHYJKui8HxMpXd2RQbeyI3HwGjsZ9EFOrdQT3gLcDPItij6kwZ7D&#10;QocjZR3Vl+LHKLicy3X+dcj0aShSXbW5P1eNVup5OaefIDzN/j/8aH9rBe/xOo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MbMUAAADdAAAADwAAAAAAAAAA&#10;AAAAAAChAgAAZHJzL2Rvd25yZXYueG1sUEsFBgAAAAAEAAQA+QAAAJMDAAAAAA==&#10;" strokeweight="2pt"/>
                <v:line id="Line 2917" o:spid="_x0000_s182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dYHr4AAADdAAAADwAAAGRycy9kb3ducmV2LnhtbERPuwrCMBTdBf8hXMFNUxUfVKOIUHET&#10;q4vbtbm2xeamNFHr35tBcDyc92rTmkq8qHGlZQWjYQSCOLO65FzB5ZwMFiCcR9ZYWSYFH3KwWXc7&#10;K4y1ffOJXqnPRQhhF6OCwvs6ltJlBRl0Q1sTB+5uG4M+wCaXusF3CDeVHEfRTBosOTQUWNOuoOyR&#10;Po2Cx/UyTfbHnT5X6Vbf8sRfb3etVL/XbpcgPLX+L/65D1rBZD4Nc8Ob8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9x1gevgAAAN0AAAAPAAAAAAAAAAAAAAAAAKEC&#10;AABkcnMvZG93bnJldi54bWxQSwUGAAAAAAQABAD5AAAAjAMAAAAA&#10;" strokeweight="2pt"/>
                <v:line id="Line 2918" o:spid="_x0000_s182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v9hcQAAADdAAAADwAAAGRycy9kb3ducmV2LnhtbESPQYvCMBSE78L+h/AW9mZTd1F3q1FE&#10;qHgTq5fens2zLTYvpclq/fdGEDwOM/MNM1/2phFX6lxtWcEoikEQF1bXXCo4HtLhLwjnkTU2lknB&#10;nRwsFx+DOSba3nhP18yXIkDYJaig8r5NpHRFRQZdZFvi4J1tZ9AH2ZVSd3gLcNPI7zieSIM1h4UK&#10;W1pXVFyyf6Pgkh/H6Wa31ocmW+lTmfr8dNZKfX32qxkIT71/h1/trVbwMx3/wf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2FxAAAAN0AAAAPAAAAAAAAAAAA&#10;AAAAAKECAABkcnMvZG93bnJldi54bWxQSwUGAAAAAAQABAD5AAAAkgMAAAAA&#10;" strokeweight="2pt"/>
                <v:line id="Line 2919" o:spid="_x0000_s183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4T8MAAADdAAAADwAAAGRycy9kb3ducmV2LnhtbERP3WrCMBS+F3yHcAbezdQJzlXTItOB&#10;sosx3QMcm2PT2ZyUJNO6p18uBl5+fP/LsretuJAPjWMFk3EGgrhyuuFawdfh7XEOIkRkja1jUnCj&#10;AGUxHCwx1+7Kn3TZx1qkEA45KjAxdrmUoTJkMYxdR5y4k/MWY4K+ltrjNYXbVj5l2UxabDg1GOzo&#10;1VB13v9YBTt/fD9Pfmsjj7zzm/Zj/RLst1Kjh361ABGpj3fxv3urFUyfZ2l/epOe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Y+E/DAAAA3QAAAA8AAAAAAAAAAAAA&#10;AAAAoQIAAGRycy9kb3ducmV2LnhtbFBLBQYAAAAABAAEAPkAAACRAwAAAAA=&#10;" strokeweight="1pt"/>
                <v:line id="Line 2920" o:spid="_x0000_s183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E7PsMAAADdAAAADwAAAGRycy9kb3ducmV2LnhtbESPQYvCMBSE7wv+h/AEb2uqsirVKCJU&#10;vC22Xrw9m2dbbF5KE7X+eyMIHoeZ+YZZrjtTizu1rrKsYDSMQBDnVldcKDhmye8chPPIGmvLpOBJ&#10;Dtar3s8SY20ffKB76gsRIOxiVFB638RSurwkg25oG+LgXWxr0AfZFlK3+AhwU8txFE2lwYrDQokN&#10;bUvKr+nNKLiejn/J7n+rszrd6HOR+NP5opUa9LvNAoSnzn/Dn/ZeK5jMpi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ROz7DAAAA3QAAAA8AAAAAAAAAAAAA&#10;AAAAoQIAAGRycy9kb3ducmV2LnhtbFBLBQYAAAAABAAEAPkAAACRAwAAAAA=&#10;" strokeweight="2pt"/>
                <v:line id="Line 2921" o:spid="_x0000_s183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Do8YAAADdAAAADwAAAGRycy9kb3ducmV2LnhtbESP3WoCMRSE7wt9h3AK3mlWBW23Rin+&#10;gNIL0fYBjpvTzdbNyZJEXX36RhB6OczMN8xk1tpanMmHyrGCfi8DQVw4XXGp4Ptr1X0FESKyxtox&#10;KbhSgNn0+WmCuXYX3tF5H0uRIBxyVGBibHIpQ2HIYui5hjh5P85bjEn6UmqPlwS3tRxk2UharDgt&#10;GGxobqg47k9WwcYfPo/9W2nkgTd+WW8Xb8H+KtV5aT/eQURq43/40V5rBcPxaAD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Gw6PGAAAA3QAAAA8AAAAAAAAA&#10;AAAAAAAAoQIAAGRycy9kb3ducmV2LnhtbFBLBQYAAAAABAAEAPkAAACUAwAAAAA=&#10;" strokeweight="1pt"/>
                <v:rect id="Rectangle 2922" o:spid="_x0000_s183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jpMMA&#10;AADdAAAADwAAAGRycy9kb3ducmV2LnhtbESPQWvCQBSE7wX/w/IEb3WjlqjRVYIgeG3agsdH9plE&#10;s2/j7qrx37uFQo/DzHzDrLe9acWdnG8sK5iMExDEpdUNVwq+v/bvCxA+IGtsLZOCJ3nYbgZva8y0&#10;ffAn3YtQiQhhn6GCOoQuk9KXNRn0Y9sRR+9kncEQpaukdviIcNPKaZKk0mDDcaHGjnY1lZfiZhTk&#10;+bn/uRZL3Hu5SFyqP3SVH5UaDft8BSJQH/7Df+2DVjCbpzP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Pjp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2923" o:spid="_x0000_s183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70MMA&#10;AADdAAAADwAAAGRycy9kb3ducmV2LnhtbESPT4vCMBTE7wt+h/AEb2vqH6pWo5QFYa/WXfD4aJ5t&#10;tXmpSVa7394sLHgcZuY3zGbXm1bcyfnGsoLJOAFBXFrdcKXg67h/X4LwAVlja5kU/JKH3XbwtsFM&#10;2wcf6F6ESkQI+wwV1CF0mZS+rMmgH9uOOHpn6wyGKF0ltcNHhJtWTpMklQYbjgs1dvRRU3ktfoyC&#10;PL/037dihXsvl4lL9VxX+Ump0bDP1yAC9eEV/m9/agWzRTqHvzfx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p70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2924" o:spid="_x0000_s183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eS8MA&#10;AADdAAAADwAAAGRycy9kb3ducmV2LnhtbESPQWvCQBSE7wX/w/IEb3WjbaNGVwkFoVfTCh4f2WcS&#10;zb6Nu6vGf+8WCj0OM/MNs9r0phU3cr6xrGAyTkAQl1Y3XCn4+d6+zkH4gKyxtUwKHuRhsx68rDDT&#10;9s47uhWhEhHCPkMFdQhdJqUvazLox7Yjjt7ROoMhSldJ7fAe4aaV0yRJpcGG40KNHX3WVJ6Lq1GQ&#10;56d+fykWuPVynrhUv+sqPyg1Gvb5EkSgPvyH/9pfWsHbLP2A3z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beS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2925" o:spid="_x0000_s183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APMMA&#10;AADdAAAADwAAAGRycy9kb3ducmV2LnhtbESPQWvCQBSE74X+h+UJ3upGLWmMrhIEwWtTCx4f2WcS&#10;zb5Nd1eN/94tFHocZuYbZrUZTCdu5HxrWcF0koAgrqxuuVZw+Nq9ZSB8QNbYWSYFD/KwWb++rDDX&#10;9s6fdCtDLSKEfY4KmhD6XEpfNWTQT2xPHL2TdQZDlK6W2uE9wk0nZ0mSSoMtx4UGe9o2VF3Kq1FQ&#10;FOfh+6dc4M7LLHGpftd1cVRqPBqKJYhAQ/gP/7X3WsH8I03h90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RAP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2926" o:spid="_x0000_s183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lp8MA&#10;AADdAAAADwAAAGRycy9kb3ducmV2LnhtbESPQWvCQBSE74L/YXmF3nRTlcRGVwmC0KuxhR4f2WeS&#10;Nvs27q6a/vuuIHgcZuYbZr0dTCeu5HxrWcHbNAFBXFndcq3g87ifLEH4gKyxs0wK/sjDdjMerTHX&#10;9sYHupahFhHCPkcFTQh9LqWvGjLop7Ynjt7JOoMhSldL7fAW4aaTsyRJpcGW40KDPe0aqn7Li1FQ&#10;FD/D17l8x72Xy8SleqHr4lup15ehWIEINIRn+NH+0ArmWZrB/U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jlp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2927" o:spid="_x0000_s183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x1cAA&#10;AADdAAAADwAAAGRycy9kb3ducmV2LnhtbERPy4rCMBTdD/gP4QruxtQH1ekYpQiC26kKLi/NnbZj&#10;c1OTqPXvJwvB5eG8V5vetOJOzjeWFUzGCQji0uqGKwXHw+5zCcIHZI2tZVLwJA+b9eBjhZm2D/6h&#10;exEqEUPYZ6igDqHLpPRlTQb92HbEkfu1zmCI0FVSO3zEcNPKaZKk0mDDsaHGjrY1lZfiZhTk+V9/&#10;uhZfuPNymbhUz3WVn5UaDfv8G0SgPrzFL/deK5gt0jg3volP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x1c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2928" o:spid="_x0000_s183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vUTsMA&#10;AADdAAAADwAAAGRycy9kb3ducmV2LnhtbESPQWvCQBSE74L/YXmF3nRTlTSmrhIEoVdjCz0+sq9J&#10;NPs27q6a/vuuIHgcZuYbZrUZTCeu5HxrWcHbNAFBXFndcq3g67CbZCB8QNbYWSYFf+Rhsx6PVphr&#10;e+M9XctQiwhhn6OCJoQ+l9JXDRn0U9sTR+/XOoMhSldL7fAW4aaTsyRJpcGW40KDPW0bqk7lxSgo&#10;iuPwfS6XuPMyS1yqF7oufpR6fRmKDxCBhvAMP9qfWsH8PV3C/U1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vUTsMAAADdAAAADwAAAAAAAAAAAAAAAACYAgAAZHJzL2Rv&#10;d25yZXYueG1sUEsFBgAAAAAEAAQA9QAAAIgDAAAAAA==&#10;" filled="f" stroked="f" strokeweight=".25pt">
                  <v:textbox inset="1pt,1pt,1pt,1pt">
                    <w:txbxContent>
                      <w:p w:rsidR="00FD58D3" w:rsidRPr="00075F2C" w:rsidRDefault="00FD58D3">
                        <w:pPr>
                          <w:pStyle w:val="ad"/>
                          <w:jc w:val="center"/>
                          <w:rPr>
                            <w:sz w:val="24"/>
                            <w:lang w:val="ru-RU"/>
                          </w:rPr>
                        </w:pPr>
                        <w:r>
                          <w:rPr>
                            <w:sz w:val="24"/>
                            <w:lang w:val="ru-RU"/>
                          </w:rPr>
                          <w:t>10</w:t>
                        </w:r>
                      </w:p>
                    </w:txbxContent>
                  </v:textbox>
                </v:rect>
                <v:rect id="Rectangle 2929" o:spid="_x0000_s184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rDsEA&#10;AADdAAAADwAAAGRycy9kb3ducmV2LnhtbERPyWrDMBC9B/IPYgK9JXIX4tS1bEzB0GucBHIcrKnt&#10;1hq5kpq4fx8dCjk+3p6XsxnFhZwfLCt43CQgiFurB+4UHA/1egfCB2SNo2VS8EceymK5yDHT9sp7&#10;ujShEzGEfYYK+hCmTErf9mTQb+xEHLlP6wyGCF0ntcNrDDejfEqSrTQ4cGzocaL3ntrv5tcoqKqv&#10;+fTTvGLt5S5xW/2iu+qs1MNqrt5ABJrDXfzv/tAKntM07o9v4hOQ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I6w7BAAAA3QAAAA8AAAAAAAAAAAAAAAAAmAIAAGRycy9kb3du&#10;cmV2LnhtbFBLBQYAAAAABAAEAPUAAACGAwAAAAA=&#10;" filled="f" stroked="f" strokeweight=".25pt">
                  <v:textbox inset="1pt,1pt,1pt,1pt">
                    <w:txbxContent>
                      <w:p w:rsidR="00FD58D3" w:rsidRDefault="00FD58D3">
                        <w:pPr>
                          <w:pStyle w:val="ad"/>
                          <w:jc w:val="cente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8E7A3E">
      <w:pPr>
        <w:numPr>
          <w:ilvl w:val="3"/>
          <w:numId w:val="48"/>
        </w:numPr>
        <w:spacing w:line="360" w:lineRule="auto"/>
        <w:ind w:left="1276" w:hanging="1559"/>
        <w:contextualSpacing/>
        <w:jc w:val="both"/>
        <w:rPr>
          <w:rFonts w:eastAsia="Calibri"/>
          <w:b/>
          <w:sz w:val="28"/>
          <w:szCs w:val="20"/>
        </w:rPr>
      </w:pPr>
      <w:r w:rsidRPr="00E271F9">
        <w:rPr>
          <w:rFonts w:eastAsia="Calibri"/>
          <w:b/>
          <w:sz w:val="28"/>
          <w:szCs w:val="20"/>
        </w:rPr>
        <w:lastRenderedPageBreak/>
        <w:t>Технологический процесс «Обратная связь с пользователем»</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Исполнители</w:t>
      </w:r>
    </w:p>
    <w:p w:rsidR="00E271F9" w:rsidRPr="00E271F9" w:rsidRDefault="00E271F9" w:rsidP="00E271F9">
      <w:pPr>
        <w:spacing w:line="360" w:lineRule="auto"/>
        <w:jc w:val="both"/>
        <w:rPr>
          <w:rFonts w:eastAsia="Calibri"/>
          <w:sz w:val="28"/>
          <w:szCs w:val="20"/>
        </w:rPr>
      </w:pPr>
      <w:r w:rsidRPr="00E271F9">
        <w:rPr>
          <w:rFonts w:eastAsia="Calibri"/>
          <w:sz w:val="28"/>
          <w:szCs w:val="20"/>
        </w:rPr>
        <w:tab/>
        <w:t xml:space="preserve">Основным исполнителем данного технологического процесса является администратор сайта.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Документация</w:t>
      </w:r>
      <w:r w:rsidR="004A5CAD" w:rsidRPr="004A5CAD">
        <w:rPr>
          <w:rFonts w:eastAsia="Calibri"/>
          <w:b/>
          <w:noProof/>
          <w:sz w:val="28"/>
          <w:szCs w:val="20"/>
        </w:rPr>
        <mc:AlternateContent>
          <mc:Choice Requires="wpg">
            <w:drawing>
              <wp:anchor distT="0" distB="0" distL="114300" distR="114300" simplePos="0" relativeHeight="251615232" behindDoc="0" locked="1" layoutInCell="0" allowOverlap="1" wp14:anchorId="426FC46E" wp14:editId="54CF8EAB">
                <wp:simplePos x="0" y="0"/>
                <wp:positionH relativeFrom="page">
                  <wp:posOffset>252095</wp:posOffset>
                </wp:positionH>
                <wp:positionV relativeFrom="page">
                  <wp:posOffset>252095</wp:posOffset>
                </wp:positionV>
                <wp:extent cx="467995" cy="10188575"/>
                <wp:effectExtent l="13970" t="13970" r="13335" b="17780"/>
                <wp:wrapNone/>
                <wp:docPr id="1720" name="Группа 1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721" name="Rectangle 89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 name="Line 89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89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4" name="Text Box 89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725" name="Text Box 89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726" name="Rectangle 89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 name="Line 89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8" name="Line 90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9" name="Line 90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0" name="Line 90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1" name="Line 90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2" name="Text Box 90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733" name="Text Box 90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734" name="Text Box 90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735" name="Text Box 90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736" name="Text Box 90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737" name="Text Box 90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738" name="Text Box 91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739" name="Text Box 91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740" name="Text Box 91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741" name="Text Box 91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FC46E" id="Группа 1720" o:spid="_x0000_s1841" style="position:absolute;left:0;text-align:left;margin-left:19.85pt;margin-top:19.85pt;width:36.85pt;height:802.25pt;z-index:25161523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" o:allowincell="f">
                <v:rect id="Rectangle 893" o:spid="_x0000_s184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i/sIA&#10;AADdAAAADwAAAGRycy9kb3ducmV2LnhtbERPzYrCMBC+C75DGGFvmurBtV2jVEHwJG71AYZmti02&#10;k9rEtuvTm4UFb/Px/c56O5hadNS6yrKC+SwCQZxbXXGh4Ho5TFcgnEfWWFsmBb/kYLsZj9aYaNvz&#10;N3WZL0QIYZeggtL7JpHS5SUZdDPbEAfux7YGfYBtIXWLfQg3tVxE0VIarDg0lNjQvqT8lj2Mgpsf&#10;ulNaZM9DfN3F+XmX9o97qtTHZEi/QHga/Fv87z7qMP9zMYe/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KL+wgAAAN0AAAAPAAAAAAAAAAAAAAAAAJgCAABkcnMvZG93&#10;bnJldi54bWxQSwUGAAAAAAQABAD1AAAAhwMAAAAA&#10;" filled="f" strokeweight="2pt"/>
                <v:line id="Line 894" o:spid="_x0000_s184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iaIcIAAADdAAAADwAAAGRycy9kb3ducmV2LnhtbERPTWvCQBC9F/wPywjemo0BW4muEgIR&#10;b6XRS25jdkyC2dmQXTX++26h0Ns83uds95PpxYNG11lWsIxiEMS11R03Cs6n4n0Nwnlkjb1lUvAi&#10;B/vd7G2LqbZP/qZH6RsRQtilqKD1fkildHVLBl1kB+LAXe1o0Ac4NlKP+AzhppdJHH9Igx2HhhYH&#10;yluqb+XdKLhV51Vx+Mr1qS8zfWkKX12uWqnFfMo2IDxN/l/85z7qMP8zSe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iaIcIAAADdAAAADwAAAAAAAAAAAAAA&#10;AAChAgAAZHJzL2Rvd25yZXYueG1sUEsFBgAAAAAEAAQA+QAAAJADAAAAAA==&#10;" strokeweight="2pt"/>
                <v:line id="Line 895" o:spid="_x0000_s184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sIAAADdAAAADwAAAGRycy9kb3ducmV2LnhtbERPS4vCMBC+C/sfwix403SVVek2iggV&#10;b7KtF29jM31gMylN1PrvzcKCt/n4npNsBtOKO/WusazgaxqBIC6sbrhScMrTyQqE88gaW8uk4EkO&#10;NuuPUYKxtg/+pXvmKxFC2MWooPa+i6V0RU0G3dR2xIErbW/QB9hXUvf4COGmlbMoWkiDDYeGGjva&#10;1VRcs5tRcD2fvtP9cafzNtvqS5X686XUSo0/h+0PCE+Df4v/3Qcd5i9n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usIAAADdAAAADwAAAAAAAAAAAAAA&#10;AAChAgAAZHJzL2Rvd25yZXYueG1sUEsFBgAAAAAEAAQA+QAAAJADAAAAAA==&#10;" strokeweight="2pt"/>
                <v:shape id="Text Box 896" o:spid="_x0000_s184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2vsQA&#10;AADdAAAADwAAAGRycy9kb3ducmV2LnhtbERPTWvCQBC9F/oflil4q5uKaE2zipQWhII0xoPHMTtJ&#10;FrOzaXbV9N+7BaG3ebzPyVaDbcWFem8cK3gZJyCIS6cN1wr2xefzKwgfkDW2jknBL3lYLR8fMky1&#10;u3JOl12oRQxhn6KCJoQuldKXDVn0Y9cRR65yvcUQYV9L3eM1httWTpJkJi0ajg0NdvTeUHnana2C&#10;9YHzD/OzPX7nVW6KYpHw1+yk1OhpWL+BCDSEf/HdvdFx/nwyh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9r7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897" o:spid="_x0000_s184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BTJcQA&#10;AADdAAAADwAAAGRycy9kb3ducmV2LnhtbERPTWvCQBC9F/oflil4q5sKak2zipQWhII0xoPHMTtJ&#10;FrOzaXbV9N+7BaG3ebzPyVaDbcWFem8cK3gZJyCIS6cN1wr2xefzKwgfkDW2jknBL3lYLR8fMky1&#10;u3JOl12oRQxhn6KCJoQuldKXDVn0Y9cRR65yvcUQYV9L3eM1httWTpJkJi0ajg0NdvTeUHnana2C&#10;9YHzD/OzPX7nVW6KYpHw1+yk1OhpWL+BCDSEf/HdvdFx/nwyh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wUy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898" o:spid="_x0000_s184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6isIA&#10;AADdAAAADwAAAGRycy9kb3ducmV2LnhtbERPzYrCMBC+C75DmAVvmq4HXbtGqYLgSbT6AEMz2xab&#10;SW1iW316Iwh7m4/vd5br3lSipcaVlhV8TyIQxJnVJecKLufd+AeE88gaK8uk4EEO1qvhYImxth2f&#10;qE19LkIIuxgVFN7XsZQuK8igm9iaOHB/tjHoA2xyqRvsQrip5DSKZtJgyaGhwJq2BWXX9G4UXH3f&#10;HpI8fe4Wl80iO26S7n5LlBp99ckvCE+9/xd/3Hsd5s+nM3h/E06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TqKwgAAAN0AAAAPAAAAAAAAAAAAAAAAAJgCAABkcnMvZG93&#10;bnJldi54bWxQSwUGAAAAAAQABAD1AAAAhwMAAAAA&#10;" filled="f" strokeweight="2pt"/>
                <v:line id="Line 899" o:spid="_x0000_s184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85ub8AAADdAAAADwAAAGRycy9kb3ducmV2LnhtbERPSwrCMBDdC94hjOBOUwU/VKOIUHEn&#10;VjfuxmZsi82kNFHr7Y0guJvH+85y3ZpKPKlxpWUFo2EEgjizuuRcwfmUDOYgnEfWWFkmBW9ysF51&#10;O0uMtX3xkZ6pz0UIYRejgsL7OpbSZQUZdENbEwfuZhuDPsAml7rBVwg3lRxH0VQaLDk0FFjTtqDs&#10;nj6MgvvlPEl2h60+VelGX/PEX643rVS/124WIDy1/i/+ufc6zJ+N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e85ub8AAADdAAAADwAAAAAAAAAAAAAAAACh&#10;AgAAZHJzL2Rvd25yZXYueG1sUEsFBgAAAAAEAAQA+QAAAI0DAAAAAA==&#10;" strokeweight="2pt"/>
                <v:line id="Line 900" o:spid="_x0000_s184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Cty8QAAADdAAAADwAAAGRycy9kb3ducmV2LnhtbESPQYvCQAyF74L/YYiwN50qrLt0HUWE&#10;irfF2ou32IltsZMpnVHrvzeHhb0lvJf3vqw2g2vVg/rQeDYwnyWgiEtvG64MFKds+g0qRGSLrWcy&#10;8KIAm/V4tMLU+icf6ZHHSkkIhxQN1DF2qdahrMlhmPmOWLSr7x1GWftK2x6fEu5avUiSpXbYsDTU&#10;2NGupvKW352B27n4zPa/O3tq8629VFk8X67WmI/JsP0BFWmI/+a/64MV/K+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cK3LxAAAAN0AAAAPAAAAAAAAAAAA&#10;AAAAAKECAABkcnMvZG93bnJldi54bWxQSwUGAAAAAAQABAD5AAAAkgMAAAAA&#10;" strokeweight="2pt"/>
                <v:line id="Line 901" o:spid="_x0000_s185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IUMIAAADdAAAADwAAAGRycy9kb3ducmV2LnhtbERPS4vCMBC+C/sfwix403QFV+02iggV&#10;b7KtF29jM31gMylN1PrvzcKCt/n4npNsBtOKO/WusazgaxqBIC6sbrhScMrTyRKE88gaW8uk4EkO&#10;NuuPUYKxtg/+pXvmKxFC2MWooPa+i6V0RU0G3dR2xIErbW/QB9hXUvf4COGmlbMo+pYGGw4NNXa0&#10;q6m4Zjej4Ho+zdP9cafzNtvqS5X686XUSo0/h+0PCE+Df4v/3Qcd5i9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wIUMIAAADdAAAADwAAAAAAAAAAAAAA&#10;AAChAgAAZHJzL2Rvd25yZXYueG1sUEsFBgAAAAAEAAQA+QAAAJADAAAAAA==&#10;" strokeweight="2pt"/>
                <v:line id="Line 902" o:spid="_x0000_s185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83EMQAAADdAAAADwAAAGRycy9kb3ducmV2LnhtbESPQYvCQAyF7wv+hyHC3tapLqtSHUWE&#10;Lt4WqxdvsRPbYidTOqN2/705CN4S3st7X5br3jXqTl2oPRsYjxJQxIW3NZcGjofsaw4qRGSLjWcy&#10;8E8B1qvBxxJT6x+8p3seSyUhHFI0UMXYplqHoiKHYeRbYtEuvnMYZe1KbTt8SLhr9CRJptphzdJQ&#10;YUvbioprfnMGrqfjT/b7t7WHJt/Yc5nF0/lijfkc9psFqEh9fJtf1zsr+LN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3zcQxAAAAN0AAAAPAAAAAAAAAAAA&#10;AAAAAKECAABkcnMvZG93bnJldi54bWxQSwUGAAAAAAQABAD5AAAAkgMAAAAA&#10;" strokeweight="2pt"/>
                <v:line id="Line 903" o:spid="_x0000_s185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Si8EAAADdAAAADwAAAGRycy9kb3ducmV2LnhtbERPS4vCMBC+C/6HMII3m6r4oBpFhC57&#10;W6xevE2bsS02k9JktfvvN4LgbT6+52z3vWnEgzpXW1YwjWIQxIXVNZcKLud0sgbhPLLGxjIp+CMH&#10;+91wsMVE2yef6JH5UoQQdgkqqLxvEyldUZFBF9mWOHA32xn0AXal1B0+Q7hp5CyOl9JgzaGhwpaO&#10;FRX37NcouF8vi/Tr56jPTXbQeZn6a37TSo1H/WEDwlPvP+K3+1uH+av5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k5KLwQAAAN0AAAAPAAAAAAAAAAAAAAAA&#10;AKECAABkcnMvZG93bnJldi54bWxQSwUGAAAAAAQABAD5AAAAjwMAAAAA&#10;" strokeweight="2pt"/>
                <v:shape id="Text Box 904" o:spid="_x0000_s185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djMQA&#10;AADdAAAADwAAAGRycy9kb3ducmV2LnhtbERPTWvCQBC9F/oflil4q5sqaE2zipQWhII0xoPHMTtJ&#10;FrOzaXbV9N+7BaG3ebzPyVaDbcWFem8cK3gZJyCIS6cN1wr2xefzKwgfkDW2jknBL3lYLR8fMky1&#10;u3JOl12oRQxhn6KCJoQuldKXDVn0Y9cRR65yvcUQYV9L3eM1httWTpJkJi0ajg0NdvTeUHnana2C&#10;9YHzD/OzPX7nVW6KYpHw1+yk1OhpWL+BCDSEf/HdvdFx/nw6g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AXY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905" o:spid="_x0000_s185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4F8QA&#10;AADdAAAADwAAAGRycy9kb3ducmV2LnhtbERPTWvCQBC9C/0PyxS86aYVbE2zipQKQqEY48HjmJ0k&#10;i9nZNLtq+u+7QqG3ebzPyVaDbcWVem8cK3iaJiCIS6cN1woOxWbyCsIHZI2tY1LwQx5Wy4dRhql2&#10;N87pug+1iCHsU1TQhNClUvqyIYt+6jriyFWutxgi7Gupe7zFcNvK5ySZS4uGY0ODHb03VJ73F6tg&#10;feT8w3x/nXZ5lZuiWCT8OT8rNX4c1m8gAg3hX/zn3uo4/2U2g/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Bf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906" o:spid="_x0000_s185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gY8QA&#10;AADdAAAADwAAAGRycy9kb3ducmV2LnhtbERPTWvCQBC9F/wPywje6kYtaqOrSKlQEIoxPfQ4zY7J&#10;YnY2ZleN/75bKHibx/uc5bqztbhS641jBaNhAoK4cNpwqeAr3z7PQfiArLF2TAru5GG96j0tMdXu&#10;xhldD6EUMYR9igqqEJpUSl9UZNEPXUMcuaNrLYYI21LqFm8x3NZynCRTadFwbKiwobeKitPhYhVs&#10;vjl7N+fPn312zEyevya8m56UGvS7zQJEoC48xP/uDx3nzyYv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YGP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907" o:spid="_x0000_s185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F+MQA&#10;AADdAAAADwAAAGRycy9kb3ducmV2LnhtbERPTWvCQBC9F/wPywje6kalaqOrSKlQEIoxPfQ4zY7J&#10;YnY2ZleN/75bKHibx/uc5bqztbhS641jBaNhAoK4cNpwqeAr3z7PQfiArLF2TAru5GG96j0tMdXu&#10;xhldD6EUMYR9igqqEJpUSl9UZNEPXUMcuaNrLYYI21LqFm8x3NZynCRTadFwbKiwobeKitPhYhVs&#10;vjl7N+fPn312zEyevya8m56UGvS7zQJEoC48xP/uDx3nzyYv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pxf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908" o:spid="_x0000_s185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bj8QA&#10;AADdAAAADwAAAGRycy9kb3ducmV2LnhtbERPTWvCQBC9C/6HZQq96aYWUhtdRaSFQqGYxEOPY3ZM&#10;FrOzMbvV9N93hYK3ebzPWa4H24oL9d44VvA0TUAQV04brhXsy/fJHIQPyBpbx6TglzysV+PREjPt&#10;rpzTpQi1iCHsM1TQhNBlUvqqIYt+6jriyB1dbzFE2NdS93iN4baVsyRJpUXDsaHBjrYNVafixyrY&#10;fHP+Zs5fh11+zE1Zvib8mZ6UenwYNgsQgYZwF/+7P3Sc//Kcwu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7W4/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909" o:spid="_x0000_s185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FMQA&#10;AADdAAAADwAAAGRycy9kb3ducmV2LnhtbERPTWvCQBC9F/oflil4q5tWUJu6ESkKglAa00OP0+yY&#10;LMnOxuyq8d+7hYK3ebzPWSwH24oz9d44VvAyTkAQl04brhR8F5vnOQgfkDW2jknBlTwss8eHBaba&#10;XTin8z5UIoawT1FBHUKXSunLmiz6seuII3dwvcUQYV9J3eMlhttWvibJVFo0HBtq7OijprLZn6yC&#10;1Q/na3P8/P3KD7kpireEd9NGqdHTsHoHEWgId/G/e6vj/NlkB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hT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910" o:spid="_x0000_s185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qZscA&#10;AADdAAAADwAAAGRycy9kb3ducmV2LnhtbESPQWvCQBCF74X+h2UKvdWNLdgaXUVKC4WCNMaDxzE7&#10;JovZ2TS71fjvnYPQ2wzvzXvfzJeDb9WJ+ugCGxiPMlDEVbCOawPb8vPpDVRMyBbbwGTgQhGWi/u7&#10;OeY2nLmg0ybVSkI45migSanLtY5VQx7jKHTEoh1C7zHJ2tfa9niWcN/q5yybaI+OpaHBjt4bqo6b&#10;P29gtePiw/2u9z/FoXBlOc34e3I05vFhWM1AJRrSv/l2/WUF//VF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oamb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911" o:spid="_x0000_s186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P/cMA&#10;AADdAAAADwAAAGRycy9kb3ducmV2LnhtbERPTWvCQBC9C/6HZYTedGMLVlNXEVEoCGJMDz1Os2Oy&#10;mJ1Ns1uN/94VCt7m8T5nvuxsLS7UeuNYwXiUgCAunDZcKvjKt8MpCB+QNdaOScGNPCwX/d4cU+2u&#10;nNHlGEoRQ9inqKAKoUml9EVFFv3INcSRO7nWYoiwLaVu8RrDbS1fk2QiLRqODRU2tK6oOB//rILV&#10;N2cb87v/OWSnzOT5LOHd5KzUy6BbfYAI1IWn+N/9qeP897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TP/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912" o:spid="_x0000_s186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gVHccA&#10;AADdAAAADwAAAGRycy9kb3ducmV2LnhtbESPQWvCQBCF74X+h2UKvdWNpdgaXUVKC4WCNMaDxzE7&#10;JovZ2TS71fjvnYPQ2wzvzXvfzJeDb9WJ+ugCGxiPMlDEVbCOawPb8vPpDVRMyBbbwGTgQhGWi/u7&#10;OeY2nLmg0ybVSkI45migSanLtY5VQx7jKHTEoh1C7zHJ2tfa9niWcN/q5yybaI+OpaHBjt4bqo6b&#10;P29gtePiw/2u9z/FoXBlOc34e3I05vFhWM1AJRrSv/l2/WUF//VF+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YFR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913" o:spid="_x0000_s186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whsQA&#10;AADdAAAADwAAAGRycy9kb3ducmV2LnhtbERPTWvCQBC9F/wPywi91Y2l2BqziohCoSCN8eBxzE6S&#10;xexsmt1q+u/dQqG3ebzPyVaDbcWVem8cK5hOEhDEpdOGawXHYvf0BsIHZI2tY1LwQx5Wy9FDhql2&#10;N87pegi1iCHsU1TQhNClUvqyIYt+4jriyFWutxgi7Gupe7zFcNvK5ySZSYuGY0ODHW0aKi+Hb6tg&#10;feJ8a77258+8yk1RzBP+mF2UehwP6wWIQEP4F/+533Wc//oy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sI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4A5CAD" w:rsidRPr="004A5CAD">
        <w:rPr>
          <w:rFonts w:eastAsia="Calibri"/>
          <w:b/>
          <w:noProof/>
          <w:sz w:val="20"/>
          <w:szCs w:val="20"/>
        </w:rPr>
        <mc:AlternateContent>
          <mc:Choice Requires="wpg">
            <w:drawing>
              <wp:anchor distT="0" distB="0" distL="114300" distR="114300" simplePos="0" relativeHeight="251616256" behindDoc="0" locked="1" layoutInCell="0" allowOverlap="1" wp14:anchorId="39A126BD" wp14:editId="7657FAB9">
                <wp:simplePos x="0" y="0"/>
                <wp:positionH relativeFrom="page">
                  <wp:posOffset>720090</wp:posOffset>
                </wp:positionH>
                <wp:positionV relativeFrom="page">
                  <wp:posOffset>252095</wp:posOffset>
                </wp:positionV>
                <wp:extent cx="6588760" cy="10189210"/>
                <wp:effectExtent l="15240" t="13970" r="15875" b="17145"/>
                <wp:wrapNone/>
                <wp:docPr id="1742" name="Группа 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43" name="Rectangle 91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44" name="Line 91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5" name="Line 91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6" name="Line 91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7" name="Line 91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8" name="Line 92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9" name="Line 92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0" name="Line 92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1" name="Line 92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 name="Line 92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3" name="Line 92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4" name="Rectangle 92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755" name="Rectangle 92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756" name="Rectangle 92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57" name="Rectangle 92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58" name="Rectangle 93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759" name="Rectangle 93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760" name="Rectangle 93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sz w:val="24"/>
                                  <w:lang w:val="ru-RU"/>
                                </w:rPr>
                              </w:pPr>
                              <w:r>
                                <w:rPr>
                                  <w:sz w:val="24"/>
                                  <w:lang w:val="ru-RU"/>
                                </w:rPr>
                                <w:t>11</w:t>
                              </w:r>
                            </w:p>
                          </w:txbxContent>
                        </wps:txbx>
                        <wps:bodyPr rot="0" vert="horz" wrap="square" lIns="12700" tIns="12700" rIns="12700" bIns="12700" anchor="t" anchorCtr="0" upright="1">
                          <a:noAutofit/>
                        </wps:bodyPr>
                      </wps:wsp>
                      <wps:wsp>
                        <wps:cNvPr id="1761" name="Rectangle 93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A5CAD"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A126BD" id="Группа 1742" o:spid="_x0000_s1863" style="position:absolute;left:0;text-align:left;margin-left:56.7pt;margin-top:19.85pt;width:518.8pt;height:802.3pt;z-index:2516162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" o:allowincell="f">
                <v:rect id="Rectangle 915" o:spid="_x0000_s186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8ssMA&#10;AADdAAAADwAAAGRycy9kb3ducmV2LnhtbERPzWrCQBC+C32HZQq9mY2tWI2uEgtCT6KpDzBkxySY&#10;nU2za5L26V1B8DYf3++sNoOpRUetqywrmEQxCOLc6ooLBaef3XgOwnlkjbVlUvBHDjbrl9EKE217&#10;PlKX+UKEEHYJKii9bxIpXV6SQRfZhjhwZ9sa9AG2hdQt9iHc1PI9jmfSYMWhocSGvkrKL9nVKLj4&#10;odunRfa/W5y2i/ywTfvrb6rU2+uQLkF4GvxT/HB/6zD/c/oB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l8ssMAAADdAAAADwAAAAAAAAAAAAAAAACYAgAAZHJzL2Rv&#10;d25yZXYueG1sUEsFBgAAAAAEAAQA9QAAAIgDAAAAAA==&#10;" filled="f" strokeweight="2pt"/>
                <v:line id="Line 916" o:spid="_x0000_s186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CbsMAAADdAAAADwAAAGRycy9kb3ducmV2LnhtbERPTWvCQBC9C/0PyxS86aZibUldQxAi&#10;vUmTXHIbs2MSzM6G7Krpv3cLBW/zeJ+zTSbTixuNrrOs4G0ZgSCure64UVAW2eIThPPIGnvLpOCX&#10;HCS7l9kWY23v/EO33DcihLCLUUHr/RBL6eqWDLqlHYgDd7ajQR/g2Eg94j2Em16uomgjDXYcGloc&#10;aN9SfcmvRsGlKt+zw3Gviz5P9anJfHU6a6Xmr1P6BcLT5J/if/e3DvM/1m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iQm7DAAAA3QAAAA8AAAAAAAAAAAAA&#10;AAAAoQIAAGRycy9kb3ducmV2LnhtbFBLBQYAAAAABAAEAPkAAACRAwAAAAA=&#10;" strokeweight="2pt"/>
                <v:line id="Line 917" o:spid="_x0000_s186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n9cMAAADdAAAADwAAAGRycy9kb3ducmV2LnhtbERPTWvCQBC9C/0PyxS86aZSbUldQxBS&#10;vJUmueQ2ZsckmJ0N2VXjv3cLBW/zeJ+zTSbTiyuNrrOs4G0ZgSCure64UVAW2eIThPPIGnvLpOBO&#10;DpLdy2yLsbY3/qVr7hsRQtjFqKD1foildHVLBt3SDsSBO9nRoA9wbKQe8RbCTS9XUbSRBjsODS0O&#10;tG+pPucXo+Bclevs+2eviz5P9bHJfHU8aaXmr1P6BcLT5J/if/dBh/kf7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u5/XDAAAA3QAAAA8AAAAAAAAAAAAA&#10;AAAAoQIAAGRycy9kb3ducmV2LnhtbFBLBQYAAAAABAAEAPkAAACRAwAAAAA=&#10;" strokeweight="2pt"/>
                <v:line id="Line 918" o:spid="_x0000_s186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5gsEAAADdAAAADwAAAGRycy9kb3ducmV2LnhtbERPTYvCMBC9C/6HMII3TZXVXapRROji&#10;TWy9eBubsS02k9JErf/eCIK3ebzPWa47U4s7ta6yrGAyjkAQ51ZXXCg4ZsnoD4TzyBpry6TgSQ7W&#10;q35vibG2Dz7QPfWFCCHsYlRQet/EUrq8JINubBviwF1sa9AH2BZSt/gI4aaW0yiaS4MVh4YSG9qW&#10;lF/Tm1FwPR1nyf9+q7M63ehzkfjT+aKVGg66zQKEp85/xR/3Tof5vz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fHmCwQAAAN0AAAAPAAAAAAAAAAAAAAAA&#10;AKECAABkcnMvZG93bnJldi54bWxQSwUGAAAAAAQABAD5AAAAjwMAAAAA&#10;" strokeweight="2pt"/>
                <v:line id="Line 919" o:spid="_x0000_s186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cGcEAAADdAAAADwAAAGRycy9kb3ducmV2LnhtbERPS4vCMBC+C/6HMII3TRVfVKOI0GVv&#10;i9WLt2kzfWAzKU1Wu/9+Iwje5uN7zu7Qm0Y8qHO1ZQWzaQSCOLe65lLB9ZJMNiCcR9bYWCYFf+Tg&#10;sB8Odhhr++QzPVJfihDCLkYFlfdtLKXLKzLoprYlDlxhO4M+wK6UusNnCDeNnEfRShqsOTRU2NKp&#10;ovye/hoF99t1mXz9nPSlSY86KxN/ywqt1HjUH7cgPPX+I367v3WYv16s4fVNOEH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MNwZwQAAAN0AAAAPAAAAAAAAAAAAAAAA&#10;AKECAABkcnMvZG93bnJldi54bWxQSwUGAAAAAAQABAD5AAAAjwMAAAAA&#10;" strokeweight="2pt"/>
                <v:line id="Line 920" o:spid="_x0000_s186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Ia8QAAADdAAAADwAAAGRycy9kb3ducmV2LnhtbESPQYvCQAyF7wv+hyHC3tapsqtSHUWE&#10;Lt4WqxdvsRPbYidTOqN2/705CN4S3st7X5br3jXqTl2oPRsYjxJQxIW3NZcGjofsaw4qRGSLjWcy&#10;8E8B1qvBxxJT6x+8p3seSyUhHFI0UMXYplqHoiKHYeRbYtEuvnMYZe1KbTt8SLhr9CRJptphzdJQ&#10;YUvbioprfnMGrqfjT/b7t7WHJt/Yc5nF0/lijfkc9psFqEh9fJtf1zsr+LNv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0hrxAAAAN0AAAAPAAAAAAAAAAAA&#10;AAAAAKECAABkcnMvZG93bnJldi54bWxQSwUGAAAAAAQABAD5AAAAkgMAAAAA&#10;" strokeweight="2pt"/>
                <v:line id="Line 921" o:spid="_x0000_s187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t8MIAAADdAAAADwAAAGRycy9kb3ducmV2LnhtbERPS4vCMBC+C/6HMII3TRVdtRpFhIq3&#10;ZasXb9Nm+sBmUpqo3X+/WVjY23x8z9kdetOIF3WutqxgNo1AEOdW11wquF2TyRqE88gaG8uk4Jsc&#10;HPbDwQ5jbd/8Ra/UlyKEsItRQeV9G0vp8ooMuqltiQNX2M6gD7Arpe7wHcJNI+dR9CEN1hwaKmzp&#10;VFH+SJ9GweN+Wybnz5O+NulRZ2Xi71mhlRqP+uMWhKfe/4v/3Bcd5q8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Pt8MIAAADdAAAADwAAAAAAAAAAAAAA&#10;AAChAgAAZHJzL2Rvd25yZXYueG1sUEsFBgAAAAAEAAQA+QAAAJADAAAAAA==&#10;" strokeweight="2pt"/>
                <v:line id="Line 922" o:spid="_x0000_s187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DSsMMAAADdAAAADwAAAGRycy9kb3ducmV2LnhtbESPQYvCQAyF74L/YYjgTacKulIdRYQu&#10;3harF2+xE9tiJ1M6s1r/vTks7C3hvbz3ZbPrXaOe1IXas4HZNAFFXHhbc2ngcs4mK1AhIltsPJOB&#10;NwXYbYeDDabWv/hEzzyWSkI4pGigirFNtQ5FRQ7D1LfEot195zDK2pXadviScNfoeZIstcOapaHC&#10;lg4VFY/81xl4XC+L7PvnYM9Nvre3MovX290aMx71+zWoSH38N/9dH63gfy2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A0rDDAAAA3QAAAA8AAAAAAAAAAAAA&#10;AAAAoQIAAGRycy9kb3ducmV2LnhtbFBLBQYAAAAABAAEAPkAAACRAwAAAAA=&#10;" strokeweight="2pt"/>
                <v:line id="Line 923" o:spid="_x0000_s187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kRwcMAAADdAAAADwAAAGRycy9kb3ducmV2LnhtbERP22oCMRB9L/QfwhT6ptkVenE1SvEC&#10;FR9KrR8wbsbN1s1kSaKufr0pCH2bw7nOeNrZRpzIh9qxgryfgSAuna65UrD9WfbeQYSIrLFxTAou&#10;FGA6eXwYY6Hdmb/ptImVSCEcClRgYmwLKUNpyGLou5Y4cXvnLcYEfSW1x3MKt40cZNmrtFhzajDY&#10;0sxQedgcrYKV360P+bUycscrv2i+5sNgf5V6fuo+RiAidfFffHd/6jT/7SWH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JEcHDAAAA3QAAAA8AAAAAAAAAAAAA&#10;AAAAoQIAAGRycy9kb3ducmV2LnhtbFBLBQYAAAAABAAEAPkAAACRAwAAAAA=&#10;" strokeweight="1pt"/>
                <v:line id="Line 924" o:spid="_x0000_s187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7pXL8AAADdAAAADwAAAGRycy9kb3ducmV2LnhtbERPSwrCMBDdC94hjOBOUwU/VKOIUHEn&#10;VjfuxmZsi82kNFHr7Y0guJvH+85y3ZpKPKlxpWUFo2EEgjizuuRcwfmUDOYgnEfWWFkmBW9ysF51&#10;O0uMtX3xkZ6pz0UIYRejgsL7OpbSZQUZdENbEwfuZhuDPsAml7rBVwg3lRxH0VQaLDk0FFjTtqDs&#10;nj6MgvvlPEl2h60+VelGX/PEX643rVS/124WIDy1/i/+ufc6zJ9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Z7pXL8AAADdAAAADwAAAAAAAAAAAAAAAACh&#10;AgAAZHJzL2Rvd25yZXYueG1sUEsFBgAAAAAEAAQA+QAAAI0DAAAAAA==&#10;" strokeweight="2pt"/>
                <v:line id="Line 925" o:spid="_x0000_s187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qLcMAAADdAAAADwAAAGRycy9kb3ducmV2LnhtbERPzWoCMRC+F/oOYQreNGul2m6NUtSC&#10;4kFq+wDjZrrZupksSdTVpzeC0Nt8fL8znra2FkfyoXKsoN/LQBAXTldcKvj5/uy+gggRWWPtmBSc&#10;KcB08vgwxly7E3/RcRtLkUI45KjAxNjkUobCkMXQcw1x4n6dtxgT9KXUHk8p3NbyOcuG0mLFqcFg&#10;QzNDxX57sApWfrfe9y+lkTte+UW9mb8F+6dU56n9eAcRqY3/4rt7qdP80csA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XKi3DAAAA3QAAAA8AAAAAAAAAAAAA&#10;AAAAoQIAAGRycy9kb3ducmV2LnhtbFBLBQYAAAAABAAEAPkAAACRAwAAAAA=&#10;" strokeweight="1pt"/>
                <v:rect id="Rectangle 926" o:spid="_x0000_s187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3xcIA&#10;AADdAAAADwAAAGRycy9kb3ducmV2LnhtbERPTWvCQBC9F/wPywje6kZJo01dJQiC16YteByy0yQ1&#10;Oxt31yT9991Cobd5vM/ZHSbTiYGcby0rWC0TEMSV1S3XCt7fTo9bED4ga+wsk4Jv8nDYzx52mGs7&#10;8isNZahFDGGfo4ImhD6X0lcNGfRL2xNH7tM6gyFCV0vtcIzhppPrJMmkwZZjQ4M9HRuqruXdKCiK&#10;r+njVj7jyctt4jKd6rq4KLWYT8ULiEBT+Bf/uc86zt88pf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dzfF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927" o:spid="_x0000_s187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uSXsIA&#10;AADdAAAADwAAAGRycy9kb3ducmV2LnhtbERPTWvCQBC9F/wPywje6kYx0aauEgqC16YteByy0yQ1&#10;Oxt3t0n8991Cobd5vM/ZHyfTiYGcby0rWC0TEMSV1S3XCt7fTo87ED4ga+wsk4I7eTgeZg97zLUd&#10;+ZWGMtQihrDPUUETQp9L6auGDPql7Ykj92mdwRChq6V2OMZw08l1kmTSYMuxocGeXhqqruW3UVAU&#10;X9PHrXzCk5e7xGV6o+viotRiPhXPIAJN4V/85z7rOH+b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5Je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928" o:spid="_x0000_s187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MKcEA&#10;AADdAAAADwAAAGRycy9kb3ducmV2LnhtbERPTWvCQBC9C/6HZQq96aalRhvdhFAQejUq9DhkxyRt&#10;djbubjX9911B8DaP9zmbYjS9uJDznWUFL/MEBHFtdceNgsN+O1uB8AFZY2+ZFPyRhyKfTjaYaXvl&#10;HV2q0IgYwj5DBW0IQyalr1sy6Od2II7cyTqDIULXSO3wGsNNL1+TJJUGO44NLQ700VL9U/0aBWX5&#10;PR7P1TtuvVwlLtVvuim/lHp+Gss1iEBjeIjv7k8d5y8X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pDCn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929" o:spid="_x0000_s187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pssIA&#10;AADdAAAADwAAAGRycy9kb3ducmV2LnhtbERPTWvCQBC9F/wPywje6sZio01dJRQCXpu20OOQnSbR&#10;7GzcXZP4791Cobd5vM/ZHSbTiYGcby0rWC0TEMSV1S3XCj4/isctCB+QNXaWScGNPBz2s4cdZtqO&#10;/E5DGWoRQ9hnqKAJoc+k9FVDBv3S9sSR+7HOYIjQ1VI7HGO46eRTkqTSYMuxocGe3hqqzuXVKMjz&#10;0/R1KV+w8HKbuFSvdZ1/K7WYT/kriEBT+Bf/uY86zt88b+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amy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930" o:spid="_x0000_s187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9wMQA&#10;AADdAAAADwAAAGRycy9kb3ducmV2LnhtbESPT2/CMAzF75P4DpGRuI0UxPhTCKiahLTruk3iaDWm&#10;LTROSTLovv18mLSbrff83s+7w+A6dacQW88GZtMMFHHlbcu1gc+P4/MaVEzIFjvPZOCHIhz2o6cd&#10;5tY/+J3uZaqVhHDM0UCTUp9rHauGHMap74lFO/vgMMkaam0DPiTcdXqeZUvtsGVpaLCn14aqa/nt&#10;DBTFZfi6lRs8Rr3OwtIubF2cjJmMh2ILKtGQ/s1/129W8Fcv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6Pc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931" o:spid="_x0000_s188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YW8IA&#10;AADdAAAADwAAAGRycy9kb3ducmV2LnhtbERPTWvCQBC9F/wPywje6sZio6auEgoBr01b8Dhkp0na&#10;7GzcXZP4791Cobd5vM/ZHyfTiYGcby0rWC0TEMSV1S3XCj7ei8ctCB+QNXaWScGNPBwPs4c9ZtqO&#10;/EZDGWoRQ9hnqKAJoc+k9FVDBv3S9sSR+7LOYIjQ1VI7HGO46eRTkqTSYMuxocGeXhuqfsqrUZDn&#10;39Pnpdxh4eU2cale6zo/K7WYT/kLiEBT+Bf/uU86zt887+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phb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932" o:spid="_x0000_s188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7e8QA&#10;AADdAAAADwAAAGRycy9kb3ducmV2LnhtbESPQWvCQBCF7wX/wzKCt7qxSKqpq4SC4NW0gschO03S&#10;Zmfj7qrx33cOhd5meG/e+2azG12vbhRi59nAYp6BIq697bgx8Pmxf16BignZYu+ZDDwowm47edpg&#10;Yf2dj3SrUqMkhGOBBtqUhkLrWLfkMM79QCzalw8Ok6yh0TbgXcJdr1+yLNcOO5aGFgd6b6n+qa7O&#10;QFl+j6dLtcZ91Kss5HZpm/JszGw6lm+gEo3p3/x3fbCC/5o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g+3vEAAAA3QAAAA8AAAAAAAAAAAAAAAAAmAIAAGRycy9k&#10;b3ducmV2LnhtbFBLBQYAAAAABAAEAPUAAACJAwAAAAA=&#10;" filled="f" stroked="f" strokeweight=".25pt">
                  <v:textbox inset="1pt,1pt,1pt,1pt">
                    <w:txbxContent>
                      <w:p w:rsidR="00FD58D3" w:rsidRPr="004A5CAD" w:rsidRDefault="00FD58D3">
                        <w:pPr>
                          <w:pStyle w:val="ad"/>
                          <w:jc w:val="center"/>
                          <w:rPr>
                            <w:sz w:val="24"/>
                            <w:lang w:val="ru-RU"/>
                          </w:rPr>
                        </w:pPr>
                        <w:r>
                          <w:rPr>
                            <w:sz w:val="24"/>
                            <w:lang w:val="ru-RU"/>
                          </w:rPr>
                          <w:t>11</w:t>
                        </w:r>
                      </w:p>
                    </w:txbxContent>
                  </v:textbox>
                </v:rect>
                <v:rect id="Rectangle 933" o:spid="_x0000_s188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e4MAA&#10;AADdAAAADwAAAGRycy9kb3ducmV2LnhtbERPTYvCMBC9C/sfwix401SR6naNUhYEr1aFPQ7NbFtt&#10;Jt0kav33RhC8zeN9znLdm1ZcyfnGsoLJOAFBXFrdcKXgsN+MFiB8QNbYWiYFd/KwXn0Mlphpe+Md&#10;XYtQiRjCPkMFdQhdJqUvazLox7YjjtyfdQZDhK6S2uEthptWTpMklQYbjg01dvRTU3kuLkZBnp/6&#10;43/xhRsvF4lL9UxX+a9Sw88+/wYRqA9v8cu91XH+PJ3A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e4MAAAADdAAAADwAAAAAAAAAAAAAAAACYAgAAZHJzL2Rvd25y&#10;ZXYueG1sUEsFBgAAAAAEAAQA9QAAAIUDAAAAAA==&#10;" filled="f" stroked="f" strokeweight=".25pt">
                  <v:textbox inset="1pt,1pt,1pt,1pt">
                    <w:txbxContent>
                      <w:p w:rsidR="00FD58D3" w:rsidRPr="004A5CAD"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Администратор должен использовать должностную инструкцию персонала сайта (на схеме – ДИ персонала сайта) для корректного выполнения данного комплекса ТП.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входных данных в технологическом процессе «Обратная связь с пользователем выступает входящее сообщение от пользователя. </w:t>
      </w:r>
    </w:p>
    <w:p w:rsidR="00E271F9" w:rsidRPr="00E271F9" w:rsidRDefault="00E271F9" w:rsidP="00E271F9">
      <w:pPr>
        <w:spacing w:line="360" w:lineRule="auto"/>
        <w:jc w:val="both"/>
        <w:rPr>
          <w:rFonts w:eastAsia="Calibri"/>
          <w:sz w:val="28"/>
          <w:szCs w:val="20"/>
        </w:rPr>
      </w:pPr>
      <w:r w:rsidRPr="00E271F9">
        <w:rPr>
          <w:rFonts w:eastAsia="Calibri"/>
          <w:b/>
          <w:sz w:val="28"/>
          <w:szCs w:val="20"/>
        </w:rPr>
        <w:t>Выходные данные</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В качестве выходных данных в технологическом процессе «Обратная связь с пользователем» выступает сообщение для пользователя.   </w:t>
      </w:r>
    </w:p>
    <w:p w:rsidR="00E271F9" w:rsidRPr="00E271F9" w:rsidRDefault="00E271F9" w:rsidP="00E271F9">
      <w:pPr>
        <w:spacing w:line="360" w:lineRule="auto"/>
        <w:jc w:val="both"/>
        <w:rPr>
          <w:rFonts w:eastAsia="Calibri"/>
          <w:b/>
          <w:sz w:val="28"/>
          <w:szCs w:val="20"/>
        </w:rPr>
      </w:pPr>
      <w:r w:rsidRPr="00E271F9">
        <w:rPr>
          <w:rFonts w:eastAsia="Calibri"/>
          <w:b/>
          <w:sz w:val="28"/>
          <w:szCs w:val="20"/>
        </w:rPr>
        <w:t>Описание процесса</w:t>
      </w:r>
    </w:p>
    <w:p w:rsidR="00E271F9" w:rsidRPr="00E271F9" w:rsidRDefault="00E271F9" w:rsidP="00E271F9">
      <w:pPr>
        <w:spacing w:line="360" w:lineRule="auto"/>
        <w:ind w:firstLine="709"/>
        <w:jc w:val="both"/>
        <w:rPr>
          <w:rFonts w:eastAsia="Calibri"/>
          <w:sz w:val="28"/>
          <w:szCs w:val="20"/>
        </w:rPr>
      </w:pPr>
      <w:r w:rsidRPr="00E271F9">
        <w:rPr>
          <w:rFonts w:eastAsia="Calibri"/>
          <w:sz w:val="28"/>
          <w:szCs w:val="20"/>
        </w:rPr>
        <w:t xml:space="preserve">При поступлении нового сообщения от пользователя через форму обратной связи администратор должен ознакомиться с ним и, согласно ДИ персонала сайта, дать ответ в течение 24 часов. </w:t>
      </w:r>
    </w:p>
    <w:p w:rsidR="00E271F9" w:rsidRPr="00E271F9" w:rsidRDefault="00E271F9" w:rsidP="00E271F9">
      <w:pPr>
        <w:spacing w:after="160" w:line="259" w:lineRule="auto"/>
        <w:rPr>
          <w:rFonts w:eastAsia="Calibri"/>
          <w:sz w:val="28"/>
          <w:szCs w:val="20"/>
        </w:rPr>
      </w:pPr>
      <w:r w:rsidRPr="00E271F9">
        <w:rPr>
          <w:rFonts w:eastAsia="Calibri"/>
          <w:sz w:val="28"/>
          <w:szCs w:val="20"/>
        </w:rPr>
        <w:br w:type="page"/>
      </w:r>
    </w:p>
    <w:p w:rsidR="00E271F9" w:rsidRPr="00E271F9" w:rsidRDefault="00E271F9" w:rsidP="00D26607">
      <w:pPr>
        <w:keepNext/>
        <w:keepLines/>
        <w:numPr>
          <w:ilvl w:val="0"/>
          <w:numId w:val="48"/>
        </w:numPr>
        <w:spacing w:before="40" w:line="360" w:lineRule="auto"/>
        <w:outlineLvl w:val="1"/>
        <w:rPr>
          <w:rFonts w:eastAsiaTheme="majorEastAsia"/>
          <w:b/>
          <w:sz w:val="28"/>
          <w:szCs w:val="26"/>
        </w:rPr>
      </w:pPr>
      <w:bookmarkStart w:id="199" w:name="_Toc478942463"/>
      <w:bookmarkStart w:id="200" w:name="_Toc481155853"/>
      <w:bookmarkStart w:id="201" w:name="_Toc481488224"/>
      <w:bookmarkStart w:id="202" w:name="_Toc513507949"/>
      <w:r w:rsidRPr="00E271F9">
        <w:rPr>
          <w:rFonts w:eastAsiaTheme="majorEastAsia"/>
          <w:b/>
          <w:sz w:val="28"/>
          <w:szCs w:val="26"/>
        </w:rPr>
        <w:lastRenderedPageBreak/>
        <w:t xml:space="preserve">Временной регламент функционирования </w:t>
      </w:r>
      <w:bookmarkEnd w:id="199"/>
      <w:r w:rsidRPr="00E271F9">
        <w:rPr>
          <w:rFonts w:eastAsiaTheme="majorEastAsia"/>
          <w:b/>
          <w:sz w:val="28"/>
          <w:szCs w:val="26"/>
        </w:rPr>
        <w:t>веб-сайта</w:t>
      </w:r>
      <w:bookmarkEnd w:id="200"/>
      <w:bookmarkEnd w:id="201"/>
      <w:bookmarkEnd w:id="202"/>
    </w:p>
    <w:p w:rsidR="00E271F9" w:rsidRPr="00841780" w:rsidRDefault="00E271F9" w:rsidP="00841780">
      <w:pPr>
        <w:spacing w:line="360" w:lineRule="auto"/>
        <w:ind w:firstLine="708"/>
        <w:jc w:val="both"/>
        <w:rPr>
          <w:rFonts w:eastAsia="Calibri"/>
          <w:sz w:val="28"/>
          <w:szCs w:val="20"/>
        </w:rPr>
      </w:pPr>
      <w:r w:rsidRPr="00E271F9">
        <w:rPr>
          <w:rFonts w:eastAsia="Calibri"/>
          <w:sz w:val="28"/>
          <w:szCs w:val="20"/>
        </w:rPr>
        <w:t>Временной регламент функционирования веб-сайта представлен в виде графика, на вертикальной оси которого представлены задачи, а на го</w:t>
      </w:r>
      <w:r w:rsidR="00841780">
        <w:rPr>
          <w:rFonts w:eastAsia="Calibri"/>
          <w:sz w:val="28"/>
          <w:szCs w:val="20"/>
        </w:rPr>
        <w:t xml:space="preserve">ризонтальной оси – дни месяца. </w:t>
      </w: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ind w:left="360"/>
        <w:rPr>
          <w:rFonts w:eastAsia="Calibri"/>
          <w:sz w:val="28"/>
          <w:szCs w:val="20"/>
        </w:rPr>
      </w:pPr>
    </w:p>
    <w:p w:rsidR="00E271F9" w:rsidRPr="00E271F9" w:rsidRDefault="00483045" w:rsidP="00E271F9">
      <w:pPr>
        <w:spacing w:line="360" w:lineRule="auto"/>
        <w:rPr>
          <w:rFonts w:eastAsia="Calibri"/>
          <w:sz w:val="28"/>
          <w:szCs w:val="20"/>
        </w:rPr>
      </w:pPr>
      <w:r w:rsidRPr="00483045">
        <w:rPr>
          <w:rFonts w:eastAsia="Calibri"/>
          <w:noProof/>
          <w:sz w:val="20"/>
          <w:szCs w:val="20"/>
        </w:rPr>
        <mc:AlternateContent>
          <mc:Choice Requires="wpg">
            <w:drawing>
              <wp:anchor distT="0" distB="0" distL="114300" distR="114300" simplePos="0" relativeHeight="251617280" behindDoc="0" locked="1" layoutInCell="0" allowOverlap="1" wp14:anchorId="283A71C9" wp14:editId="652BF91E">
                <wp:simplePos x="0" y="0"/>
                <wp:positionH relativeFrom="page">
                  <wp:posOffset>720090</wp:posOffset>
                </wp:positionH>
                <wp:positionV relativeFrom="page">
                  <wp:posOffset>252095</wp:posOffset>
                </wp:positionV>
                <wp:extent cx="6588760" cy="10189210"/>
                <wp:effectExtent l="15240" t="13970" r="15875" b="17145"/>
                <wp:wrapNone/>
                <wp:docPr id="1804" name="Группа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05" name="Rectangle 97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6" name="Line 978"/>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7" name="Line 979"/>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8" name="Line 980"/>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9" name="Line 981"/>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0" name="Line 982"/>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1" name="Line 983"/>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2" name="Line 984"/>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3" name="Line 98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4" name="Line 986"/>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5" name="Line 987"/>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6" name="Rectangle 98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817" name="Rectangle 98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818" name="Rectangle 99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819" name="Rectangle 99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820" name="Rectangle 99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1821" name="Rectangle 99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1822" name="Rectangle 99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24"/>
                                </w:rPr>
                              </w:pPr>
                              <w:r>
                                <w:rPr>
                                  <w:sz w:val="24"/>
                                  <w:lang w:val="ru-RU"/>
                                </w:rPr>
                                <w:t>12</w:t>
                              </w:r>
                            </w:p>
                          </w:txbxContent>
                        </wps:txbx>
                        <wps:bodyPr rot="0" vert="horz" wrap="square" lIns="12700" tIns="12700" rIns="12700" bIns="12700" anchor="t" anchorCtr="0" upright="1">
                          <a:noAutofit/>
                        </wps:bodyPr>
                      </wps:wsp>
                      <wps:wsp>
                        <wps:cNvPr id="1823" name="Rectangle 995"/>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483045" w:rsidRDefault="00FD58D3">
                              <w:pPr>
                                <w:pStyle w:val="ad"/>
                                <w:jc w:val="center"/>
                                <w:rPr>
                                  <w:lang w:val="ru-RU"/>
                                </w:rPr>
                              </w:pPr>
                              <w:r>
                                <w:rPr>
                                  <w:lang w:val="ru-RU"/>
                                </w:rPr>
                                <w:t>КП 53.09.03.01.212</w:t>
                              </w:r>
                              <w:r w:rsidRPr="000F3B6F">
                                <w:rPr>
                                  <w:lang w:val="ru-RU"/>
                                </w:rPr>
                                <w:t xml:space="preserve"> ПГ</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A71C9" id="Группа 1804" o:spid="_x0000_s1883" style="position:absolute;margin-left:56.7pt;margin-top:19.85pt;width:518.8pt;height:802.3pt;z-index:2516172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" o:allowincell="f">
                <v:rect id="Rectangle 977" o:spid="_x0000_s18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sy8IA&#10;AADdAAAADwAAAGRycy9kb3ducmV2LnhtbERPzYrCMBC+L/gOYQRva6rgYrtGqYLgSXa7PsDQjG2x&#10;mdQmttWnN4Kwt/n4fme1GUwtOmpdZVnBbBqBIM6trrhQcPrbfy5BOI+ssbZMCu7kYLMefaww0bbn&#10;X+oyX4gQwi5BBaX3TSKly0sy6Ka2IQ7c2bYGfYBtIXWLfQg3tZxH0Zc0WHFoKLGhXUn5JbsZBRc/&#10;dMe0yB77+LSN859t2t+uqVKT8ZB+g/A0+H/x233QYf4yWsD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mzLwgAAAN0AAAAPAAAAAAAAAAAAAAAAAJgCAABkcnMvZG93&#10;bnJldi54bWxQSwUGAAAAAAQABAD1AAAAhwMAAAAA&#10;" filled="f" strokeweight="2pt"/>
                <v:line id="Line 978" o:spid="_x0000_s188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JUFL4AAADdAAAADwAAAGRycy9kb3ducmV2LnhtbERPvQrCMBDeBd8hnOCmqYIi1SgiVNzE&#10;6tLtbM622FxKE7W+vREEt/v4fm+16UwtntS6yrKCyTgCQZxbXXGh4HJORgsQziNrrC2Tgjc52Kz7&#10;vRXG2r74RM/UFyKEsItRQel9E0vp8pIMurFtiAN3s61BH2BbSN3iK4SbWk6jaC4NVhwaSmxoV1J+&#10;Tx9GwT27zJL9cafPdbrV1yLx2fWmlRoOuu0ShKfO/8U/90GH+Yt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olQUvgAAAN0AAAAPAAAAAAAAAAAAAAAAAKEC&#10;AABkcnMvZG93bnJldi54bWxQSwUGAAAAAAQABAD5AAAAjAMAAAAA&#10;" strokeweight="2pt"/>
                <v:line id="Line 979" o:spid="_x0000_s188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7xj78AAADdAAAADwAAAGRycy9kb3ducmV2LnhtbERPSwrCMBDdC94hjOBOUwU/VKOIUHEn&#10;VjfuxmZsi82kNFHr7Y0guJvH+85y3ZpKPKlxpWUFo2EEgjizuuRcwfmUDOYgnEfWWFkmBW9ysF51&#10;O0uMtX3xkZ6pz0UIYRejgsL7OpbSZQUZdENbEwfuZhuDPsAml7rBVwg3lRxH0VQaLDk0FFjTtqDs&#10;nj6MgvvlPEl2h60+VelGX/PEX643rVS/124WIDy1/i/+ufc6zJ9H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O7xj78AAADdAAAADwAAAAAAAAAAAAAAAACh&#10;AgAAZHJzL2Rvd25yZXYueG1sUEsFBgAAAAAEAAQA+QAAAI0DAAAAAA==&#10;" strokeweight="2pt"/>
                <v:line id="Line 980" o:spid="_x0000_s188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l/cQAAADdAAAADwAAAGRycy9kb3ducmV2LnhtbESPT4vCQAzF7wt+hyGCt3XqgotUpyJC&#10;F2+y1Yu32En/YCdTOqPWb28OC3tLeC/v/bLZjq5TDxpC69nAYp6AIi69bbk2cD7lnytQISJb7DyT&#10;gRcF2GaTjw2m1j/5lx5FrJWEcEjRQBNjn2odyoYchrnviUWr/OAwyjrU2g74lHDX6a8k+dYOW5aG&#10;BnvaN1TeirszcLucl/nPcW9PXbGz1zqPl2tljZlNx90aVKQx/pv/rg9W8FeJ4Mo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cWX9xAAAAN0AAAAPAAAAAAAAAAAA&#10;AAAAAKECAABkcnMvZG93bnJldi54bWxQSwUGAAAAAAQABAD5AAAAkgMAAAAA&#10;" strokeweight="2pt"/>
                <v:line id="Line 981" o:spid="_x0000_s188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3AZr4AAADdAAAADwAAAGRycy9kb3ducmV2LnhtbERPvQrCMBDeBd8hnOCmqYKi1SgiVNzE&#10;6uJ2NmdbbC6liVrf3giC2318v7dct6YST2pcaVnBaBiBIM6sLjlXcD4lgxkI55E1VpZJwZscrFfd&#10;zhJjbV98pGfqcxFC2MWooPC+jqV0WUEG3dDWxIG72cagD7DJpW7wFcJNJcdRNJUGSw4NBda0LSi7&#10;pw+j4H45T5LdYatPVbrR1zzxl+tNK9XvtZsFCE+t/4t/7r0O82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PcBmvgAAAN0AAAAPAAAAAAAAAAAAAAAAAKEC&#10;AABkcnMvZG93bnJldi54bWxQSwUGAAAAAAQABAD5AAAAjAMAAAAA&#10;" strokeweight="2pt"/>
                <v:line id="Line 982" o:spid="_x0000_s188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JsMAAADdAAAADwAAAGRycy9kb3ducmV2LnhtbESPQYvCQAyF74L/YciCN526oEjXUUTo&#10;4k2sXrzFTmyLnUzpjFr/vTkI3hLey3tfluveNepBXag9G5hOElDEhbc1lwZOx2y8ABUissXGMxl4&#10;UYD1ajhYYmr9kw/0yGOpJIRDigaqGNtU61BU5DBMfEss2tV3DqOsXalth08Jd43+TZK5dlizNFTY&#10;0rai4pbfnYHb+TTL/vdbe2zyjb2UWTxfrtaY0U+/+QMVqY9f8+d6ZwV/MRV++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e/ybDAAAA3QAAAA8AAAAAAAAAAAAA&#10;AAAAoQIAAGRycy9kb3ducmV2LnhtbFBLBQYAAAAABAAEAPkAAACRAwAAAAA=&#10;" strokeweight="2pt"/>
                <v:line id="Line 983" o:spid="_x0000_s189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Javb4AAADdAAAADwAAAGRycy9kb3ducmV2LnhtbERPvQrCMBDeBd8hnOCmaQVFqlFEqLiJ&#10;1cXtbM622FxKE7W+vREEt/v4fm+57kwtntS6yrKCeByBIM6trrhQcD6lozkI55E11pZJwZscrFf9&#10;3hITbV98pGfmCxFC2CWooPS+SaR0eUkG3dg2xIG72dagD7AtpG7xFcJNLSdRNJMGKw4NJTa0LSm/&#10;Zw+j4H45T9PdYatPdbbR1yL1l+tNKzUcdJsFCE+d/4t/7r0O8+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klq9vgAAAN0AAAAPAAAAAAAAAAAAAAAAAKEC&#10;AABkcnMvZG93bnJldi54bWxQSwUGAAAAAAQABAD5AAAAjAMAAAAA&#10;" strokeweight="2pt"/>
                <v:line id="Line 984" o:spid="_x0000_s189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DEyr4AAADdAAAADwAAAGRycy9kb3ducmV2LnhtbERPvQrCMBDeBd8hnOCmqYIi1SgiVNzE&#10;6tLtbM622FxKE7W+vREEt/v4fm+16UwtntS6yrKCyTgCQZxbXXGh4HJORgsQziNrrC2Tgjc52Kz7&#10;vRXG2r74RM/UFyKEsItRQel9E0vp8pIMurFtiAN3s61BH2BbSN3iK4SbWk6jaC4NVhwaSmxoV1J+&#10;Tx9GwT27zJL9cafPdbrV1yLx2fWmlRoOuu0ShKfO/8U/90GH+YvJ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QMTKvgAAAN0AAAAPAAAAAAAAAAAAAAAAAKEC&#10;AABkcnMvZG93bnJldi54bWxQSwUGAAAAAAQABAD5AAAAjAMAAAAA&#10;" strokeweight="2pt"/>
                <v:line id="Line 985" o:spid="_x0000_s18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Hu8MAAADdAAAADwAAAGRycy9kb3ducmV2LnhtbERPzWoCMRC+F/oOYQreanYViq5GkVZB&#10;8VC0fYBxM25WN5Mlibr26U2h0Nt8fL8znXe2EVfyoXasIO9nIIhLp2uuFHx/rV5HIEJE1tg4JgV3&#10;CjCfPT9NsdDuxju67mMlUgiHAhWYGNtCylAashj6riVO3NF5izFBX0nt8ZbCbSMHWfYmLdacGgy2&#10;9G6oPO8vVsHGH7bn/Kcy8sAbv2w+P8bBnpTqvXSLCYhIXfwX/7nXOs0f5UP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JB7vDAAAA3QAAAA8AAAAAAAAAAAAA&#10;AAAAoQIAAGRycy9kb3ducmV2LnhtbFBLBQYAAAAABAAEAPkAAACRAwAAAAA=&#10;" strokeweight="1pt"/>
                <v:line id="Line 986" o:spid="_x0000_s18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X5Jb4AAADdAAAADwAAAGRycy9kb3ducmV2LnhtbERPvQrCMBDeBd8hnOCmqaIi1SgiVNzE&#10;6uJ2NmdbbC6liVrf3giC2318v7dct6YST2pcaVnBaBiBIM6sLjlXcD4lgzkI55E1VpZJwZscrFfd&#10;zhJjbV98pGfqcxFC2MWooPC+jqV0WUEG3dDWxIG72cagD7DJpW7wFcJNJcdRNJMGSw4NBda0LSi7&#10;pw+j4H45T5PdYatPVbrR1zzxl+tNK9XvtZsFCE+t/4t/7r0O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5fklvgAAAN0AAAAPAAAAAAAAAAAAAAAAAKEC&#10;AABkcnMvZG93bnJldi54bWxQSwUGAAAAAAQABAD5AAAAjAMAAAAA&#10;" strokeweight="2pt"/>
                <v:line id="Line 987" o:spid="_x0000_s189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6VMMAAADdAAAADwAAAGRycy9kb3ducmV2LnhtbERPzWoCMRC+F/oOYQreanYFi65GkVZB&#10;8VC0fYBxM25WN5Mlibr26U2h0Nt8fL8znXe2EVfyoXasIO9nIIhLp2uuFHx/rV5HIEJE1tg4JgV3&#10;CjCfPT9NsdDuxju67mMlUgiHAhWYGNtCylAashj6riVO3NF5izFBX0nt8ZbCbSMHWfYmLdacGgy2&#10;9G6oPO8vVsHGH7bn/Kcy8sAbv2w+P8bBnpTqvXSLCYhIXfwX/7nXOs0f5UP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sOlTDAAAA3QAAAA8AAAAAAAAAAAAA&#10;AAAAoQIAAGRycy9kb3ducmV2LnhtbFBLBQYAAAAABAAEAPkAAACRAwAAAAA=&#10;" strokeweight="1pt"/>
                <v:rect id="Rectangle 988" o:spid="_x0000_s189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hv8AA&#10;AADdAAAADwAAAGRycy9kb3ducmV2LnhtbERPTYvCMBC9L/gfwgh7W1OXpdRqlCIIXu0qeByasa02&#10;k5pktf57syB4m8f7nMVqMJ24kfOtZQXTSQKCuLK65VrB/nfzlYHwAVljZ5kUPMjDajn6WGCu7Z13&#10;dCtDLWII+xwVNCH0uZS+asign9ieOHIn6wyGCF0ttcN7DDed/E6SVBpsOTY02NO6oepS/hkFRXEe&#10;Dtdyhhsvs8Sl+kfXxVGpz/FQzEEEGsJb/HJvdZyfTVP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chv8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989" o:spid="_x0000_s189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uEJMIA&#10;AADdAAAADwAAAGRycy9kb3ducmV2LnhtbERPTWvDMAy9F/YfjAa9NU7L6LIsbgmDwq5LV9hRxFqS&#10;NpYz203Sfz8PBr3p8T5V7GfTi5Gc7ywrWCcpCOLa6o4bBZ/HwyoD4QOyxt4yKbiRh/3uYVFgru3E&#10;HzRWoRExhH2OCtoQhlxKX7dk0Cd2II7ct3UGQ4SukdrhFMNNLzdpupUGO44NLQ701lJ9qa5GQVme&#10;59NP9YIHL7PUbfWTbsovpZaPc/kKItAc7uJ/97uO87P1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4Qk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990" o:spid="_x0000_s189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VsMA&#10;AADdAAAADwAAAGRycy9kb3ducmV2LnhtbESPQWvCQBCF7wX/wzKF3urGIhJTVwkFwatRweOQHZO0&#10;2dm4u2r67zuHgrcZ3pv3vlltRterO4XYeTYwm2agiGtvO24MHA/b9xxUTMgWe89k4JcibNaTlxUW&#10;1j94T/cqNUpCOBZooE1pKLSOdUsO49QPxKJdfHCYZA2NtgEfEu56/ZFlC+2wY2locaCvluqf6uYM&#10;lOX3eLpWS9xGnWdhYee2Kc/GvL2O5SeoRGN6mv+vd1bw85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QV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991" o:spid="_x0000_s189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1zcEA&#10;AADdAAAADwAAAGRycy9kb3ducmV2LnhtbERPTWuDQBC9B/oflin0FteUEtS6CVII9FqTQI6DO1UT&#10;d9bubtX++26g0Ns83ueU+8UMYiLne8sKNkkKgrixuudWwel4WGcgfEDWOFgmBT/kYb97WJVYaDvz&#10;B011aEUMYV+ggi6EsZDSNx0Z9IkdiSP3aZ3BEKFrpXY4x3AzyOc03UqDPceGDkd666i51d9GQVVd&#10;l/NXnePByyx1W/2i2+qi1NPjUr2CCLSEf/Gf+13H+dkm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otc3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992" o:spid="_x0000_s189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7cMA&#10;AADdAAAADwAAAGRycy9kb3ducmV2LnhtbESPQWvCQBCF7wX/wzJCb3VTKRJTVwmC4LVRweOQHZO0&#10;2dm4u2r67zuHgrcZ3pv3vlltRterO4XYeTbwPstAEdfedtwYOB52bzmomJAt9p7JwC9F2KwnLyss&#10;rH/wF92r1CgJ4ViggTalodA61i05jDM/EIt28cFhkjU02gZ8SLjr9TzLFtphx9LQ4kDbluqf6uYM&#10;lOX3eLpWS9xFnWdhYT9sU56NeZ2O5SeoRGN6mv+v91bw8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W7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993" o:spid="_x0000_s190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zdsAA&#10;AADdAAAADwAAAGRycy9kb3ducmV2LnhtbERPTYvCMBC9C/6HMII3myoi3WqUIgh73boLHodmtq02&#10;k5pE7f77jSB4m8f7nM1uMJ24k/OtZQXzJAVBXFndcq3g+3iYZSB8QNbYWSYFf+Rhtx2PNphr++Av&#10;upehFjGEfY4KmhD6XEpfNWTQJ7YnjtyvdQZDhK6W2uEjhptOLtJ0JQ22HBsa7GnfUHUpb0ZBUZyH&#10;n2v5gQcvs9St9FLXxUmp6WQo1iACDeEtfrk/dZyfLe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Jzd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994" o:spid="_x0000_s190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tAcAA&#10;AADdAAAADwAAAGRycy9kb3ducmV2LnhtbERPTYvCMBC9C/6HMAveNN0iUqtRiiDsdesueByasa02&#10;k5pE7f77jSB4m8f7nPV2MJ24k/OtZQWfswQEcWV1y7WCn8N+moHwAVljZ5kU/JGH7WY8WmOu7YO/&#10;6V6GWsQQ9jkqaELocyl91ZBBP7M9ceRO1hkMEbpaaoePGG46mSbJQhpsOTY02NOuoepS3oyCojgP&#10;v9dyiXsvs8Qt9FzXxVGpycdQrEAEGsJb/HJ/6Tg/S1N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DtAcAAAADdAAAADwAAAAAAAAAAAAAAAACYAgAAZHJzL2Rvd25y&#10;ZXYueG1sUEsFBgAAAAAEAAQA9QAAAIUDAAAAAA==&#10;" filled="f" stroked="f" strokeweight=".25pt">
                  <v:textbox inset="1pt,1pt,1pt,1pt">
                    <w:txbxContent>
                      <w:p w:rsidR="00FD58D3" w:rsidRDefault="00FD58D3">
                        <w:pPr>
                          <w:pStyle w:val="ad"/>
                          <w:jc w:val="center"/>
                          <w:rPr>
                            <w:sz w:val="24"/>
                          </w:rPr>
                        </w:pPr>
                        <w:r>
                          <w:rPr>
                            <w:sz w:val="24"/>
                            <w:lang w:val="ru-RU"/>
                          </w:rPr>
                          <w:t>12</w:t>
                        </w:r>
                      </w:p>
                    </w:txbxContent>
                  </v:textbox>
                </v:rect>
                <v:rect id="Rectangle 995" o:spid="_x0000_s190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ImsIA&#10;AADdAAAADwAAAGRycy9kb3ducmV2LnhtbERPTWvDMAy9D/ofjAq9LU67UbI0bgmDwq7LVthRxGqS&#10;NpZT20vSfz8PBrvp8T5VHGbTi5Gc7ywrWCcpCOLa6o4bBZ8fx8cMhA/IGnvLpOBOHg77xUOBubYT&#10;v9NYhUbEEPY5KmhDGHIpfd2SQZ/YgThyZ+sMhghdI7XDKYabXm7SdCsNdhwbWhzotaX6Wn0bBWV5&#10;mU+36gWPXmap2+pn3ZRfSq2Wc7kDEWgO/+I/95uO87PN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EiawgAAAN0AAAAPAAAAAAAAAAAAAAAAAJgCAABkcnMvZG93&#10;bnJldi54bWxQSwUGAAAAAAQABAD1AAAAhwMAAAAA&#10;" filled="f" stroked="f" strokeweight=".25pt">
                  <v:textbox inset="1pt,1pt,1pt,1pt">
                    <w:txbxContent>
                      <w:p w:rsidR="00FD58D3" w:rsidRPr="00483045" w:rsidRDefault="00FD58D3">
                        <w:pPr>
                          <w:pStyle w:val="ad"/>
                          <w:jc w:val="center"/>
                          <w:rPr>
                            <w:lang w:val="ru-RU"/>
                          </w:rPr>
                        </w:pPr>
                        <w:r>
                          <w:rPr>
                            <w:lang w:val="ru-RU"/>
                          </w:rPr>
                          <w:t>КП 53.09.03.01.212</w:t>
                        </w:r>
                        <w:r w:rsidRPr="000F3B6F">
                          <w:rPr>
                            <w:lang w:val="ru-RU"/>
                          </w:rPr>
                          <w:t xml:space="preserve"> ПГ</w:t>
                        </w:r>
                      </w:p>
                    </w:txbxContent>
                  </v:textbox>
                </v:rect>
                <w10:wrap anchorx="page" anchory="page"/>
                <w10:anchorlock/>
              </v:group>
            </w:pict>
          </mc:Fallback>
        </mc:AlternateContent>
      </w:r>
      <w:r w:rsidRPr="00483045">
        <w:rPr>
          <w:rFonts w:eastAsia="Calibri"/>
          <w:noProof/>
          <w:sz w:val="28"/>
          <w:szCs w:val="20"/>
        </w:rPr>
        <mc:AlternateContent>
          <mc:Choice Requires="wpg">
            <w:drawing>
              <wp:anchor distT="0" distB="0" distL="114300" distR="114300" simplePos="0" relativeHeight="251618304" behindDoc="0" locked="1" layoutInCell="0" allowOverlap="1" wp14:anchorId="6300F094" wp14:editId="361A4132">
                <wp:simplePos x="0" y="0"/>
                <wp:positionH relativeFrom="page">
                  <wp:posOffset>252095</wp:posOffset>
                </wp:positionH>
                <wp:positionV relativeFrom="page">
                  <wp:posOffset>252095</wp:posOffset>
                </wp:positionV>
                <wp:extent cx="467995" cy="10188575"/>
                <wp:effectExtent l="13970" t="13970" r="13335" b="17780"/>
                <wp:wrapNone/>
                <wp:docPr id="1824" name="Группа 1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1825" name="Rectangle 99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6" name="Line 99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7" name="Line 99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8" name="Text Box 100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1829" name="Text Box 100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1830" name="Rectangle 100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 name="Line 100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2" name="Line 100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3" name="Line 100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4" name="Line 100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5" name="Line 100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6" name="Text Box 100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837" name="Text Box 100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1838" name="Text Box 101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1839" name="Text Box 101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1840" name="Text Box 101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1841" name="Text Box 101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842" name="Text Box 101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1843" name="Text Box 101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844" name="Text Box 101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1845" name="Text Box 101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0F094" id="Группа 1824" o:spid="_x0000_s1903" style="position:absolute;margin-left:19.85pt;margin-top:19.85pt;width:36.85pt;height:802.25pt;z-index:25161830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" o:allowincell="f">
                <v:rect id="Rectangle 997" o:spid="_x0000_s190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q8IA&#10;AADdAAAADwAAAGRycy9kb3ducmV2LnhtbERPzYrCMBC+C/sOYYS9aaqwi61GqYLgSXarDzA0Y1ts&#10;Jt0mttWnN4Kwt/n4fme1GUwtOmpdZVnBbBqBIM6trrhQcD7tJwsQziNrrC2Tgjs52Kw/RitMtO35&#10;l7rMFyKEsEtQQel9k0jp8pIMuqltiAN3sa1BH2BbSN1iH8JNLedR9C0NVhwaSmxoV1J+zW5GwdUP&#10;3TEtssc+Pm/j/Geb9re/VKnP8ZAuQXga/L/47T7oMH8x/4L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9zCrwgAAAN0AAAAPAAAAAAAAAAAAAAAAAJgCAABkcnMvZG93&#10;bnJldi54bWxQSwUGAAAAAAQABAD1AAAAhwMAAAAA&#10;" filled="f" strokeweight="2pt"/>
                <v:line id="Line 998" o:spid="_x0000_s190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cIdL4AAADdAAAADwAAAGRycy9kb3ducmV2LnhtbERPvQrCMBDeBd8hnOCmqYIi1SgiVNzE&#10;6tLtbM622FxKE7W+vREEt/v4fm+16UwtntS6yrKCyTgCQZxbXXGh4HJORgsQziNrrC2Tgjc52Kz7&#10;vRXG2r74RM/UFyKEsItRQel9E0vp8pIMurFtiAN3s61BH2BbSN3iK4SbWk6jaC4NVhwaSmxoV1J+&#10;Tx9GwT27zJL9cafPdbrV1yLx2fWmlRoOuu0ShKfO/8U/90GH+Yvp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Fwh0vgAAAN0AAAAPAAAAAAAAAAAAAAAAAKEC&#10;AABkcnMvZG93bnJldi54bWxQSwUGAAAAAAQABAD5AAAAjAMAAAAA&#10;" strokeweight="2pt"/>
                <v:line id="Line 999" o:spid="_x0000_s190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t778AAADdAAAADwAAAGRycy9kb3ducmV2LnhtbERPSwrCMBDdC94hjOBOUwU/VKOIUHEn&#10;VjfuxmZsi82kNFHr7Y0guJvH+85y3ZpKPKlxpWUFo2EEgjizuuRcwfmUDOYgnEfWWFkmBW9ysF51&#10;O0uMtX3xkZ6pz0UIYRejgsL7OpbSZQUZdENbEwfuZhuDPsAml7rBVwg3lRxH0VQaLDk0FFjTtqDs&#10;nj6MgvvlPEl2h60+VelGX/PEX643rVS/124WIDy1/i/+ufc6zJ+PZ/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1ut778AAADdAAAADwAAAAAAAAAAAAAAAACh&#10;AgAAZHJzL2Rvd25yZXYueG1sUEsFBgAAAAAEAAQA+QAAAI0DAAAAAA==&#10;" strokeweight="2pt"/>
                <v:shape id="Text Box 1000" o:spid="_x0000_s190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o7cYA&#10;AADdAAAADwAAAGRycy9kb3ducmV2LnhtbESPQWvCQBCF74X+h2UKvdWNHsSmriJSQRCKMT30OM2O&#10;yWJ2Ns2uGv+9cxB6m+G9ee+b+XLwrbpQH11gA+NRBoq4CtZxbeC73LzNQMWEbLENTAZuFGG5eH6a&#10;Y27DlQu6HFKtJIRjjgaalLpc61g15DGOQkcs2jH0HpOsfa1tj1cJ962eZNlUe3QsDQ12tG6oOh3O&#10;3sDqh4tP9/f1uy+OhSvL94x305Mxry/D6gNUoiH9mx/XWyv4s4ngyjcygl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Vo7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001" o:spid="_x0000_s190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NdsQA&#10;AADdAAAADwAAAGRycy9kb3ducmV2LnhtbERPTWvCQBC9F/oflil4qxs9SExdg0gFoSCN6aHHaXZM&#10;lmRn0+zWpP++WxC8zeN9ziafbCeuNHjjWMFinoAgrpw2XCv4KA/PKQgfkDV2jknBL3nIt48PG8y0&#10;G7mg6znUIoawz1BBE0KfSemrhiz6ueuJI3dxg8UQ4VBLPeAYw20nl0mykhYNx4YGe9o3VLXnH6tg&#10;98nFq/k+fb0Xl8KU5Trht1Wr1Oxp2r2ACDSFu/jmPuo4P12u4f+beIL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zX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002" o:spid="_x0000_s190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F7sUA&#10;AADdAAAADwAAAGRycy9kb3ducmV2LnhtbESPQWvCQBCF7wX/wzKCt7qxQtHoKrEgeCpt9AcM2TEJ&#10;Zmdjdk1if33nUOhthvfmvW+2+9E1qqcu1J4NLOYJKOLC25pLA5fz8XUFKkRki41nMvCkAPvd5GWL&#10;qfUDf1Ofx1JJCIcUDVQxtqnWoajIYZj7lli0q+8cRlm7UtsOBwl3jX5LknftsGZpqLClj4qKW/5w&#10;Bm5x7D+zMv85ri+HdfF1yIbHPTNmNh2zDahIY/w3/12frOCvl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QXuxQAAAN0AAAAPAAAAAAAAAAAAAAAAAJgCAABkcnMv&#10;ZG93bnJldi54bWxQSwUGAAAAAAQABAD1AAAAigMAAAAA&#10;" filled="f" strokeweight="2pt"/>
                <v:line id="Line 1003" o:spid="_x0000_s191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cG3b4AAADdAAAADwAAAGRycy9kb3ducmV2LnhtbERPvQrCMBDeBd8hnOCmqYoi1SgiVNzE&#10;6uJ2NmdbbC6liVrf3giC2318v7dct6YST2pcaVnBaBiBIM6sLjlXcD4lgzkI55E1VpZJwZscrFfd&#10;zhJjbV98pGfqcxFC2MWooPC+jqV0WUEG3dDWxIG72cagD7DJpW7wFcJNJcdRNJMGSw4NBda0LSi7&#10;pw+j4H45T5PdYatPVbrR1zzxl+tNK9XvtZsFCE+t/4t/7r0O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JwbdvgAAAN0AAAAPAAAAAAAAAAAAAAAAAKEC&#10;AABkcnMvZG93bnJldi54bWxQSwUGAAAAAAQABAD5AAAAjAMAAAAA&#10;" strokeweight="2pt"/>
                <v:line id="Line 1004" o:spid="_x0000_s191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WYqr4AAADdAAAADwAAAGRycy9kb3ducmV2LnhtbERPvQrCMBDeBd8hnOCmqYoi1SgiVNzE&#10;6uJ2NmdbbC6liVrf3giC2318v7dct6YST2pcaVnBaBiBIM6sLjlXcD4lgzkI55E1VpZJwZscrFfd&#10;zhJjbV98pGfqcxFC2MWooPC+jqV0WUEG3dDWxIG72cagD7DJpW7wFcJNJcdRNJMGSw4NBda0LSi7&#10;pw+j4H45T5PdYatPVbrR1zzxl+tNK9XvtZsFCE+t/4t/7r0O8+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9ZiqvgAAAN0AAAAPAAAAAAAAAAAAAAAAAKEC&#10;AABkcnMvZG93bnJldi54bWxQSwUGAAAAAAQABAD5AAAAjAMAAAAA&#10;" strokeweight="2pt"/>
                <v:line id="Line 1005" o:spid="_x0000_s191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9Mb4AAADdAAAADwAAAGRycy9kb3ducmV2LnhtbERPvQrCMBDeBd8hnOCmqYoi1SgiVNzE&#10;6uJ2NmdbbC6liVrf3giC2318v7dct6YST2pcaVnBaBiBIM6sLjlXcD4lgzkI55E1VpZJwZscrFfd&#10;zhJjbV98pGfqcxFC2MWooPC+jqV0WUEG3dDWxIG72cagD7DJpW7wFcJNJcdRNJMGSw4NBda0LSi7&#10;pw+j4H45T5PdYatPVbrR1zzxl+tNK9XvtZsFCE+t/4t/7r0O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uT0xvgAAAN0AAAAPAAAAAAAAAAAAAAAAAKEC&#10;AABkcnMvZG93bnJldi54bWxQSwUGAAAAAAQABAD5AAAAjAMAAAAA&#10;" strokeweight="2pt"/>
                <v:line id="Line 1006" o:spid="_x0000_s191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ClRcEAAADdAAAADwAAAGRycy9kb3ducmV2LnhtbERPS4vCMBC+C/6HMII3TX0i1SgidNnb&#10;YvXibdpMH9hMSpPV7r/fCIK3+fieszv0phEP6lxtWcFsGoEgzq2uuVRwvSSTDQjnkTU2lknBHzk4&#10;7IeDHcbaPvlMj9SXIoSwi1FB5X0bS+nyigy6qW2JA1fYzqAPsCul7vAZwk0j51G0lgZrDg0VtnSq&#10;KL+nv0bB/XZdJV8/J31p0qPOysTfskIrNR71xy0IT73/iN/ubx3mbx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UKVFwQAAAN0AAAAPAAAAAAAAAAAAAAAA&#10;AKECAABkcnMvZG93bnJldi54bWxQSwUGAAAAAAQABAD5AAAAjwMAAAAA&#10;" strokeweight="2pt"/>
                <v:line id="Line 1007" o:spid="_x0000_s191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wA3r4AAADdAAAADwAAAGRycy9kb3ducmV2LnhtbERPvQrCMBDeBd8hnOCmqYoi1SgiVNzE&#10;6uJ2NmdbbC6liVrf3giC2318v7dct6YST2pcaVnBaBiBIM6sLjlXcD4lgzkI55E1VpZJwZscrFfd&#10;zhJjbV98pGfqcxFC2MWooPC+jqV0WUEG3dDWxIG72cagD7DJpW7wFcJNJcdRNJMGSw4NBda0LSi7&#10;pw+j4H45T5PdYatPVbrR1zzxl+tNK9XvtZsFCE+t/4t/7r0O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HADevgAAAN0AAAAPAAAAAAAAAAAAAAAAAKEC&#10;AABkcnMvZG93bnJldi54bWxQSwUGAAAAAAQABAD5AAAAjAMAAAAA&#10;" strokeweight="2pt"/>
                <v:shape id="Text Box 1008" o:spid="_x0000_s191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2cMA&#10;AADdAAAADwAAAGRycy9kb3ducmV2LnhtbERPTWvCQBC9C/0PyxR6040WgkZXEbFQKBRjPPQ4zY7J&#10;YnY2Zrea/ntXELzN433OYtXbRlyo88axgvEoAUFcOm24UnAoPoZTED4ga2wck4J/8rBavgwWmGl3&#10;5Zwu+1CJGMI+QwV1CG0mpS9rsuhHriWO3NF1FkOEXSV1h9cYbhs5SZJUWjQcG2psaVNTedr/WQXr&#10;H8635vz9u8uPuSmKWcJf6Umpt9d+PQcRqA9P8cP9qeP86XsK92/i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P2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009" o:spid="_x0000_s191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NqQsQA&#10;AADdAAAADwAAAGRycy9kb3ducmV2LnhtbERPTWvCQBC9F/oflin0VjetYDV1I1IqCEJpjAePY3ZM&#10;lmRn0+xW4793C4K3ebzPmS8G24oT9d44VvA6SkAQl04brhTsitXLFIQPyBpbx6TgQh4W2ePDHFPt&#10;zpzTaRsqEUPYp6igDqFLpfRlTRb9yHXEkTu63mKIsK+k7vEcw20r35JkIi0ajg01dvRZU9ls/6yC&#10;5Z7zL/P7ffjJj7kpilnCm0mj1PPTsPwAEWgId/HNvdZx/nT8Dv/fxB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Dak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010" o:spid="_x0000_s191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MYA&#10;AADdAAAADwAAAGRycy9kb3ducmV2LnhtbESPQWvCQBCF74X+h2UK3urGFsRGV5HSQkEQY3rocZod&#10;k8XsbJrdavz3zkHwNsN78943i9XgW3WiPrrABibjDBRxFazj2sB3+fk8AxUTssU2MBm4UITV8vFh&#10;gbkNZy7otE+1khCOORpoUupyrWPVkMc4Dh2xaIfQe0yy9rW2PZ4l3Lf6Jcum2qNjaWiwo/eGquP+&#10;3xtY/3Dx4f62v7viULiyfMt4Mz0aM3oa1nNQiYZ0N9+uv6zgz14FV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z+M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011" o:spid="_x0000_s191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bq8QA&#10;AADdAAAADwAAAGRycy9kb3ducmV2LnhtbERPTWvCQBC9F/oflil4q5taEJO6ESkWCoI0xkOP0+wk&#10;WczOptmtxn/fFQRv83ifs1yNthMnGrxxrOBlmoAgrpw23Cg4lB/PCxA+IGvsHJOCC3lY5Y8PS8y0&#10;O3NBp31oRAxhn6GCNoQ+k9JXLVn0U9cTR652g8UQ4dBIPeA5httOzpJkLi0ajg0t9vTeUnXc/1kF&#10;628uNuZ39/NV1IUpyzTh7fyo1ORpXL+BCDSGu/jm/tRx/uI1h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W6v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012" o:spid="_x0000_s191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8YA&#10;AADdAAAADwAAAGRycy9kb3ducmV2LnhtbESPQWvCQBCF74X+h2UK3urGUsRGV5HSQkEQY3rocZod&#10;k8XsbJrdavz3zkHwNsN78943i9XgW3WiPrrABibjDBRxFazj2sB3+fk8AxUTssU2MBm4UITV8vFh&#10;gbkNZy7otE+1khCOORpoUupyrWPVkMc4Dh2xaIfQe0yy9rW2PZ4l3Lf6Jcum2qNjaWiwo/eGquP+&#10;3xtY/3Dx4f62v7viULiyfMt4Mz0aM3oa1nNQiYZ0N9+uv6zgz16FX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BS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013" o:spid="_x0000_s192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k0MQA&#10;AADdAAAADwAAAGRycy9kb3ducmV2LnhtbERPTWvCQBC9F/oflin01mwsIpq6EZEKQqE0xoPHaXZM&#10;lmRnY3bV9N93CwVv83ifs1yNthNXGrxxrGCSpCCIK6cN1woO5fZlDsIHZI2dY1LwQx5W+ePDEjPt&#10;blzQdR9qEUPYZ6igCaHPpPRVQxZ94nriyJ3cYDFEONRSD3iL4baTr2k6kxYNx4YGe9o0VLX7i1Ww&#10;PnLxbs6f31/FqTBluUj5Y9Yq9fw0rt9ABBrDXfzv3uk4fz6dwN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JND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014" o:spid="_x0000_s192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6p8QA&#10;AADdAAAADwAAAGRycy9kb3ducmV2LnhtbERPTWvCQBC9F/oflhF6azZKEY1uRIqFQqE0pocex+yY&#10;LMnOxuxW03/fFQRv83ifs96MthNnGrxxrGCapCCIK6cN1wq+y7fnBQgfkDV2jknBH3nY5I8Pa8y0&#10;u3BB532oRQxhn6GCJoQ+k9JXDVn0ieuJI3d0g8UQ4VBLPeAlhttOztJ0Li0ajg0N9vTaUNXuf62C&#10;7Q8XO3P6PHwVx8KU5TLlj3mr1NNk3K5ABBrDXXxzv+s4f/Eyg+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yuqf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015" o:spid="_x0000_s192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4fPMQA&#10;AADdAAAADwAAAGRycy9kb3ducmV2LnhtbERPTWvCQBC9C/0PyxR6002riE3diBSFQqEY00OP0+yY&#10;LMnOxuxW47/vCoK3ebzPWa4G24oT9d44VvA8SUAQl04brhR8F9vxAoQPyBpbx6TgQh5W2cNoial2&#10;Z87ptA+ViCHsU1RQh9ClUvqyJot+4jriyB1cbzFE2FdS93iO4baVL0kylxYNx4YaO3qvqWz2f1bB&#10;+ofzjTl+/e7yQ26K4jXhz3mj1NPjsH4DEWgId/HN/aHj/MVsCtdv4gk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z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016" o:spid="_x0000_s192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HSMMA&#10;AADdAAAADwAAAGRycy9kb3ducmV2LnhtbERPTWvCQBC9F/wPywi9NRtFxEZXEVEQCqUxHjyO2TFZ&#10;zM7G7Krpv+8WCr3N433OYtXbRjyo88axglGSgiAunTZcKTgWu7cZCB+QNTaOScE3eVgtBy8LzLR7&#10;ck6PQ6hEDGGfoYI6hDaT0pc1WfSJa4kjd3GdxRBhV0nd4TOG20aO03QqLRqODTW2tKmpvB7uVsH6&#10;xPnW3D7PX/klN0XxnvLH9KrU67Bfz0EE6sO/+M+913H+bDKB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eHS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017" o:spid="_x0000_s192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i08QA&#10;AADdAAAADwAAAGRycy9kb3ducmV2LnhtbERPTWvCQBC9C/0PyxR6002Lik3diBSFQqEY00OP0+yY&#10;LMnOxuxW47/vCoK3ebzPWa4G24oT9d44VvA8SUAQl04brhR8F9vxAoQPyBpbx6TgQh5W2cNoial2&#10;Z87ptA+ViCHsU1RQh9ClUvqyJot+4jriyB1cbzFE2FdS93iO4baVL0kylxYNx4YaO3qvqWz2f1bB&#10;+ofzjTl+/e7yQ26K4jXhz3mj1NPjsH4DEWgId/HN/aHj/MV0Btdv4gk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ItP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E271F9" w:rsidRPr="00E271F9" w:rsidRDefault="00E271F9" w:rsidP="00E271F9">
      <w:pPr>
        <w:spacing w:line="360" w:lineRule="auto"/>
        <w:rPr>
          <w:rFonts w:eastAsia="Calibri"/>
          <w:b/>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jc w:val="both"/>
        <w:rPr>
          <w:rFonts w:eastAsia="Calibri"/>
          <w:sz w:val="28"/>
          <w:szCs w:val="20"/>
        </w:rPr>
      </w:pPr>
    </w:p>
    <w:p w:rsidR="00E271F9" w:rsidRPr="00E271F9" w:rsidRDefault="00E271F9" w:rsidP="00E271F9">
      <w:pPr>
        <w:spacing w:line="360" w:lineRule="auto"/>
        <w:rPr>
          <w:rFonts w:eastAsia="Calibri"/>
          <w:sz w:val="28"/>
          <w:szCs w:val="20"/>
        </w:rPr>
      </w:pPr>
    </w:p>
    <w:p w:rsidR="00E271F9" w:rsidRPr="00E271F9" w:rsidRDefault="00E271F9" w:rsidP="00E271F9">
      <w:pPr>
        <w:spacing w:line="360" w:lineRule="auto"/>
        <w:jc w:val="center"/>
        <w:rPr>
          <w:rFonts w:eastAsia="Calibri"/>
          <w:sz w:val="28"/>
          <w:szCs w:val="20"/>
        </w:rPr>
      </w:pPr>
    </w:p>
    <w:p w:rsidR="00E271F9" w:rsidRPr="00E271F9" w:rsidRDefault="00E271F9" w:rsidP="00E271F9">
      <w:pPr>
        <w:spacing w:line="360" w:lineRule="auto"/>
        <w:rPr>
          <w:rFonts w:eastAsia="Calibri"/>
          <w:sz w:val="28"/>
          <w:szCs w:val="20"/>
        </w:rPr>
      </w:pPr>
    </w:p>
    <w:p w:rsidR="00C12EDC" w:rsidRDefault="00C12EDC">
      <w:r>
        <w:tab/>
      </w:r>
      <w:r>
        <w:tab/>
      </w:r>
      <w:r>
        <w:tab/>
      </w:r>
      <w:r>
        <w:tab/>
      </w:r>
      <w:r>
        <w:tab/>
      </w:r>
      <w:r>
        <w:tab/>
      </w:r>
      <w:r>
        <w:tab/>
      </w:r>
      <w:r>
        <w:tab/>
      </w:r>
      <w:r>
        <w:tab/>
      </w:r>
      <w:r>
        <w:tab/>
      </w:r>
    </w:p>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Pr="00C12EDC" w:rsidRDefault="00C12EDC" w:rsidP="00C12EDC"/>
    <w:p w:rsidR="00C12EDC" w:rsidRDefault="00C12EDC" w:rsidP="00C12EDC"/>
    <w:p w:rsidR="00EA0CE9" w:rsidRDefault="00EA0CE9" w:rsidP="00C12EDC"/>
    <w:p w:rsidR="00EA0CE9" w:rsidRDefault="00EA0CE9" w:rsidP="00C12EDC"/>
    <w:p w:rsidR="005B6AB8" w:rsidRDefault="00C12EDC" w:rsidP="00C12EDC">
      <w:pPr>
        <w:tabs>
          <w:tab w:val="left" w:pos="1540"/>
        </w:tabs>
      </w:pPr>
      <w:r>
        <w:lastRenderedPageBreak/>
        <w:tab/>
      </w:r>
      <w:r>
        <w:tab/>
      </w:r>
      <w:r>
        <w:tab/>
      </w:r>
      <w:r>
        <w:tab/>
      </w:r>
      <w:r>
        <w:tab/>
      </w:r>
      <w:r>
        <w:tab/>
      </w:r>
      <w:r>
        <w:tab/>
      </w:r>
      <w:r>
        <w:tab/>
      </w:r>
      <w:r>
        <w:tab/>
      </w:r>
      <w:r>
        <w:tab/>
      </w:r>
      <w:r>
        <w:tab/>
      </w:r>
      <w:r>
        <w:tab/>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sz w:val="28"/>
          <w:szCs w:val="28"/>
          <w:lang w:eastAsia="en-US"/>
        </w:rPr>
      </w:pPr>
      <w:r w:rsidRPr="00210D68">
        <w:rPr>
          <w:sz w:val="28"/>
          <w:szCs w:val="28"/>
          <w:lang w:eastAsia="en-US"/>
        </w:rPr>
        <w:t>ФГБОУ ВО «Калининградский государственный технический университет»</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b/>
          <w:sz w:val="28"/>
          <w:szCs w:val="28"/>
          <w:lang w:eastAsia="en-US"/>
        </w:rPr>
        <w:t>УТВЕРЖДАЮ</w:t>
      </w:r>
      <w:r w:rsidRPr="00210D68">
        <w:rPr>
          <w:b/>
          <w:sz w:val="28"/>
          <w:szCs w:val="28"/>
          <w:lang w:eastAsia="en-US"/>
        </w:rPr>
        <w:tab/>
      </w:r>
      <w:r w:rsidRPr="00210D68">
        <w:rPr>
          <w:sz w:val="28"/>
          <w:szCs w:val="28"/>
          <w:lang w:eastAsia="en-US"/>
        </w:rPr>
        <w:tab/>
      </w:r>
      <w:r w:rsidRPr="00210D68">
        <w:rPr>
          <w:sz w:val="28"/>
          <w:szCs w:val="28"/>
          <w:lang w:eastAsia="en-US"/>
        </w:rPr>
        <w:tab/>
        <w:t xml:space="preserve">           </w:t>
      </w:r>
      <w:proofErr w:type="spellStart"/>
      <w:r w:rsidRPr="00210D68">
        <w:rPr>
          <w:b/>
          <w:sz w:val="28"/>
          <w:szCs w:val="28"/>
          <w:lang w:eastAsia="en-US"/>
        </w:rPr>
        <w:t>УТВЕРЖДАЮ</w:t>
      </w:r>
      <w:proofErr w:type="spellEnd"/>
    </w:p>
    <w:p w:rsidR="00210D68" w:rsidRPr="00210D68" w:rsidRDefault="00210D68" w:rsidP="00210D68">
      <w:pPr>
        <w:tabs>
          <w:tab w:val="left" w:pos="916"/>
          <w:tab w:val="left" w:pos="1832"/>
          <w:tab w:val="right" w:pos="9355"/>
        </w:tabs>
        <w:jc w:val="both"/>
        <w:rPr>
          <w:sz w:val="28"/>
          <w:szCs w:val="28"/>
          <w:lang w:eastAsia="en-US"/>
        </w:rPr>
      </w:pPr>
      <w:r w:rsidRPr="00210D68">
        <w:rPr>
          <w:sz w:val="28"/>
          <w:szCs w:val="28"/>
          <w:lang w:eastAsia="en-US"/>
        </w:rPr>
        <w:t xml:space="preserve">Руководитель:_____________                         Кутузова В.О.                        </w:t>
      </w:r>
    </w:p>
    <w:p w:rsidR="00210D68" w:rsidRPr="00210D68" w:rsidRDefault="00210D68" w:rsidP="00210D68">
      <w:pPr>
        <w:tabs>
          <w:tab w:val="left" w:pos="916"/>
          <w:tab w:val="left" w:pos="7380"/>
        </w:tabs>
        <w:jc w:val="both"/>
        <w:rPr>
          <w:sz w:val="28"/>
          <w:szCs w:val="28"/>
          <w:lang w:eastAsia="en-US"/>
        </w:rPr>
      </w:pPr>
      <w:r w:rsidRPr="00210D68">
        <w:rPr>
          <w:sz w:val="28"/>
          <w:szCs w:val="28"/>
          <w:lang w:eastAsia="en-US"/>
        </w:rPr>
        <w:t>Подпись:________(___________)                    Подпись:_________(__________)</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 xml:space="preserve">Дата:________________                                   Дата:_______________ </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Печать:                                                               Печать:</w:t>
      </w:r>
    </w:p>
    <w:p w:rsidR="00210D68" w:rsidRPr="00210D68" w:rsidRDefault="00210D68" w:rsidP="00210D68">
      <w:pPr>
        <w:jc w:val="both"/>
        <w:rPr>
          <w:sz w:val="28"/>
          <w:szCs w:val="28"/>
          <w:lang w:eastAsia="en-US"/>
        </w:rPr>
      </w:pPr>
      <w:r w:rsidRPr="00210D68">
        <w:rPr>
          <w:sz w:val="28"/>
          <w:szCs w:val="28"/>
          <w:lang w:eastAsia="en-US"/>
        </w:rPr>
        <w:tab/>
        <w:t xml:space="preserve"> </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ab/>
      </w:r>
      <w:r w:rsidRPr="00210D68">
        <w:rPr>
          <w:sz w:val="28"/>
          <w:szCs w:val="28"/>
          <w:lang w:eastAsia="en-US"/>
        </w:rPr>
        <w:tab/>
      </w:r>
      <w:r w:rsidRPr="00210D68">
        <w:rPr>
          <w:sz w:val="28"/>
          <w:szCs w:val="28"/>
          <w:lang w:eastAsia="en-US"/>
        </w:rPr>
        <w:tab/>
      </w:r>
      <w:r w:rsidRPr="00210D68">
        <w:rPr>
          <w:sz w:val="28"/>
          <w:szCs w:val="28"/>
          <w:lang w:eastAsia="en-US"/>
        </w:rPr>
        <w:tab/>
      </w:r>
      <w:r w:rsidRPr="00210D68">
        <w:rPr>
          <w:sz w:val="28"/>
          <w:szCs w:val="28"/>
          <w:lang w:eastAsia="en-US"/>
        </w:rPr>
        <w:tab/>
      </w:r>
      <w:r w:rsidRPr="00210D68">
        <w:rPr>
          <w:sz w:val="28"/>
          <w:szCs w:val="28"/>
          <w:lang w:eastAsia="en-US"/>
        </w:rPr>
        <w:tab/>
      </w:r>
      <w:r w:rsidRPr="00210D68">
        <w:rPr>
          <w:sz w:val="28"/>
          <w:szCs w:val="28"/>
          <w:lang w:eastAsia="en-US"/>
        </w:rPr>
        <w:tab/>
      </w:r>
      <w:r w:rsidRPr="00210D68">
        <w:rPr>
          <w:sz w:val="28"/>
          <w:szCs w:val="28"/>
          <w:lang w:eastAsia="en-US"/>
        </w:rPr>
        <w:tab/>
        <w:t xml:space="preserve"> </w:t>
      </w:r>
    </w:p>
    <w:p w:rsidR="00210D68" w:rsidRPr="00210D68" w:rsidRDefault="00210D68" w:rsidP="00210D68">
      <w:pPr>
        <w:tabs>
          <w:tab w:val="left" w:pos="916"/>
          <w:tab w:val="left" w:pos="1832"/>
          <w:tab w:val="left" w:pos="2124"/>
          <w:tab w:val="left" w:pos="2832"/>
          <w:tab w:val="left" w:pos="3540"/>
          <w:tab w:val="left" w:pos="4248"/>
        </w:tabs>
        <w:jc w:val="both"/>
        <w:rPr>
          <w:sz w:val="28"/>
          <w:szCs w:val="28"/>
          <w:lang w:eastAsia="en-US"/>
        </w:rPr>
      </w:pPr>
    </w:p>
    <w:p w:rsidR="00210D68" w:rsidRPr="00210D68" w:rsidRDefault="00210D68" w:rsidP="00210D68">
      <w:pPr>
        <w:tabs>
          <w:tab w:val="left" w:pos="916"/>
          <w:tab w:val="left" w:pos="1832"/>
          <w:tab w:val="left" w:pos="2124"/>
          <w:tab w:val="left" w:pos="2832"/>
          <w:tab w:val="left" w:pos="3540"/>
          <w:tab w:val="left" w:pos="4248"/>
        </w:tabs>
        <w:jc w:val="both"/>
        <w:rPr>
          <w:sz w:val="28"/>
          <w:szCs w:val="28"/>
          <w:lang w:eastAsia="en-US"/>
        </w:rPr>
      </w:pPr>
    </w:p>
    <w:p w:rsidR="00210D68" w:rsidRPr="00210D68" w:rsidRDefault="00210D68" w:rsidP="00210D68">
      <w:pPr>
        <w:tabs>
          <w:tab w:val="left" w:pos="916"/>
          <w:tab w:val="left" w:pos="1832"/>
          <w:tab w:val="left" w:pos="2124"/>
          <w:tab w:val="left" w:pos="2832"/>
          <w:tab w:val="left" w:pos="3540"/>
          <w:tab w:val="left" w:pos="4248"/>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210D68">
        <w:rPr>
          <w:b/>
          <w:sz w:val="28"/>
          <w:szCs w:val="28"/>
          <w:lang w:val="en-US" w:eastAsia="en-US"/>
        </w:rPr>
        <w:t>Web</w:t>
      </w:r>
      <w:r w:rsidRPr="00210D68">
        <w:rPr>
          <w:b/>
          <w:sz w:val="28"/>
          <w:szCs w:val="28"/>
          <w:lang w:eastAsia="en-US"/>
        </w:rPr>
        <w:t>-сайт МКП «Калининград-</w:t>
      </w:r>
      <w:proofErr w:type="spellStart"/>
      <w:r w:rsidRPr="00210D68">
        <w:rPr>
          <w:b/>
          <w:sz w:val="28"/>
          <w:szCs w:val="28"/>
          <w:lang w:eastAsia="en-US"/>
        </w:rPr>
        <w:t>ГорТранс</w:t>
      </w:r>
      <w:proofErr w:type="spellEnd"/>
      <w:r w:rsidRPr="00210D68">
        <w:rPr>
          <w:b/>
          <w:sz w:val="28"/>
          <w:szCs w:val="28"/>
          <w:lang w:eastAsia="en-US"/>
        </w:rPr>
        <w:t>»</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210D68">
        <w:rPr>
          <w:b/>
          <w:sz w:val="28"/>
          <w:szCs w:val="28"/>
          <w:lang w:eastAsia="en-US"/>
        </w:rPr>
        <w:t>Чертеж формы документа (видеокадра)</w:t>
      </w:r>
    </w:p>
    <w:p w:rsidR="00210D68" w:rsidRPr="00210D68" w:rsidRDefault="00786EB3"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Pr>
          <w:sz w:val="28"/>
          <w:szCs w:val="28"/>
          <w:lang w:eastAsia="en-US"/>
        </w:rPr>
        <w:t>На 9</w:t>
      </w:r>
      <w:r w:rsidR="00210D68" w:rsidRPr="00210D68">
        <w:rPr>
          <w:sz w:val="28"/>
          <w:szCs w:val="28"/>
          <w:lang w:eastAsia="en-US"/>
        </w:rPr>
        <w:t xml:space="preserve"> листах</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210D68">
        <w:rPr>
          <w:sz w:val="28"/>
          <w:szCs w:val="28"/>
          <w:lang w:eastAsia="en-US"/>
        </w:rPr>
        <w:t xml:space="preserve">Действует с апреля </w:t>
      </w:r>
      <w:smartTag w:uri="urn:schemas-microsoft-com:office:smarttags" w:element="metricconverter">
        <w:smartTagPr>
          <w:attr w:name="ProductID" w:val="2017 г"/>
        </w:smartTagPr>
        <w:r w:rsidRPr="00210D68">
          <w:rPr>
            <w:sz w:val="28"/>
            <w:szCs w:val="28"/>
            <w:lang w:eastAsia="en-US"/>
          </w:rPr>
          <w:t>2017 г</w:t>
        </w:r>
      </w:smartTag>
      <w:r w:rsidRPr="00210D68">
        <w:rPr>
          <w:sz w:val="28"/>
          <w:szCs w:val="28"/>
          <w:lang w:eastAsia="en-US"/>
        </w:rPr>
        <w:t xml:space="preserve">. </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lang w:eastAsia="en-US"/>
        </w:rPr>
      </w:pPr>
      <w:r w:rsidRPr="00210D68">
        <w:rPr>
          <w:b/>
          <w:sz w:val="28"/>
          <w:szCs w:val="28"/>
          <w:lang w:eastAsia="en-US"/>
        </w:rPr>
        <w:t>СОГЛАСОВАНО:</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Руководитель: ________________________________</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Подпись: _____________ (_________________)</w:t>
      </w:r>
    </w:p>
    <w:p w:rsidR="00210D68" w:rsidRPr="00210D68" w:rsidRDefault="00210D68" w:rsidP="00210D68">
      <w:pPr>
        <w:spacing w:line="360" w:lineRule="auto"/>
        <w:jc w:val="both"/>
        <w:rPr>
          <w:rFonts w:eastAsia="Calibri"/>
          <w:sz w:val="28"/>
          <w:szCs w:val="28"/>
        </w:rPr>
      </w:pPr>
      <w:r w:rsidRPr="00210D68">
        <w:rPr>
          <w:rFonts w:eastAsia="Calibri"/>
          <w:sz w:val="28"/>
          <w:szCs w:val="28"/>
        </w:rPr>
        <w:t>Дата: _______________</w:t>
      </w:r>
    </w:p>
    <w:p w:rsidR="00210D68" w:rsidRPr="00210D68" w:rsidRDefault="00210D68" w:rsidP="0021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210D68">
        <w:rPr>
          <w:sz w:val="28"/>
          <w:szCs w:val="28"/>
          <w:lang w:eastAsia="en-US"/>
        </w:rPr>
        <w:t xml:space="preserve">Печать: </w:t>
      </w:r>
    </w:p>
    <w:p w:rsidR="00210D68" w:rsidRPr="00210D68" w:rsidRDefault="00210D68" w:rsidP="00210D68">
      <w:pPr>
        <w:spacing w:line="360" w:lineRule="auto"/>
        <w:jc w:val="both"/>
        <w:rPr>
          <w:rFonts w:eastAsia="Calibri"/>
          <w:sz w:val="28"/>
          <w:szCs w:val="28"/>
        </w:rPr>
      </w:pPr>
    </w:p>
    <w:p w:rsidR="00210D68" w:rsidRPr="00210D68" w:rsidRDefault="00210D68" w:rsidP="00210D68">
      <w:pPr>
        <w:spacing w:line="360" w:lineRule="auto"/>
        <w:jc w:val="both"/>
        <w:rPr>
          <w:rFonts w:eastAsia="Calibri"/>
          <w:sz w:val="28"/>
          <w:szCs w:val="28"/>
        </w:rPr>
      </w:pPr>
    </w:p>
    <w:p w:rsidR="00210D68" w:rsidRPr="00210D68" w:rsidRDefault="00210D68" w:rsidP="00210D68">
      <w:pPr>
        <w:spacing w:line="360" w:lineRule="auto"/>
        <w:jc w:val="both"/>
        <w:rPr>
          <w:rFonts w:eastAsia="Calibri"/>
          <w:sz w:val="28"/>
          <w:szCs w:val="28"/>
        </w:rPr>
      </w:pPr>
    </w:p>
    <w:p w:rsidR="00210D68" w:rsidRPr="00210D68" w:rsidRDefault="00210D68" w:rsidP="00210D68">
      <w:pPr>
        <w:tabs>
          <w:tab w:val="left" w:pos="3552"/>
        </w:tabs>
        <w:rPr>
          <w:rFonts w:eastAsia="Calibri"/>
          <w:sz w:val="28"/>
          <w:szCs w:val="28"/>
        </w:rPr>
      </w:pPr>
    </w:p>
    <w:p w:rsidR="00210D68" w:rsidRDefault="00210D68" w:rsidP="00210D68">
      <w:pPr>
        <w:tabs>
          <w:tab w:val="left" w:pos="3552"/>
        </w:tabs>
        <w:jc w:val="center"/>
        <w:rPr>
          <w:rFonts w:eastAsia="Calibri"/>
          <w:sz w:val="28"/>
          <w:szCs w:val="28"/>
        </w:rPr>
      </w:pPr>
    </w:p>
    <w:p w:rsidR="00075F2C" w:rsidRDefault="00075F2C" w:rsidP="00210D68">
      <w:pPr>
        <w:tabs>
          <w:tab w:val="left" w:pos="3552"/>
        </w:tabs>
        <w:jc w:val="center"/>
        <w:rPr>
          <w:rFonts w:eastAsia="Calibri"/>
          <w:sz w:val="28"/>
          <w:szCs w:val="28"/>
        </w:rPr>
      </w:pPr>
    </w:p>
    <w:p w:rsidR="00075F2C" w:rsidRDefault="00075F2C" w:rsidP="00210D68">
      <w:pPr>
        <w:tabs>
          <w:tab w:val="left" w:pos="3552"/>
        </w:tabs>
        <w:jc w:val="center"/>
        <w:rPr>
          <w:rFonts w:eastAsia="Calibri"/>
          <w:sz w:val="28"/>
          <w:szCs w:val="28"/>
        </w:rPr>
      </w:pPr>
    </w:p>
    <w:p w:rsidR="00075F2C" w:rsidRDefault="00075F2C" w:rsidP="00210D68">
      <w:pPr>
        <w:tabs>
          <w:tab w:val="left" w:pos="3552"/>
        </w:tabs>
        <w:jc w:val="center"/>
        <w:rPr>
          <w:rFonts w:eastAsia="Calibri"/>
          <w:sz w:val="28"/>
          <w:szCs w:val="28"/>
        </w:rPr>
      </w:pPr>
    </w:p>
    <w:p w:rsidR="00075F2C" w:rsidRPr="00210D68" w:rsidRDefault="00075F2C" w:rsidP="00210D68">
      <w:pPr>
        <w:tabs>
          <w:tab w:val="left" w:pos="3552"/>
        </w:tabs>
        <w:jc w:val="center"/>
        <w:rPr>
          <w:rFonts w:eastAsia="Calibri"/>
          <w:sz w:val="28"/>
          <w:szCs w:val="28"/>
        </w:rPr>
      </w:pPr>
    </w:p>
    <w:p w:rsidR="00210D68" w:rsidRPr="00210D68" w:rsidRDefault="00210D68" w:rsidP="00210D68">
      <w:pPr>
        <w:tabs>
          <w:tab w:val="left" w:pos="3552"/>
        </w:tabs>
        <w:jc w:val="center"/>
        <w:rPr>
          <w:rFonts w:eastAsia="Calibri"/>
          <w:sz w:val="28"/>
          <w:szCs w:val="28"/>
        </w:rPr>
      </w:pPr>
      <w:r w:rsidRPr="00210D68">
        <w:rPr>
          <w:rFonts w:eastAsia="Calibri"/>
          <w:sz w:val="28"/>
          <w:szCs w:val="28"/>
        </w:rPr>
        <w:t>Калининград</w:t>
      </w:r>
    </w:p>
    <w:p w:rsidR="00075F2C" w:rsidRPr="00410670" w:rsidRDefault="00210D68" w:rsidP="00410670">
      <w:pPr>
        <w:tabs>
          <w:tab w:val="left" w:pos="3552"/>
        </w:tabs>
        <w:jc w:val="center"/>
        <w:rPr>
          <w:rFonts w:eastAsia="Calibri"/>
          <w:sz w:val="28"/>
          <w:szCs w:val="28"/>
        </w:rPr>
      </w:pPr>
      <w:r w:rsidRPr="00210D68">
        <w:rPr>
          <w:rFonts w:eastAsia="Calibri"/>
          <w:sz w:val="28"/>
          <w:szCs w:val="28"/>
        </w:rPr>
        <w:t>2017</w:t>
      </w:r>
    </w:p>
    <w:sdt>
      <w:sdtPr>
        <w:rPr>
          <w:rFonts w:eastAsia="Calibri"/>
          <w:sz w:val="28"/>
          <w:szCs w:val="20"/>
        </w:rPr>
        <w:id w:val="9961496"/>
        <w:docPartObj>
          <w:docPartGallery w:val="Table of Contents"/>
          <w:docPartUnique/>
        </w:docPartObj>
      </w:sdtPr>
      <w:sdtEndPr>
        <w:rPr>
          <w:b/>
          <w:bCs/>
        </w:rPr>
      </w:sdtEndPr>
      <w:sdtContent>
        <w:p w:rsidR="00210D68" w:rsidRPr="00210D68" w:rsidRDefault="00210D68" w:rsidP="00210D68">
          <w:pPr>
            <w:keepNext/>
            <w:keepLines/>
            <w:spacing w:before="240" w:line="480" w:lineRule="auto"/>
            <w:rPr>
              <w:rFonts w:eastAsiaTheme="majorEastAsia"/>
              <w:b/>
              <w:sz w:val="28"/>
              <w:szCs w:val="26"/>
            </w:rPr>
          </w:pPr>
          <w:r w:rsidRPr="00210D68">
            <w:rPr>
              <w:rFonts w:eastAsiaTheme="majorEastAsia" w:cstheme="majorBidi"/>
              <w:b/>
              <w:sz w:val="28"/>
              <w:szCs w:val="26"/>
            </w:rPr>
            <w:t>Оглавление</w:t>
          </w:r>
        </w:p>
        <w:p w:rsidR="00210D68" w:rsidRPr="00210D68" w:rsidRDefault="00210D68" w:rsidP="00210D68">
          <w:pPr>
            <w:tabs>
              <w:tab w:val="right" w:leader="dot" w:pos="9345"/>
            </w:tabs>
            <w:spacing w:after="100" w:line="360" w:lineRule="auto"/>
            <w:ind w:left="280"/>
            <w:jc w:val="both"/>
            <w:rPr>
              <w:rFonts w:asciiTheme="minorHAnsi" w:eastAsiaTheme="minorEastAsia" w:hAnsiTheme="minorHAnsi" w:cstheme="minorBidi"/>
              <w:noProof/>
              <w:sz w:val="22"/>
              <w:szCs w:val="22"/>
            </w:rPr>
          </w:pPr>
          <w:r w:rsidRPr="00210D68">
            <w:rPr>
              <w:rFonts w:eastAsia="Calibri"/>
              <w:sz w:val="28"/>
              <w:szCs w:val="20"/>
            </w:rPr>
            <w:fldChar w:fldCharType="begin"/>
          </w:r>
          <w:r w:rsidRPr="00210D68">
            <w:rPr>
              <w:rFonts w:eastAsia="Calibri"/>
              <w:sz w:val="28"/>
              <w:szCs w:val="20"/>
            </w:rPr>
            <w:instrText xml:space="preserve"> TOC \o "1-3" \h \z \u </w:instrText>
          </w:r>
          <w:r w:rsidRPr="00210D68">
            <w:rPr>
              <w:rFonts w:eastAsia="Calibri"/>
              <w:sz w:val="28"/>
              <w:szCs w:val="20"/>
            </w:rPr>
            <w:fldChar w:fldCharType="separate"/>
          </w:r>
          <w:hyperlink w:anchor="_Toc481246342" w:history="1">
            <w:r w:rsidRPr="00C10A0B">
              <w:rPr>
                <w:rFonts w:eastAsia="Calibri"/>
                <w:noProof/>
                <w:sz w:val="28"/>
                <w:szCs w:val="20"/>
              </w:rPr>
              <w:t>Введение</w:t>
            </w:r>
            <w:r w:rsidRPr="00210D68">
              <w:rPr>
                <w:rFonts w:eastAsia="Calibri"/>
                <w:noProof/>
                <w:webHidden/>
                <w:sz w:val="28"/>
                <w:szCs w:val="20"/>
              </w:rPr>
              <w:tab/>
            </w:r>
            <w:r w:rsidRPr="00210D68">
              <w:rPr>
                <w:rFonts w:eastAsia="Calibri"/>
                <w:noProof/>
                <w:webHidden/>
                <w:sz w:val="28"/>
                <w:szCs w:val="20"/>
              </w:rPr>
              <w:fldChar w:fldCharType="begin"/>
            </w:r>
            <w:r w:rsidRPr="00210D68">
              <w:rPr>
                <w:rFonts w:eastAsia="Calibri"/>
                <w:noProof/>
                <w:webHidden/>
                <w:sz w:val="28"/>
                <w:szCs w:val="20"/>
              </w:rPr>
              <w:instrText xml:space="preserve"> PAGEREF _Toc481246342 \h </w:instrText>
            </w:r>
            <w:r w:rsidRPr="00210D68">
              <w:rPr>
                <w:rFonts w:eastAsia="Calibri"/>
                <w:noProof/>
                <w:webHidden/>
                <w:sz w:val="28"/>
                <w:szCs w:val="20"/>
              </w:rPr>
            </w:r>
            <w:r w:rsidRPr="00210D68">
              <w:rPr>
                <w:rFonts w:eastAsia="Calibri"/>
                <w:noProof/>
                <w:webHidden/>
                <w:sz w:val="28"/>
                <w:szCs w:val="20"/>
              </w:rPr>
              <w:fldChar w:fldCharType="separate"/>
            </w:r>
            <w:r w:rsidR="00D052AA">
              <w:rPr>
                <w:rFonts w:eastAsia="Calibri"/>
                <w:noProof/>
                <w:webHidden/>
                <w:sz w:val="28"/>
                <w:szCs w:val="20"/>
              </w:rPr>
              <w:t>51</w:t>
            </w:r>
            <w:r w:rsidRPr="00210D68">
              <w:rPr>
                <w:rFonts w:eastAsia="Calibri"/>
                <w:noProof/>
                <w:webHidden/>
                <w:sz w:val="28"/>
                <w:szCs w:val="20"/>
              </w:rPr>
              <w:fldChar w:fldCharType="end"/>
            </w:r>
          </w:hyperlink>
        </w:p>
        <w:p w:rsidR="00210D68" w:rsidRPr="00210D68" w:rsidRDefault="00210D68" w:rsidP="00210D68">
          <w:pPr>
            <w:spacing w:line="360" w:lineRule="auto"/>
            <w:jc w:val="both"/>
            <w:rPr>
              <w:rFonts w:eastAsia="Calibri"/>
              <w:sz w:val="28"/>
              <w:szCs w:val="20"/>
            </w:rPr>
          </w:pPr>
          <w:r w:rsidRPr="00210D68">
            <w:rPr>
              <w:rFonts w:eastAsia="Calibri"/>
              <w:b/>
              <w:bCs/>
              <w:sz w:val="28"/>
              <w:szCs w:val="20"/>
            </w:rPr>
            <w:fldChar w:fldCharType="end"/>
          </w:r>
        </w:p>
      </w:sdtContent>
    </w:sdt>
    <w:p w:rsidR="00210D68" w:rsidRPr="00210D68" w:rsidRDefault="00924459" w:rsidP="00210D68">
      <w:pPr>
        <w:keepNext/>
        <w:keepLines/>
        <w:spacing w:before="40" w:line="360" w:lineRule="auto"/>
        <w:jc w:val="center"/>
        <w:outlineLvl w:val="1"/>
        <w:rPr>
          <w:rFonts w:eastAsiaTheme="majorEastAsia" w:cstheme="majorBidi"/>
          <w:b/>
          <w:sz w:val="28"/>
          <w:szCs w:val="26"/>
        </w:rPr>
      </w:pPr>
      <w:bookmarkStart w:id="203" w:name="_Toc481488225"/>
      <w:bookmarkStart w:id="204" w:name="_Toc513507950"/>
      <w:r w:rsidRPr="00924459">
        <w:rPr>
          <w:rFonts w:eastAsiaTheme="majorEastAsia" w:cstheme="majorBidi"/>
          <w:b/>
          <w:noProof/>
          <w:sz w:val="20"/>
          <w:szCs w:val="26"/>
        </w:rPr>
        <mc:AlternateContent>
          <mc:Choice Requires="wpg">
            <w:drawing>
              <wp:anchor distT="0" distB="0" distL="114300" distR="114300" simplePos="0" relativeHeight="251667456" behindDoc="0" locked="1" layoutInCell="0" allowOverlap="1" wp14:anchorId="2843F66E" wp14:editId="52519694">
                <wp:simplePos x="0" y="0"/>
                <wp:positionH relativeFrom="page">
                  <wp:posOffset>720090</wp:posOffset>
                </wp:positionH>
                <wp:positionV relativeFrom="page">
                  <wp:posOffset>252095</wp:posOffset>
                </wp:positionV>
                <wp:extent cx="6588760" cy="10189210"/>
                <wp:effectExtent l="15240" t="13970" r="15875" b="17145"/>
                <wp:wrapNone/>
                <wp:docPr id="3835" name="Группа 3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836" name="Rectangle 299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Line 299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8" name="Line 299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9" name="Line 299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0" name="Line 299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1" name="Line 300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2" name="Line 300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3" name="Line 300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4" name="Line 300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5" name="Line 300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6" name="Rectangle 300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847" name="Rectangle 300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848" name="Rectangle 300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49" name="Rectangle 300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850" name="Rectangle 300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851" name="Rectangle 301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852" name="Rectangle 301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50539" w:rsidRDefault="00FD58D3">
                              <w:pPr>
                                <w:pStyle w:val="ad"/>
                                <w:jc w:val="center"/>
                                <w:rPr>
                                  <w:sz w:val="18"/>
                                  <w:lang w:val="ru-RU"/>
                                </w:rPr>
                              </w:pPr>
                              <w:r>
                                <w:rPr>
                                  <w:sz w:val="18"/>
                                  <w:lang w:val="ru-RU"/>
                                </w:rPr>
                                <w:t>2</w:t>
                              </w:r>
                            </w:p>
                          </w:txbxContent>
                        </wps:txbx>
                        <wps:bodyPr rot="0" vert="horz" wrap="square" lIns="12700" tIns="12700" rIns="12700" bIns="12700" anchor="t" anchorCtr="0" upright="1">
                          <a:noAutofit/>
                        </wps:bodyPr>
                      </wps:wsp>
                      <wps:wsp>
                        <wps:cNvPr id="3853" name="Rectangle 3012"/>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rFonts w:ascii="Journal" w:hAnsi="Journal"/>
                                  <w:lang w:val="ru-RU"/>
                                </w:rPr>
                              </w:pPr>
                              <w:r>
                                <w:rPr>
                                  <w:lang w:val="ru-RU"/>
                                </w:rPr>
                                <w:t>КП 53.09.03.01.212 С9</w:t>
                              </w:r>
                            </w:p>
                          </w:txbxContent>
                        </wps:txbx>
                        <wps:bodyPr rot="0" vert="horz" wrap="square" lIns="12700" tIns="12700" rIns="12700" bIns="12700" anchor="t" anchorCtr="0" upright="1">
                          <a:noAutofit/>
                        </wps:bodyPr>
                      </wps:wsp>
                      <wps:wsp>
                        <wps:cNvPr id="3854" name="Line 301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5" name="Line 301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6" name="Line 301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7" name="Line 301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8" name="Line 301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59" name="Group 3018"/>
                        <wpg:cNvGrpSpPr>
                          <a:grpSpLocks/>
                        </wpg:cNvGrpSpPr>
                        <wpg:grpSpPr bwMode="auto">
                          <a:xfrm>
                            <a:off x="39" y="18267"/>
                            <a:ext cx="4801" cy="310"/>
                            <a:chOff x="0" y="0"/>
                            <a:chExt cx="19999" cy="20000"/>
                          </a:xfrm>
                        </wpg:grpSpPr>
                        <wps:wsp>
                          <wps:cNvPr id="3860" name="Rectangle 30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861" name="Rectangle 30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К</w:t>
                                </w:r>
                                <w:r>
                                  <w:rPr>
                                    <w:sz w:val="18"/>
                                    <w:lang w:val="ru-RU"/>
                                  </w:rPr>
                                  <w:t>у</w:t>
                                </w:r>
                                <w:r>
                                  <w:rPr>
                                    <w:sz w:val="18"/>
                                  </w:rPr>
                                  <w:t>тузова</w:t>
                                </w:r>
                              </w:p>
                            </w:txbxContent>
                          </wps:txbx>
                          <wps:bodyPr rot="0" vert="horz" wrap="square" lIns="12700" tIns="12700" rIns="12700" bIns="12700" anchor="t" anchorCtr="0" upright="1">
                            <a:noAutofit/>
                          </wps:bodyPr>
                        </wps:wsp>
                      </wpg:grpSp>
                      <wpg:grpSp>
                        <wpg:cNvPr id="3862" name="Group 3021"/>
                        <wpg:cNvGrpSpPr>
                          <a:grpSpLocks/>
                        </wpg:cNvGrpSpPr>
                        <wpg:grpSpPr bwMode="auto">
                          <a:xfrm>
                            <a:off x="39" y="18614"/>
                            <a:ext cx="4801" cy="309"/>
                            <a:chOff x="0" y="0"/>
                            <a:chExt cx="19999" cy="20000"/>
                          </a:xfrm>
                        </wpg:grpSpPr>
                        <wps:wsp>
                          <wps:cNvPr id="3863" name="Rectangle 30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864" name="Rectangle 30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24459" w:rsidRDefault="00FD58D3">
                                <w:pPr>
                                  <w:pStyle w:val="ad"/>
                                  <w:rPr>
                                    <w:sz w:val="18"/>
                                    <w:lang w:val="ru-RU"/>
                                  </w:rPr>
                                </w:pPr>
                                <w:proofErr w:type="spellStart"/>
                                <w:r>
                                  <w:rPr>
                                    <w:sz w:val="18"/>
                                  </w:rPr>
                                  <w:t>Ру</w:t>
                                </w:r>
                                <w:r>
                                  <w:rPr>
                                    <w:sz w:val="18"/>
                                    <w:lang w:val="ru-RU"/>
                                  </w:rPr>
                                  <w:t>динский</w:t>
                                </w:r>
                                <w:proofErr w:type="spellEnd"/>
                              </w:p>
                            </w:txbxContent>
                          </wps:txbx>
                          <wps:bodyPr rot="0" vert="horz" wrap="square" lIns="12700" tIns="12700" rIns="12700" bIns="12700" anchor="t" anchorCtr="0" upright="1">
                            <a:noAutofit/>
                          </wps:bodyPr>
                        </wps:wsp>
                      </wpg:grpSp>
                      <wpg:grpSp>
                        <wpg:cNvPr id="3865" name="Group 3024"/>
                        <wpg:cNvGrpSpPr>
                          <a:grpSpLocks/>
                        </wpg:cNvGrpSpPr>
                        <wpg:grpSpPr bwMode="auto">
                          <a:xfrm>
                            <a:off x="39" y="18969"/>
                            <a:ext cx="4801" cy="309"/>
                            <a:chOff x="0" y="0"/>
                            <a:chExt cx="19999" cy="20000"/>
                          </a:xfrm>
                        </wpg:grpSpPr>
                        <wps:wsp>
                          <wps:cNvPr id="3866" name="Rectangle 30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3867" name="Rectangle 30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3868" name="Group 3027"/>
                        <wpg:cNvGrpSpPr>
                          <a:grpSpLocks/>
                        </wpg:cNvGrpSpPr>
                        <wpg:grpSpPr bwMode="auto">
                          <a:xfrm>
                            <a:off x="39" y="19314"/>
                            <a:ext cx="4801" cy="310"/>
                            <a:chOff x="0" y="0"/>
                            <a:chExt cx="19999" cy="20000"/>
                          </a:xfrm>
                        </wpg:grpSpPr>
                        <wps:wsp>
                          <wps:cNvPr id="3869" name="Rectangle 30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870" name="Rectangle 30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24459"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3871" name="Group 3030"/>
                        <wpg:cNvGrpSpPr>
                          <a:grpSpLocks/>
                        </wpg:cNvGrpSpPr>
                        <wpg:grpSpPr bwMode="auto">
                          <a:xfrm>
                            <a:off x="39" y="19660"/>
                            <a:ext cx="4801" cy="309"/>
                            <a:chOff x="0" y="0"/>
                            <a:chExt cx="19999" cy="20000"/>
                          </a:xfrm>
                        </wpg:grpSpPr>
                        <wps:wsp>
                          <wps:cNvPr id="3872" name="Rectangle 30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873" name="Rectangle 30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50539"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3874" name="Line 303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5" name="Rectangle 3034"/>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p w:rsidR="00FD58D3" w:rsidRDefault="00FD58D3" w:rsidP="00924459">
                              <w:pPr>
                                <w:pStyle w:val="ad"/>
                                <w:jc w:val="center"/>
                                <w:rPr>
                                  <w:sz w:val="18"/>
                                  <w:lang w:val="ru-RU"/>
                                </w:rPr>
                              </w:pPr>
                              <w:r>
                                <w:rPr>
                                  <w:sz w:val="18"/>
                                  <w:lang w:val="ru-RU"/>
                                </w:rPr>
                                <w:t>Курсовой проект по дисциплине</w:t>
                              </w:r>
                            </w:p>
                            <w:p w:rsidR="00FD58D3" w:rsidRDefault="00FD58D3" w:rsidP="00924459">
                              <w:pPr>
                                <w:pStyle w:val="ad"/>
                                <w:jc w:val="center"/>
                                <w:rPr>
                                  <w:sz w:val="18"/>
                                  <w:lang w:val="ru-RU"/>
                                </w:rPr>
                              </w:pPr>
                              <w:r>
                                <w:rPr>
                                  <w:sz w:val="18"/>
                                  <w:lang w:val="ru-RU"/>
                                </w:rPr>
                                <w:t xml:space="preserve">«Технологии проектирования </w:t>
                              </w:r>
                            </w:p>
                            <w:p w:rsidR="00FD58D3" w:rsidRPr="004135EE" w:rsidRDefault="00FD58D3" w:rsidP="00924459">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3876" name="Line 303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7" name="Line 303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8" name="Line 303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9" name="Rectangle 303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880" name="Rectangle 303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3881" name="Rectangle 304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50539" w:rsidRDefault="00FD58D3">
                              <w:pPr>
                                <w:pStyle w:val="ad"/>
                                <w:jc w:val="center"/>
                                <w:rPr>
                                  <w:sz w:val="18"/>
                                  <w:lang w:val="ru-RU"/>
                                </w:rPr>
                              </w:pPr>
                              <w:r>
                                <w:rPr>
                                  <w:sz w:val="18"/>
                                  <w:lang w:val="ru-RU"/>
                                </w:rPr>
                                <w:t>9</w:t>
                              </w:r>
                            </w:p>
                          </w:txbxContent>
                        </wps:txbx>
                        <wps:bodyPr rot="0" vert="horz" wrap="square" lIns="12700" tIns="12700" rIns="12700" bIns="12700" anchor="t" anchorCtr="0" upright="1">
                          <a:noAutofit/>
                        </wps:bodyPr>
                      </wps:wsp>
                      <wps:wsp>
                        <wps:cNvPr id="3882" name="Line 304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3" name="Line 304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4" name="Rectangle 3043"/>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A0CE9" w:rsidRDefault="00FD58D3">
                              <w:pPr>
                                <w:pStyle w:val="ad"/>
                                <w:jc w:val="center"/>
                                <w:rPr>
                                  <w:rFonts w:ascii="Journal" w:hAnsi="Journal"/>
                                  <w:sz w:val="24"/>
                                  <w:lang w:val="ru-RU"/>
                                </w:rPr>
                              </w:pPr>
                              <w:r>
                                <w:rPr>
                                  <w:sz w:val="24"/>
                                  <w:lang w:val="ru-RU"/>
                                </w:rPr>
                                <w:t>ФГБОУ ВО «КГТУ»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3F66E" id="Группа 3835" o:spid="_x0000_s1925" style="position:absolute;left:0;text-align:left;margin-left:56.7pt;margin-top:19.8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" o:allowincell="f">
                <v:rect id="Rectangle 2995" o:spid="_x0000_s192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qcYA&#10;AADdAAAADwAAAGRycy9kb3ducmV2LnhtbESPzWrDMBCE74W+g9hCbrXcBELiRgl2IJBTaF0/wGJt&#10;bRNr5VjyT/L0VaHQ4zAz3zC7w2xaMVLvGssK3qIYBHFpdcOVguLr9LoB4TyyxtYyKbiTg8P++WmH&#10;ibYTf9KY+0oECLsEFdTed4mUrqzJoItsRxy8b9sb9EH2ldQ9TgFuWrmM47U02HBYqLGjY03lNR+M&#10;gqufx0ta5Y/Ttsi25UeWTsMtVWrxMqfvIDzN/j/81z5rBavNag2/b8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2+qcYAAADdAAAADwAAAAAAAAAAAAAAAACYAgAAZHJz&#10;L2Rvd25yZXYueG1sUEsFBgAAAAAEAAQA9QAAAIsDAAAAAA==&#10;" filled="f" strokeweight="2pt"/>
                <v:line id="Line 2996" o:spid="_x0000_s192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9msUAAADdAAAADwAAAGRycy9kb3ducmV2LnhtbESPzWrDMBCE74W8g9hAb7XchjTBjRKM&#10;waW3EseX3NbW+odYK2Opifv2VSDQ4zAz3zC7w2wGcaXJ9ZYVvEYxCOLa6p5bBeUpf9mCcB5Z42CZ&#10;FPySg8N+8bTDRNsbH+la+FYECLsEFXTej4mUru7IoIvsSBy8xk4GfZBTK/WEtwA3g3yL43dpsOew&#10;0OFIWUf1pfgxCi7ncp1/fmf6NBSprtrcn6tGK/W8nNMPEJ5m/x9+tL+0gtV2tYH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O9msUAAADdAAAADwAAAAAAAAAA&#10;AAAAAAChAgAAZHJzL2Rvd25yZXYueG1sUEsFBgAAAAAEAAQA+QAAAJMDAAAAAA==&#10;" strokeweight="2pt"/>
                <v:line id="Line 2997" o:spid="_x0000_s192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p6L4AAADdAAAADwAAAGRycy9kb3ducmV2LnhtbERPvQrCMBDeBd8hnOCmqYoi1SgiVNzE&#10;2sXtbM622FxKE7W+vRkEx4/vf73tTC1e1LrKsoLJOAJBnFtdcaEguySjJQjnkTXWlknBhxxsN/3e&#10;GmNt33ymV+oLEULYxaig9L6JpXR5SQbd2DbEgbvb1qAPsC2kbvEdwk0tp1G0kAYrDg0lNrQvKX+k&#10;T6Pgcc3myeG015c63elbkfjr7a6VGg663QqEp87/xT/3USuYLW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rCnovgAAAN0AAAAPAAAAAAAAAAAAAAAAAKEC&#10;AABkcnMvZG93bnJldi54bWxQSwUGAAAAAAQABAD5AAAAjAMAAAAA&#10;" strokeweight="2pt"/>
                <v:line id="Line 2998" o:spid="_x0000_s192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Mc8UAAADdAAAADwAAAGRycy9kb3ducmV2LnhtbESPzWrDMBCE74W8g9hAb43chhTHjRKM&#10;waW3EseX3NbW+odYK2Opifv2VSDQ4zAz3zC7w2wGcaXJ9ZYVvK4iEMS11T23CspT/hKDcB5Z42CZ&#10;FPySg8N+8bTDRNsbH+la+FYECLsEFXTej4mUru7IoFvZkTh4jZ0M+iCnVuoJbwFuBvkWRe/SYM9h&#10;ocORso7qS/FjFFzO5Sb//M70aShSXbW5P1eNVup5OacfIDzN/j/8aH9pBet4vYX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Mc8UAAADdAAAADwAAAAAAAAAA&#10;AAAAAAChAgAAZHJzL2Rvd25yZXYueG1sUEsFBgAAAAAEAAQA+QAAAJMDAAAAAA==&#10;" strokeweight="2pt"/>
                <v:line id="Line 2999" o:spid="_x0000_s193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xWk74AAADdAAAADwAAAGRycy9kb3ducmV2LnhtbERPuwrCMBTdBf8hXMFNU59INYoIFTex&#10;urhdm2tbbG5KE7X+vRkEx8N5rzatqcSLGldaVjAaRiCIM6tLzhVczslgAcJ5ZI2VZVLwIQebdbez&#10;wljbN5/olfpchBB2MSoovK9jKV1WkEE3tDVx4O62MegDbHKpG3yHcFPJcRTNpcGSQ0OBNe0Kyh7p&#10;0yh4XC+zZH/c6XOVbvUtT/z1dtdK9XvtdgnCU+v/4p/7oBVMFt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3FaTvgAAAN0AAAAPAAAAAAAAAAAAAAAAAKEC&#10;AABkcnMvZG93bnJldi54bWxQSwUGAAAAAAQABAD5AAAAjAMAAAAA&#10;" strokeweight="2pt"/>
                <v:line id="Line 3000" o:spid="_x0000_s193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DzCMQAAADdAAAADwAAAGRycy9kb3ducmV2LnhtbESPS4vCQBCE7wv+h6EFb+vEx4pERxEh&#10;4m0xevHWyXQemOkJmVHjv98RhD0WVfUVtd72phEP6lxtWcFkHIEgzq2uuVRwOSffSxDOI2tsLJOC&#10;FznYbgZfa4y1ffKJHqkvRYCwi1FB5X0bS+nyigy6sW2Jg1fYzqAPsiul7vAZ4KaR0yhaSIM1h4UK&#10;W9pXlN/Su1Fwu15+ksPvXp+bdKezMvHXrNBKjYb9bgXCU+//w5/2USuYLecTeL8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kPMIxAAAAN0AAAAPAAAAAAAAAAAA&#10;AAAAAKECAABkcnMvZG93bnJldi54bWxQSwUGAAAAAAQABAD5AAAAkgMAAAAA&#10;" strokeweight="2pt"/>
                <v:line id="Line 3001" o:spid="_x0000_s193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tf8QAAADdAAAADwAAAGRycy9kb3ducmV2LnhtbESPT4vCMBTE74LfITxhb5quqyJdo4jQ&#10;ZW9i68Xba/P6B5uX0mS1++2NIHgcZuY3zGY3mFbcqHeNZQWfswgEcWF1w5WCc5ZM1yCcR9bYWiYF&#10;/+Rgtx2PNhhre+cT3VJfiQBhF6OC2vsultIVNRl0M9sRB6+0vUEfZF9J3eM9wE0r51G0kgYbDgs1&#10;dnSoqbimf0bB9XJeJj/Hg87adK/zKvGXvNRKfUyG/TcIT4N/h1/tX63ga72Yw/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m1/xAAAAN0AAAAPAAAAAAAAAAAA&#10;AAAAAKECAABkcnMvZG93bnJldi54bWxQSwUGAAAAAAQABAD5AAAAkgMAAAAA&#10;" strokeweight="2pt"/>
                <v:line id="Line 3002" o:spid="_x0000_s193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7I5MUAAADdAAAADwAAAGRycy9kb3ducmV2LnhtbESPzWrDMBCE74W8g9hAb7XcJg3BjRKM&#10;waW3EseX3NbW+odYK2Opifv2VSDQ4zAz3zC7w2wGcaXJ9ZYVvEYxCOLa6p5bBeUpf9mCcB5Z42CZ&#10;FPySg8N+8bTDRNsbH+la+FYECLsEFXTej4mUru7IoIvsSBy8xk4GfZBTK/WEtwA3g3yL44002HNY&#10;6HCkrKP6UvwYBZdz+Z5/fmf6NBSprtrcn6tGK/W8nNMPEJ5m/x9+tL+0gtV2vYL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7I5MUAAADdAAAADwAAAAAAAAAA&#10;AAAAAAChAgAAZHJzL2Rvd25yZXYueG1sUEsFBgAAAAAEAAQA+QAAAJMDAAAAAA==&#10;" strokeweight="2pt"/>
                <v:line id="Line 3003" o:spid="_x0000_s193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I2esUAAADdAAAADwAAAGRycy9kb3ducmV2LnhtbESP0WoCMRRE34X+Q7gF3zRrFbFbo5Sq&#10;oPggtf2A6+Z2s3VzsyRR1359Iwg+DjNzhpnOW1uLM/lQOVYw6GcgiAunKy4VfH+tehMQISJrrB2T&#10;gisFmM+eOlPMtbvwJ533sRQJwiFHBSbGJpcyFIYshr5riJP347zFmKQvpfZ4SXBby5csG0uLFacF&#10;gw19GCqO+5NVsPGH7XHwVxp54I1f1rvFa7C/SnWf2/c3EJHa+Ajf22utYDgZjeD2Jj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I2esUAAADdAAAADwAAAAAAAAAA&#10;AAAAAAChAgAAZHJzL2Rvd25yZXYueG1sUEsFBgAAAAAEAAQA+QAAAJMDAAAAAA==&#10;" strokeweight="1pt"/>
                <v:line id="Line 3004" o:spid="_x0000_s19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6T4cYAAADdAAAADwAAAGRycy9kb3ducmV2LnhtbESP3WoCMRSE7wXfIRyhdzVra0VXo5S2&#10;QqUXxZ8HOG6Om9XNyZKkuvXpTaHg5TAz3zCzRWtrcSYfKscKBv0MBHHhdMWlgt12+TgGESKyxtox&#10;KfilAIt5tzPDXLsLr+m8iaVIEA45KjAxNrmUoTBkMfRdQ5y8g/MWY5K+lNrjJcFtLZ+ybCQtVpwW&#10;DDb0Zqg4bX6sgpXff50G19LIPa/8R/39Pgn2qNRDr32dgojUxnv4v/2pFTyPhy/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uk+HGAAAA3QAAAA8AAAAAAAAA&#10;AAAAAAAAoQIAAGRycy9kb3ducmV2LnhtbFBLBQYAAAAABAAEAPkAAACUAwAAAAA=&#10;" strokeweight="1pt"/>
                <v:rect id="Rectangle 3005" o:spid="_x0000_s193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WICsMA&#10;AADdAAAADwAAAGRycy9kb3ducmV2LnhtbESPQWvCQBSE7wX/w/IK3uqmVUIas5FQELyaVujxkX0m&#10;0ezbuLtq/PfdQqHHYWa+YYrNZAZxI+d7ywpeFwkI4sbqnlsFX5/blwyED8gaB8uk4EEeNuXsqcBc&#10;2zvv6VaHVkQI+xwVdCGMuZS+6cigX9iROHpH6wyGKF0rtcN7hJtBviVJKg32HBc6HOmjo+ZcX42C&#10;qjpNh0v9jlsvs8SleqXb6lup+fNUrUEEmsJ/+K+90wqW2SqF3zfxCc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WIC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006" o:spid="_x0000_s193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tkcQA&#10;AADdAAAADwAAAGRycy9kb3ducmV2LnhtbESPQWvCQBSE70L/w/IKvZlNW7FpzEaCIHg1VejxkX1N&#10;YrNv091V4793C4Ueh5n5hinWkxnEhZzvLSt4TlIQxI3VPbcKDh/beQbCB2SNg2VScCMP6/JhVmCu&#10;7ZX3dKlDKyKEfY4KuhDGXErfdGTQJ3Ykjt6XdQZDlK6V2uE1ws0gX9J0KQ32HBc6HGnTUfNdn42C&#10;qjpNx5/6HbdeZqlb6oVuq0+lnh6nagUi0BT+w3/tnVbwmi3e4PdNfAKy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5LZH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007" o:spid="_x0000_s193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548EA&#10;AADdAAAADwAAAGRycy9kb3ducmV2LnhtbERPz2uDMBS+D/Y/hDfYbcatItY2LVIo9Dq3Qo8P86p2&#10;5sUmmbr/fjkMdvz4fm/3ixnERM73lhW8JikI4sbqnlsFnx/HlwKED8gaB8uk4Ic87HePD1sstZ35&#10;naY6tCKGsC9RQRfCWErpm44M+sSOxJG7WmcwROhaqR3OMdwM8i1Nc2mw59jQ4UiHjpqv+tsoqKrb&#10;cr7Xazx6WaQu15luq4tSz09LtQERaAn/4j/3SStYFVmcG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mueP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008" o:spid="_x0000_s193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oceMMA&#10;AADdAAAADwAAAGRycy9kb3ducmV2LnhtbESPT4vCMBTE7wt+h/AEb2vqH6RWoxRB8GrdhT0+mmdb&#10;bV5qErV++82CsMdhZn7DrLe9acWDnG8sK5iMExDEpdUNVwq+TvvPFIQPyBpby6TgRR62m8HHGjNt&#10;n3ykRxEqESHsM1RQh9BlUvqyJoN+bDvi6J2tMxiidJXUDp8Rblo5TZKFNNhwXKixo11N5bW4GwV5&#10;fum/b8US916miVvoua7yH6VGwz5fgQjUh//wu33QCmbpfAl/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oce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009" o:spid="_x0000_s194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jOMEA&#10;AADdAAAADwAAAGRycy9kb3ducmV2LnhtbERPz2vCMBS+C/4P4Q282XRuK7UapQiC13UbeHw0z7Zb&#10;81KTrO3+++Uw2PHj+70/zqYXIznfWVbwmKQgiGurO24UvL+d1zkIH5A19pZJwQ95OB6Wiz0W2k78&#10;SmMVGhFD2BeooA1hKKT0dUsGfWIH4sjdrDMYInSN1A6nGG56uUnTTBrsODa0ONCppfqr+jYKyvJz&#10;/rhXWzx7macu08+6Ka9KrR7mcgci0Bz+xX/ui1bwlL/E/fFNf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JIzj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Дата</w:t>
                        </w:r>
                      </w:p>
                    </w:txbxContent>
                  </v:textbox>
                </v:rect>
                <v:rect id="Rectangle 3010" o:spid="_x0000_s194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o8MA&#10;AADdAAAADwAAAGRycy9kb3ducmV2LnhtbESPQWvCQBSE74X+h+UVvNWNVUMaXSUIgtdGhR4f2WeS&#10;Nvs23V01/vuuIHgcZuYbZrkeTCcu5HxrWcFknIAgrqxuuVZw2G/fMxA+IGvsLJOCG3lYr15flphr&#10;e+UvupShFhHCPkcFTQh9LqWvGjLox7Ynjt7JOoMhSldL7fAa4aaTH0mSSoMtx4UGe9o0VP2WZ6Og&#10;KH6G41/5iVsvs8Sleqbr4lup0dtQLEAEGsIz/GjvtIJpNp/A/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Go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011" o:spid="_x0000_s194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Y1MQA&#10;AADdAAAADwAAAGRycy9kb3ducmV2LnhtbESPQWvCQBSE74L/YXlCb7rRVonRTQgFodfGFjw+ss8k&#10;mn0bd7ea/vtuodDjMDPfMPtiNL24k/OdZQXLRQKCuLa640bBx/EwT0H4gKyxt0wKvslDkU8ne8y0&#10;ffA73avQiAhhn6GCNoQhk9LXLRn0CzsQR+9sncEQpWukdviIcNPLVZJspMGO40KLA722VF+rL6Og&#10;LC/j563a4sHLNHEb/aKb8qTU02wsdyACjeE//Nd+0wqe0/UKft/EJ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XGNTEAAAA3QAAAA8AAAAAAAAAAAAAAAAAmAIAAGRycy9k&#10;b3ducmV2LnhtbFBLBQYAAAAABAAEAPUAAACJAwAAAAA=&#10;" filled="f" stroked="f" strokeweight=".25pt">
                  <v:textbox inset="1pt,1pt,1pt,1pt">
                    <w:txbxContent>
                      <w:p w:rsidR="00FD58D3" w:rsidRPr="00650539" w:rsidRDefault="00FD58D3">
                        <w:pPr>
                          <w:pStyle w:val="ad"/>
                          <w:jc w:val="center"/>
                          <w:rPr>
                            <w:sz w:val="18"/>
                            <w:lang w:val="ru-RU"/>
                          </w:rPr>
                        </w:pPr>
                        <w:r>
                          <w:rPr>
                            <w:sz w:val="18"/>
                            <w:lang w:val="ru-RU"/>
                          </w:rPr>
                          <w:t>2</w:t>
                        </w:r>
                      </w:p>
                    </w:txbxContent>
                  </v:textbox>
                </v:rect>
                <v:rect id="Rectangle 3012" o:spid="_x0000_s194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9T8QA&#10;AADdAAAADwAAAGRycy9kb3ducmV2LnhtbESPQWvCQBSE74X+h+UJvdWN1UqMbkIoCF6bKnh8ZJ9J&#10;NPs23d1q/PddodDjMDPfMJtiNL24kvOdZQWzaQKCuLa640bB/mv7moLwAVljb5kU3MlDkT8/bTDT&#10;9safdK1CIyKEfYYK2hCGTEpft2TQT+1AHL2TdQZDlK6R2uEtwk0v35JkKQ12HBdaHOijpfpS/RgF&#10;ZXkeD9/VCrdepolb6oVuyqNSL5OxXIMINIb/8F97pxXM0/c5PN7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vU/EAAAA3QAAAA8AAAAAAAAAAAAAAAAAmAIAAGRycy9k&#10;b3ducmV2LnhtbFBLBQYAAAAABAAEAPUAAACJAwAAAAA=&#10;" filled="f" stroked="f" strokeweight=".25pt">
                  <v:textbox inset="1pt,1pt,1pt,1pt">
                    <w:txbxContent>
                      <w:p w:rsidR="00FD58D3" w:rsidRDefault="00FD58D3">
                        <w:pPr>
                          <w:pStyle w:val="ad"/>
                          <w:jc w:val="center"/>
                          <w:rPr>
                            <w:rFonts w:ascii="Journal" w:hAnsi="Journal"/>
                            <w:lang w:val="ru-RU"/>
                          </w:rPr>
                        </w:pPr>
                        <w:r>
                          <w:rPr>
                            <w:lang w:val="ru-RU"/>
                          </w:rPr>
                          <w:t>КП 53.09.03.01.212 С9</w:t>
                        </w:r>
                      </w:p>
                    </w:txbxContent>
                  </v:textbox>
                </v:rect>
                <v:line id="Line 3013" o:spid="_x0000_s194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7GTcUAAADdAAAADwAAAGRycy9kb3ducmV2LnhtbESPS2vDMBCE74X8B7GB3mq5j4TgRgnG&#10;4NJbieNLbmtr/SDWylhq4v77KhDIcZiZb5jtfjaDuNDkessKXqMYBHFtdc+tgvKYv2xAOI+scbBM&#10;Cv7IwX63eNpiou2VD3QpfCsChF2CCjrvx0RKV3dk0EV2JA5eYyeDPsiplXrCa4CbQb7F8Voa7Dks&#10;dDhS1lF9Ln6NgvOpXOVfP5k+DkWqqzb3p6rRSj0v5/QThKfZP8L39rdW8L5ZfcD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7GTcUAAADdAAAADwAAAAAAAAAA&#10;AAAAAAChAgAAZHJzL2Rvd25yZXYueG1sUEsFBgAAAAAEAAQA+QAAAJMDAAAAAA==&#10;" strokeweight="2pt"/>
                <v:line id="Line 3014" o:spid="_x0000_s194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Jj1sUAAADdAAAADwAAAGRycy9kb3ducmV2LnhtbESPzWrDMBCE74W8g9hAb43cFhfjWjEm&#10;4NJbqOOLbxtr/UOslbHUxH37KlDocZiZb5gsX80krrS40bKC510Egri1euReQX0qnxIQziNrnCyT&#10;gh9ykO83Dxmm2t74i66V70WAsEtRweD9nErp2oEMup2diYPX2cWgD3LppV7wFuBmki9R9CYNjhwW&#10;BpzpMFB7qb6NgktTx+XH8aBPU1Xoc1/65txppR63a/EOwtPq/8N/7U+t4DWJY7i/CU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Jj1sUAAADdAAAADwAAAAAAAAAA&#10;AAAAAAChAgAAZHJzL2Rvd25yZXYueG1sUEsFBgAAAAAEAAQA+QAAAJMDAAAAAA==&#10;" strokeweight="2pt"/>
                <v:line id="Line 3015" o:spid="_x0000_s194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WbS8YAAADdAAAADwAAAGRycy9kb3ducmV2LnhtbESP3WoCMRSE74W+QzgF7zSrotitUYo/&#10;oHhRavsAx83pZuvmZEmibvv0RhB6OczMN8xs0dpaXMiHyrGCQT8DQVw4XXGp4Otz05uCCBFZY+2Y&#10;FPxSgMX8qTPDXLsrf9DlEEuRIBxyVGBibHIpQ2HIYui7hjh5385bjEn6UmqP1wS3tRxm2URarDgt&#10;GGxoaag4Hc5Wwc4f96fBX2nkkXd+Xb+vXoL9Uar73L69gojUxv/wo73VCkbT8QTu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lm0vGAAAA3QAAAA8AAAAAAAAA&#10;AAAAAAAAoQIAAGRycy9kb3ducmV2LnhtbFBLBQYAAAAABAAEAPkAAACUAwAAAAA=&#10;" strokeweight="1pt"/>
                <v:line id="Line 3016" o:spid="_x0000_s194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k+0MYAAADdAAAADwAAAGRycy9kb3ducmV2LnhtbESP3WoCMRSE7wXfIRyhdzVri1VXo5S2&#10;QqUXxZ8HOG6Om9XNyZKkuvXpTaHg5TAz3zCzRWtrcSYfKscKBv0MBHHhdMWlgt12+TgGESKyxtox&#10;KfilAIt5tzPDXLsLr+m8iaVIEA45KjAxNrmUoTBkMfRdQ5y8g/MWY5K+lNrjJcFtLZ+y7EVarDgt&#10;GGzozVBx2vxYBSu//zoNrqWRe175j/r7fRLsUamHXvs6BRGpjffwf/tTK3geD0f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pPtDGAAAA3QAAAA8AAAAAAAAA&#10;AAAAAAAAoQIAAGRycy9kb3ducmV2LnhtbFBLBQYAAAAABAAEAPkAAACUAwAAAAA=&#10;" strokeweight="1pt"/>
                <v:line id="Line 3017" o:spid="_x0000_s194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aqosIAAADdAAAADwAAAGRycy9kb3ducmV2LnhtbERPzWoCMRC+C32HMAVvmlWx2NUopSoo&#10;PZRaH2DcTDdbN5Mlibr69OYgePz4/meL1tbiTD5UjhUM+hkI4sLpiksF+991bwIiRGSNtWNScKUA&#10;i/lLZ4a5dhf+ofMuliKFcMhRgYmxyaUMhSGLoe8a4sT9OW8xJuhLqT1eUrit5TDL3qTFilODwYY+&#10;DRXH3ckq2PrD13FwK4088Nav6u/le7D/SnVf248piEhtfIof7o1WMJqM09z0Jj0B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aqosIAAADdAAAADwAAAAAAAAAAAAAA&#10;AAChAgAAZHJzL2Rvd25yZXYueG1sUEsFBgAAAAAEAAQA+QAAAJADAAAAAA==&#10;" strokeweight="1pt"/>
                <v:group id="Group 3018" o:spid="_x0000_s194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wweMYAAADdAAAADwAAAGRycy9kb3ducmV2LnhtbESPT4vCMBTE7wt+h/AE&#10;b2taxcWtRhFR2YMs+AcWb4/m2Rabl9LEtn77jSB4HGbmN8x82ZlSNFS7wrKCeBiBIE6tLjhTcD5t&#10;P6cgnEfWWFomBQ9ysFz0PuaYaNvygZqjz0SAsEtQQe59lUjp0pwMuqGtiIN3tbVBH2SdSV1jG+Cm&#10;lKMo+pIGCw4LOVa0zim9He9Gwa7FdjWON83+dl0/LqfJ798+JqUG/W41A+Gp8+/wq/2jFYynk29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DB4xgAAAN0A&#10;AAAPAAAAAAAAAAAAAAAAAKoCAABkcnMvZG93bnJldi54bWxQSwUGAAAAAAQABAD6AAAAnQMAAAAA&#10;">
                  <v:rect id="Rectangle 3019" o:spid="_x0000_s19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phb8A&#10;AADdAAAADwAAAGRycy9kb3ducmV2LnhtbERPTYvCMBC9L/gfwgje1tR1KbUapSwIe7UqeByasa02&#10;k5pktf77zUHw+Hjfq81gOnEn51vLCmbTBARxZXXLtYLDfvuZgfABWWNnmRQ8ycNmPfpYYa7tg3d0&#10;L0MtYgj7HBU0IfS5lL5qyKCf2p44cmfrDIYIXS21w0cMN538SpJUGmw5NjTY009D1bX8MwqK4jIc&#10;b+UCt15miUv1t66Lk1KT8VAsQQQawlv8cv9qBfMsjfvjm/g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JemF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020" o:spid="_x0000_s19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lMHsMA&#10;AADdAAAADwAAAGRycy9kb3ducmV2LnhtbESPQWvCQBSE70L/w/IKvZmNVkIaXSUUhF4bFXp8ZJ9J&#10;NPs23V01/fddQfA4zMw3zGozml5cyfnOsoJZkoIgrq3uuFGw322nOQgfkDX2lknBH3nYrF8mKyy0&#10;vfE3XavQiAhhX6CCNoShkNLXLRn0iR2Io3e0zmCI0jVSO7xFuOnlPE0zabDjuNDiQJ8t1efqYhSU&#10;5Wk8/FYfuPUyT12mF7opf5R6ex3LJYhAY3iGH+0vreA9z2Zwfx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lMHsMAAADdAAAADwAAAAAAAAAAAAAAAACYAgAAZHJzL2Rv&#10;d25yZXYueG1sUEsFBgAAAAAEAAQA9QAAAIgDAAAAAA==&#10;" filled="f" stroked="f" strokeweight=".25pt">
                    <v:textbox inset="1pt,1pt,1pt,1pt">
                      <w:txbxContent>
                        <w:p w:rsidR="00FD58D3" w:rsidRDefault="00FD58D3">
                          <w:pPr>
                            <w:pStyle w:val="ad"/>
                            <w:rPr>
                              <w:sz w:val="18"/>
                            </w:rPr>
                          </w:pPr>
                          <w:r>
                            <w:rPr>
                              <w:sz w:val="18"/>
                            </w:rPr>
                            <w:t>К</w:t>
                          </w:r>
                          <w:r>
                            <w:rPr>
                              <w:sz w:val="18"/>
                              <w:lang w:val="ru-RU"/>
                            </w:rPr>
                            <w:t>у</w:t>
                          </w:r>
                          <w:r>
                            <w:rPr>
                              <w:sz w:val="18"/>
                            </w:rPr>
                            <w:t>тузова</w:t>
                          </w:r>
                        </w:p>
                      </w:txbxContent>
                    </v:textbox>
                  </v:rect>
                </v:group>
                <v:group id="Group 3021" o:spid="_x0000_s195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RotMUAAADdAAAADwAAAGRycy9kb3ducmV2LnhtbESPQYvCMBSE7wv+h/AE&#10;b2taZUWqUURUPIiwKoi3R/Nsi81LaWJb/71ZEPY4zMw3zHzZmVI0VLvCsoJ4GIEgTq0uOFNwOW+/&#10;pyCcR9ZYWiYFL3KwXPS+5pho2/IvNSefiQBhl6CC3PsqkdKlORl0Q1sRB+9ua4M+yDqTusY2wE0p&#10;R1E0kQYLDgs5VrTOKX2cnkbBrsV2NY43zeFxX79u55/j9RCTUoN+t5qB8NT5//CnvdcKxtPJC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0aLTFAAAA3QAA&#10;AA8AAAAAAAAAAAAAAAAAqgIAAGRycy9kb3ducmV2LnhtbFBLBQYAAAAABAAEAPoAAACcAwAAAAA=&#10;">
                  <v:rect id="Rectangle 3022" o:spid="_x0000_s19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38sMA&#10;AADdAAAADwAAAGRycy9kb3ducmV2LnhtbESPQWvCQBSE7wX/w/IK3uqmtYQ0ZiOhIHg1rdDjI/tM&#10;otm3cXfV+O/dQqHHYWa+YYr1ZAZxJed7ywpeFwkI4sbqnlsF31+blwyED8gaB8uk4E4e1uXsqcBc&#10;2xvv6FqHVkQI+xwVdCGMuZS+6cigX9iROHoH6wyGKF0rtcNbhJtBviVJKg32HBc6HOmzo+ZUX4yC&#10;qjpO+3P9gRsvs8Sl+l231Y9S8+epWoEINIX/8F97qxUss3QJv2/iE5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38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023" o:spid="_x0000_s19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7vhsMA&#10;AADdAAAADwAAAGRycy9kb3ducmV2LnhtbESPQWvCQBSE7wX/w/IK3uqmVUIas5FQELyaVujxkX0m&#10;0ezbuLtq/PfdQqHHYWa+YYrNZAZxI+d7ywpeFwkI4sbqnlsFX5/blwyED8gaB8uk4EEeNuXsqcBc&#10;2zvv6VaHVkQI+xwVdCGMuZS+6cigX9iROHpH6wyGKF0rtcN7hJtBviVJKg32HBc6HOmjo+ZcX42C&#10;qjpNh0v9jlsvs8SleqXb6lup+fNUrUEEmsJ/+K+90wqWWbqC3zfxCc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7vhsMAAADdAAAADwAAAAAAAAAAAAAAAACYAgAAZHJzL2Rv&#10;d25yZXYueG1sUEsFBgAAAAAEAAQA9QAAAIgDAAAAAA==&#10;" filled="f" stroked="f" strokeweight=".25pt">
                    <v:textbox inset="1pt,1pt,1pt,1pt">
                      <w:txbxContent>
                        <w:p w:rsidR="00FD58D3" w:rsidRPr="00924459" w:rsidRDefault="00FD58D3">
                          <w:pPr>
                            <w:pStyle w:val="ad"/>
                            <w:rPr>
                              <w:sz w:val="18"/>
                              <w:lang w:val="ru-RU"/>
                            </w:rPr>
                          </w:pPr>
                          <w:proofErr w:type="spellStart"/>
                          <w:r>
                            <w:rPr>
                              <w:sz w:val="18"/>
                            </w:rPr>
                            <w:t>Ру</w:t>
                          </w:r>
                          <w:r>
                            <w:rPr>
                              <w:sz w:val="18"/>
                              <w:lang w:val="ru-RU"/>
                            </w:rPr>
                            <w:t>динский</w:t>
                          </w:r>
                          <w:proofErr w:type="spellEnd"/>
                        </w:p>
                      </w:txbxContent>
                    </v:textbox>
                  </v:rect>
                </v:group>
                <v:group id="Group 3024" o:spid="_x0000_s195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d8MDFAAAA3QAA&#10;AA8AAAAAAAAAAAAAAAAAqgIAAGRycy9kb3ducmV2LnhtbFBLBQYAAAAABAAEAPoAAACcAwAAAAA=&#10;">
                  <v:rect id="Rectangle 3025" o:spid="_x0000_s19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UasMA&#10;AADdAAAADwAAAGRycy9kb3ducmV2LnhtbESPQWvCQBSE74L/YXmCN91oJcToKkEQem3aQo+P7DOJ&#10;Zt/G3VXjv+8KhR6HmfmG2e4H04k7Od9aVrCYJyCIK6tbrhV8fR5nGQgfkDV2lknBkzzsd+PRFnNt&#10;H/xB9zLUIkLY56igCaHPpfRVQwb93PbE0TtZZzBE6WqpHT4i3HRymSSpNNhyXGiwp0ND1aW8GQVF&#10;cR6+r+Uaj15miUv1StfFj1LTyVBsQAQawn/4r/2uFbxlaQqvN/E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DUas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rect id="Rectangle 3026" o:spid="_x0000_s19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xx8cQA&#10;AADdAAAADwAAAGRycy9kb3ducmV2LnhtbESPQWvCQBSE74X+h+UJ3urGtsQY3YRQELw2VfD4yD6T&#10;aPZturvV9N93C4Ueh5n5htmWkxnEjZzvLStYLhIQxI3VPbcKDh+7pwyED8gaB8uk4Js8lMXjwxZz&#10;be/8Trc6tCJC2OeooAthzKX0TUcG/cKOxNE7W2cwROlaqR3eI9wM8jlJUmmw57jQ4UhvHTXX+sso&#10;qKrLdPys17jzMktcql91W52Ums+magMi0BT+w3/tvVbwkqUr+H0Tn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cfH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3027" o:spid="_x0000_s195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5xfXsMAAADdAAAADwAAAGRycy9kb3ducmV2LnhtbERPTYvCMBC9L/gfwgje&#10;1rTKilRTEVHxIAurgngbmrEtbSaliW3995vDwh4f73u9GUwtOmpdaVlBPI1AEGdWl5wruF0Pn0sQ&#10;ziNrrC2Tgjc52KSjjzUm2vb8Q93F5yKEsEtQQeF9k0jpsoIMuqltiAP3tK1BH2CbS91iH8JNLWdR&#10;tJAGSw4NBTa0KyirLi+j4Nhjv53H++5cPXfvx/Xr+36OSanJeNiuQHga/L/4z33SCubLRZgb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nF9ewwAAAN0AAAAP&#10;AAAAAAAAAAAAAAAAAKoCAABkcnMvZG93bnJldi54bWxQSwUGAAAAAAQABAD6AAAAmgMAAAAA&#10;">
                  <v:rect id="Rectangle 3028" o:spid="_x0000_s19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AGMMA&#10;AADdAAAADwAAAGRycy9kb3ducmV2LnhtbESPQWvCQBSE70L/w/IKvZmNVkKMrhIKQq+NCj0+sq9J&#10;NPs23V01/fddQfA4zMw3zHo7ml5cyfnOsoJZkoIgrq3uuFFw2O+mOQgfkDX2lknBH3nYbl4mayy0&#10;vfEXXavQiAhhX6CCNoShkNLXLRn0iR2Io/djncEQpWukdniLcNPLeZpm0mDHcaHFgT5aqs/VxSgo&#10;y9N4/K2WuPMyT12mF7opv5V6ex3LFYhAY3iGH+1PreA9z5Zwfx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9AGM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029" o:spid="_x0000_s19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WMEA&#10;AADdAAAADwAAAGRycy9kb3ducmV2LnhtbERPz2vCMBS+D/wfwhO8rak6tOsapQwKXtdt4PHRvLWd&#10;zUtNslr/++Uw2PHj+10cZzOIiZzvLStYJykI4sbqnlsFH+/VYwbCB2SNg2VScCcPx8PiocBc2xu/&#10;0VSHVsQQ9jkq6EIYcyl905FBn9iROHJf1hkMEbpWaoe3GG4GuUnTnTTYc2zocKTXjppL/WMUlOX3&#10;/Hmtn7HyMkvdTj/ptjwrtVrO5QuIQHP4F/+5T1rBNtvH/fFNf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f1jBAAAA3QAAAA8AAAAAAAAAAAAAAAAAmAIAAGRycy9kb3du&#10;cmV2LnhtbFBLBQYAAAAABAAEAPUAAACGAwAAAAA=&#10;" filled="f" stroked="f" strokeweight=".25pt">
                    <v:textbox inset="1pt,1pt,1pt,1pt">
                      <w:txbxContent>
                        <w:p w:rsidR="00FD58D3" w:rsidRPr="00924459" w:rsidRDefault="00FD58D3">
                          <w:pPr>
                            <w:pStyle w:val="ad"/>
                            <w:rPr>
                              <w:sz w:val="18"/>
                              <w:lang w:val="ru-RU"/>
                            </w:rPr>
                          </w:pPr>
                          <w:proofErr w:type="spellStart"/>
                          <w:r>
                            <w:rPr>
                              <w:sz w:val="18"/>
                              <w:lang w:val="ru-RU"/>
                            </w:rPr>
                            <w:t>Рудинский</w:t>
                          </w:r>
                          <w:proofErr w:type="spellEnd"/>
                        </w:p>
                      </w:txbxContent>
                    </v:textbox>
                  </v:rect>
                </v:group>
                <v:group id="Group 3030" o:spid="_x0000_s196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9gHscAAADdAAAADwAAAGRycy9kb3ducmV2LnhtbESPQWvCQBSE7wX/w/KE&#10;3uomSltJ3YQgtvQgQlWQ3h7ZZxKSfRuy2yT++25B6HGYmW+YTTaZVgzUu9qygngRgSAurK65VHA+&#10;vT+tQTiPrLG1TApu5CBLZw8bTLQd+YuGoy9FgLBLUEHlfZdI6YqKDLqF7YiDd7W9QR9kX0rd4xjg&#10;ppXLKHqRBmsOCxV2tK2oaI4/RsHHiGO+infDvrlub9+n58NlH5NSj/MpfwPhafL/4Xv7UytYrV9j&#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9gHscAAADd&#10;AAAADwAAAAAAAAAAAAAAAACqAgAAZHJzL2Rvd25yZXYueG1sUEsFBgAAAAAEAAQA+gAAAJ4DAAAA&#10;AA==&#10;">
                  <v:rect id="Rectangle 3031" o:spid="_x0000_s19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EtMMA&#10;AADdAAAADwAAAGRycy9kb3ducmV2LnhtbESPQWvCQBSE7wX/w/IEb3WjFo3RVYIgeG3agsdH9plE&#10;s2/j7qrx37uFQo/DzHzDrLe9acWdnG8sK5iMExDEpdUNVwq+v/bvKQgfkDW2lknBkzxsN4O3NWba&#10;PviT7kWoRISwz1BBHUKXSenLmgz6se2Io3eyzmCI0lVSO3xEuGnlNEnm0mDDcaHGjnY1lZfiZhTk&#10;+bn/uRZL3HuZJm6uP3SVH5UaDft8BSJQH/7Df+2DVjBLF1P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JEtM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032" o:spid="_x0000_s19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hL8QA&#10;AADdAAAADwAAAGRycy9kb3ducmV2LnhtbESPQWvCQBSE74L/YXmCN920FpvGbCQIgtfGFnp8ZF+T&#10;2OzbdHfV+O/dQsHjMDPfMPl2NL24kPOdZQVPywQEcW11x42Cj+N+kYLwAVljb5kU3MjDtphOcsy0&#10;vfI7XarQiAhhn6GCNoQhk9LXLRn0SzsQR+/bOoMhStdI7fAa4aaXz0mylgY7jgstDrRrqf6pzkZB&#10;WZ7Gz9/qDfdepolb6xfdlF9KzWdjuQERaAyP8H/7oBWs0tcV/L2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u4S/EAAAA3QAAAA8AAAAAAAAAAAAAAAAAmAIAAGRycy9k&#10;b3ducmV2LnhtbFBLBQYAAAAABAAEAPUAAACJAwAAAAA=&#10;" filled="f" stroked="f" strokeweight=".25pt">
                    <v:textbox inset="1pt,1pt,1pt,1pt">
                      <w:txbxContent>
                        <w:p w:rsidR="00FD58D3" w:rsidRPr="00650539" w:rsidRDefault="00FD58D3">
                          <w:pPr>
                            <w:pStyle w:val="ad"/>
                            <w:rPr>
                              <w:sz w:val="18"/>
                              <w:lang w:val="ru-RU"/>
                            </w:rPr>
                          </w:pPr>
                          <w:proofErr w:type="spellStart"/>
                          <w:r>
                            <w:rPr>
                              <w:sz w:val="18"/>
                              <w:lang w:val="ru-RU"/>
                            </w:rPr>
                            <w:t>Петрикин</w:t>
                          </w:r>
                          <w:proofErr w:type="spellEnd"/>
                        </w:p>
                      </w:txbxContent>
                    </v:textbox>
                  </v:rect>
                </v:group>
                <v:line id="Line 3033" o:spid="_x0000_s196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uaLcUAAADdAAAADwAAAGRycy9kb3ducmV2LnhtbESPT4vCMBTE78J+h/CEvdnU9c9K1ygi&#10;dPEmVi+9PZtnW2xeShO1fnsjLOxxmJnfMMt1bxpxp87VlhWMoxgEcWF1zaWC0zEdLUA4j6yxsUwK&#10;nuRgvfoYLDHR9sEHume+FAHCLkEFlfdtIqUrKjLoItsSB+9iO4M+yK6UusNHgJtGfsXxXBqsOSxU&#10;2NK2ouKa3YyCa36apb/7rT422Uafy9Tn54tW6nPYb35AeOr9f/ivvdMKJovvKbzfhCc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uaLcUAAADdAAAADwAAAAAAAAAA&#10;AAAAAAChAgAAZHJzL2Rvd25yZXYueG1sUEsFBgAAAAAEAAQA+QAAAJMDAAAAAA==&#10;" strokeweight="2pt"/>
                <v:rect id="Rectangle 3034" o:spid="_x0000_s196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cwMMA&#10;AADdAAAADwAAAGRycy9kb3ducmV2LnhtbESPQWvCQBSE7wX/w/IEb3WjbTVGVwkFoVfTCh4f2WcS&#10;zb6Nu6vGf+8WCj0OM/MNs9r0phU3cr6xrGAyTkAQl1Y3XCn4+d6+piB8QNbYWiYFD/KwWQ9eVphp&#10;e+cd3YpQiQhhn6GCOoQuk9KXNRn0Y9sRR+9oncEQpaukdniPcNPKaZLMpMGG40KNHX3WVJ6Lq1GQ&#10;56d+fykWuPUyTdxMv+sqPyg1Gvb5EkSgPvyH/9pfWsFbOv+A3z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vcwMMAAADdAAAADwAAAAAAAAAAAAAAAACYAgAAZHJzL2Rv&#10;d25yZXYueG1sUEsFBgAAAAAEAAQA9QAAAIgDAAAAAA==&#10;" filled="f" stroked="f" strokeweight=".25pt">
                  <v:textbox inset="1pt,1pt,1pt,1pt">
                    <w:txbxContent>
                      <w:p w:rsidR="00FD58D3" w:rsidRDefault="00FD58D3">
                        <w:pPr>
                          <w:pStyle w:val="ad"/>
                          <w:rPr>
                            <w:sz w:val="18"/>
                          </w:rPr>
                        </w:pPr>
                      </w:p>
                      <w:p w:rsidR="00FD58D3" w:rsidRDefault="00FD58D3" w:rsidP="00924459">
                        <w:pPr>
                          <w:pStyle w:val="ad"/>
                          <w:jc w:val="center"/>
                          <w:rPr>
                            <w:sz w:val="18"/>
                            <w:lang w:val="ru-RU"/>
                          </w:rPr>
                        </w:pPr>
                        <w:r>
                          <w:rPr>
                            <w:sz w:val="18"/>
                            <w:lang w:val="ru-RU"/>
                          </w:rPr>
                          <w:t>Курсовой проект по дисциплине</w:t>
                        </w:r>
                      </w:p>
                      <w:p w:rsidR="00FD58D3" w:rsidRDefault="00FD58D3" w:rsidP="00924459">
                        <w:pPr>
                          <w:pStyle w:val="ad"/>
                          <w:jc w:val="center"/>
                          <w:rPr>
                            <w:sz w:val="18"/>
                            <w:lang w:val="ru-RU"/>
                          </w:rPr>
                        </w:pPr>
                        <w:r>
                          <w:rPr>
                            <w:sz w:val="18"/>
                            <w:lang w:val="ru-RU"/>
                          </w:rPr>
                          <w:t xml:space="preserve">«Технологии проектирования </w:t>
                        </w:r>
                      </w:p>
                      <w:p w:rsidR="00FD58D3" w:rsidRPr="004135EE" w:rsidRDefault="00FD58D3" w:rsidP="00924459">
                        <w:pPr>
                          <w:pStyle w:val="ad"/>
                          <w:jc w:val="center"/>
                          <w:rPr>
                            <w:sz w:val="18"/>
                            <w:lang w:val="ru-RU"/>
                          </w:rPr>
                        </w:pPr>
                        <w:r>
                          <w:rPr>
                            <w:sz w:val="18"/>
                            <w:lang w:val="ru-RU"/>
                          </w:rPr>
                          <w:t>АСОИ и У»</w:t>
                        </w:r>
                      </w:p>
                      <w:p w:rsidR="00FD58D3" w:rsidRDefault="00FD58D3">
                        <w:pPr>
                          <w:pStyle w:val="ad"/>
                          <w:rPr>
                            <w:sz w:val="18"/>
                          </w:rPr>
                        </w:pPr>
                      </w:p>
                    </w:txbxContent>
                  </v:textbox>
                </v:rect>
                <v:line id="Line 3035" o:spid="_x0000_s196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hwcUAAADdAAAADwAAAGRycy9kb3ducmV2LnhtbESPzWrDMBCE74W8g9hAb7XclibBjRKM&#10;waW3EseX3NbW+odYK2Opifv2VSCQ4zAz3zDb/WwGcaHJ9ZYVvEYxCOLa6p5bBeUxf9mAcB5Z42CZ&#10;FPyRg/1u8bTFRNsrH+hS+FYECLsEFXTej4mUru7IoIvsSBy8xk4GfZBTK/WE1wA3g3yL45U02HNY&#10;6HCkrKP6XPwaBedT+ZF//WT6OBSprtrcn6pGK/W8nNNPEJ5m/wjf299awftmvYL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WhwcUAAADdAAAADwAAAAAAAAAA&#10;AAAAAAChAgAAZHJzL2Rvd25yZXYueG1sUEsFBgAAAAAEAAQA+QAAAJMDAAAAAA==&#10;" strokeweight="2pt"/>
                <v:line id="Line 3036" o:spid="_x0000_s196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kEWsQAAADdAAAADwAAAGRycy9kb3ducmV2LnhtbESPT4vCMBTE74LfITzBm01V/EM1ighd&#10;9rZYvXh7bZ5tsXkpTVa7334jCB6HmfkNs933phEP6lxtWcE0ikEQF1bXXCq4nNPJGoTzyBoby6Tg&#10;jxzsd8PBFhNtn3yiR+ZLESDsElRQed8mUrqiIoMusi1x8G62M+iD7EqpO3wGuGnkLI6X0mDNYaHC&#10;lo4VFffs1yi4Xy+L9OvnqM9NdtB5mfprftNKjUf9YQPCU+8/4Xf7WyuYr1creL0JT0D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QRaxAAAAN0AAAAPAAAAAAAAAAAA&#10;AAAAAKECAABkcnMvZG93bnJldi54bWxQSwUGAAAAAAQABAD5AAAAkgMAAAAA&#10;" strokeweight="2pt"/>
                <v:line id="Line 3037" o:spid="_x0000_s196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aQKL4AAADdAAAADwAAAGRycy9kb3ducmV2LnhtbERPuwrCMBTdBf8hXMFNUxUfVKOIUHET&#10;q4vbtbm2xeamNFHr35tBcDyc92rTmkq8qHGlZQWjYQSCOLO65FzB5ZwMFiCcR9ZYWSYFH3KwWXc7&#10;K4y1ffOJXqnPRQhhF6OCwvs6ltJlBRl0Q1sTB+5uG4M+wCaXusF3CDeVHEfRTBosOTQUWNOuoOyR&#10;Po2Cx/UyTfbHnT5X6Vbf8sRfb3etVL/XbpcgPLX+L/65D1rBZDEPc8Ob8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pAovgAAAN0AAAAPAAAAAAAAAAAAAAAAAKEC&#10;AABkcnMvZG93bnJldi54bWxQSwUGAAAAAAQABAD5AAAAjAMAAAAA&#10;" strokeweight="2pt"/>
                <v:rect id="Rectangle 3038" o:spid="_x0000_s196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WxcMA&#10;AADdAAAADwAAAGRycy9kb3ducmV2LnhtbESPQWvCQBSE7wX/w/IKvTWbqtiYukoQhF5NFXp8ZF+T&#10;aPZt3F01/ntXEHocZuYbZrEaTCcu5HxrWcFHkoIgrqxuuVaw+9m8ZyB8QNbYWSYFN/KwWo5eFphr&#10;e+UtXcpQiwhhn6OCJoQ+l9JXDRn0ie2Jo/dnncEQpauldniNcNPJcZrOpMGW40KDPa0bqo7l2Sgo&#10;isOwP5Vz3HiZpW6mp7oufpV6ex2KLxCBhvAffra/tYJJ9jmHx5v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bWx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039" o:spid="_x0000_s197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Pf8EA&#10;AADdAAAADwAAAGRycy9kb3ducmV2LnhtbERPz2vCMBS+C/4P4Qm72VQnknVNpQjCrusm7Pho3tpu&#10;zUtNMu3+e3MY7Pjx/S4Psx3FlXwYHGvYZDkI4taZgTsN72+ntQIRIrLB0TFp+KUAh2q5KLEw7sav&#10;dG1iJ1IIhwI19DFOhZSh7cliyNxEnLhP5y3GBH0njcdbCrej3Ob5XlocODX0ONGxp/a7+bEa6vpr&#10;Pl+aJzwFqXK/NzvT1R9aP6zm+hlEpDn+i//cL0bDo1Jpf3qTnoCs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pD3/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Листов</w:t>
                        </w:r>
                      </w:p>
                    </w:txbxContent>
                  </v:textbox>
                </v:rect>
                <v:rect id="Rectangle 3040" o:spid="_x0000_s197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q5MIA&#10;AADdAAAADwAAAGRycy9kb3ducmV2LnhtbESPQYvCMBSE74L/ITxhb5q6itRqlCIIXu2u4PHRPNtq&#10;81KTrHb/vREW9jjMzDfMetubVjzI+caygukkAUFcWt1wpeD7az9OQfiArLG1TAp+ycN2MxysMdP2&#10;yUd6FKESEcI+QwV1CF0mpS9rMugntiOO3sU6gyFKV0nt8BnhppWfSbKQBhuOCzV2tKupvBU/RkGe&#10;X/vTvVji3ss0cQs911V+Vupj1OcrEIH68B/+ax+0glmaTuH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arkwgAAAN0AAAAPAAAAAAAAAAAAAAAAAJgCAABkcnMvZG93&#10;bnJldi54bWxQSwUGAAAAAAQABAD1AAAAhwMAAAAA&#10;" filled="f" stroked="f" strokeweight=".25pt">
                  <v:textbox inset="1pt,1pt,1pt,1pt">
                    <w:txbxContent>
                      <w:p w:rsidR="00FD58D3" w:rsidRPr="00650539" w:rsidRDefault="00FD58D3">
                        <w:pPr>
                          <w:pStyle w:val="ad"/>
                          <w:jc w:val="center"/>
                          <w:rPr>
                            <w:sz w:val="18"/>
                            <w:lang w:val="ru-RU"/>
                          </w:rPr>
                        </w:pPr>
                        <w:r>
                          <w:rPr>
                            <w:sz w:val="18"/>
                            <w:lang w:val="ru-RU"/>
                          </w:rPr>
                          <w:t>9</w:t>
                        </w:r>
                      </w:p>
                    </w:txbxContent>
                  </v:textbox>
                </v:rect>
                <v:line id="Line 3041" o:spid="_x0000_s197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6xD8YAAADdAAAADwAAAGRycy9kb3ducmV2LnhtbESP3WoCMRSE7wt9h3AK3tWsCrJujVL6&#10;A0ovxLUPcNwcN6ubkyVJdfXpG6HQy2FmvmHmy9624kw+NI4VjIYZCOLK6YZrBd+7z+ccRIjIGlvH&#10;pOBKAZaLx4c5FtpdeEvnMtYiQTgUqMDE2BVShsqQxTB0HXHyDs5bjEn6WmqPlwS3rRxn2VRabDgt&#10;GOzozVB1Kn+sgrXff51Gt9rIPa/9R7t5nwV7VGrw1L++gIjUx//wX3ulFUzyfAz3N+kJ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sQ/GAAAA3QAAAA8AAAAAAAAA&#10;AAAAAAAAoQIAAGRycy9kb3ducmV2LnhtbFBLBQYAAAAABAAEAPkAAACUAwAAAAA=&#10;" strokeweight="1pt"/>
                <v:line id="Line 3042" o:spid="_x0000_s197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UlMUAAADdAAAADwAAAGRycy9kb3ducmV2LnhtbESP3WoCMRSE7wu+QziCdzVrBVlXo4it&#10;UOlF8ecBjpvjZnVzsiSpbn36plDo5TAz3zDzZWcbcSMfascKRsMMBHHpdM2VguNh85yDCBFZY+OY&#10;FHxTgOWi9zTHQrs77+i2j5VIEA4FKjAxtoWUoTRkMQxdS5y8s/MWY5K+ktrjPcFtI1+ybCIt1pwW&#10;DLa0NlRe919WwdafPq6jR2Xkibf+rfl8nQZ7UWrQ71YzEJG6+B/+a79rBeM8H8Pvm/Q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IUlMUAAADdAAAADwAAAAAAAAAA&#10;AAAAAAChAgAAZHJzL2Rvd25yZXYueG1sUEsFBgAAAAAEAAQA+QAAAJMDAAAAAA==&#10;" strokeweight="1pt"/>
                <v:rect id="Rectangle 3043" o:spid="_x0000_s197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JfMMA&#10;AADdAAAADwAAAGRycy9kb3ducmV2LnhtbESPT4vCMBTE74LfITzBm6b+QWo1ShGEvdpdweOjebbV&#10;5qUmWa3ffrOwsMdhZn7DbPe9acWTnG8sK5hNExDEpdUNVwq+Po+TFIQPyBpby6TgTR72u+Fgi5m2&#10;Lz7RswiViBD2GSqoQ+gyKX1Zk0E/tR1x9K7WGQxRukpqh68IN62cJ8lKGmw4LtTY0aGm8l58GwV5&#10;fuvPj2KNRy/TxK30Ulf5RanxqM83IAL14T/81/7QChZpuoTfN/EJ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IJfMMAAADdAAAADwAAAAAAAAAAAAAAAACYAgAAZHJzL2Rv&#10;d25yZXYueG1sUEsFBgAAAAAEAAQA9QAAAIgDAAAAAA==&#10;" filled="f" stroked="f" strokeweight=".25pt">
                  <v:textbox inset="1pt,1pt,1pt,1pt">
                    <w:txbxContent>
                      <w:p w:rsidR="00FD58D3" w:rsidRPr="00EA0CE9" w:rsidRDefault="00FD58D3">
                        <w:pPr>
                          <w:pStyle w:val="ad"/>
                          <w:jc w:val="center"/>
                          <w:rPr>
                            <w:rFonts w:ascii="Journal" w:hAnsi="Journal"/>
                            <w:sz w:val="24"/>
                            <w:lang w:val="ru-RU"/>
                          </w:rPr>
                        </w:pPr>
                        <w:r>
                          <w:rPr>
                            <w:sz w:val="24"/>
                            <w:lang w:val="ru-RU"/>
                          </w:rPr>
                          <w:t>ФГБОУ ВО «КГТУ»</w:t>
                        </w:r>
                      </w:p>
                    </w:txbxContent>
                  </v:textbox>
                </v:rect>
                <w10:wrap anchorx="page" anchory="page"/>
                <w10:anchorlock/>
              </v:group>
            </w:pict>
          </mc:Fallback>
        </mc:AlternateContent>
      </w:r>
      <w:r w:rsidR="004822EB" w:rsidRPr="004822EB">
        <w:rPr>
          <w:rFonts w:eastAsiaTheme="majorEastAsia" w:cstheme="majorBidi"/>
          <w:b/>
          <w:noProof/>
          <w:sz w:val="28"/>
          <w:szCs w:val="26"/>
        </w:rPr>
        <mc:AlternateContent>
          <mc:Choice Requires="wpg">
            <w:drawing>
              <wp:anchor distT="0" distB="0" distL="114300" distR="114300" simplePos="0" relativeHeight="251637760" behindDoc="0" locked="1" layoutInCell="0" allowOverlap="1" wp14:anchorId="1F0A8395" wp14:editId="7166C078">
                <wp:simplePos x="0" y="0"/>
                <wp:positionH relativeFrom="page">
                  <wp:posOffset>252095</wp:posOffset>
                </wp:positionH>
                <wp:positionV relativeFrom="page">
                  <wp:posOffset>252095</wp:posOffset>
                </wp:positionV>
                <wp:extent cx="467995" cy="10188575"/>
                <wp:effectExtent l="13970" t="13970" r="13335" b="17780"/>
                <wp:wrapNone/>
                <wp:docPr id="2499" name="Группа 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500" name="Rectangle 166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1" name="Line 166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2" name="Line 166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3" name="Text Box 166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504" name="Text Box 166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505" name="Rectangle 166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6" name="Line 166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7" name="Line 166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8" name="Line 166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9" name="Line 167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0" name="Line 167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1" name="Text Box 167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512" name="Text Box 167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513" name="Text Box 167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514" name="Text Box 167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515" name="Text Box 167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516" name="Text Box 167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17" name="Text Box 167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518" name="Text Box 167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19" name="Text Box 168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20" name="Text Box 168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A8395" id="Группа 2499" o:spid="_x0000_s1975" style="position:absolute;left:0;text-align:left;margin-left:19.85pt;margin-top:19.85pt;width:36.85pt;height:802.25pt;z-index:25163776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" o:allowincell="f">
                <v:rect id="Rectangle 1661" o:spid="_x0000_s197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I9cIA&#10;AADdAAAADwAAAGRycy9kb3ducmV2LnhtbERPzYrCMBC+C75DGMGbpgouazWWdkHYk+xWH2BoxrbY&#10;TGoT2+rTm8PCHj++/30ymkb01LnasoLVMgJBXFhdc6ngcj4uPkE4j6yxsUwKnuQgOUwne4y1HfiX&#10;+tyXIoSwi1FB5X0bS+mKigy6pW2JA3e1nUEfYFdK3eEQwk0j11H0IQ3WHBoqbOmrouKWP4yCmx/7&#10;U1rmr+P2km2LnywdHvdUqflsTHcgPI3+X/zn/tYK1pso7A9vwhOQh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0j1wgAAAN0AAAAPAAAAAAAAAAAAAAAAAJgCAABkcnMvZG93&#10;bnJldi54bWxQSwUGAAAAAAQABAD1AAAAhwMAAAAA&#10;" filled="f" strokeweight="2pt"/>
                <v:line id="Line 1662" o:spid="_x0000_s197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LxsAAAADdAAAADwAAAGRycy9kb3ducmV2LnhtbESPwQrCMBBE74L/EFbwpqmCItUoIlS8&#10;idVLb2uztsVmU5qo9e+NIHgcZuYNs9p0phZPal1lWcFkHIEgzq2uuFBwOSejBQjnkTXWlknBmxxs&#10;1v3eCmNtX3yiZ+oLESDsYlRQet/EUrq8JINubBvi4N1sa9AH2RZSt/gKcFPLaRTNpcGKw0KJDe1K&#10;yu/pwyi4Z5dZsj/u9LlOt/paJD673rRSw0G3XYLw1Pl/+Nc+aAXTWTS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RS8bAAAAA3QAAAA8AAAAAAAAAAAAAAAAA&#10;oQIAAGRycy9kb3ducmV2LnhtbFBLBQYAAAAABAAEAPkAAACOAwAAAAA=&#10;" strokeweight="2pt"/>
                <v:line id="Line 1663" o:spid="_x0000_s197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PVscAAAADdAAAADwAAAGRycy9kb3ducmV2LnhtbESPwQrCMBBE74L/EFbwpqkFRapRRKh4&#10;E6sXb2uztsVmU5qo9e+NIHgcZuYNs1x3phZPal1lWcFkHIEgzq2uuFBwPqWjOQjnkTXWlknBmxys&#10;V/3eEhNtX3ykZ+YLESDsElRQet8kUrq8JINubBvi4N1sa9AH2RZSt/gKcFPLOIpm0mDFYaHEhrYl&#10;5ffsYRTcL+dpujts9anONvpapP5yvWmlhoNuswDhqfP/8K+91wriaRT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D1bHAAAAA3QAAAA8AAAAAAAAAAAAAAAAA&#10;oQIAAGRycy9kb3ducmV2LnhtbFBLBQYAAAAABAAEAPkAAACOAwAAAAA=&#10;" strokeweight="2pt"/>
                <v:shape id="Text Box 1664" o:spid="_x0000_s197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hWsYA&#10;AADdAAAADwAAAGRycy9kb3ducmV2LnhtbESPQWsCMRSE70L/Q3iF3jSppW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4hW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665" o:spid="_x0000_s198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5LsYA&#10;AADdAAAADwAAAGRycy9kb3ducmV2LnhtbESPQWsCMRSE70L/Q3iF3jSptG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5L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666" o:spid="_x0000_s198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rbcQA&#10;AADdAAAADwAAAGRycy9kb3ducmV2LnhtbESP0YrCMBRE3wX/IdwF3zRdQVm7RqmC4JNo9QMuzd22&#10;2NzUJrbVrzeCsI/DzJxhluveVKKlxpWWFXxPIhDEmdUl5wou5934B4TzyBory6TgQQ7Wq+FgibG2&#10;HZ+oTX0uAoRdjAoK7+tYSpcVZNBNbE0cvD/bGPRBNrnUDXYBbio5jaK5NFhyWCiwpm1B2TW9GwVX&#10;37eHJE+fu8Vls8iOm6S73xKlRl998gvCU+//w5/2XiuYzqIZvN+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Y623EAAAA3QAAAA8AAAAAAAAAAAAAAAAAmAIAAGRycy9k&#10;b3ducmV2LnhtbFBLBQYAAAAABAAEAPUAAACJAwAAAAA=&#10;" filled="f" strokeweight="2pt"/>
                <v:line id="Line 1667" o:spid="_x0000_s198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jTssAAAADdAAAADwAAAGRycy9kb3ducmV2LnhtbESPwQrCMBBE74L/EFbwpqmCItUoIlS8&#10;idVLb2uztsVmU5qo9e+NIHgcZuYNs9p0phZPal1lWcFkHIEgzq2uuFBwOSejBQjnkTXWlknBmxxs&#10;1v3eCmNtX3yiZ+oLESDsYlRQet/EUrq8JINubBvi4N1sa9AH2RZSt/gKcFPLaRTNpcGKw0KJDe1K&#10;yu/pwyi4Z5dZsj/u9LlOt/paJD673rRSw0G3XYLw1Pl/+Nc+aAXTWTS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407LAAAAA3QAAAA8AAAAAAAAAAAAAAAAA&#10;oQIAAGRycy9kb3ducmV2LnhtbFBLBQYAAAAABAAEAPkAAACOAwAAAAA=&#10;" strokeweight="2pt"/>
                <v:line id="Line 1668" o:spid="_x0000_s198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R2KcEAAADdAAAADwAAAGRycy9kb3ducmV2LnhtbESPzQrCMBCE74LvEFbwpqmCP1SjiFDx&#10;JlYv3tZmbYvNpjRR69sbQfA4zMw3zHLdmko8qXGlZQWjYQSCOLO65FzB+ZQM5iCcR9ZYWSYFb3Kw&#10;XnU7S4y1ffGRnqnPRYCwi1FB4X0dS+myggy6oa2Jg3ezjUEfZJNL3eArwE0lx1E0lQZLDgsF1rQt&#10;KLunD6PgfjlPkt1hq09VutHXPPGX600r1e+1mwUIT63/h3/tvVYwnkQ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9HYpwQAAAN0AAAAPAAAAAAAAAAAAAAAA&#10;AKECAABkcnMvZG93bnJldi54bWxQSwUGAAAAAAQABAD5AAAAjwMAAAAA&#10;" strokeweight="2pt"/>
                <v:line id="Line 1669" o:spid="_x0000_s198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viW74AAADdAAAADwAAAGRycy9kb3ducmV2LnhtbERPuwrCMBTdBf8hXMFNUwVFqqmIUHET&#10;q4vbtbl9YHNTmqj1780gOB7Oe7PtTSNe1LnasoLZNAJBnFtdc6ngekknKxDOI2tsLJOCDznYJsPB&#10;BmNt33ymV+ZLEULYxaig8r6NpXR5RQbd1LbEgStsZ9AH2JVSd/gO4aaR8yhaSoM1h4YKW9pXlD+y&#10;p1HwuF0X6eG015cm2+l7mfrbvdBKjUf9bg3CU+//4p/7qBXMF1G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JbvgAAAN0AAAAPAAAAAAAAAAAAAAAAAKEC&#10;AABkcnMvZG93bnJldi54bWxQSwUGAAAAAAQABAD5AAAAjAMAAAAA&#10;" strokeweight="2pt"/>
                <v:line id="Line 1670" o:spid="_x0000_s198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dHwMAAAADdAAAADwAAAGRycy9kb3ducmV2LnhtbESPwQrCMBBE74L/EFbwpqmCotUoIlS8&#10;idWLt7VZ22KzKU3U+vdGEDwOM/OGWa5bU4knNa60rGA0jEAQZ1aXnCs4n5LBDITzyBory6TgTQ7W&#10;q25nibG2Lz7SM/W5CBB2MSoovK9jKV1WkEE3tDVx8G62MeiDbHKpG3wFuKnkOIqm0mDJYaHAmrYF&#10;Zff0YRTcL+dJsjts9alKN/qaJ/5yvWml+r12swDhqfX/8K+91wrGk2g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nR8DAAAAA3QAAAA8AAAAAAAAAAAAAAAAA&#10;oQIAAGRycy9kb3ducmV2LnhtbFBLBQYAAAAABAAEAPkAAACOAwAAAAA=&#10;" strokeweight="2pt"/>
                <v:line id="Line 1671" o:spid="_x0000_s198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R4gL4AAADdAAAADwAAAGRycy9kb3ducmV2LnhtbERPuwrCMBTdBf8hXMFNUwVFqqmIUHET&#10;q4vbtbl9YHNTmqj1780gOB7Oe7PtTSNe1LnasoLZNAJBnFtdc6ngekknKxDOI2tsLJOCDznYJsPB&#10;BmNt33ymV+ZLEULYxaig8r6NpXR5RQbd1LbEgStsZ9AH2JVSd/gO4aaR8yhaSoM1h4YKW9pXlD+y&#10;p1HwuF0X6eG015cm2+l7mfrbvdBKjUf9bg3CU+//4p/7qBXMF7O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xHiAvgAAAN0AAAAPAAAAAAAAAAAAAAAAAKEC&#10;AABkcnMvZG93bnJldi54bWxQSwUGAAAAAAQABAD5AAAAjAMAAAAA&#10;" strokeweight="2pt"/>
                <v:shape id="Text Box 1672" o:spid="_x0000_s198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Ma8UA&#10;AADdAAAADwAAAGRycy9kb3ducmV2LnhtbESPQWvCQBSE74L/YXlCb7qJUKnRVURaEAqlMR48PrPP&#10;ZDH7NmZXTf99t1DwOMzMN8xy3dtG3KnzxrGCdJKAIC6dNlwpOBQf4zcQPiBrbByTgh/ysF4NB0vM&#10;tHtwTvd9qESEsM9QQR1Cm0npy5os+olriaN3dp3FEGVXSd3hI8JtI6dJMpMWDceFGlva1lRe9jer&#10;YHPk/N1cv07f+Tk3RTFP+HN2Uepl1G8WIAL14Rn+b++0gulr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Yxr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673" o:spid="_x0000_s198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SHMUA&#10;AADdAAAADwAAAGRycy9kb3ducmV2LnhtbESPQWvCQBSE70L/w/IKvenGQKVGVxFpQRCKMT30+Mw+&#10;k8Xs25hdNf77rlDwOMzMN8x82dtGXKnzxrGC8SgBQVw6bbhS8FN8DT9A+ICssXFMCu7kYbl4Gcwx&#10;0+7GOV33oRIRwj5DBXUIbSalL2uy6EeuJY7e0XUWQ5RdJXWHtwi3jUyTZCItGo4LNba0rqk87S9W&#10;weqX809z/j7s8mNuimKa8HZyUurttV/NQATqwzP8395oBen7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xI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674" o:spid="_x0000_s198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h8YA&#10;AADdAAAADwAAAGRycy9kb3ducmV2LnhtbESPQWvCQBSE7wX/w/KE3upGS0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3h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675" o:spid="_x0000_s199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v88YA&#10;AADdAAAADwAAAGRycy9kb3ducmV2LnhtbESPQWvCQBSE7wX/w/KE3upGaU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4v8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676" o:spid="_x0000_s199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KaMUA&#10;AADdAAAADwAAAGRycy9kb3ducmV2LnhtbESPQWvCQBSE70L/w/KE3nSjoGh0FSkWCgUxxkOPr9ln&#10;sph9G7NbTf+9Kwgeh5n5hlmuO1uLK7XeOFYwGiYgiAunDZcKjvnnYAbCB2SNtWNS8E8e1qu33hJT&#10;7W6c0fUQShEh7FNUUIXQpFL6oiKLfuga4uidXGsxRNmWUrd4i3Bby3GSTKVFw3GhwoY+KirOhz+r&#10;YPPD2dZcdr/77JSZPJ8n/D09K/Xe7zYLEIG68Ao/219awXgym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opo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677" o:spid="_x0000_s199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UH8UA&#10;AADdAAAADwAAAGRycy9kb3ducmV2LnhtbESPQWvCQBSE74X+h+UVvNWNgsFGVxFpQRCkMT30+Mw+&#10;k8Xs25hdNf57tyD0OMzMN8x82dtGXKnzxrGC0TABQVw6bbhS8FN8vU9B+ICssXFMCu7kYbl4fZlj&#10;pt2Nc7ruQyUihH2GCuoQ2kxKX9Zk0Q9dSxy9o+sshii7SuoObxFuGzlOklRaNBwXamxpXVN52l+s&#10;gtUv55/mvDt858fcFMVHwtv0pNTgrV/NQATqw3/42d5oBePJK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BQ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678" o:spid="_x0000_s199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xhMYA&#10;AADdAAAADwAAAGRycy9kb3ducmV2LnhtbESPQWvCQBSE7wX/w/KE3upGoVajq4goCIXSGA8en9ln&#10;sph9G7Orpv++Wyh4HGbmG2a+7Gwt7tR641jBcJCAIC6cNlwqOOTbtwkIH5A11o5JwQ95WC56L3NM&#10;tXtwRvd9KEWEsE9RQRVCk0rpi4os+oFriKN3dq3FEGVbSt3iI8JtLUdJMpYWDceFChtaV1Rc9jer&#10;YHXkbGOuX6fv7JyZPJ8m/Dm+KPXa71YzEIG68Az/t3daweh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yxh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679" o:spid="_x0000_s199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l9sQA&#10;AADdAAAADwAAAGRycy9kb3ducmV2LnhtbERPz2vCMBS+C/4P4Qm7aaow0dpYythgMBir3WHHZ/Pa&#10;BpuXrsm0+++Xw8Djx/c7yyfbiyuN3jhWsF4lIIhrpw23Cj6rl+UOhA/IGnvHpOCXPOTH+SzDVLsb&#10;l3Q9hVbEEPYpKuhCGFIpfd2RRb9yA3HkGjdaDBGOrdQj3mK47eUmSbbSouHY0OFATx3Vl9OPVVB8&#10;cflsvt/PH2VTmqraJ/y2vSj1sJiKA4hAU7iL/92vWsHmcR3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zJf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680" o:spid="_x0000_s199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AbcUA&#10;AADdAAAADwAAAGRycy9kb3ducmV2LnhtbESPQWvCQBSE74L/YXlCb7pRqGh0FZEWhEJpjAePz+wz&#10;Wcy+jdlV03/fLQgeh5n5hlmuO1uLO7XeOFYwHiUgiAunDZcKDvnncAbCB2SNtWNS8Ese1qt+b4mp&#10;dg/O6L4PpYgQ9ikqqEJoUil9UZFFP3INcfTOrrUYomxLqVt8RLit5SRJptKi4bhQYUPbiorL/mYV&#10;bI6cfZjr9+knO2cmz+cJf00vSr0Nus0CRKAuvMLP9k4rmLyP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4B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681" o:spid="_x0000_s199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TcMA&#10;AADdAAAADwAAAGRycy9kb3ducmV2LnhtbERPz2vCMBS+D/Y/hDfYbaYrTFxnKiIbCINh2x08PpvX&#10;Nti81CZq998vB8Hjx/d7uZpsLy40euNYwessAUFcO224VfBbfb0sQPiArLF3TAr+yMMqf3xYYqbd&#10;lQu6lKEVMYR9hgq6EIZMSl93ZNHP3EAcucaNFkOEYyv1iNcYbnuZJslcWjQcGzocaNNRfSzPVsF6&#10;z8WnOf0cdkVTmKp6T/h7flTq+Wlaf4AINIW7+ObeagXpWxr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jT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bookmarkEnd w:id="203"/>
      <w:bookmarkEnd w:id="204"/>
    </w:p>
    <w:p w:rsidR="00210D68" w:rsidRPr="00210D68" w:rsidRDefault="00210D68" w:rsidP="00210D68">
      <w:pPr>
        <w:rPr>
          <w:rFonts w:eastAsia="Calibri"/>
          <w:sz w:val="28"/>
          <w:szCs w:val="20"/>
        </w:rPr>
      </w:pPr>
    </w:p>
    <w:p w:rsidR="00210D68" w:rsidRPr="00210D68" w:rsidRDefault="00210D68" w:rsidP="00210D68">
      <w:pPr>
        <w:rPr>
          <w:rFonts w:eastAsiaTheme="majorEastAsia" w:cstheme="majorBidi"/>
          <w:b/>
          <w:sz w:val="28"/>
          <w:szCs w:val="26"/>
        </w:rPr>
      </w:pPr>
      <w:r w:rsidRPr="00210D68">
        <w:rPr>
          <w:rFonts w:eastAsia="Calibri"/>
          <w:sz w:val="28"/>
          <w:szCs w:val="20"/>
        </w:rPr>
        <w:br w:type="page"/>
      </w:r>
    </w:p>
    <w:p w:rsidR="00210D68" w:rsidRPr="00210D68" w:rsidRDefault="00210D68" w:rsidP="00210D68">
      <w:pPr>
        <w:keepNext/>
        <w:keepLines/>
        <w:spacing w:before="40" w:line="360" w:lineRule="auto"/>
        <w:jc w:val="both"/>
        <w:outlineLvl w:val="1"/>
        <w:rPr>
          <w:rFonts w:eastAsiaTheme="majorEastAsia" w:cstheme="majorBidi"/>
          <w:b/>
          <w:sz w:val="28"/>
          <w:szCs w:val="26"/>
        </w:rPr>
      </w:pPr>
      <w:bookmarkStart w:id="205" w:name="_Toc481246342"/>
      <w:bookmarkStart w:id="206" w:name="_Toc481488226"/>
      <w:bookmarkStart w:id="207" w:name="_Toc513507951"/>
      <w:r w:rsidRPr="00210D68">
        <w:rPr>
          <w:rFonts w:eastAsiaTheme="majorEastAsia" w:cstheme="majorBidi"/>
          <w:b/>
          <w:sz w:val="28"/>
          <w:szCs w:val="26"/>
        </w:rPr>
        <w:lastRenderedPageBreak/>
        <w:t>Введение</w:t>
      </w:r>
      <w:bookmarkEnd w:id="205"/>
      <w:bookmarkEnd w:id="206"/>
      <w:bookmarkEnd w:id="207"/>
    </w:p>
    <w:p w:rsidR="00210D68" w:rsidRPr="00210D68" w:rsidRDefault="00210D68" w:rsidP="00210D68">
      <w:pPr>
        <w:spacing w:line="360" w:lineRule="auto"/>
        <w:jc w:val="both"/>
        <w:rPr>
          <w:rFonts w:eastAsia="Calibri"/>
          <w:sz w:val="32"/>
          <w:szCs w:val="20"/>
        </w:rPr>
      </w:pPr>
      <w:r w:rsidRPr="00210D68">
        <w:rPr>
          <w:rFonts w:eastAsia="Calibri"/>
          <w:color w:val="000000"/>
          <w:sz w:val="28"/>
          <w:szCs w:val="27"/>
        </w:rPr>
        <w:t xml:space="preserve">В данном документе приведены чертежи всех используемых при функционировании </w:t>
      </w:r>
      <w:r w:rsidRPr="00210D68">
        <w:rPr>
          <w:rFonts w:eastAsia="Calibri"/>
          <w:color w:val="000000"/>
          <w:sz w:val="28"/>
          <w:szCs w:val="27"/>
          <w:lang w:val="en-US"/>
        </w:rPr>
        <w:t>web</w:t>
      </w:r>
      <w:r w:rsidRPr="00210D68">
        <w:rPr>
          <w:rFonts w:eastAsia="Calibri"/>
          <w:color w:val="000000"/>
          <w:sz w:val="28"/>
          <w:szCs w:val="27"/>
        </w:rPr>
        <w:t>-сайта МКП «Калининград-</w:t>
      </w:r>
      <w:proofErr w:type="spellStart"/>
      <w:r w:rsidRPr="00210D68">
        <w:rPr>
          <w:rFonts w:eastAsia="Calibri"/>
          <w:color w:val="000000"/>
          <w:sz w:val="28"/>
          <w:szCs w:val="27"/>
        </w:rPr>
        <w:t>ГорТранс</w:t>
      </w:r>
      <w:proofErr w:type="spellEnd"/>
      <w:r w:rsidRPr="00210D68">
        <w:rPr>
          <w:rFonts w:eastAsia="Calibri"/>
          <w:color w:val="000000"/>
          <w:sz w:val="28"/>
          <w:szCs w:val="27"/>
        </w:rPr>
        <w:t>» видеокадров.</w:t>
      </w:r>
    </w:p>
    <w:p w:rsidR="00786EB3" w:rsidRPr="00786EB3" w:rsidRDefault="00210D68" w:rsidP="00786EB3">
      <w:pPr>
        <w:numPr>
          <w:ilvl w:val="0"/>
          <w:numId w:val="52"/>
        </w:numPr>
        <w:spacing w:after="160" w:line="259" w:lineRule="auto"/>
        <w:contextualSpacing/>
        <w:jc w:val="both"/>
        <w:rPr>
          <w:rFonts w:eastAsia="Calibri"/>
          <w:sz w:val="28"/>
          <w:szCs w:val="20"/>
        </w:rPr>
      </w:pPr>
      <w:r w:rsidRPr="00210D68">
        <w:rPr>
          <w:rFonts w:eastAsia="Calibri"/>
          <w:sz w:val="28"/>
          <w:szCs w:val="20"/>
        </w:rPr>
        <w:br w:type="page"/>
      </w:r>
      <w:r w:rsidR="0002744E" w:rsidRPr="0002744E">
        <w:rPr>
          <w:rFonts w:eastAsia="Calibri"/>
          <w:noProof/>
          <w:sz w:val="20"/>
          <w:szCs w:val="20"/>
        </w:rPr>
        <mc:AlternateContent>
          <mc:Choice Requires="wpg">
            <w:drawing>
              <wp:anchor distT="0" distB="0" distL="114300" distR="114300" simplePos="0" relativeHeight="251638784" behindDoc="0" locked="1" layoutInCell="0" allowOverlap="1" wp14:anchorId="0DF2B787" wp14:editId="33777A4E">
                <wp:simplePos x="0" y="0"/>
                <wp:positionH relativeFrom="page">
                  <wp:posOffset>720090</wp:posOffset>
                </wp:positionH>
                <wp:positionV relativeFrom="page">
                  <wp:posOffset>252095</wp:posOffset>
                </wp:positionV>
                <wp:extent cx="6588760" cy="10189210"/>
                <wp:effectExtent l="15240" t="13970" r="15875" b="17145"/>
                <wp:wrapNone/>
                <wp:docPr id="2521" name="Группа 2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22"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3"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4"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5"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6"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7"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8"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9"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0"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1"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2"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3"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34"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535"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536"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537"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2538"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2539"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pPr>
                                <w:pStyle w:val="ad"/>
                                <w:jc w:val="center"/>
                                <w:rPr>
                                  <w:sz w:val="24"/>
                                  <w:lang w:val="ru-RU"/>
                                </w:rPr>
                              </w:pPr>
                              <w:r>
                                <w:rPr>
                                  <w:sz w:val="24"/>
                                  <w:lang w:val="ru-RU"/>
                                </w:rPr>
                                <w:t>3</w:t>
                              </w:r>
                            </w:p>
                          </w:txbxContent>
                        </wps:txbx>
                        <wps:bodyPr rot="0" vert="horz" wrap="square" lIns="12700" tIns="12700" rIns="12700" bIns="12700" anchor="t" anchorCtr="0" upright="1">
                          <a:noAutofit/>
                        </wps:bodyPr>
                      </wps:wsp>
                      <wps:wsp>
                        <wps:cNvPr id="2540"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650539">
                              <w:pPr>
                                <w:pStyle w:val="ad"/>
                                <w:jc w:val="center"/>
                                <w:rPr>
                                  <w:rFonts w:ascii="Journal" w:hAnsi="Journal"/>
                                  <w:lang w:val="ru-RU"/>
                                </w:rPr>
                              </w:pPr>
                              <w:r>
                                <w:rPr>
                                  <w:lang w:val="ru-RU"/>
                                </w:rPr>
                                <w:t>КП 53.09.03.01.212 С9</w:t>
                              </w:r>
                            </w:p>
                            <w:p w:rsidR="00FD58D3" w:rsidRPr="0002744E"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2B787" id="Группа 2521" o:spid="_x0000_s1997" style="position:absolute;left:0;text-align:left;margin-left:56.7pt;margin-top:19.85pt;width:518.8pt;height:802.3pt;z-index:251638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" o:allowincell="f">
                <v:rect id="Rectangle 1683" o:spid="_x0000_s199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vecQA&#10;AADdAAAADwAAAGRycy9kb3ducmV2LnhtbESP0YrCMBRE3xf2H8Jd8G1Nt6Cs1ShVEHwSrX7Apbnb&#10;Fpub2sS2+vVGEPZxmJkzzGI1mFp01LrKsoKfcQSCOLe64kLB+bT9/gXhPLLG2jIpuJOD1fLzY4GJ&#10;tj0fqct8IQKEXYIKSu+bREqXl2TQjW1DHLw/2xr0QbaF1C32AW5qGUfRVBqsOCyU2NCmpPyS3YyC&#10;ix+6fVpkj+3svJ7lh3Xa366pUqOvIZ2D8DT4//C7vdMK4kkcw+tNe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L3nEAAAA3QAAAA8AAAAAAAAAAAAAAAAAmAIAAGRycy9k&#10;b3ducmV2LnhtbFBLBQYAAAAABAAEAPUAAACJAwAAAAA=&#10;" filled="f" strokeweight="2pt"/>
                <v:line id="Line 1684" o:spid="_x0000_s199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osSsMAAADdAAAADwAAAGRycy9kb3ducmV2LnhtbESPQYvCMBSE7wv+h/AEb2tqRZFqFBEq&#10;3hZrL96ezbMtNi+liVr/vVkQPA4z8w2z2vSmEQ/qXG1ZwWQcgSAurK65VJCf0t8FCOeRNTaWScGL&#10;HGzWg58VJto++UiPzJciQNglqKDyvk2kdEVFBt3YtsTBu9rOoA+yK6Xu8BngppFxFM2lwZrDQoUt&#10;7SoqbtndKLid81m6/9vpU5Nt9aVM/fly1UqNhv12CcJT77/hT/ugFcSzeAr/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6LErDAAAA3QAAAA8AAAAAAAAAAAAA&#10;AAAAoQIAAGRycy9kb3ducmV2LnhtbFBLBQYAAAAABAAEAPkAAACRAwAAAAA=&#10;" strokeweight="2pt"/>
                <v:line id="Line 1685" o:spid="_x0000_s200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O0PsMAAADdAAAADwAAAGRycy9kb3ducmV2LnhtbESPQYvCMBSE7wv+h/AEb2tqUZFqFBEq&#10;3hZrL96ezbMtNi+liVr/vVkQPA4z8w2z2vSmEQ/qXG1ZwWQcgSAurK65VJCf0t8FCOeRNTaWScGL&#10;HGzWg58VJto++UiPzJciQNglqKDyvk2kdEVFBt3YtsTBu9rOoA+yK6Xu8BngppFxFM2lwZrDQoUt&#10;7SoqbtndKLid81m6/9vpU5Nt9aVM/fly1UqNhv12CcJT77/hT/ugFcSzeAr/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TtD7DAAAA3QAAAA8AAAAAAAAAAAAA&#10;AAAAoQIAAGRycy9kb3ducmV2LnhtbFBLBQYAAAAABAAEAPkAAACRAwAAAAA=&#10;" strokeweight="2pt"/>
                <v:line id="Line 1686" o:spid="_x0000_s200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8RpcQAAADdAAAADwAAAGRycy9kb3ducmV2LnhtbESPQYvCMBSE7wv7H8Jb8LamW+gi1VRE&#10;qHgTq5fens2zLW1eSpPV+u+NsOBxmJlvmNV6Mr240ehaywp+5hEI4srqlmsF51P+vQDhPLLG3jIp&#10;eJCDdfb5scJU2zsf6Vb4WgQIuxQVNN4PqZSuasigm9uBOHhXOxr0QY611CPeA9z0Mo6iX2mw5bDQ&#10;4EDbhqqu+DMKuvKc5LvDVp/6YqMvde7Ly1UrNfuaNksQnib/Dv+391pBnMQJvN6EJy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xGlxAAAAN0AAAAPAAAAAAAAAAAA&#10;AAAAAKECAABkcnMvZG93bnJldi54bWxQSwUGAAAAAAQABAD5AAAAkgMAAAAA&#10;" strokeweight="2pt"/>
                <v:line id="Line 1687" o:spid="_x0000_s200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2P0sAAAADdAAAADwAAAGRycy9kb3ducmV2LnhtbESPwQrCMBBE74L/EFbwpqkFRapRRKh4&#10;E6sXb2uztsVmU5qo9e+NIHgcZuYNs1x3phZPal1lWcFkHIEgzq2uuFBwPqWjOQjnkTXWlknBmxys&#10;V/3eEhNtX3ykZ+YLESDsElRQet8kUrq8JINubBvi4N1sa9AH2RZSt/gKcFPLOIpm0mDFYaHEhrYl&#10;5ffsYRTcL+dpujts9anONvpapP5yvWmlhoNuswDhqfP/8K+91wriaTyD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4Nj9LAAAAA3QAAAA8AAAAAAAAAAAAAAAAA&#10;oQIAAGRycy9kb3ducmV2LnhtbFBLBQYAAAAABAAEAPkAAACOAwAAAAA=&#10;" strokeweight="2pt"/>
                <v:line id="Line 1688" o:spid="_x0000_s200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EqScQAAADdAAAADwAAAGRycy9kb3ducmV2LnhtbESPQYvCMBSE78L+h/CEvWlqQV26jSJC&#10;xdti7cXbs3m2pc1LabLa/fcbQfA4zMw3TLodTSfuNLjGsoLFPAJBXFrdcKWgOGezLxDOI2vsLJOC&#10;P3Kw3XxMUky0ffCJ7rmvRICwS1BB7X2fSOnKmgy6ue2Jg3ezg0Ef5FBJPeAjwE0n4yhaSYMNh4Ua&#10;e9rXVLb5r1HQXopldvjZ63OX7/S1yvzletNKfU7H3TcIT6N/h1/to1YQL+M1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QSpJxAAAAN0AAAAPAAAAAAAAAAAA&#10;AAAAAKECAABkcnMvZG93bnJldi54bWxQSwUGAAAAAAQABAD5AAAAkgMAAAAA&#10;" strokeweight="2pt"/>
                <v:line id="Line 1689" o:spid="_x0000_s200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6+O74AAADdAAAADwAAAGRycy9kb3ducmV2LnhtbERPvQrCMBDeBd8hnOCmqQVFqlFEqLiJ&#10;1aXb2ZxtsbmUJmp9ezMIjh/f/3rbm0a8qHO1ZQWzaQSCuLC65lLB9ZJOliCcR9bYWCYFH3Kw3QwH&#10;a0y0ffOZXpkvRQhhl6CCyvs2kdIVFRl0U9sSB+5uO4M+wK6UusN3CDeNjKNoIQ3WHBoqbGlfUfHI&#10;nkbBI7/O08Npry9NttO3MvX57a6VGo/63QqEp97/xT/3USuI53GYG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3r47vgAAAN0AAAAPAAAAAAAAAAAAAAAAAKEC&#10;AABkcnMvZG93bnJldi54bWxQSwUGAAAAAAQABAD5AAAAjAMAAAAA&#10;" strokeweight="2pt"/>
                <v:line id="Line 1690" o:spid="_x0000_s200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IboMQAAADdAAAADwAAAGRycy9kb3ducmV2LnhtbESPQYvCMBSE78L+h/CEvWlqQXG7jSJC&#10;xdti7cXbs3m2pc1LabLa/fcbQfA4zMw3TLodTSfuNLjGsoLFPAJBXFrdcKWgOGezNQjnkTV2lknB&#10;HznYbj4mKSbaPvhE99xXIkDYJaig9r5PpHRlTQbd3PbEwbvZwaAPcqikHvAR4KaTcRStpMGGw0KN&#10;Pe1rKtv81yhoL8UyO/zs9bnLd/paZf5yvWmlPqfj7huEp9G/w6/2USuIl/EX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khugxAAAAN0AAAAPAAAAAAAAAAAA&#10;AAAAAKECAABkcnMvZG93bnJldi54bWxQSwUGAAAAAAQABAD5AAAAkgMAAAAA&#10;" strokeweight="2pt"/>
                <v:line id="Line 1691" o:spid="_x0000_s200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CCsIAAADdAAAADwAAAGRycy9kb3ducmV2LnhtbERPzWoCMRC+F3yHMEJvNati0dUoohYq&#10;PZSqDzBuxs3qZrIkqa4+vTkUevz4/meL1tbiSj5UjhX0exkI4sLpiksFh/3H2xhEiMgaa8ek4E4B&#10;FvPOywxz7W78Q9ddLEUK4ZCjAhNjk0sZCkMWQ881xIk7OW8xJuhLqT3eUrit5SDL3qXFilODwYZW&#10;horL7tcq2Prj16X/KI088tZv6u/1JNizUq/ddjkFEamN/+I/96dWMBgN0/70Jj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RCCsIAAADdAAAADwAAAAAAAAAAAAAA&#10;AAChAgAAZHJzL2Rvd25yZXYueG1sUEsFBgAAAAAEAAQA+QAAAJADAAAAAA==&#10;" strokeweight="1pt"/>
                <v:line id="Line 1692" o:spid="_x0000_s200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2Be8EAAADdAAAADwAAAGRycy9kb3ducmV2LnhtbESPwQrCMBBE74L/EFbwpqmKItUoIlS8&#10;idWLt7VZ22KzKU3U+vdGEDwOM/OGWa5bU4knNa60rGA0jEAQZ1aXnCs4n5LBHITzyBory6TgTQ7W&#10;q25nibG2Lz7SM/W5CBB2MSoovK9jKV1WkEE3tDVx8G62MeiDbHKpG3wFuKnkOIpm0mDJYaHAmrYF&#10;Zff0YRTcL+dpsjts9alKN/qaJ/5yvWml+r12swDhqfX/8K+91wrG08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PYF7wQAAAN0AAAAPAAAAAAAAAAAAAAAA&#10;AKECAABkcnMvZG93bnJldi54bWxQSwUGAAAAAAQABAD5AAAAjwMAAAAA&#10;" strokeweight="2pt"/>
                <v:line id="Line 1693" o:spid="_x0000_s200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55sYAAADdAAAADwAAAGRycy9kb3ducmV2LnhtbESP3WoCMRSE7wu+QzhC7zTrlpZ2NYr4&#10;A5VeSK0PcNycbrZuTpYk6urTNwWhl8PMfMNMZp1txJl8qB0rGA0zEMSl0zVXCvZf68EriBCRNTaO&#10;ScGVAsymvYcJFtpd+JPOu1iJBOFQoAITY1tIGUpDFsPQtcTJ+3beYkzSV1J7vCS4bWSeZS/SYs1p&#10;wWBLC0PlcXeyCjb+8HEc3SojD7zxq2a7fAv2R6nHfjcfg4jUxf/wvf2uFeTPTzn8vUlP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qeebGAAAA3QAAAA8AAAAAAAAA&#10;AAAAAAAAoQIAAGRycy9kb3ducmV2LnhtbFBLBQYAAAAABAAEAPkAAACUAwAAAAA=&#10;" strokeweight="1pt"/>
                <v:rect id="Rectangle 1694" o:spid="_x0000_s200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Z4cQA&#10;AADdAAAADwAAAGRycy9kb3ducmV2LnhtbESPQWvCQBSE70L/w/IKvemmpoY0ukooCL0aLfT4yL4m&#10;sdm36e42pv/eLQgeh5n5htnsJtOLkZzvLCt4XiQgiGurO24UnI77eQ7CB2SNvWVS8EcedtuH2QYL&#10;bS98oLEKjYgQ9gUqaEMYCil93ZJBv7ADcfS+rDMYonSN1A4vEW56uUySTBrsOC60ONBbS/V39WsU&#10;lOV5+vipXnHvZZ64TL/opvxU6ulxKtcgAk3hHr6137WC5SpN4f9NfAJye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vWeH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1695" o:spid="_x0000_s201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bBlcQA&#10;AADdAAAADwAAAGRycy9kb3ducmV2LnhtbESPzWrDMBCE74W+g9hCbo2cnxrXiRJMIZBr3QRyXKyt&#10;7cRauZJiu29fFQo9DjPzDbPdT6YTAznfWlawmCcgiCurW64VnD4OzxkIH5A1dpZJwTd52O8eH7aY&#10;azvyOw1lqEWEsM9RQRNCn0vpq4YM+rntiaP3aZ3BEKWrpXY4Rrjp5DJJUmmw5bjQYE9vDVW38m4U&#10;FMV1On+Vr3jwMktcqte6Li5KzZ6mYgMi0BT+w3/to1awfFmt4fdNf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GwZX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1696" o:spid="_x0000_s201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kDsIA&#10;AADdAAAADwAAAGRycy9kb3ducmV2LnhtbESPQYvCMBSE7wv+h/AEb2uqrqLVKEUQvG5XweOjebbV&#10;5qUmUeu/NwsLexxm5htmtelMIx7kfG1ZwWiYgCAurK65VHD42X3OQfiArLGxTApe5GGz7n2sMNX2&#10;yd/0yEMpIoR9igqqENpUSl9UZNAPbUscvbN1BkOUrpTa4TPCTSPHSTKTBmuOCxW2tK2ouOZ3oyDL&#10;Lt3xli9w5+U8cTP9pcvspNSg32VLEIG68B/+a++1gvF0MoXf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mQO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01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6ecMA&#10;AADdAAAADwAAAGRycy9kb3ducmV2LnhtbESPQWvCQBSE74X+h+UVvNVN1YY0ukoQBK+mCj0+ss8k&#10;bfZturtq/PeuIHgcZuYbZrEaTCfO5HxrWcHHOAFBXFndcq1g/715z0D4gKyxs0wKruRhtXx9WWCu&#10;7YV3dC5DLSKEfY4KmhD6XEpfNWTQj21PHL2jdQZDlK6W2uElwk0nJ0mSSoMtx4UGe1o3VP2VJ6Og&#10;KH6Hw3/5hRsvs8Sleqbr4kep0dtQzEEEGsIz/GhvtYLJ5zSF+5v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j6e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1698" o:spid="_x0000_s201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f4sQA&#10;AADdAAAADwAAAGRycy9kb3ducmV2LnhtbESPQWvCQBSE74L/YXlCb3WjbVNNs5FQEHptVOjxkX0m&#10;qdm3cXfV9N93CwWPw8x8w+Sb0fTiSs53lhUs5gkI4trqjhsF+932cQXCB2SNvWVS8EMeNsV0kmOm&#10;7Y0/6VqFRkQI+wwVtCEMmZS+bsmgn9uBOHpH6wyGKF0jtcNbhJteLpMklQY7jgstDvTeUn2qLkZB&#10;WX6Ph3O1xq2Xq8Sl+lk35ZdSD7OxfAMRaAz38H/7QytYvjy9wt+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UX+L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1699" o:spid="_x0000_s201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LkMAA&#10;AADdAAAADwAAAGRycy9kb3ducmV2LnhtbERPy4rCMBTdD/gP4QruxtRXcTpGKYLg1qrg8tLcaTs2&#10;NzWJWv/eLAZmeTjv1aY3rXiQ841lBZNxAoK4tLrhSsHpuPtcgvABWWNrmRS8yMNmPfhYYabtkw/0&#10;KEIlYgj7DBXUIXSZlL6syaAf2444cj/WGQwRukpqh88Yblo5TZJUGmw4NtTY0bam8lrcjYI8/+3P&#10;t+ILd14uE5fqua7yi1KjYZ9/gwjUh3/xn3uvFUwXszg3vo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vLk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w:t>
                        </w:r>
                      </w:p>
                    </w:txbxContent>
                  </v:textbox>
                </v:rect>
                <v:rect id="Rectangle 1700" o:spid="_x0000_s201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uC8MA&#10;AADdAAAADwAAAGRycy9kb3ducmV2LnhtbESPT4vCMBTE7wt+h/AEb2vqnxWtRikLgtftKnh8NM+2&#10;2rzUJKv1228EweMwM79hVpvONOJGzteWFYyGCQjiwuqaSwX73+3nHIQPyBoby6TgQR42697HClNt&#10;7/xDtzyUIkLYp6igCqFNpfRFRQb90LbE0TtZZzBE6UqpHd4j3DRynCQzabDmuFBhS98VFZf8zyjI&#10;snN3uOYL3Ho5T9xMT3WZHZUa9LtsCSJQF97hV3unFYy/Jgt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duC8MAAADdAAAADwAAAAAAAAAAAAAAAACYAgAAZHJzL2Rv&#10;d25yZXYueG1sUEsFBgAAAAAEAAQA9QAAAIgDAAAAAA==&#10;" filled="f" stroked="f" strokeweight=".25pt">
                  <v:textbox inset="1pt,1pt,1pt,1pt">
                    <w:txbxContent>
                      <w:p w:rsidR="00FD58D3" w:rsidRPr="0002744E" w:rsidRDefault="00FD58D3">
                        <w:pPr>
                          <w:pStyle w:val="ad"/>
                          <w:jc w:val="center"/>
                          <w:rPr>
                            <w:sz w:val="24"/>
                            <w:lang w:val="ru-RU"/>
                          </w:rPr>
                        </w:pPr>
                        <w:r>
                          <w:rPr>
                            <w:sz w:val="24"/>
                            <w:lang w:val="ru-RU"/>
                          </w:rPr>
                          <w:t>3</w:t>
                        </w:r>
                      </w:p>
                    </w:txbxContent>
                  </v:textbox>
                </v:rect>
                <v:rect id="Rectangle 1701" o:spid="_x0000_s201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068EA&#10;AADdAAAADwAAAGRycy9kb3ducmV2LnhtbERPz2uDMBS+D/o/hFfYbcaWtjhnLFIQdp1bYceHeVM3&#10;82KT1Lr/vjkMdvz4fhfHxYxiJucHywo2SQqCuLV64E7Bx3v9lIHwAVnjaJkU/JKHY7l6KDDX9sZv&#10;NDehEzGEfY4K+hCmXErf9mTQJ3YijtyXdQZDhK6T2uEthptRbtP0IA0OHBt6nOjUU/vTXI2Cqvpe&#10;zpfmGWsvs9Qd9E531adSj+ulegERaAn/4j/3q1aw3e/i/vgmPgF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7tOvBAAAA3QAAAA8AAAAAAAAAAAAAAAAAmAIAAGRycy9kb3du&#10;cmV2LnhtbFBLBQYAAAAABAAEAPUAAACGAwAAAAA=&#10;" filled="f" stroked="f" strokeweight=".25pt">
                  <v:textbox inset="1pt,1pt,1pt,1pt">
                    <w:txbxContent>
                      <w:p w:rsidR="00FD58D3" w:rsidRDefault="00FD58D3" w:rsidP="00650539">
                        <w:pPr>
                          <w:pStyle w:val="ad"/>
                          <w:jc w:val="center"/>
                          <w:rPr>
                            <w:rFonts w:ascii="Journal" w:hAnsi="Journal"/>
                            <w:lang w:val="ru-RU"/>
                          </w:rPr>
                        </w:pPr>
                        <w:r>
                          <w:rPr>
                            <w:lang w:val="ru-RU"/>
                          </w:rPr>
                          <w:t>КП 53.09.03.01.212 С9</w:t>
                        </w:r>
                      </w:p>
                      <w:p w:rsidR="00FD58D3" w:rsidRPr="0002744E" w:rsidRDefault="00FD58D3">
                        <w:pPr>
                          <w:pStyle w:val="ad"/>
                          <w:jc w:val="center"/>
                          <w:rPr>
                            <w:lang w:val="ru-RU"/>
                          </w:rPr>
                        </w:pPr>
                      </w:p>
                    </w:txbxContent>
                  </v:textbox>
                </v:rect>
                <w10:wrap anchorx="page" anchory="page"/>
                <w10:anchorlock/>
              </v:group>
            </w:pict>
          </mc:Fallback>
        </mc:AlternateContent>
      </w:r>
      <w:r w:rsidR="0002744E" w:rsidRPr="0002744E">
        <w:rPr>
          <w:rFonts w:eastAsia="Calibri"/>
          <w:noProof/>
          <w:sz w:val="28"/>
          <w:szCs w:val="20"/>
        </w:rPr>
        <mc:AlternateContent>
          <mc:Choice Requires="wpg">
            <w:drawing>
              <wp:anchor distT="0" distB="0" distL="114300" distR="114300" simplePos="0" relativeHeight="251639808" behindDoc="0" locked="1" layoutInCell="0" allowOverlap="1" wp14:anchorId="099BC806" wp14:editId="38553ECF">
                <wp:simplePos x="0" y="0"/>
                <wp:positionH relativeFrom="page">
                  <wp:posOffset>252095</wp:posOffset>
                </wp:positionH>
                <wp:positionV relativeFrom="page">
                  <wp:posOffset>252095</wp:posOffset>
                </wp:positionV>
                <wp:extent cx="467995" cy="10188575"/>
                <wp:effectExtent l="13970" t="13970" r="13335" b="17780"/>
                <wp:wrapNone/>
                <wp:docPr id="2541" name="Группа 2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542" name="Rectangle 170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3" name="Line 170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4" name="Line 170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5" name="Text Box 170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546" name="Text Box 170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547" name="Rectangle 170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8" name="Line 170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9" name="Line 171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0" name="Line 171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1" name="Line 171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2" name="Line 171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3" name="Text Box 171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554" name="Text Box 171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555" name="Text Box 171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556" name="Text Box 171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557" name="Text Box 171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558" name="Text Box 171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59" name="Text Box 172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560" name="Text Box 172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61" name="Text Box 172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562" name="Text Box 172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BC806" id="Группа 2541" o:spid="_x0000_s2017" style="position:absolute;left:0;text-align:left;margin-left:19.85pt;margin-top:19.85pt;width:36.85pt;height:802.25pt;z-index:25163980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" o:allowincell="f">
                <v:rect id="Rectangle 1703" o:spid="_x0000_s201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K2cUA&#10;AADdAAAADwAAAGRycy9kb3ducmV2LnhtbESP0WrCQBRE3wv+w3IF3+rGYItGV4mC4FNpox9wyV6T&#10;YPZuzK5J7Nd3C4KPw8ycYdbbwdSio9ZVlhXMphEI4tzqigsF59PhfQHCeWSNtWVS8CAH283obY2J&#10;tj3/UJf5QgQIuwQVlN43iZQuL8mgm9qGOHgX2xr0QbaF1C32AW5qGUfRpzRYcVgosaF9Sfk1uxsF&#10;Vz90X2mR/R6W590y/96l/f2WKjUZD+kKhKfBv8LP9lEriD/mM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8rZxQAAAN0AAAAPAAAAAAAAAAAAAAAAAJgCAABkcnMv&#10;ZG93bnJldi54bWxQSwUGAAAAAAQABAD1AAAAigMAAAAA&#10;" filled="f" strokeweight="2pt"/>
                <v:line id="Line 1704" o:spid="_x0000_s201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XJ6sMAAADdAAAADwAAAGRycy9kb3ducmV2LnhtbESPzarCMBSE94LvEI7gTlN/kWoUESru&#10;5LZu3B2bY1tsTkoTtb69uXDhLoeZ+YbZ7DpTixe1rrKsYDKOQBDnVldcKLhkyWgFwnlkjbVlUvAh&#10;B7ttv7fBWNs3/9Ar9YUIEHYxKii9b2IpXV6SQTe2DXHw7rY16INsC6lbfAe4qeU0ipbSYMVhocSG&#10;DiXlj/RpFDyul0VyPB90Vqd7fSsSf73dtVLDQbdfg/DU+f/wX/ukFUwX8xn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lyerDAAAA3QAAAA8AAAAAAAAAAAAA&#10;AAAAoQIAAGRycy9kb3ducmV2LnhtbFBLBQYAAAAABAAEAPkAAACRAwAAAAA=&#10;" strokeweight="2pt"/>
                <v:line id="Line 1705" o:spid="_x0000_s202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xRnsEAAADdAAAADwAAAGRycy9kb3ducmV2LnhtbESPwQrCMBBE74L/EFbwpqmiItUoIlS8&#10;idWLt7VZ22KzKU3U+vdGEDwOM/OGWa5bU4knNa60rGA0jEAQZ1aXnCs4n5LBHITzyBory6TgTQ7W&#10;q25nibG2Lz7SM/W5CBB2MSoovK9jKV1WkEE3tDVx8G62MeiDbHKpG3wFuKnkOIpm0mDJYaHAmrYF&#10;Zff0YRTcL+dpsjts9alKN/qaJ/5yvWml+r12swDhqfX/8K+91wrG08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TFGewQAAAN0AAAAPAAAAAAAAAAAAAAAA&#10;AKECAABkcnMvZG93bnJldi54bWxQSwUGAAAAAAQABAD5AAAAjwMAAAAA&#10;" strokeweight="2pt"/>
                <v:shape id="Text Box 1706" o:spid="_x0000_s202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ldcYA&#10;AADdAAAADwAAAGRycy9kb3ducmV2LnhtbESPQWvCQBSE70L/w/KE3nSjVLHRVaRYEIRijIcen9ln&#10;sph9G7NbTf99tyB4HGbmG2ax6mwtbtR641jBaJiAIC6cNlwqOOafgxkIH5A11o5JwS95WC1fegtM&#10;tbtzRrdDKEWEsE9RQRVCk0rpi4os+qFriKN3dq3FEGVbSt3iPcJtLcdJMpUWDceFChv6qKi4HH6s&#10;gvU3Zxtz/Trts3Nm8vw94d30otRrv1vPQQTqwjP8aG+1gvHkbQ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Gld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707" o:spid="_x0000_s202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7AsYA&#10;AADdAAAADwAAAGRycy9kb3ducmV2LnhtbESPQWvCQBSE74X+h+UVvNVNRUObuooUBUGQxvTg8Zl9&#10;JovZt2l21fjvXaHQ4zAz3zDTeW8bcaHOG8cK3oYJCOLSacOVgp9i9foOwgdkjY1jUnAjD/PZ89MU&#10;M+2unNNlFyoRIewzVFCH0GZS+rImi37oWuLoHV1nMUTZVVJ3eI1w28hRkqTSouG4UGNLXzWVp93Z&#10;KljsOV+a3+3hOz/mpig+Et6kJ6UGL/3iE0SgPvyH/9prrWA0Ga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M7A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708" o:spid="_x0000_s202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xpQcUA&#10;AADdAAAADwAAAGRycy9kb3ducmV2LnhtbESP3YrCMBSE7wXfIRzBuzVV9kerUeqC4NXiVh/g0Bzb&#10;YnNSm9hWn36zIHg5zMw3zGrTm0q01LjSsoLpJAJBnFldcq7gdNy9zUE4j6yxskwK7uRgsx4OVhhr&#10;2/EvtanPRYCwi1FB4X0dS+myggy6ia2Jg3e2jUEfZJNL3WAX4KaSsyj6lAZLDgsF1vRdUHZJb0bB&#10;xfftT5Knj93itF1kh23S3a6JUuNRnyxBeOr9K/xs77WC2cf7F/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GlBxQAAAN0AAAAPAAAAAAAAAAAAAAAAAJgCAABkcnMv&#10;ZG93bnJldi54bWxQSwUGAAAAAAQABAD1AAAAigMAAAAA&#10;" filled="f" strokeweight="2pt"/>
                <v:line id="Line 1709" o:spid="_x0000_s202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bm74AAADdAAAADwAAAGRycy9kb3ducmV2LnhtbERPvQrCMBDeBd8hnOCmqaIi1SgiVNzE&#10;2sXtbM622FxKE7W+vRkEx4/vf73tTC1e1LrKsoLJOAJBnFtdcaEguySjJQjnkTXWlknBhxxsN/3e&#10;GmNt33ymV+oLEULYxaig9L6JpXR5SQbd2DbEgbvb1qAPsC2kbvEdwk0tp1G0kAYrDg0lNrQvKX+k&#10;T6Pgcc3myeG015c63elbkfjr7a6VGg663QqEp87/xT/3USuYzm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9AVubvgAAAN0AAAAPAAAAAAAAAAAAAAAAAKEC&#10;AABkcnMvZG93bnJldi54bWxQSwUGAAAAAAQABAD5AAAAjAMAAAAA&#10;" strokeweight="2pt"/>
                <v:line id="Line 1710" o:spid="_x0000_s202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3+AMMAAADdAAAADwAAAGRycy9kb3ducmV2LnhtbESPQYvCMBSE74L/ITzBm6aKilajiFDx&#10;tmzrxduzebbF5qU0Ueu/NwsLHoeZ+YbZ7DpTiye1rrKsYDKOQBDnVldcKDhnyWgJwnlkjbVlUvAm&#10;B7ttv7fBWNsX/9Iz9YUIEHYxKii9b2IpXV6SQTe2DXHwbrY16INsC6lbfAW4qeU0ihbSYMVhocSG&#10;DiXl9/RhFNwv53ly/DnorE73+lok/nK9aaWGg26/BuGp89/wf/ukFUzns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N/gDDAAAA3QAAAA8AAAAAAAAAAAAA&#10;AAAAoQIAAGRycy9kb3ducmV2LnhtbFBLBQYAAAAABAAEAPkAAACRAwAAAAA=&#10;" strokeweight="2pt"/>
                <v:line id="Line 1711" o:spid="_x0000_s202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7BQL4AAADdAAAADwAAAGRycy9kb3ducmV2LnhtbERPvQrCMBDeBd8hnOCmqUJFqlFEqLiJ&#10;1aXb2ZxtsbmUJmp9ezMIjh/f/3rbm0a8qHO1ZQWzaQSCuLC65lLB9ZJOliCcR9bYWCYFH3Kw3QwH&#10;a0y0ffOZXpkvRQhhl6CCyvs2kdIVFRl0U9sSB+5uO4M+wK6UusN3CDeNnEfRQhqsOTRU2NK+ouKR&#10;PY2CR36N08Npry9NttO3MvX57a6VGo/63QqEp97/xT/3USuYx3HYH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rsFAvgAAAN0AAAAPAAAAAAAAAAAAAAAAAKEC&#10;AABkcnMvZG93bnJldi54bWxQSwUGAAAAAAQABAD5AAAAjAMAAAAA&#10;" strokeweight="2pt"/>
                <v:line id="Line 1712" o:spid="_x0000_s202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k28AAAADdAAAADwAAAGRycy9kb3ducmV2LnhtbESPwQrCMBBE74L/EFbwpqlCRapRRKh4&#10;E6sXb2uztsVmU5qo9e+NIHgcZuYNs1x3phZPal1lWcFkHIEgzq2uuFBwPqWjOQjnkTXWlknBmxys&#10;V/3eEhNtX3ykZ+YLESDsElRQet8kUrq8JINubBvi4N1sa9AH2RZSt/gKcFPLaRTNpMGKw0KJDW1L&#10;yu/Zwyi4X85xujts9anONvpapP5yvWmlhoNuswDhqfP/8K+91wqmcTyB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iZNvAAAAA3QAAAA8AAAAAAAAAAAAAAAAA&#10;oQIAAGRycy9kb3ducmV2LnhtbFBLBQYAAAAABAAEAPkAAACOAwAAAAA=&#10;" strokeweight="2pt"/>
                <v:line id="Line 1713" o:spid="_x0000_s202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6rMQAAADdAAAADwAAAGRycy9kb3ducmV2LnhtbESPQYvCMBSE7wv7H8Jb8LamW+gi1VRE&#10;qHgTq5fens2zLW1eSpPV+u+NsOBxmJlvmNV6Mr240ehaywp+5hEI4srqlmsF51P+vQDhPLLG3jIp&#10;eJCDdfb5scJU2zsf6Vb4WgQIuxQVNN4PqZSuasigm9uBOHhXOxr0QY611CPeA9z0Mo6iX2mw5bDQ&#10;4EDbhqqu+DMKuvKc5LvDVp/6YqMvde7Ly1UrNfuaNksQnib/Dv+391pBnCQxvN6EJy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qsxAAAAN0AAAAPAAAAAAAAAAAA&#10;AAAAAKECAABkcnMvZG93bnJldi54bWxQSwUGAAAAAAQABAD5AAAAkgMAAAAA&#10;" strokeweight="2pt"/>
                <v:shape id="Text Box 1714" o:spid="_x0000_s202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OR8YA&#10;AADdAAAADwAAAGRycy9kb3ducmV2LnhtbESPQWvCQBSE70L/w/KE3nSjRb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0OR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715" o:spid="_x0000_s203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WM8YA&#10;AADdAAAADwAAAGRycy9kb3ducmV2LnhtbESPQWvCQBSE70L/w/KE3nSjVL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SWM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716" o:spid="_x0000_s203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zqMUA&#10;AADdAAAADwAAAGRycy9kb3ducmV2LnhtbESPQWvCQBSE7wX/w/KE3upGIdJGVxFRKBSKMR48PrPP&#10;ZDH7NmZXTf99Vyj0OMzMN8x82dtG3KnzxrGC8SgBQVw6bbhScCi2b+8gfEDW2DgmBT/kYbkYvMwx&#10;0+7BOd33oRIRwj5DBXUIbSalL2uy6EeuJY7e2XUWQ5RdJXWHjwi3jZwkyVRaNBwXamxpXVN52d+s&#10;gtWR8425fp92+Tk3RfGR8Nf0otTrsF/NQATqw3/4r/2pFUzSNIX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DOo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717" o:spid="_x0000_s203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t38UA&#10;AADdAAAADwAAAGRycy9kb3ducmV2LnhtbESPQWvCQBSE7wX/w/KE3upGwVCjq4goFAqlMR48PrPP&#10;ZDH7NmZXTf99t1DwOMzMN8xi1dtG3KnzxrGC8SgBQVw6bbhScCh2b+8gfEDW2DgmBT/kYbUcvCww&#10;0+7BOd33oRIRwj5DBXUIbSalL2uy6EeuJY7e2XUWQ5RdJXWHjwi3jZwkSSotGo4LNba0qam87G9W&#10;wfrI+dZcv07f+Tk3RTFL+DO9KPU67NdzEIH68Az/tz+0gsl0m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q3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718" o:spid="_x0000_s203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IRMYA&#10;AADdAAAADwAAAGRycy9kb3ducmV2LnhtbESPQWvCQBSE7wX/w/IEb3WjoNXoKiIVCgVpjAePz+wz&#10;Wcy+TbNbTf+9Wyh4HGbmG2a57mwtbtR641jBaJiAIC6cNlwqOOa71xkIH5A11o5JwS95WK96L0tM&#10;tbtzRrdDKEWEsE9RQRVCk0rpi4os+qFriKN3ca3FEGVbSt3iPcJtLcdJMpUWDceFChvaVlRcDz9W&#10;webE2bv53p+/sktm8nye8Of0qtSg320WIAJ14Rn+b39oBePJ5A3+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YIR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719" o:spid="_x0000_s203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cNsQA&#10;AADdAAAADwAAAGRycy9kb3ducmV2LnhtbERPz2vCMBS+C/sfwhN201RB0dpUZGwwGIzV7rDjs3lt&#10;Q5uXrsm0+++Xw8Djx/c7O062F1cavXGsYLVMQBBXThtuFHyWL4sdCB+QNfaOScEveTjmD7MMU+1u&#10;XND1HBoRQ9inqKANYUil9FVLFv3SDcSRq91oMUQ4NlKPeIvhtpfrJNlKi4ZjQ4sDPbVUdecfq+D0&#10;xcWz+X6/fBR1Ycpyn/DbtlPqcT6dDiACTeEu/ne/agXrzSbOjW/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nDb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720" o:spid="_x0000_s203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5rcUA&#10;AADdAAAADwAAAGRycy9kb3ducmV2LnhtbESPQWvCQBSE7wX/w/KE3upGQanRVUQUCkJpjAePz+wz&#10;Wcy+jdlV47/vFgoeh5n5hpkvO1uLO7XeOFYwHCQgiAunDZcKDvn24xOED8gaa8ek4Ekelove2xxT&#10;7R6c0X0fShEh7FNUUIXQpFL6oiKLfuAa4uidXWsxRNmWUrf4iHBby1GSTKRFw3GhwobWFRWX/c0q&#10;WB0525jr9+knO2cmz6cJ7yYXpd773WoGIlAXXuH/9pdWMBqPp/D3Jj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Tm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721" o:spid="_x0000_s203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ajcMA&#10;AADdAAAADwAAAGRycy9kb3ducmV2LnhtbERPz2vCMBS+D/Y/hDfwNtMJltmZigyFgSBr62HHt+a1&#10;DTYvXZNp/e/NYbDjx/d7vZlsLy40euNYwcs8AUFcO224VXCq9s+vIHxA1tg7JgU38rDJHx/WmGl3&#10;5YIuZWhFDGGfoYIuhCGT0tcdWfRzNxBHrnGjxRDh2Eo94jWG214ukiSVFg3Hhg4Heu+oPpe/VsH2&#10;i4ud+Tl+fxZNYapqlfAhPSs1e5q2byACTeFf/Of+0AoWyzT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Naj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722" o:spid="_x0000_s203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sUA&#10;AADdAAAADwAAAGRycy9kb3ducmV2LnhtbESPQWvCQBSE74X+h+UVvNWNgsFGVxFpQRCkMT30+Mw+&#10;k8Xs25hdNf57tyD0OMzMN8x82dtGXKnzxrGC0TABQVw6bbhS8FN8vU9B+ICssXFMCu7kYbl4fZlj&#10;pt2Nc7ruQyUihH2GCuoQ2kxKX9Zk0Q9dSxy9o+sshii7SuoObxFuGzlOklRaNBwXamxpXVN52l+s&#10;gtUv55/mvDt858fcFMVHwtv0pNTgrV/NQATqw3/42d5oBeNJOoK/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8W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723" o:spid="_x0000_s203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1hYcYA&#10;AADdAAAADwAAAGRycy9kb3ducmV2LnhtbESPQWvCQBSE7wX/w/IEb3XTgKGmriKiIBRKYzz0+Jp9&#10;JovZtzG7avrvu4WCx2FmvmEWq8G24ka9N44VvEwTEMSV04ZrBcdy9/wKwgdkja1jUvBDHlbL0dMC&#10;c+3uXNDtEGoRIexzVNCE0OVS+qohi37qOuLonVxvMUTZ11L3eI9w28o0STJp0XBcaLCjTUPV+XC1&#10;CtZfXGzN5eP7szgVpiznCb9nZ6Um42H9BiLQEB7h//ZeK0hn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1hY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AF29E0" w:rsidRDefault="00786EB3" w:rsidP="00786EB3">
      <w:pPr>
        <w:spacing w:line="360" w:lineRule="auto"/>
        <w:jc w:val="center"/>
        <w:rPr>
          <w:rFonts w:eastAsia="Calibri"/>
          <w:noProof/>
          <w:sz w:val="28"/>
          <w:szCs w:val="20"/>
        </w:rPr>
      </w:pPr>
      <w:r w:rsidRPr="0002744E">
        <w:rPr>
          <w:rFonts w:eastAsia="Calibri"/>
          <w:noProof/>
          <w:sz w:val="20"/>
          <w:szCs w:val="20"/>
        </w:rPr>
        <w:lastRenderedPageBreak/>
        <mc:AlternateContent>
          <mc:Choice Requires="wpg">
            <w:drawing>
              <wp:anchor distT="0" distB="0" distL="114300" distR="114300" simplePos="0" relativeHeight="251716608" behindDoc="0" locked="0" layoutInCell="0" allowOverlap="1" wp14:anchorId="4FE6D0B3" wp14:editId="64E142A2">
                <wp:simplePos x="0" y="0"/>
                <wp:positionH relativeFrom="page">
                  <wp:posOffset>720090</wp:posOffset>
                </wp:positionH>
                <wp:positionV relativeFrom="page">
                  <wp:posOffset>252095</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7"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18"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9"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21"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22"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4</w:t>
                              </w:r>
                            </w:p>
                          </w:txbxContent>
                        </wps:txbx>
                        <wps:bodyPr rot="0" vert="horz" wrap="square" lIns="12700" tIns="12700" rIns="12700" bIns="12700" anchor="t" anchorCtr="0" upright="1">
                          <a:noAutofit/>
                        </wps:bodyPr>
                      </wps:wsp>
                      <wps:wsp>
                        <wps:cNvPr id="23"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6D0B3" id="Группа 1" o:spid="_x0000_s2039" style="position:absolute;left:0;text-align:left;margin-left:56.7pt;margin-top:19.8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dE7LsxsHAACMVQAADgAAAAAAAAAA&#10;AAAAAAAuAgAAZHJzL2Uyb0RvYy54bWxQSwECLQAUAAYACAAAACEAjEO2yuEAAAAMAQAADwAAAAAA&#10;AAAAAAAAAAB1CQAAZHJzL2Rvd25yZXYueG1sUEsFBgAAAAAEAAQA8wAAAIMKAAAAAA==&#10;" o:allowincell="f">
                <v:rect id="Rectangle 1683" o:spid="_x0000_s204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1684" o:spid="_x0000_s204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1685" o:spid="_x0000_s204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1686" o:spid="_x0000_s204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87" o:spid="_x0000_s204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1688" o:spid="_x0000_s204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689" o:spid="_x0000_s204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690" o:spid="_x0000_s204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691" o:spid="_x0000_s204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1692" o:spid="_x0000_s204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693" o:spid="_x0000_s205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1694" o:spid="_x0000_s205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05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05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05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05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05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05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FD58D3" w:rsidRPr="0002744E" w:rsidRDefault="00FD58D3" w:rsidP="00786EB3">
                        <w:pPr>
                          <w:pStyle w:val="ad"/>
                          <w:jc w:val="center"/>
                          <w:rPr>
                            <w:sz w:val="24"/>
                            <w:lang w:val="ru-RU"/>
                          </w:rPr>
                        </w:pPr>
                        <w:r>
                          <w:rPr>
                            <w:sz w:val="24"/>
                            <w:lang w:val="ru-RU"/>
                          </w:rPr>
                          <w:t>4</w:t>
                        </w:r>
                      </w:p>
                    </w:txbxContent>
                  </v:textbox>
                </v:rect>
                <v:rect id="Rectangle 1701" o:spid="_x0000_s205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sidRPr="00210D68">
        <w:rPr>
          <w:rFonts w:eastAsia="Calibri"/>
          <w:noProof/>
          <w:sz w:val="28"/>
          <w:szCs w:val="20"/>
        </w:rPr>
        <w:drawing>
          <wp:inline distT="0" distB="0" distL="0" distR="0" wp14:anchorId="3C57D195" wp14:editId="1010211E">
            <wp:extent cx="4591050" cy="2486025"/>
            <wp:effectExtent l="0" t="0" r="0" b="9525"/>
            <wp:docPr id="2347" name="Рисунок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осмотр записей.jpg"/>
                    <pic:cNvPicPr/>
                  </pic:nvPicPr>
                  <pic:blipFill rotWithShape="1">
                    <a:blip r:embed="rId15">
                      <a:extLst>
                        <a:ext uri="{28A0092B-C50C-407E-A947-70E740481C1C}">
                          <a14:useLocalDpi xmlns:a14="http://schemas.microsoft.com/office/drawing/2010/main" val="0"/>
                        </a:ext>
                      </a:extLst>
                    </a:blip>
                    <a:srcRect l="10905" t="6978" r="11811" b="39458"/>
                    <a:stretch/>
                  </pic:blipFill>
                  <pic:spPr bwMode="auto">
                    <a:xfrm>
                      <a:off x="0" y="0"/>
                      <a:ext cx="4591050" cy="2486025"/>
                    </a:xfrm>
                    <a:prstGeom prst="rect">
                      <a:avLst/>
                    </a:prstGeom>
                    <a:ln>
                      <a:noFill/>
                    </a:ln>
                    <a:extLst>
                      <a:ext uri="{53640926-AAD7-44D8-BBD7-CCE9431645EC}">
                        <a14:shadowObscured xmlns:a14="http://schemas.microsoft.com/office/drawing/2010/main"/>
                      </a:ext>
                    </a:extLst>
                  </pic:spPr>
                </pic:pic>
              </a:graphicData>
            </a:graphic>
          </wp:inline>
        </w:drawing>
      </w:r>
    </w:p>
    <w:p w:rsidR="00210D68" w:rsidRPr="00210D68" w:rsidRDefault="00786EB3" w:rsidP="00786EB3">
      <w:pPr>
        <w:spacing w:line="360" w:lineRule="auto"/>
        <w:jc w:val="center"/>
        <w:rPr>
          <w:rFonts w:eastAsia="Calibri"/>
          <w:noProof/>
          <w:sz w:val="28"/>
          <w:szCs w:val="20"/>
        </w:rPr>
      </w:pPr>
      <w:r>
        <w:rPr>
          <w:rFonts w:eastAsia="Calibri"/>
          <w:noProof/>
          <w:sz w:val="28"/>
          <w:szCs w:val="20"/>
        </w:rPr>
        <w:t>Рис. 1. Видеокадр «Просмотр записей»</w:t>
      </w:r>
    </w:p>
    <w:p w:rsidR="00210D68" w:rsidRPr="00210D68" w:rsidRDefault="00210D68" w:rsidP="00210D68">
      <w:pPr>
        <w:spacing w:line="360" w:lineRule="auto"/>
        <w:jc w:val="center"/>
        <w:rPr>
          <w:rFonts w:eastAsia="Calibri"/>
          <w:sz w:val="28"/>
          <w:szCs w:val="20"/>
        </w:rPr>
      </w:pPr>
      <w:r w:rsidRPr="00210D68">
        <w:rPr>
          <w:rFonts w:eastAsia="Calibri"/>
          <w:noProof/>
          <w:sz w:val="28"/>
          <w:szCs w:val="20"/>
        </w:rPr>
        <w:drawing>
          <wp:inline distT="0" distB="0" distL="0" distR="0" wp14:anchorId="29832F18" wp14:editId="28B26BC9">
            <wp:extent cx="4800600" cy="4140128"/>
            <wp:effectExtent l="0" t="0" r="0" b="3810"/>
            <wp:docPr id="2348" name="Рисунок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обавление комментария.jpg"/>
                    <pic:cNvPicPr/>
                  </pic:nvPicPr>
                  <pic:blipFill rotWithShape="1">
                    <a:blip r:embed="rId16">
                      <a:extLst>
                        <a:ext uri="{28A0092B-C50C-407E-A947-70E740481C1C}">
                          <a14:useLocalDpi xmlns:a14="http://schemas.microsoft.com/office/drawing/2010/main" val="0"/>
                        </a:ext>
                      </a:extLst>
                    </a:blip>
                    <a:srcRect r="9407"/>
                    <a:stretch/>
                  </pic:blipFill>
                  <pic:spPr bwMode="auto">
                    <a:xfrm>
                      <a:off x="0" y="0"/>
                      <a:ext cx="4800600" cy="4140128"/>
                    </a:xfrm>
                    <a:prstGeom prst="rect">
                      <a:avLst/>
                    </a:prstGeom>
                    <a:ln>
                      <a:noFill/>
                    </a:ln>
                    <a:extLst>
                      <a:ext uri="{53640926-AAD7-44D8-BBD7-CCE9431645EC}">
                        <a14:shadowObscured xmlns:a14="http://schemas.microsoft.com/office/drawing/2010/main"/>
                      </a:ext>
                    </a:extLst>
                  </pic:spPr>
                </pic:pic>
              </a:graphicData>
            </a:graphic>
          </wp:inline>
        </w:drawing>
      </w:r>
    </w:p>
    <w:p w:rsidR="00210D68" w:rsidRDefault="00786EB3" w:rsidP="00210D68">
      <w:pPr>
        <w:spacing w:line="360" w:lineRule="auto"/>
        <w:jc w:val="center"/>
        <w:rPr>
          <w:rFonts w:eastAsia="Calibri"/>
          <w:sz w:val="28"/>
          <w:szCs w:val="20"/>
        </w:rPr>
      </w:pPr>
      <w:r>
        <w:rPr>
          <w:rFonts w:eastAsia="Calibri"/>
          <w:sz w:val="28"/>
          <w:szCs w:val="20"/>
        </w:rPr>
        <w:t>Рис. 2. Видеокадр «Добавление комментария»</w:t>
      </w:r>
    </w:p>
    <w:p w:rsidR="00AF29E0" w:rsidRPr="00210D68" w:rsidRDefault="00AF29E0" w:rsidP="00210D68">
      <w:pPr>
        <w:spacing w:line="360" w:lineRule="auto"/>
        <w:jc w:val="center"/>
        <w:rPr>
          <w:rFonts w:eastAsia="Calibri"/>
          <w:sz w:val="28"/>
          <w:szCs w:val="20"/>
        </w:rPr>
      </w:pPr>
      <w:r w:rsidRPr="00AF29E0">
        <w:rPr>
          <w:rFonts w:eastAsia="Calibri"/>
          <w:noProof/>
          <w:sz w:val="28"/>
          <w:szCs w:val="20"/>
        </w:rPr>
        <mc:AlternateContent>
          <mc:Choice Requires="wpg">
            <w:drawing>
              <wp:anchor distT="0" distB="0" distL="114300" distR="114300" simplePos="0" relativeHeight="251641856" behindDoc="0" locked="1" layoutInCell="0" allowOverlap="1" wp14:anchorId="5FDDBD1C" wp14:editId="58ACB2C3">
                <wp:simplePos x="0" y="0"/>
                <wp:positionH relativeFrom="page">
                  <wp:posOffset>252095</wp:posOffset>
                </wp:positionH>
                <wp:positionV relativeFrom="page">
                  <wp:posOffset>252095</wp:posOffset>
                </wp:positionV>
                <wp:extent cx="467995" cy="10188575"/>
                <wp:effectExtent l="13970" t="13970" r="13335" b="17780"/>
                <wp:wrapNone/>
                <wp:docPr id="2647" name="Группа 2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648" name="Rectangle 180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9" name="Line 181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0" name="Line 181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1" name="Text Box 181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652" name="Text Box 181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653" name="Rectangle 181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4" name="Line 181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5" name="Line 181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6" name="Line 181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7" name="Line 181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8" name="Line 181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9" name="Text Box 182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660" name="Text Box 182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661" name="Text Box 182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662" name="Text Box 182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663" name="Text Box 182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664" name="Text Box 182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665" name="Text Box 182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666" name="Text Box 182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667" name="Text Box 182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668" name="Text Box 182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DBD1C" id="Группа 2647" o:spid="_x0000_s2059" style="position:absolute;left:0;text-align:left;margin-left:19.85pt;margin-top:19.85pt;width:36.85pt;height:802.25pt;z-index:25164185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" o:allowincell="f">
                <v:rect id="Rectangle 1809" o:spid="_x0000_s206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cT8AA&#10;AADdAAAADwAAAGRycy9kb3ducmV2LnhtbERPzYrCMBC+C75DGMGbpsoiWo1SBWFPi1YfYGjGtthM&#10;ahPbuk9vDoLHj+9/s+tNJVpqXGlZwWwagSDOrC45V3C9HCdLEM4ja6wsk4IXOdhth4MNxtp2fKY2&#10;9bkIIexiVFB4X8dSuqwgg25qa+LA3Wxj0AfY5FI32IVwU8l5FC2kwZJDQ4E1HQrK7unTKLj7vv1L&#10;8vT/uLruV9lpn3TPR6LUeNQnaxCeev8Vf9y/WsF88RPmhjfhCcjt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acT8AAAADdAAAADwAAAAAAAAAAAAAAAACYAgAAZHJzL2Rvd25y&#10;ZXYueG1sUEsFBgAAAAAEAAQA9QAAAIUDAAAAAA==&#10;" filled="f" strokeweight="2pt"/>
                <v:line id="Line 1810" o:spid="_x0000_s206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ffMMAAADdAAAADwAAAGRycy9kb3ducmV2LnhtbESPQYvCMBSE74L/ITzBm6aKilajiFDx&#10;Jtt68fZsnm2xeSlN1PrvzcLCHoeZ+YbZ7DpTixe1rrKsYDKOQBDnVldcKLhkyWgJwnlkjbVlUvAh&#10;B7ttv7fBWNs3/9Ar9YUIEHYxKii9b2IpXV6SQTe2DXHw7rY16INsC6lbfAe4qeU0ihbSYMVhocSG&#10;DiXlj/RpFDyul3lyPB90Vqd7fSsSf73dtVLDQbdfg/DU+f/wX/ukFUwXsx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on3zDAAAA3QAAAA8AAAAAAAAAAAAA&#10;AAAAoQIAAGRycy9kb3ducmV2LnhtbFBLBQYAAAAABAAEAPkAAACRAwAAAAA=&#10;" strokeweight="2pt"/>
                <v:line id="Line 1811" o:spid="_x0000_s206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gPL4AAADdAAAADwAAAGRycy9kb3ducmV2LnhtbERPuwrCMBTdBf8hXMFNUwVFqqmIUHET&#10;q4vbtbl9YHNTmqj1780gOB7Oe7PtTSNe1LnasoLZNAJBnFtdc6ngekknKxDOI2tsLJOCDznYJsPB&#10;BmNt33ymV+ZLEULYxaig8r6NpXR5RQbd1LbEgStsZ9AH2JVSd/gO4aaR8yhaSoM1h4YKW9pXlD+y&#10;p1HwuF0X6eG015cm2+l7mfrbvdBKjUf9bg3CU+//4p/7qBXMl4u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i6A8vgAAAN0AAAAPAAAAAAAAAAAAAAAAAKEC&#10;AABkcnMvZG93bnJldi54bWxQSwUGAAAAAAQABAD5AAAAjAMAAAAA&#10;" strokeweight="2pt"/>
                <v:shape id="Text Box 1812" o:spid="_x0000_s206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U18UA&#10;AADdAAAADwAAAGRycy9kb3ducmV2LnhtbESPQWvCQBSE74X+h+UVvNWNgsFGVxFpQRCkMT30+Mw+&#10;k8Xs25hdNf57tyD0OMzMN8x82dtGXKnzxrGC0TABQVw6bbhS8FN8vU9B+ICssXFMCu7kYbl4fZlj&#10;pt2Nc7ruQyUihH2GCuoQ2kxKX9Zk0Q9dSxy9o+sshii7SuoObxFuGzlOklRaNBwXamxpXVN52l+s&#10;gtUv55/mvDt858fcFMVHwtv0pNTgrV/NQATqw3/42d5oBeN0MoK/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lT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1813" o:spid="_x0000_s206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TKoMYA&#10;AADdAAAADwAAAGRycy9kb3ducmV2LnhtbESPQWvCQBSE7wX/w/IEb3XTgKGmriKiIBRKYzz0+Jp9&#10;JovZtzG7avrvu4WCx2FmvmEWq8G24ka9N44VvEwTEMSV04ZrBcdy9/wKwgdkja1jUvBDHlbL0dMC&#10;c+3uXNDtEGoRIexzVNCE0OVS+qohi37qOuLonVxvMUTZ11L3eI9w28o0STJp0XBcaLCjTUPV+XC1&#10;CtZfXGzN5eP7szgVpiznCb9nZ6Um42H9BiLQEB7h//ZeK0iz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TK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1814" o:spid="_x0000_s206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Y48UA&#10;AADdAAAADwAAAGRycy9kb3ducmV2LnhtbESP0YrCMBRE3wX/IdwF3zRdRVm7RqmCsE+iXT/g0txt&#10;i81NbWJb9+uNIPg4zMwZZrXpTSVaalxpWcHnJAJBnFldcq7g/Lsff4FwHlljZZkU3MnBZj0crDDW&#10;tuMTtanPRYCwi1FB4X0dS+myggy6ia2Jg/dnG4M+yCaXusEuwE0lp1G0kAZLDgsF1rQrKLukN6Pg&#10;4vv2kOTp/3553i6z4zbpbtdEqdFHn3yD8NT7d/jV/tEKpov5DJ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5jjxQAAAN0AAAAPAAAAAAAAAAAAAAAAAJgCAABkcnMv&#10;ZG93bnJldi54bWxQSwUGAAAAAAQABAD1AAAAigMAAAAA&#10;" filled="f" strokeweight="2pt"/>
                <v:line id="Line 1815" o:spid="_x0000_s206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mP8EAAADdAAAADwAAAGRycy9kb3ducmV2LnhtbESPwQrCMBBE74L/EFbwpqmiItUoIlS8&#10;idWLt7VZ22KzKU3U+vdGEDwOM/OGWa5bU4knNa60rGA0jEAQZ1aXnCs4n5LBHITzyBory6TgTQ7W&#10;q25nibG2Lz7SM/W5CBB2MSoovK9jKV1WkEE3tDVx8G62MeiDbHKpG3wFuKnkOIpm0mDJYaHAmrYF&#10;Zff0YRTcL+dpsjts9alKN/qaJ/5yvWml+r12swDhqfX/8K+91wrGs+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KY/wQAAAN0AAAAPAAAAAAAAAAAAAAAA&#10;AKECAABkcnMvZG93bnJldi54bWxQSwUGAAAAAAQABAD5AAAAjwMAAAAA&#10;" strokeweight="2pt"/>
                <v:line id="Line 1816" o:spid="_x0000_s206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wDpMAAAADdAAAADwAAAGRycy9kb3ducmV2LnhtbESPwQrCMBBE74L/EFbwpqlCRapRRKh4&#10;E6sXb2uztsVmU5qo9e+NIHgcZuYNs1x3phZPal1lWcFkHIEgzq2uuFBwPqWjOQjnkTXWlknBmxys&#10;V/3eEhNtX3ykZ+YLESDsElRQet8kUrq8JINubBvi4N1sa9AH2RZSt/gKcFPLaRTNpMGKw0KJDW1L&#10;yu/Zwyi4X85xujts9anONvpapP5yvWmlhoNuswDhqfP/8K+91wqmszi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38A6TAAAAA3QAAAA8AAAAAAAAAAAAAAAAA&#10;oQIAAGRycy9kb3ducmV2LnhtbFBLBQYAAAAABAAEAPkAAACOAwAAAAA=&#10;" strokeweight="2pt"/>
                <v:line id="Line 1817" o:spid="_x0000_s206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6d08AAAADdAAAADwAAAGRycy9kb3ducmV2LnhtbESPwQrCMBBE74L/EFbwpqmCRapRRKh4&#10;E6sXb2uztsVmU5qo9e+NIHgcZuYNs1x3phZPal1lWcFkHIEgzq2uuFBwPqWjOQjnkTXWlknBmxys&#10;V/3eEhNtX3ykZ+YLESDsElRQet8kUrq8JINubBvi4N1sa9AH2RZSt/gKcFPLaRTF0mDFYaHEhrYl&#10;5ffsYRTcL+dZujts9anONvpapP5yvWmlhoNuswDhqfP/8K+91wqm8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0undPAAAAA3QAAAA8AAAAAAAAAAAAAAAAA&#10;oQIAAGRycy9kb3ducmV2LnhtbFBLBQYAAAAABAAEAPkAAACOAwAAAAA=&#10;" strokeweight="2pt"/>
                <v:line id="Line 1818" o:spid="_x0000_s206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I4SMEAAADdAAAADwAAAGRycy9kb3ducmV2LnhtbESPzQrCMBCE74LvEFbwpqmCP1SjiFDx&#10;JlYv3tZmbYvNpjRR69sbQfA4zMw3zHLdmko8qXGlZQWjYQSCOLO65FzB+ZQM5iCcR9ZYWSYFb3Kw&#10;XnU7S4y1ffGRnqnPRYCwi1FB4X0dS+myggy6oa2Jg3ezjUEfZJNL3eArwE0lx1E0lQZLDgsF1rQt&#10;KLunD6PgfjlPkt1hq09VutHXPPGX600r1e+1mwUIT63/h3/tvVYwnk5m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YjhIwQAAAN0AAAAPAAAAAAAAAAAAAAAA&#10;AKECAABkcnMvZG93bnJldi54bWxQSwUGAAAAAAQABAD5AAAAjwMAAAAA&#10;" strokeweight="2pt"/>
                <v:line id="Line 1819" o:spid="_x0000_s207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sOr4AAADdAAAADwAAAGRycy9kb3ducmV2LnhtbERPuwrCMBTdBf8hXMFNUwVFqqmIUHET&#10;q4vbtbl9YHNTmqj1780gOB7Oe7PtTSNe1LnasoLZNAJBnFtdc6ngekknKxDOI2tsLJOCDznYJsPB&#10;BmNt33ymV+ZLEULYxaig8r6NpXR5RQbd1LbEgStsZ9AH2JVSd/gO4aaR8yhaSoM1h4YKW9pXlD+y&#10;p1HwuF0X6eG015cm2+l7mfrbvdBKjUf9bg3CU+//4p/7qBXMl4swN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aw6vgAAAN0AAAAPAAAAAAAAAAAAAAAAAKEC&#10;AABkcnMvZG93bnJldi54bWxQSwUGAAAAAAQABAD5AAAAjAMAAAAA&#10;" strokeweight="2pt"/>
                <v:shape id="Text Box 1820" o:spid="_x0000_s207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Y0cYA&#10;AADdAAAADwAAAGRycy9kb3ducmV2LnhtbESPQWvCQBSE74X+h+UVeqsbhYYa3YiIglAoxvTQ42v2&#10;mSzJvo3ZVdN/3xUKPQ4z8w2zXI22E1cavHGsYDpJQBBXThuuFXyWu5c3ED4ga+wck4If8rDKHx+W&#10;mGl344Kux1CLCGGfoYImhD6T0lcNWfQT1xNH7+QGiyHKoZZ6wFuE207OkiSVFg3HhQZ72jRUtceL&#10;VbD+4mJrzh/fh+JUmLKcJ/yetko9P43rBYhAY/gP/7X3WsEsfZ3D/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BY0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821" o:spid="_x0000_s207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78cMA&#10;AADdAAAADwAAAGRycy9kb3ducmV2LnhtbERPPWvDMBDdC/kP4grdarkZTOtYMaGkECiEOs6Q8Wpd&#10;bGHr5FpK4vz7aih0fLzvopztIK40eeNYwUuSgiBunDbcKjjWH8+vIHxA1jg4JgV38lCuFw8F5trd&#10;uKLrIbQihrDPUUEXwphL6ZuOLPrEjcSRO7vJYohwaqWe8BbD7SCXaZpJi4ZjQ4cjvXfU9IeLVbA5&#10;cbU1P/vvr+pcmbp+S/kz65V6epw3KxCB5vAv/nPvtIJllsX98U1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Y78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1822" o:spid="_x0000_s207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easUA&#10;AADdAAAADwAAAGRycy9kb3ducmV2LnhtbESPQWvCQBSE7wX/w/IEb3Wjh9BGVxFREARpjAePz+wz&#10;Wcy+jdlV03/fLRR6HGbmG2a+7G0jntR541jBZJyAIC6dNlwpOBXb9w8QPiBrbByTgm/ysFwM3uaY&#10;affinJ7HUIkIYZ+hgjqENpPSlzVZ9GPXEkfv6jqLIcqukrrDV4TbRk6TJJUWDceFGlta11Tejg+r&#10;YHXmfGPuh8tXfs1NUXwmvE9vSo2G/WoGIlAf/sN/7Z1WME3TC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5q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1823" o:spid="_x0000_s207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AHcUA&#10;AADdAAAADwAAAGRycy9kb3ducmV2LnhtbESPQWvCQBSE7wX/w/IEb3VjDqGNriKiIAjSmB56fGaf&#10;yWL2bcyumv77bqHQ4zAz3zCL1WBb8aDeG8cKZtMEBHHltOFawWe5e30D4QOyxtYxKfgmD6vl6GWB&#10;uXZPLuhxCrWIEPY5KmhC6HIpfdWQRT91HXH0Lq63GKLsa6l7fEa4bWWaJJm0aDguNNjRpqHqerpb&#10;BesvLrbmdjx/FJfClOV7wofsqtRkPKznIAIN4T/8195rBWmWpf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Ad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1824" o:spid="_x0000_s207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lhsUA&#10;AADdAAAADwAAAGRycy9kb3ducmV2LnhtbESPQWvCQBSE70L/w/IK3nSjQqjRVUQUCkJpjIceX7PP&#10;ZDH7Nma3Gv99t1DwOMzMN8xy3dtG3KjzxrGCyTgBQVw6bbhScCr2ozcQPiBrbByTggd5WK9eBkvM&#10;tLtzTrdjqESEsM9QQR1Cm0npy5os+rFriaN3dp3FEGVXSd3hPcJtI6dJkkqLhuNCjS1tayovxx+r&#10;YPPF+c5cP74/83NuimKe8CG9KDV87TcLEIH68Az/t9+1gmmazu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KWG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1825" o:spid="_x0000_s207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98sUA&#10;AADdAAAADwAAAGRycy9kb3ducmV2LnhtbESPQWvCQBSE70L/w/IK3nSjSKjRVUQUCkJpjIceX7PP&#10;ZDH7Nma3Gv99t1DwOMzMN8xy3dtG3KjzxrGCyTgBQVw6bbhScCr2ozcQPiBrbByTggd5WK9eBkvM&#10;tLtzTrdjqESEsM9QQR1Cm0npy5os+rFriaN3dp3FEGVXSd3hPcJtI6dJkkqLhuNCjS1tayovxx+r&#10;YPPF+c5cP74/83NuimKe8CG9KDV87TcLEIH68Az/t9+1gmmazu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T3y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826" o:spid="_x0000_s207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YacUA&#10;AADdAAAADwAAAGRycy9kb3ducmV2LnhtbESPQWvCQBSE70L/w/IK3nSjYKjRVUQUCkJpjIceX7PP&#10;ZDH7Nma3Gv99t1DwOMzMN8xy3dtG3KjzxrGCyTgBQVw6bbhScCr2ozcQPiBrbByTggd5WK9eBkvM&#10;tLtzTrdjqESEsM9QQR1Cm0npy5os+rFriaN3dp3FEGVXSd3hPcJtI6dJkkqLhuNCjS1tayovxx+r&#10;YPPF+c5cP74/83NuimKe8CG9KDV87TcLEIH68Az/t9+1gmmazuD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Zhp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1827" o:spid="_x0000_s207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GHsUA&#10;AADdAAAADwAAAGRycy9kb3ducmV2LnhtbESPQWsCMRSE7wX/Q3hCbzWrh9CuRhGxUCiUrttDj8/N&#10;cze4eVk3qa7/3ghCj8PMfMMsVoNrxZn6YD1rmE4yEMSVN5ZrDT/l+8sriBCRDbaeScOVAqyWo6cF&#10;5sZfuKDzLtYiQTjkqKGJsculDFVDDsPEd8TJO/jeYUyyr6Xp8ZLgrpWzLFPSoeW00GBHm4aq4+7P&#10;aVj/crG1p6/9d3EobFm+Zfypjlo/j4f1HESkIf6HH+0Po2GmlIL7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wYe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828" o:spid="_x0000_s207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hcUA&#10;AADdAAAADwAAAGRycy9kb3ducmV2LnhtbESPQWvCQBSE74X+h+UVvNWNHmKNriLSQkEQYzz0+Jp9&#10;JovZtzG71fjvXaHgcZiZb5j5sreNuFDnjWMFo2ECgrh02nCl4FB8vX+A8AFZY+OYFNzIw3Lx+jLH&#10;TLsr53TZh0pECPsMFdQhtJmUvqzJoh+6ljh6R9dZDFF2ldQdXiPcNnKcJKm0aDgu1NjSuqbytP+z&#10;ClY/nH+a8/Z3lx9zUxTThDfpSanBW7+agQjUh2f4v/2tFYzTdAK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6O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1829" o:spid="_x0000_s208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398MA&#10;AADdAAAADwAAAGRycy9kb3ducmV2LnhtbERPPWvDMBDdC/kP4grdarkZTOtYMaGkECiEOs6Q8Wpd&#10;bGHr5FpK4vz7aih0fLzvopztIK40eeNYwUuSgiBunDbcKjjWH8+vIHxA1jg4JgV38lCuFw8F5trd&#10;uKLrIbQihrDPUUEXwphL6ZuOLPrEjcSRO7vJYohwaqWe8BbD7SCXaZpJi4ZjQ4cjvXfU9IeLVbA5&#10;cbU1P/vvr+pcmbp+S/kz65V6epw3KxCB5vAv/nPvtIJllsW58U1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A39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210D68" w:rsidRPr="00210D68" w:rsidRDefault="00786EB3" w:rsidP="00210D68">
      <w:pPr>
        <w:spacing w:line="360" w:lineRule="auto"/>
        <w:jc w:val="center"/>
        <w:rPr>
          <w:rFonts w:eastAsia="Calibri"/>
          <w:noProof/>
          <w:sz w:val="28"/>
          <w:szCs w:val="20"/>
        </w:rPr>
      </w:pPr>
      <w:r w:rsidRPr="0002744E">
        <w:rPr>
          <w:rFonts w:eastAsia="Calibri"/>
          <w:noProof/>
          <w:sz w:val="20"/>
          <w:szCs w:val="20"/>
        </w:rPr>
        <w:lastRenderedPageBreak/>
        <mc:AlternateContent>
          <mc:Choice Requires="wpg">
            <w:drawing>
              <wp:anchor distT="0" distB="0" distL="114300" distR="114300" simplePos="0" relativeHeight="251718656" behindDoc="0" locked="0" layoutInCell="0" allowOverlap="1" wp14:anchorId="4D4C0004" wp14:editId="77A97490">
                <wp:simplePos x="0" y="0"/>
                <wp:positionH relativeFrom="page">
                  <wp:posOffset>720090</wp:posOffset>
                </wp:positionH>
                <wp:positionV relativeFrom="page">
                  <wp:posOffset>252095</wp:posOffset>
                </wp:positionV>
                <wp:extent cx="6588760" cy="10189210"/>
                <wp:effectExtent l="0" t="0" r="21590" b="21590"/>
                <wp:wrapNone/>
                <wp:docPr id="24" name="Группа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7"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38"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9"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0"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41"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42"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5</w:t>
                              </w:r>
                            </w:p>
                          </w:txbxContent>
                        </wps:txbx>
                        <wps:bodyPr rot="0" vert="horz" wrap="square" lIns="12700" tIns="12700" rIns="12700" bIns="12700" anchor="t" anchorCtr="0" upright="1">
                          <a:noAutofit/>
                        </wps:bodyPr>
                      </wps:wsp>
                      <wps:wsp>
                        <wps:cNvPr id="43"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4C0004" id="Группа 24" o:spid="_x0000_s2081" style="position:absolute;left:0;text-align:left;margin-left:56.7pt;margin-top:19.85pt;width:518.8pt;height:802.3pt;z-index:251718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" o:allowincell="f">
                <v:rect id="Rectangle 1683" o:spid="_x0000_s208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lhBcQA&#10;AADbAAAADwAAAGRycy9kb3ducmV2LnhtbESPzWrDMBCE74G8g9hAb4lcQ0v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pYQXEAAAA2wAAAA8AAAAAAAAAAAAAAAAAmAIAAGRycy9k&#10;b3ducmV2LnhtbFBLBQYAAAAABAAEAPUAAACJAwAAAAA=&#10;" filled="f" strokeweight="2pt"/>
                <v:line id="Line 1684" o:spid="_x0000_s208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685" o:spid="_x0000_s208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1686" o:spid="_x0000_s208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1687" o:spid="_x0000_s208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688" o:spid="_x0000_s208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1689" o:spid="_x0000_s208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690" o:spid="_x0000_s208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1691" o:spid="_x0000_s209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1692" o:spid="_x0000_s209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1693" o:spid="_x0000_s209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1694" o:spid="_x0000_s209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09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09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09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09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09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09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FD58D3" w:rsidRPr="0002744E" w:rsidRDefault="00FD58D3" w:rsidP="00786EB3">
                        <w:pPr>
                          <w:pStyle w:val="ad"/>
                          <w:jc w:val="center"/>
                          <w:rPr>
                            <w:sz w:val="24"/>
                            <w:lang w:val="ru-RU"/>
                          </w:rPr>
                        </w:pPr>
                        <w:r>
                          <w:rPr>
                            <w:sz w:val="24"/>
                            <w:lang w:val="ru-RU"/>
                          </w:rPr>
                          <w:t>5</w:t>
                        </w:r>
                      </w:p>
                    </w:txbxContent>
                  </v:textbox>
                </v:rect>
                <v:rect id="Rectangle 1701" o:spid="_x0000_s210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sidRPr="00210D68">
        <w:rPr>
          <w:rFonts w:eastAsia="Calibri"/>
          <w:noProof/>
          <w:sz w:val="28"/>
          <w:szCs w:val="20"/>
        </w:rPr>
        <w:drawing>
          <wp:inline distT="0" distB="0" distL="0" distR="0" wp14:anchorId="717EB6A6" wp14:editId="2531EDF3">
            <wp:extent cx="4419600" cy="4265638"/>
            <wp:effectExtent l="0" t="0" r="0" b="1905"/>
            <wp:docPr id="2349" name="Рисунок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Обратная связь.jpg"/>
                    <pic:cNvPicPr/>
                  </pic:nvPicPr>
                  <pic:blipFill rotWithShape="1">
                    <a:blip r:embed="rId17">
                      <a:extLst>
                        <a:ext uri="{28A0092B-C50C-407E-A947-70E740481C1C}">
                          <a14:useLocalDpi xmlns:a14="http://schemas.microsoft.com/office/drawing/2010/main" val="0"/>
                        </a:ext>
                      </a:extLst>
                    </a:blip>
                    <a:srcRect l="2726" r="19027" b="3339"/>
                    <a:stretch/>
                  </pic:blipFill>
                  <pic:spPr bwMode="auto">
                    <a:xfrm>
                      <a:off x="0" y="0"/>
                      <a:ext cx="4420511" cy="4266517"/>
                    </a:xfrm>
                    <a:prstGeom prst="rect">
                      <a:avLst/>
                    </a:prstGeom>
                    <a:ln>
                      <a:noFill/>
                    </a:ln>
                    <a:extLst>
                      <a:ext uri="{53640926-AAD7-44D8-BBD7-CCE9431645EC}">
                        <a14:shadowObscured xmlns:a14="http://schemas.microsoft.com/office/drawing/2010/main"/>
                      </a:ext>
                    </a:extLst>
                  </pic:spPr>
                </pic:pic>
              </a:graphicData>
            </a:graphic>
          </wp:inline>
        </w:drawing>
      </w:r>
    </w:p>
    <w:p w:rsidR="00210D68" w:rsidRPr="00210D68" w:rsidRDefault="00786EB3" w:rsidP="00786EB3">
      <w:pPr>
        <w:spacing w:line="360" w:lineRule="auto"/>
        <w:jc w:val="center"/>
        <w:rPr>
          <w:rFonts w:eastAsia="Calibri"/>
          <w:sz w:val="28"/>
          <w:szCs w:val="20"/>
        </w:rPr>
      </w:pPr>
      <w:r>
        <w:rPr>
          <w:rFonts w:eastAsia="Calibri"/>
          <w:sz w:val="28"/>
          <w:szCs w:val="20"/>
        </w:rPr>
        <w:t>Рис. 3. Видеокадр «Обратная связь»</w:t>
      </w:r>
      <w:r w:rsidR="00532375" w:rsidRPr="00532375">
        <w:rPr>
          <w:rFonts w:eastAsia="Calibri"/>
          <w:noProof/>
          <w:sz w:val="28"/>
          <w:szCs w:val="20"/>
        </w:rPr>
        <mc:AlternateContent>
          <mc:Choice Requires="wpg">
            <w:drawing>
              <wp:anchor distT="0" distB="0" distL="114300" distR="114300" simplePos="0" relativeHeight="251644928" behindDoc="0" locked="1" layoutInCell="0" allowOverlap="1" wp14:anchorId="7FCE5B1B" wp14:editId="2A8A18B1">
                <wp:simplePos x="0" y="0"/>
                <wp:positionH relativeFrom="page">
                  <wp:posOffset>252095</wp:posOffset>
                </wp:positionH>
                <wp:positionV relativeFrom="page">
                  <wp:posOffset>252095</wp:posOffset>
                </wp:positionV>
                <wp:extent cx="467995" cy="10188575"/>
                <wp:effectExtent l="13970" t="13970" r="13335" b="17780"/>
                <wp:wrapNone/>
                <wp:docPr id="2847" name="Группа 2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848" name="Rectangle 200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9" name="Line 201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0" name="Line 201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1" name="Text Box 201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852" name="Text Box 201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853" name="Rectangle 201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4" name="Line 201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5" name="Line 201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6" name="Line 201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7" name="Line 201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8" name="Line 201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9" name="Text Box 202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860" name="Text Box 202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861" name="Text Box 202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862" name="Text Box 202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863" name="Text Box 202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864" name="Text Box 202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865" name="Text Box 202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866" name="Text Box 202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867" name="Text Box 202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868" name="Text Box 202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E5B1B" id="Группа 2847" o:spid="_x0000_s2101" style="position:absolute;left:0;text-align:left;margin-left:19.85pt;margin-top:19.85pt;width:36.85pt;height:802.25pt;z-index:25164492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" o:allowincell="f">
                <v:rect id="Rectangle 2009" o:spid="_x0000_s210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HhMIA&#10;AADdAAAADwAAAGRycy9kb3ducmV2LnhtbERPzWqDQBC+B/IOywR6S9aGUtRmI1oQeiqp9QEGd6oS&#10;d9a6G7V9+uyh0OPH93/KVjOImSbXW1bweIhAEDdW99wqqD/LfQzCeWSNg2VS8EMOsvN2c8JU24U/&#10;aK58K0IIuxQVdN6PqZSu6cigO9iROHBfdjLoA5xaqSdcQrgZ5DGKnqXBnkNDhyO9dtRcq5tRcPXr&#10;/J631W+Z1EXSXIp8uX3nSj3s1vwFhKfV/4v/3G9awTF+CnPDm/AE5Pk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QweEwgAAAN0AAAAPAAAAAAAAAAAAAAAAAJgCAABkcnMvZG93&#10;bnJldi54bWxQSwUGAAAAAAQABAD1AAAAhwMAAAAA&#10;" filled="f" strokeweight="2pt"/>
                <v:line id="Line 2010" o:spid="_x0000_s210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0Et8QAAADdAAAADwAAAGRycy9kb3ducmV2LnhtbESPT4vCMBTE74LfITxhb5qurKJdo4jQ&#10;ZW9i68Xba/P6B5uX0mS1++2NIHgcZuY3zGY3mFbcqHeNZQWfswgEcWF1w5WCc5ZMVyCcR9bYWiYF&#10;/+Rgtx2PNhhre+cT3VJfiQBhF6OC2vsultIVNRl0M9sRB6+0vUEfZF9J3eM9wE0r51G0lAYbDgs1&#10;dnSoqbimf0bB9XJeJD/Hg87adK/zKvGXvNRKfUyG/TcIT4N/h1/tX61gvvpaw/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QS3xAAAAN0AAAAPAAAAAAAAAAAA&#10;AAAAAKECAABkcnMvZG93bnJldi54bWxQSwUGAAAAAAQABAD5AAAAkgMAAAAA&#10;" strokeweight="2pt"/>
                <v:line id="Line 2011" o:spid="_x0000_s210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47974AAADdAAAADwAAAGRycy9kb3ducmV2LnhtbERPuwrCMBTdBf8hXMFNUwVFqqmIUHET&#10;q4vbtbl9YHNTmqj1780gOB7Oe7PtTSNe1LnasoLZNAJBnFtdc6ngekknKxDOI2tsLJOCDznYJsPB&#10;BmNt33ymV+ZLEULYxaig8r6NpXR5RQbd1LbEgStsZ9AH2JVSd/gO4aaR8yhaSoM1h4YKW9pXlD+y&#10;p1HwuF0X6eG015cm2+l7mfrbvdBKjUf9bg3CU+//4p/7qBXMV4u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3jv3vgAAAN0AAAAPAAAAAAAAAAAAAAAAAKEC&#10;AABkcnMvZG93bnJldi54bWxQSwUGAAAAAAQABAD5AAAAjAMAAAAA&#10;" strokeweight="2pt"/>
                <v:shape id="Text Box 2012" o:spid="_x0000_s210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PHMYA&#10;AADdAAAADwAAAGRycy9kb3ducmV2LnhtbESPQWvCQBSE74X+h+UJvTUbBUWjG5FiQSiUxnjo8TX7&#10;TJZk38bsVtN/3y0UPA4z8w2z2Y62E1cavHGsYJqkIIgrpw3XCk7l6/MShA/IGjvHpOCHPGzzx4cN&#10;ZtrduKDrMdQiQthnqKAJoc+k9FVDFn3ieuLond1gMUQ51FIPeItw28lZmi6kRcNxocGeXhqq2uO3&#10;VbD75GJvLu9fH8W5MGW5Svlt0Sr1NBl3axCBxnAP/7cPWsFsOZ/C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PPH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013" o:spid="_x0000_s210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Ra8YA&#10;AADdAAAADwAAAGRycy9kb3ducmV2LnhtbESPQWvCQBSE74L/YXmF3nTTgGKjGxGxIBRKY3ro8Zl9&#10;SRazb2N2q+m/7xYKPQ4z8w2z2Y62EzcavHGs4GmegCCunDbcKPgoX2YrED4ga+wck4Jv8rDNp5MN&#10;ZtrduaDbKTQiQthnqKANoc+k9FVLFv3c9cTRq91gMUQ5NFIPeI9w28k0SZbSouG40GJP+5aqy+nL&#10;Kth9cnEw17fze1EXpiyfE35dXpR6fBh3axCBxvAf/msftYJ0tUj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FRa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014" o:spid="_x0000_s210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4DKMUA&#10;AADdAAAADwAAAGRycy9kb3ducmV2LnhtbESP0YrCMBRE34X9h3AX9k1TXRStRqkLgk+iXT/g0txt&#10;i81Nt4lt9euNIPg4zMwZZrXpTSVaalxpWcF4FIEgzqwuOVdw/t0N5yCcR9ZYWSYFN3KwWX8MVhhr&#10;2/GJ2tTnIkDYxaig8L6OpXRZQQbdyNbEwfuzjUEfZJNL3WAX4KaSkyiaSYMlh4UCa/opKLukV6Pg&#10;4vv2kOTpfbc4bxfZcZt01/9Eqa/PPlmC8NT7d/jV3msFk/n0G5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gMoxQAAAN0AAAAPAAAAAAAAAAAAAAAAAJgCAABkcnMv&#10;ZG93bnJldi54bWxQSwUGAAAAAAQABAD1AAAAigMAAAAA&#10;" filled="f" strokeweight="2pt"/>
                <v:line id="Line 2015" o:spid="_x0000_s210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99MEAAADdAAAADwAAAGRycy9kb3ducmV2LnhtbESPwQrCMBBE74L/EFbwpqmiItUoIlS8&#10;idWLt7VZ22KzKU3U+vdGEDwOM/OGWa5bU4knNa60rGA0jEAQZ1aXnCs4n5LBHITzyBory6TgTQ7W&#10;q25nibG2Lz7SM/W5CBB2MSoovK9jKV1WkEE3tDVx8G62MeiDbHKpG3wFuKnkOIpm0mDJYaHAmrYF&#10;Zff0YRTcL+dpsjts9alKN/qaJ/5yvWml+r12swDhqfX/8K+91wrG8+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5T30wQAAAN0AAAAPAAAAAAAAAAAAAAAA&#10;AKECAABkcnMvZG93bnJldi54bWxQSwUGAAAAAAQABAD5AAAAjwMAAAAA&#10;" strokeweight="2pt"/>
                <v:line id="Line 2016" o:spid="_x0000_s210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Yb8AAAADdAAAADwAAAGRycy9kb3ducmV2LnhtbESPwQrCMBBE74L/EFbwpqlCRapRRKh4&#10;E6sXb2uztsVmU5qo9e+NIHgcZuYNs1x3phZPal1lWcFkHIEgzq2uuFBwPqWjOQjnkTXWlknBmxys&#10;V/3eEhNtX3ykZ+YLESDsElRQet8kUrq8JINubBvi4N1sa9AH2RZSt/gKcFPLaRTNpMGKw0KJDW1L&#10;yu/Zwyi4X85xujts9anONvpapP5yvWmlhoNuswDhqfP/8K+91wqm8zi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pmG/AAAAA3QAAAA8AAAAAAAAAAAAAAAAA&#10;oQIAAGRycy9kb3ducmV2LnhtbFBLBQYAAAAABAAEAPkAAACOAwAAAAA=&#10;" strokeweight="2pt"/>
                <v:line id="Line 2017" o:spid="_x0000_s211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GGMAAAADdAAAADwAAAGRycy9kb3ducmV2LnhtbESPwQrCMBBE74L/EFbwpqmCItUoIlS8&#10;idVLb2uztsVmU5qo9e+NIHgcZuYNs9p0phZPal1lWcFkHIEgzq2uuFBwOSejBQjnkTXWlknBmxxs&#10;1v3eCmNtX3yiZ+oLESDsYlRQet/EUrq8JINubBvi4N1sa9AH2RZSt/gKcFPLaRTNpcGKw0KJDe1K&#10;yu/pwyi4Z5dZsj/u9LlOt/paJD673rRSw0G3XYLw1Pl/+Nc+aAXTxWwO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7BhjAAAAA3QAAAA8AAAAAAAAAAAAAAAAA&#10;oQIAAGRycy9kb3ducmV2LnhtbFBLBQYAAAAABAAEAPkAAACOAwAAAAA=&#10;" strokeweight="2pt"/>
                <v:line id="Line 2018" o:spid="_x0000_s211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jg8EAAADdAAAADwAAAGRycy9kb3ducmV2LnhtbESPzQrCMBCE74LvEFbwpqmCP1SjiFDx&#10;JlYv3tZmbYvNpjRR69sbQfA4zMw3zHLdmko8qXGlZQWjYQSCOLO65FzB+ZQM5iCcR9ZYWSYFb3Kw&#10;XnU7S4y1ffGRnqnPRYCwi1FB4X0dS+myggy6oa2Jg3ezjUEfZJNL3eArwE0lx1E0lQZLDgsF1rQt&#10;KLunD6PgfjlPkt1hq09VutHXPPGX600r1e+1mwUIT63/h3/tvVYwnk9m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N6ODwQAAAN0AAAAPAAAAAAAAAAAAAAAA&#10;AKECAABkcnMvZG93bnJldi54bWxQSwUGAAAAAAQABAD5AAAAjwMAAAAA&#10;" strokeweight="2pt"/>
                <v:line id="Line 2019" o:spid="_x0000_s211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g38b4AAADdAAAADwAAAGRycy9kb3ducmV2LnhtbERPuwrCMBTdBf8hXMFNUwVFqqmIUHET&#10;q4vbtbl9YHNTmqj1780gOB7Oe7PtTSNe1LnasoLZNAJBnFtdc6ngekknKxDOI2tsLJOCDznYJsPB&#10;BmNt33ymV+ZLEULYxaig8r6NpXR5RQbd1LbEgStsZ9AH2JVSd/gO4aaR8yhaSoM1h4YKW9pXlD+y&#10;p1HwuF0X6eG015cm2+l7mfrbvdBKjUf9bg3CU+//4p/7qBXMV4swN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qDfxvgAAAN0AAAAPAAAAAAAAAAAAAAAAAKEC&#10;AABkcnMvZG93bnJldi54bWxQSwUGAAAAAAQABAD5AAAAjAMAAAAA&#10;" strokeweight="2pt"/>
                <v:shape id="Text Box 2020" o:spid="_x0000_s211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DGsUA&#10;AADdAAAADwAAAGRycy9kb3ducmV2LnhtbESPQWvCQBSE7wX/w/KE3upGQdHoKiItCAVpjAePz+wz&#10;Wcy+TbNbjf++Kwgeh5n5hlmsOluLK7XeOFYwHCQgiAunDZcKDvnXxxSED8gaa8ek4E4eVsve2wJT&#10;7W6c0XUfShEh7FNUUIXQpFL6oiKLfuAa4uidXWsxRNmWUrd4i3Bby1GSTKRFw3GhwoY2FRWX/Z9V&#10;sD5y9ml+d6ef7JyZPJ8l/D25KPXe79ZzEIG68Ao/21utYDQdz+Dx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cMa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021" o:spid="_x0000_s211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gOsIA&#10;AADdAAAADwAAAGRycy9kb3ducmV2LnhtbERPTYvCMBC9C/sfwizsTVM9FK1GEVlBWFis9eBxbMY2&#10;2Ey6TVbrvzcHwePjfS9WvW3EjTpvHCsYjxIQxKXThisFx2I7nILwAVlj45gUPMjDavkxWGCm3Z1z&#10;uh1CJWII+wwV1CG0mZS+rMmiH7mWOHIX11kMEXaV1B3eY7ht5CRJUmnRcGyosaVNTeX18G8VrE+c&#10;f5u/3/M+v+SmKGYJ/6RXpb4++/UcRKA+vMUv904rmEz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6A6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022" o:spid="_x0000_s211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FocUA&#10;AADdAAAADwAAAGRycy9kb3ducmV2LnhtbESPQWvCQBSE7wX/w/IEb3Wjh6DRVUQUBKE0pocen9ln&#10;sph9G7Orpv++Wyh4HGbmG2a57m0jHtR541jBZJyAIC6dNlwp+Cr27zMQPiBrbByTgh/ysF4N3paY&#10;affknB6nUIkIYZ+hgjqENpPSlzVZ9GPXEkfv4jqLIcqukrrDZ4TbRk6TJJUWDceFGlva1lReT3er&#10;YPPN+c7cPs6f+SU3RTFP+JhelRoN+80CRKA+vML/7YNWMJ2lE/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wWh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023" o:spid="_x0000_s211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b1sUA&#10;AADdAAAADwAAAGRycy9kb3ducmV2LnhtbESPQWvCQBSE7wX/w/KE3urGHIKNriJioVCQxnjw+Mw+&#10;k8Xs2zS71fjvu4LQ4zAz3zCL1WBbcaXeG8cKppMEBHHltOFawaH8eJuB8AFZY+uYFNzJw2o5ellg&#10;rt2NC7ruQy0ihH2OCpoQulxKXzVk0U9cRxy9s+sthij7WuoebxFuW5kmSSYtGo4LDXa0aai67H+t&#10;gvWRi6352Z2+i3NhyvI94a/sotTreFjPQQQawn/42f7UCtJZlsLj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ZvW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024" o:spid="_x0000_s211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TcUA&#10;AADdAAAADwAAAGRycy9kb3ducmV2LnhtbESPQWvCQBSE7wX/w/KE3upGhWCjq4hUEArFGA8en9ln&#10;sph9m2ZXTf+9Wyj0OMzMN8xi1dtG3KnzxrGC8SgBQVw6bbhScCy2bzMQPiBrbByTgh/ysFoOXhaY&#10;affgnO6HUIkIYZ+hgjqENpPSlzVZ9CPXEkfv4jqLIcqukrrDR4TbRk6SJJUWDceFGlva1FReDzer&#10;YH3i/MN8f533+SU3RfGe8Gd6Vep12K/nIAL14T/8195pBZNZOoXf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T5N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025" o:spid="_x0000_s211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mOcUA&#10;AADdAAAADwAAAGRycy9kb3ducmV2LnhtbESPQWvCQBSE7wX/w/KE3upGkWCjq4hUEArFGA8en9ln&#10;sph9m2ZXTf+9Wyj0OMzMN8xi1dtG3KnzxrGC8SgBQVw6bbhScCy2bzMQPiBrbByTgh/ysFoOXhaY&#10;affgnO6HUIkIYZ+hgjqENpPSlzVZ9CPXEkfv4jqLIcqukrrDR4TbRk6SJJUWDceFGlva1FReDzer&#10;YH3i/MN8f533+SU3RfGe8Gd6Vep12K/nIAL14T/8195pBZNZOoXf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KY5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026" o:spid="_x0000_s211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DosUA&#10;AADdAAAADwAAAGRycy9kb3ducmV2LnhtbESPQWvCQBSE7wX/w/KE3upGwWCjq4hUEArFGA8en9ln&#10;sph9m2ZXTf+9Wyj0OMzMN8xi1dtG3KnzxrGC8SgBQVw6bbhScCy2bzMQPiBrbByTgh/ysFoOXhaY&#10;affgnO6HUIkIYZ+hgjqENpPSlzVZ9CPXEkfv4jqLIcqukrrDR4TbRk6SJJUWDceFGlva1FReDzer&#10;YH3i/MN8f533+SU3RfGe8Gd6Vep12K/nIAL14T/8195pBZNZOoXf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AOi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027" o:spid="_x0000_s212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d1cUA&#10;AADdAAAADwAAAGRycy9kb3ducmV2LnhtbESPQWvCQBSE7wX/w/KE3upGD8FGVxFREAqlMR48PrPP&#10;ZDH7NmZXTf99VxB6HGbmG2a+7G0j7tR541jBeJSAIC6dNlwpOBTbjykIH5A1No5JwS95WC4Gb3PM&#10;tHtwTvd9qESEsM9QQR1Cm0npy5os+pFriaN3dp3FEGVXSd3hI8JtIydJkkqLhuNCjS2tayov+5tV&#10;sDpyvjHX79NPfs5NUXwm/JVelHof9qsZiEB9+A+/2jutYDJNU3i+i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p3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028" o:spid="_x0000_s212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4TsYA&#10;AADdAAAADwAAAGRycy9kb3ducmV2LnhtbESPQWvCQBSE74L/YXlCb7rRQ6rRVUQqFAqlMR48PrPP&#10;ZDH7Ns2umv77bqHgcZiZb5jVpreNuFPnjWMF00kCgrh02nCl4Fjsx3MQPiBrbByTgh/ysFkPByvM&#10;tHtwTvdDqESEsM9QQR1Cm0npy5os+olriaN3cZ3FEGVXSd3hI8JtI2dJkkqLhuNCjS3taiqvh5tV&#10;sD1x/ma+P89f+SU3RbFI+CO9KvUy6rdLEIH68Az/t9+1gtk8fYW/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o4T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029" o:spid="_x0000_s212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sPMIA&#10;AADdAAAADwAAAGRycy9kb3ducmV2LnhtbERPTYvCMBC9C/sfwizsTVM9FK1GEVlBWFis9eBxbMY2&#10;2Ey6TVbrvzcHwePjfS9WvW3EjTpvHCsYjxIQxKXThisFx2I7nILwAVlj45gUPMjDavkxWGCm3Z1z&#10;uh1CJWII+wwV1CG0mZS+rMmiH7mWOHIX11kMEXaV1B3eY7ht5CRJUmnRcGyosaVNTeX18G8VrE+c&#10;f5u/3/M+v+SmKGYJ/6RXpb4++/UcRKA+vMUv904rmEzTODe+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aw8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210D68" w:rsidRPr="00210D68">
        <w:rPr>
          <w:rFonts w:eastAsia="Calibri"/>
          <w:noProof/>
          <w:sz w:val="28"/>
          <w:szCs w:val="20"/>
        </w:rPr>
        <mc:AlternateContent>
          <mc:Choice Requires="wps">
            <w:drawing>
              <wp:anchor distT="0" distB="0" distL="114300" distR="114300" simplePos="0" relativeHeight="251634688" behindDoc="0" locked="0" layoutInCell="1" allowOverlap="1" wp14:anchorId="0EE1F7C6" wp14:editId="0DEB269F">
                <wp:simplePos x="0" y="0"/>
                <wp:positionH relativeFrom="column">
                  <wp:posOffset>5706745</wp:posOffset>
                </wp:positionH>
                <wp:positionV relativeFrom="paragraph">
                  <wp:posOffset>307340</wp:posOffset>
                </wp:positionV>
                <wp:extent cx="218440" cy="5080"/>
                <wp:effectExtent l="0" t="0" r="29210" b="33020"/>
                <wp:wrapNone/>
                <wp:docPr id="5" name="Прямая соединительная линия 5"/>
                <wp:cNvGraphicFramePr/>
                <a:graphic xmlns:a="http://schemas.openxmlformats.org/drawingml/2006/main">
                  <a:graphicData uri="http://schemas.microsoft.com/office/word/2010/wordprocessingShape">
                    <wps:wsp>
                      <wps:cNvCnPr/>
                      <wps:spPr>
                        <a:xfrm flipV="1">
                          <a:off x="0" y="0"/>
                          <a:ext cx="218440" cy="50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A69E12B" id="Прямая соединительная линия 5"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449.35pt,24.2pt" to="466.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" strokecolor="windowText" strokeweight=".5pt">
                <v:stroke joinstyle="miter"/>
              </v:line>
            </w:pict>
          </mc:Fallback>
        </mc:AlternateContent>
      </w:r>
    </w:p>
    <w:p w:rsidR="00210D68" w:rsidRPr="00210D68" w:rsidRDefault="00210D68" w:rsidP="00210D68">
      <w:pPr>
        <w:spacing w:line="360" w:lineRule="auto"/>
        <w:jc w:val="both"/>
        <w:rPr>
          <w:rFonts w:eastAsia="Calibri"/>
          <w:noProof/>
          <w:sz w:val="28"/>
          <w:szCs w:val="20"/>
        </w:rPr>
      </w:pPr>
      <w:r w:rsidRPr="00210D68">
        <w:rPr>
          <w:rFonts w:eastAsia="Calibri"/>
          <w:noProof/>
          <w:sz w:val="28"/>
          <w:szCs w:val="20"/>
        </w:rPr>
        <w:drawing>
          <wp:inline distT="0" distB="0" distL="0" distR="0" wp14:anchorId="11356460" wp14:editId="48587CB5">
            <wp:extent cx="5940425" cy="4095750"/>
            <wp:effectExtent l="0" t="0" r="3175" b="0"/>
            <wp:docPr id="2350" name="Рисунок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обавление новой записи.jpg"/>
                    <pic:cNvPicPr/>
                  </pic:nvPicPr>
                  <pic:blipFill rotWithShape="1">
                    <a:blip r:embed="rId18">
                      <a:extLst>
                        <a:ext uri="{28A0092B-C50C-407E-A947-70E740481C1C}">
                          <a14:useLocalDpi xmlns:a14="http://schemas.microsoft.com/office/drawing/2010/main" val="0"/>
                        </a:ext>
                      </a:extLst>
                    </a:blip>
                    <a:srcRect b="8068"/>
                    <a:stretch/>
                  </pic:blipFill>
                  <pic:spPr bwMode="auto">
                    <a:xfrm>
                      <a:off x="0" y="0"/>
                      <a:ext cx="5940425" cy="4095750"/>
                    </a:xfrm>
                    <a:prstGeom prst="rect">
                      <a:avLst/>
                    </a:prstGeom>
                    <a:ln>
                      <a:noFill/>
                    </a:ln>
                    <a:extLst>
                      <a:ext uri="{53640926-AAD7-44D8-BBD7-CCE9431645EC}">
                        <a14:shadowObscured xmlns:a14="http://schemas.microsoft.com/office/drawing/2010/main"/>
                      </a:ext>
                    </a:extLst>
                  </pic:spPr>
                </pic:pic>
              </a:graphicData>
            </a:graphic>
          </wp:inline>
        </w:drawing>
      </w:r>
    </w:p>
    <w:p w:rsidR="000A5A96" w:rsidRDefault="00786EB3" w:rsidP="00786EB3">
      <w:pPr>
        <w:spacing w:line="360" w:lineRule="auto"/>
        <w:jc w:val="center"/>
        <w:rPr>
          <w:rFonts w:eastAsia="Calibri"/>
          <w:sz w:val="28"/>
          <w:szCs w:val="20"/>
        </w:rPr>
      </w:pPr>
      <w:r>
        <w:rPr>
          <w:rFonts w:eastAsia="Calibri"/>
          <w:sz w:val="28"/>
          <w:szCs w:val="20"/>
        </w:rPr>
        <w:t>Рис. 4. Видеокадр «Добавление новой записи»</w:t>
      </w:r>
    </w:p>
    <w:p w:rsidR="00210D68" w:rsidRPr="00210D68" w:rsidRDefault="00532375" w:rsidP="00210D68">
      <w:pPr>
        <w:spacing w:line="360" w:lineRule="auto"/>
        <w:rPr>
          <w:rFonts w:eastAsia="Calibri"/>
          <w:noProof/>
          <w:sz w:val="28"/>
          <w:szCs w:val="20"/>
        </w:rPr>
      </w:pPr>
      <w:r w:rsidRPr="00532375">
        <w:rPr>
          <w:rFonts w:eastAsia="Calibri"/>
          <w:noProof/>
          <w:sz w:val="28"/>
          <w:szCs w:val="20"/>
        </w:rPr>
        <w:lastRenderedPageBreak/>
        <mc:AlternateContent>
          <mc:Choice Requires="wpg">
            <w:drawing>
              <wp:anchor distT="0" distB="0" distL="114300" distR="114300" simplePos="0" relativeHeight="251646976" behindDoc="0" locked="1" layoutInCell="0" allowOverlap="1" wp14:anchorId="5B346109" wp14:editId="037B7595">
                <wp:simplePos x="0" y="0"/>
                <wp:positionH relativeFrom="page">
                  <wp:posOffset>252095</wp:posOffset>
                </wp:positionH>
                <wp:positionV relativeFrom="page">
                  <wp:posOffset>252095</wp:posOffset>
                </wp:positionV>
                <wp:extent cx="467995" cy="10188575"/>
                <wp:effectExtent l="13970" t="13970" r="13335" b="17780"/>
                <wp:wrapNone/>
                <wp:docPr id="2933" name="Группа 2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2934" name="Rectangle 209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5" name="Line 209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6" name="Line 209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7" name="Text Box 209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2938" name="Text Box 209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2939" name="Rectangle 210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0" name="Line 210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210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2" name="Line 210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3" name="Line 210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4" name="Line 210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5" name="Text Box 210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946" name="Text Box 210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2947" name="Text Box 210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2948" name="Text Box 210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2949" name="Text Box 211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2950" name="Text Box 211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951" name="Text Box 211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2952" name="Text Box 211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953" name="Text Box 211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2954" name="Text Box 211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46109" id="Группа 2933" o:spid="_x0000_s2123" style="position:absolute;margin-left:19.85pt;margin-top:19.85pt;width:36.85pt;height:802.25pt;z-index:25164697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" o:allowincell="f">
                <v:rect id="Rectangle 2095" o:spid="_x0000_s212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xYcUA&#10;AADdAAAADwAAAGRycy9kb3ducmV2LnhtbESP0WrCQBRE3wv+w3IF3+pGLcVEV4mC4FNpox9wyV6T&#10;YPZuzK5J7Nd3C4KPw8ycYdbbwdSio9ZVlhXMphEI4tzqigsF59PhfQnCeWSNtWVS8CAH283obY2J&#10;tj3/UJf5QgQIuwQVlN43iZQuL8mgm9qGOHgX2xr0QbaF1C32AW5qOY+iT2mw4rBQYkP7kvJrdjcK&#10;rn7ovtIi+z3E512cf+/S/n5LlZqMh3QFwtPgX+Fn+6gVzOPFB/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XFhxQAAAN0AAAAPAAAAAAAAAAAAAAAAAJgCAABkcnMv&#10;ZG93bnJldi54bWxQSwUGAAAAAAQABAD1AAAAigMAAAAA&#10;" filled="f" strokeweight="2pt"/>
                <v:line id="Line 2096" o:spid="_x0000_s212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dyUsMAAADdAAAADwAAAGRycy9kb3ducmV2LnhtbESPQYvCMBSE74L/ITzBm6YqilajiFDx&#10;tmzrxduzebbF5qU0Ueu/NwsLHoeZ+YbZ7DpTiye1rrKsYDKOQBDnVldcKDhnyWgJwnlkjbVlUvAm&#10;B7ttv7fBWNsX/9Iz9YUIEHYxKii9b2IpXV6SQTe2DXHwbrY16INsC6lbfAW4qeU0ihbSYMVhocSG&#10;DiXl9/RhFNwv53ly/DnorE73+lok/nK9aaWGg26/BuGp89/wf/ukFUxX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XclLDAAAA3QAAAA8AAAAAAAAAAAAA&#10;AAAAoQIAAGRycy9kb3ducmV2LnhtbFBLBQYAAAAABAAEAPkAAACRAwAAAAA=&#10;" strokeweight="2pt"/>
                <v:line id="Line 2097" o:spid="_x0000_s212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XsJcMAAADdAAAADwAAAGRycy9kb3ducmV2LnhtbESPQYvCMBSE74L/ITzBm6YqilajiFDx&#10;Jtt68fZsnm2xeSlN1PrvzcLCHoeZ+YbZ7DpTixe1rrKsYDKOQBDnVldcKLhkyWgJwnlkjbVlUvAh&#10;B7ttv7fBWNs3/9Ar9YUIEHYxKii9b2IpXV6SQTe2DXHw7rY16INsC6lbfAe4qeU0ihbSYMVhocSG&#10;DiXlj/RpFDyul3lyPB90Vqd7fSsSf73dtVLDQbdfg/DU+f/wX/ukFUxX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F7CXDAAAA3QAAAA8AAAAAAAAAAAAA&#10;AAAAoQIAAGRycy9kb3ducmV2LnhtbFBLBQYAAAAABAAEAPkAAACRAwAAAAA=&#10;" strokeweight="2pt"/>
                <v:shape id="Text Box 2098" o:spid="_x0000_s212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gYzsYA&#10;AADdAAAADwAAAGRycy9kb3ducmV2LnhtbESPT2vCQBTE74V+h+UVvNWNCv6JriLSQkGQxnjo8TX7&#10;TBazb2N2q/HbuwXB4zAzv2EWq87W4kKtN44VDPoJCOLCacOlgkP++T4F4QOyxtoxKbiRh9Xy9WWB&#10;qXZXzuiyD6WIEPYpKqhCaFIpfVGRRd93DXH0jq61GKJsS6lbvEa4reUwScbSouG4UGFDm4qK0/7P&#10;Klj/cPZhzrvf7+yYmTyfJbwdn5TqvXXrOYhAXXiGH+0vrWA4G03g/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gYz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099" o:spid="_x0000_s212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MvMIA&#10;AADdAAAADwAAAGRycy9kb3ducmV2LnhtbERPTYvCMBC9C/6HMII3TVUQrUaRRWFBWKz1sMfZZmyD&#10;zaTbZLX++81B8Ph43+ttZ2txp9Ybxwom4wQEceG04VLBJT+MFiB8QNZYOyYFT/Kw3fR7a0y1e3BG&#10;93MoRQxhn6KCKoQmldIXFVn0Y9cQR+7qWoshwraUusVHDLe1nCbJXFo0HBsqbOijouJ2/rMKdt+c&#10;7c3v188pu2Ymz5cJH+c3pYaDbrcCEagLb/HL/akVTJezODe+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4y8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100" o:spid="_x0000_s212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e/8QA&#10;AADdAAAADwAAAGRycy9kb3ducmV2LnhtbESP0YrCMBRE34X9h3AXfNN0FcRWo1RB8El2qx9wae62&#10;xeamNrGtfv1GWPBxmJkzzHo7mFp01LrKsoKvaQSCOLe64kLB5XyYLEE4j6yxtkwKHuRgu/kYrTHR&#10;tucf6jJfiABhl6CC0vsmkdLlJRl0U9sQB+/XtgZ9kG0hdYt9gJtazqJoIQ1WHBZKbGhfUn7N7kbB&#10;1Q/dKS2y5yG+7OL8e5f291uq1PhzSFcgPA3+Hf5vH7WCWTyP4fU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3v/EAAAA3QAAAA8AAAAAAAAAAAAAAAAAmAIAAGRycy9k&#10;b3ducmV2LnhtbFBLBQYAAAAABAAEAPUAAACJAwAAAAA=&#10;" filled="f" strokeweight="2pt"/>
                <v:line id="Line 2101" o:spid="_x0000_s213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ait74AAADdAAAADwAAAGRycy9kb3ducmV2LnhtbERPzQ7BQBC+S7zDZiRubAlCWSKSipso&#10;F7fRHW2jO9t0F/X29iBx/PL9rzatqcSLGldaVjAaRiCIM6tLzhVczslgDsJ5ZI2VZVLwIQebdbez&#10;wljbN5/olfpchBB2MSoovK9jKV1WkEE3tDVx4O62MegDbHKpG3yHcFPJcRTNpMGSQ0OBNe0Kyh7p&#10;0yh4XC/TZH/c6XOVbvUtT/z1dtdK9XvtdgnCU+v/4p/7oBWMF5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5qK3vgAAAN0AAAAPAAAAAAAAAAAAAAAAAKEC&#10;AABkcnMvZG93bnJldi54bWxQSwUGAAAAAAQABAD5AAAAjAMAAAAA&#10;" strokeweight="2pt"/>
                <v:line id="Line 2102" o:spid="_x0000_s213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HLMQAAADdAAAADwAAAGRycy9kb3ducmV2LnhtbESPT4vCMBTE74LfITxhb5oqq7jdRhGh&#10;y97E1ou3Z/P6B5uX0mS1++2NIHgcZuY3TLIdTCtu1LvGsoL5LAJBXFjdcKXglKfTNQjnkTW2lknB&#10;PznYbsajBGNt73ykW+YrESDsYlRQe9/FUrqiJoNuZjvi4JW2N+iD7Cupe7wHuGnlIopW0mDDYaHG&#10;jvY1Fdfszyi4nk/L9Oew13mb7fSlSv35UmqlPibD7huEp8G/w6/2r1aw+Pqc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gcsxAAAAN0AAAAPAAAAAAAAAAAA&#10;AAAAAKECAABkcnMvZG93bnJldi54bWxQSwUGAAAAAAQABAD5AAAAkgMAAAAA&#10;" strokeweight="2pt"/>
                <v:line id="Line 2103" o:spid="_x0000_s213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iZW8UAAADdAAAADwAAAGRycy9kb3ducmV2LnhtbESPQWvCQBSE7wX/w/KE3pqNoS0as4oI&#10;EW+l0Utuz+wzCcm+DdlV47/vFgo9DjPzDZNtJ9OLO42utaxgEcUgiCurW64VnE/52xKE88gae8uk&#10;4EkOtpvZS4aptg/+pnvhaxEg7FJU0Hg/pFK6qiGDLrIDcfCudjTogxxrqUd8BLjpZRLHn9Jgy2Gh&#10;wYH2DVVdcTMKuvL8kR++9vrUFzt9qXNfXq5aqdf5tFuD8DT5//Bf+6gVJKv3B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iZW8UAAADdAAAADwAAAAAAAAAA&#10;AAAAAAChAgAAZHJzL2Rvd25yZXYueG1sUEsFBgAAAAAEAAQA+QAAAJMDAAAAAA==&#10;" strokeweight="2pt"/>
                <v:line id="Line 2104" o:spid="_x0000_s213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Q8wMMAAADdAAAADwAAAGRycy9kb3ducmV2LnhtbESPzarCMBSE9xd8h3AEd9fUX7QaRYSK&#10;O7G6cXdsjm2xOSlN1Pr2Rrhwl8PMfMMs162pxJMaV1pWMOhHIIgzq0vOFZxPye8MhPPIGivLpOBN&#10;Dtarzs8SY21ffKRn6nMRIOxiVFB4X8dSuqwgg65va+Lg3Wxj0AfZ5FI3+ApwU8lhFE2lwZLDQoE1&#10;bQvK7unDKLhfzpNkd9jqU5Vu9DVP/OV600r1uu1mAcJT6//Df+29VjCcj0f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0PMDDAAAA3QAAAA8AAAAAAAAAAAAA&#10;AAAAoQIAAGRycy9kb3ducmV2LnhtbFBLBQYAAAAABAAEAPkAAACRAwAAAAA=&#10;" strokeweight="2pt"/>
                <v:line id="Line 2105" o:spid="_x0000_s213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ktMUAAADdAAAADwAAAGRycy9kb3ducmV2LnhtbESPzWrDMBCE74G+g9hAb4mckIbUtRJC&#10;wKW3UscX3zbW+odYK2Optvv2VaGQ4zAz3zDJaTadGGlwrWUFm3UEgri0uuVaQX5NVwcQziNr7CyT&#10;gh9ycDo+LRKMtZ34i8bM1yJA2MWooPG+j6V0ZUMG3dr2xMGr7GDQBznUUg84Bbjp5DaK9tJgy2Gh&#10;wZ4uDZX37NsouBf5S/r+edHXLjvrW5364lZppZ6X8/kNhKfZP8L/7Q+tYPu6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ktMUAAADdAAAADwAAAAAAAAAA&#10;AAAAAAChAgAAZHJzL2Rvd25yZXYueG1sUEsFBgAAAAAEAAQA+QAAAJMDAAAAAA==&#10;" strokeweight="2pt"/>
                <v:shape id="Text Box 2106" o:spid="_x0000_s213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QX8YA&#10;AADdAAAADwAAAGRycy9kb3ducmV2LnhtbESPQWvCQBSE7wX/w/KE3upGaUWjq4goCIXSGA8en9ln&#10;sph9G7Orpv++Wyh4HGbmG2a+7Gwt7tR641jBcJCAIC6cNlwqOOTbtwkIH5A11o5JwQ95WC56L3NM&#10;tXtwRvd9KEWEsE9RQRVCk0rpi4os+oFriKN3dq3FEGVbSt3iI8JtLUdJMpYWDceFChtaV1Rc9jer&#10;YHXkbGOuX6fv7JyZPJ8m/Dm+KPXa71YzEIG68Az/t3dawWj6/g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BQX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107" o:spid="_x0000_s213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OKMYA&#10;AADdAAAADwAAAGRycy9kb3ducmV2LnhtbESPQWvCQBSE74X+h+UVeqsbpYQa3YiIglAoxvTQ42v2&#10;mSzJvo3ZVdN/3xUKPQ4z8w2zXI22E1cavHGsYDpJQBBXThuuFXyWu5c3ED4ga+wck4If8rDKHx+W&#10;mGl344Kux1CLCGGfoYImhD6T0lcNWfQT1xNH7+QGiyHKoZZ6wFuE207OkiSVFg3HhQZ72jRUtceL&#10;VbD+4mJrzh/fh+JUmLKcJ/yetko9P43rBYhAY/gP/7X3WsFs/prC/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LOK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108" o:spid="_x0000_s213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rs8YA&#10;AADdAAAADwAAAGRycy9kb3ducmV2LnhtbESPT2vCQBTE74V+h+UVvNWNIv6JriLSQkGQxnjo8TX7&#10;TBazb2N2q/HbuwXB4zAzv2EWq87W4kKtN44VDPoJCOLCacOlgkP++T4F4QOyxtoxKbiRh9Xy9WWB&#10;qXZXzuiyD6WIEPYpKqhCaFIpfVGRRd93DXH0jq61GKJsS6lbvEa4reUwScbSouG4UGFDm4qK0/7P&#10;Klj/cPZhzrvf7+yYmTyfJbwdn5TqvXXrOYhAXXiGH+0vrWA4G03g/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5rs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109" o:spid="_x0000_s213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wcIA&#10;AADdAAAADwAAAGRycy9kb3ducmV2LnhtbERPTYvCMBC9C/6HMII3TRURrUaRRWFBWKz1sMfZZmyD&#10;zaTbZLX++81B8Ph43+ttZ2txp9Ybxwom4wQEceG04VLBJT+MFiB8QNZYOyYFT/Kw3fR7a0y1e3BG&#10;93MoRQxhn6KCKoQmldIXFVn0Y9cQR+7qWoshwraUusVHDLe1nCbJXFo0HBsqbOijouJ2/rMKdt+c&#10;7c3v188pu2Ymz5cJH+c3pYaDbrcCEagLb/HL/akVTJezODe+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f/B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110" o:spid="_x0000_s213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1aWsYA&#10;AADdAAAADwAAAGRycy9kb3ducmV2LnhtbESPQWvCQBSE74X+h+UVeqsbpUgT3YiIglAoxvTQ42v2&#10;mSzJvo3ZVdN/3xUKPQ4z8w2zXI22E1cavHGsYDpJQBBXThuuFXyWu5c3ED4ga+wck4If8rDKHx+W&#10;mGl344Kux1CLCGGfoYImhD6T0lcNWfQT1xNH7+QGiyHKoZZ6wFuE207OkmQuLRqOCw32tGmoao8X&#10;q2D9xcXWnD++D8WpMGWZJvw+b5V6fhrXCxCBxvAf/mvvtYJZ+prC/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1aW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111" o:spid="_x0000_s214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lGsIA&#10;AADdAAAADwAAAGRycy9kb3ducmV2LnhtbERPTYvCMBC9C/6HMII3TRUUrUaRRWFBWKz1sMfZZmyD&#10;zaTbZLX++81B8Ph43+ttZ2txp9Ybxwom4wQEceG04VLBJT+MFiB8QNZYOyYFT/Kw3fR7a0y1e3BG&#10;93MoRQxhn6KCKoQmldIXFVn0Y9cQR+7qWoshwraUusVHDLe1nCbJXFo0HBsqbOijouJ2/rMKdt+c&#10;7c3v188pu2Ymz5cJH+c3pYaDbrcCEagLb/HL/akVTJezuD++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mUa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112" o:spid="_x0000_s214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LAgcUA&#10;AADdAAAADwAAAGRycy9kb3ducmV2LnhtbESPQWvCQBSE74L/YXlCb7pRqGh0FZEWhEJpjAePz+wz&#10;Wcy+jdlV03/fLQgeh5n5hlmuO1uLO7XeOFYwHiUgiAunDZcKDvnncAbCB2SNtWNS8Ese1qt+b4mp&#10;dg/O6L4PpYgQ9ikqqEJoUil9UZFFP3INcfTOrrUYomxLqVt8RLit5SRJptKi4bhQYUPbiorL/mYV&#10;bI6cfZjr9+knO2cmz+cJf00vSr0Nus0CRKAuvMLP9k4rmMzfx/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8sCB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113" o:spid="_x0000_s214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e9sUA&#10;AADdAAAADwAAAGRycy9kb3ducmV2LnhtbESPQWvCQBSE70L/w/IKvenGQKVGVxFpQRCKMR56fM0+&#10;k8Xs25hdNf77rlDwOMzMN8x82dtGXKnzxrGC8SgBQVw6bbhScCi+hh8gfEDW2DgmBXfysFy8DOaY&#10;aXfjnK77UIkIYZ+hgjqENpPSlzVZ9CPXEkfv6DqLIcqukrrDW4TbRqZJMpEWDceFGlta11Se9her&#10;YPXD+ac5f//u8mNuimKa8HZyUurttV/NQATqwzP8395oBen0PY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F72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114" o:spid="_x0000_s214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7bcYA&#10;AADdAAAADwAAAGRycy9kb3ducmV2LnhtbESPQWvCQBSE7wX/w/KE3upGS0Wjq4goCIXSGA8en9ln&#10;sph9G7Orpv++Wyh4HGbmG2a+7Gwt7tR641jBcJCAIC6cNlwqOOTbtwkIH5A11o5JwQ95WC56L3NM&#10;tXtwRvd9KEWEsE9RQRVCk0rpi4os+oFriKN3dq3FEGVbSt3iI8JtLUdJMpYWDceFChtaV1Rc9jer&#10;YHXkbGOuX6fv7JyZPJ8m/Dm+KPXa71YzEIG68Az/t3dawWj6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z7b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115" o:spid="_x0000_s214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jGcYA&#10;AADdAAAADwAAAGRycy9kb3ducmV2LnhtbESPQWvCQBSE7wX/w/KE3upGaUWjq4goCIXSGA8en9ln&#10;sph9G7Orpv++Wyh4HGbmG2a+7Gwt7tR641jBcJCAIC6cNlwqOOTbtwkIH5A11o5JwQ95WC56L3NM&#10;tXtwRvd9KEWEsE9RQRVCk0rpi4os+oFriKN3dq3FEGVbSt3iI8JtLUdJMpYWDceFChtaV1Rc9jer&#10;YHXkbGOuX6fv7JyZPJ8m/Dm+KPXa71YzEIG68Az/t3dawWj6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VjG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210D68" w:rsidRPr="00210D68" w:rsidRDefault="00210D68" w:rsidP="00210D68">
      <w:pPr>
        <w:spacing w:line="360" w:lineRule="auto"/>
        <w:jc w:val="center"/>
        <w:rPr>
          <w:rFonts w:eastAsia="Calibri"/>
          <w:noProof/>
          <w:sz w:val="28"/>
          <w:szCs w:val="20"/>
        </w:rPr>
      </w:pPr>
      <w:r w:rsidRPr="00210D68">
        <w:rPr>
          <w:rFonts w:eastAsia="Calibri"/>
          <w:noProof/>
          <w:sz w:val="28"/>
          <w:szCs w:val="20"/>
        </w:rPr>
        <mc:AlternateContent>
          <mc:Choice Requires="wps">
            <w:drawing>
              <wp:anchor distT="0" distB="0" distL="114300" distR="114300" simplePos="0" relativeHeight="251635712" behindDoc="0" locked="0" layoutInCell="1" allowOverlap="1" wp14:anchorId="325A8A67" wp14:editId="567C70E0">
                <wp:simplePos x="0" y="0"/>
                <wp:positionH relativeFrom="column">
                  <wp:posOffset>5682615</wp:posOffset>
                </wp:positionH>
                <wp:positionV relativeFrom="paragraph">
                  <wp:posOffset>13335</wp:posOffset>
                </wp:positionV>
                <wp:extent cx="218440" cy="5080"/>
                <wp:effectExtent l="0" t="0" r="29210" b="33020"/>
                <wp:wrapNone/>
                <wp:docPr id="7" name="Прямая соединительная линия 7"/>
                <wp:cNvGraphicFramePr/>
                <a:graphic xmlns:a="http://schemas.openxmlformats.org/drawingml/2006/main">
                  <a:graphicData uri="http://schemas.microsoft.com/office/word/2010/wordprocessingShape">
                    <wps:wsp>
                      <wps:cNvCnPr/>
                      <wps:spPr>
                        <a:xfrm flipV="1">
                          <a:off x="0" y="0"/>
                          <a:ext cx="218440" cy="50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93964D7" id="Прямая соединительная линия 7"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447.45pt,1.05pt" to="46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" strokecolor="windowText" strokeweight=".5pt">
                <v:stroke joinstyle="miter"/>
              </v:line>
            </w:pict>
          </mc:Fallback>
        </mc:AlternateContent>
      </w:r>
      <w:r w:rsidRPr="00210D68">
        <w:rPr>
          <w:rFonts w:eastAsia="Calibri"/>
          <w:noProof/>
          <w:sz w:val="28"/>
          <w:szCs w:val="20"/>
        </w:rPr>
        <w:drawing>
          <wp:inline distT="0" distB="0" distL="0" distR="0" wp14:anchorId="7F032AF2" wp14:editId="3793837F">
            <wp:extent cx="5940425" cy="4143375"/>
            <wp:effectExtent l="0" t="0" r="3175" b="9525"/>
            <wp:docPr id="2351" name="Рисунок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едактирование_удаление записей.jpg"/>
                    <pic:cNvPicPr/>
                  </pic:nvPicPr>
                  <pic:blipFill rotWithShape="1">
                    <a:blip r:embed="rId19">
                      <a:extLst>
                        <a:ext uri="{28A0092B-C50C-407E-A947-70E740481C1C}">
                          <a14:useLocalDpi xmlns:a14="http://schemas.microsoft.com/office/drawing/2010/main" val="0"/>
                        </a:ext>
                      </a:extLst>
                    </a:blip>
                    <a:srcRect b="6998"/>
                    <a:stretch/>
                  </pic:blipFill>
                  <pic:spPr bwMode="auto">
                    <a:xfrm>
                      <a:off x="0" y="0"/>
                      <a:ext cx="5940425" cy="4143375"/>
                    </a:xfrm>
                    <a:prstGeom prst="rect">
                      <a:avLst/>
                    </a:prstGeom>
                    <a:ln>
                      <a:noFill/>
                    </a:ln>
                    <a:extLst>
                      <a:ext uri="{53640926-AAD7-44D8-BBD7-CCE9431645EC}">
                        <a14:shadowObscured xmlns:a14="http://schemas.microsoft.com/office/drawing/2010/main"/>
                      </a:ext>
                    </a:extLst>
                  </pic:spPr>
                </pic:pic>
              </a:graphicData>
            </a:graphic>
          </wp:inline>
        </w:drawing>
      </w:r>
    </w:p>
    <w:p w:rsidR="00210D68" w:rsidRPr="00210D68" w:rsidRDefault="00786EB3" w:rsidP="00210D68">
      <w:pPr>
        <w:spacing w:line="360" w:lineRule="auto"/>
        <w:jc w:val="center"/>
        <w:rPr>
          <w:rFonts w:eastAsia="Calibri"/>
          <w:sz w:val="28"/>
          <w:szCs w:val="20"/>
        </w:rPr>
      </w:pPr>
      <w:r w:rsidRPr="0002744E">
        <w:rPr>
          <w:rFonts w:eastAsia="Calibri"/>
          <w:noProof/>
          <w:sz w:val="20"/>
          <w:szCs w:val="20"/>
        </w:rPr>
        <mc:AlternateContent>
          <mc:Choice Requires="wpg">
            <w:drawing>
              <wp:anchor distT="0" distB="0" distL="114300" distR="114300" simplePos="0" relativeHeight="251720704" behindDoc="0" locked="0" layoutInCell="0" allowOverlap="1" wp14:anchorId="3ECAEC56" wp14:editId="09D97A22">
                <wp:simplePos x="0" y="0"/>
                <wp:positionH relativeFrom="page">
                  <wp:posOffset>720090</wp:posOffset>
                </wp:positionH>
                <wp:positionV relativeFrom="page">
                  <wp:posOffset>252095</wp:posOffset>
                </wp:positionV>
                <wp:extent cx="6588760" cy="10189210"/>
                <wp:effectExtent l="0" t="0" r="21590" b="21590"/>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7"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8"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0"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61"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62"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6</w:t>
                              </w:r>
                            </w:p>
                          </w:txbxContent>
                        </wps:txbx>
                        <wps:bodyPr rot="0" vert="horz" wrap="square" lIns="12700" tIns="12700" rIns="12700" bIns="12700" anchor="t" anchorCtr="0" upright="1">
                          <a:noAutofit/>
                        </wps:bodyPr>
                      </wps:wsp>
                      <wps:wsp>
                        <wps:cNvPr id="63"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AEC56" id="Группа 44" o:spid="_x0000_s2145" style="position:absolute;left:0;text-align:left;margin-left:56.7pt;margin-top:19.8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BS&#10;oQrxLwcAAJNVAAAOAAAAAAAAAAAAAAAAAC4CAABkcnMvZTJvRG9jLnhtbFBLAQItABQABgAIAAAA&#10;IQCMQ7bK4QAAAAwBAAAPAAAAAAAAAAAAAAAAAIkJAABkcnMvZG93bnJldi54bWxQSwUGAAAAAAQA&#10;BADzAAAAlwoAAAAA&#10;" o:allowincell="f">
                <v:rect id="Rectangle 1683" o:spid="_x0000_s21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EpcQA&#10;AADbAAAADwAAAGRycy9kb3ducmV2LnhtbESPzWrDMBCE74W8g9hAbo2ck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2hKXEAAAA2wAAAA8AAAAAAAAAAAAAAAAAmAIAAGRycy9k&#10;b3ducmV2LnhtbFBLBQYAAAAABAAEAPUAAACJAwAAAAA=&#10;" filled="f" strokeweight="2pt"/>
                <v:line id="Line 1684" o:spid="_x0000_s214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1685" o:spid="_x0000_s214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1686" o:spid="_x0000_s214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1687" o:spid="_x0000_s215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688" o:spid="_x0000_s215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689" o:spid="_x0000_s215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1690" o:spid="_x0000_s215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691" o:spid="_x0000_s215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line id="Line 1692" o:spid="_x0000_s21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693" o:spid="_x0000_s215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rect id="Rectangle 1694" o:spid="_x0000_s215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15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15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1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16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16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16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FD58D3" w:rsidRPr="0002744E" w:rsidRDefault="00FD58D3" w:rsidP="00786EB3">
                        <w:pPr>
                          <w:pStyle w:val="ad"/>
                          <w:jc w:val="center"/>
                          <w:rPr>
                            <w:sz w:val="24"/>
                            <w:lang w:val="ru-RU"/>
                          </w:rPr>
                        </w:pPr>
                        <w:r>
                          <w:rPr>
                            <w:sz w:val="24"/>
                            <w:lang w:val="ru-RU"/>
                          </w:rPr>
                          <w:t>6</w:t>
                        </w:r>
                      </w:p>
                    </w:txbxContent>
                  </v:textbox>
                </v:rect>
                <v:rect id="Rectangle 1701" o:spid="_x0000_s216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Pr>
          <w:rFonts w:eastAsia="Calibri"/>
          <w:sz w:val="28"/>
          <w:szCs w:val="20"/>
        </w:rPr>
        <w:t>Рис. 5. Видеокадр «Редактирование, удаление записи»</w:t>
      </w:r>
    </w:p>
    <w:p w:rsidR="00210D68" w:rsidRPr="00210D68" w:rsidRDefault="00210D68" w:rsidP="00210D68">
      <w:pPr>
        <w:spacing w:after="160" w:line="259" w:lineRule="auto"/>
        <w:rPr>
          <w:rFonts w:eastAsia="Calibri"/>
          <w:noProof/>
          <w:sz w:val="28"/>
          <w:szCs w:val="20"/>
        </w:rPr>
      </w:pPr>
      <w:r w:rsidRPr="00210D68">
        <w:rPr>
          <w:rFonts w:eastAsia="Calibri"/>
          <w:sz w:val="28"/>
          <w:szCs w:val="20"/>
        </w:rPr>
        <w:br w:type="page"/>
      </w:r>
    </w:p>
    <w:p w:rsidR="00786EB3" w:rsidRDefault="00210D68" w:rsidP="00786EB3">
      <w:pPr>
        <w:spacing w:after="160" w:line="259" w:lineRule="auto"/>
        <w:rPr>
          <w:rFonts w:eastAsia="Calibri"/>
          <w:sz w:val="28"/>
          <w:szCs w:val="20"/>
        </w:rPr>
      </w:pPr>
      <w:r w:rsidRPr="00210D68">
        <w:rPr>
          <w:rFonts w:eastAsia="Calibri"/>
          <w:noProof/>
          <w:sz w:val="28"/>
          <w:szCs w:val="20"/>
        </w:rPr>
        <w:lastRenderedPageBreak/>
        <w:drawing>
          <wp:inline distT="0" distB="0" distL="0" distR="0" wp14:anchorId="07D8E0ED" wp14:editId="2639A5A9">
            <wp:extent cx="5940425" cy="4133850"/>
            <wp:effectExtent l="0" t="0" r="3175" b="0"/>
            <wp:docPr id="2352" name="Рисунок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едактирование комментариев.jpg"/>
                    <pic:cNvPicPr/>
                  </pic:nvPicPr>
                  <pic:blipFill rotWithShape="1">
                    <a:blip r:embed="rId20">
                      <a:extLst>
                        <a:ext uri="{28A0092B-C50C-407E-A947-70E740481C1C}">
                          <a14:useLocalDpi xmlns:a14="http://schemas.microsoft.com/office/drawing/2010/main" val="0"/>
                        </a:ext>
                      </a:extLst>
                    </a:blip>
                    <a:srcRect b="7212"/>
                    <a:stretch/>
                  </pic:blipFill>
                  <pic:spPr bwMode="auto">
                    <a:xfrm>
                      <a:off x="0" y="0"/>
                      <a:ext cx="5940425" cy="4133850"/>
                    </a:xfrm>
                    <a:prstGeom prst="rect">
                      <a:avLst/>
                    </a:prstGeom>
                    <a:ln>
                      <a:noFill/>
                    </a:ln>
                    <a:extLst>
                      <a:ext uri="{53640926-AAD7-44D8-BBD7-CCE9431645EC}">
                        <a14:shadowObscured xmlns:a14="http://schemas.microsoft.com/office/drawing/2010/main"/>
                      </a:ext>
                    </a:extLst>
                  </pic:spPr>
                </pic:pic>
              </a:graphicData>
            </a:graphic>
          </wp:inline>
        </w:drawing>
      </w:r>
      <w:bookmarkStart w:id="208" w:name="_Toc481246345"/>
    </w:p>
    <w:p w:rsidR="00210D68" w:rsidRDefault="00786EB3" w:rsidP="00786EB3">
      <w:pPr>
        <w:spacing w:after="160" w:line="259" w:lineRule="auto"/>
        <w:jc w:val="center"/>
        <w:rPr>
          <w:rFonts w:eastAsia="Calibri"/>
          <w:sz w:val="28"/>
          <w:szCs w:val="20"/>
        </w:rPr>
      </w:pPr>
      <w:r w:rsidRPr="0002744E">
        <w:rPr>
          <w:rFonts w:eastAsia="Calibri"/>
          <w:noProof/>
          <w:sz w:val="20"/>
          <w:szCs w:val="20"/>
        </w:rPr>
        <mc:AlternateContent>
          <mc:Choice Requires="wpg">
            <w:drawing>
              <wp:anchor distT="0" distB="0" distL="114300" distR="114300" simplePos="0" relativeHeight="251722752" behindDoc="0" locked="0" layoutInCell="0" allowOverlap="1" wp14:anchorId="7F9C24D2" wp14:editId="243D8E4B">
                <wp:simplePos x="0" y="0"/>
                <wp:positionH relativeFrom="page">
                  <wp:posOffset>720090</wp:posOffset>
                </wp:positionH>
                <wp:positionV relativeFrom="page">
                  <wp:posOffset>252095</wp:posOffset>
                </wp:positionV>
                <wp:extent cx="6588760" cy="10189210"/>
                <wp:effectExtent l="0" t="0" r="21590" b="21590"/>
                <wp:wrapNone/>
                <wp:docPr id="5392" name="Группа 5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93"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4"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5"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6"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7"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8"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9"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0"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1"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2"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3"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4"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405"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06"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407"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08"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5409"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10"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7</w:t>
                              </w:r>
                            </w:p>
                          </w:txbxContent>
                        </wps:txbx>
                        <wps:bodyPr rot="0" vert="horz" wrap="square" lIns="12700" tIns="12700" rIns="12700" bIns="12700" anchor="t" anchorCtr="0" upright="1">
                          <a:noAutofit/>
                        </wps:bodyPr>
                      </wps:wsp>
                      <wps:wsp>
                        <wps:cNvPr id="5411"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C24D2" id="Группа 5392" o:spid="_x0000_s2165" style="position:absolute;left:0;text-align:left;margin-left:56.7pt;margin-top:19.85pt;width:518.8pt;height:802.3pt;z-index:251722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zXC/IRUHAAC9VQAADgAAAAAAAAAAAAAAAAAu&#10;AgAAZHJzL2Uyb0RvYy54bWxQSwECLQAUAAYACAAAACEAjEO2yuEAAAAMAQAADwAAAAAAAAAAAAAA&#10;AABvCQAAZHJzL2Rvd25yZXYueG1sUEsFBgAAAAAEAAQA8wAAAH0KAAAAAA==&#10;" o:allowincell="f">
                <v:rect id="Rectangle 1683" o:spid="_x0000_s216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AZsUA&#10;AADdAAAADwAAAGRycy9kb3ducmV2LnhtbESP0WrCQBRE3wv9h+UWfGs2VlpMdJUoCD6VNvoBl+w1&#10;CWbvptk1iX69WxB8HGbmDLNcj6YRPXWutqxgGsUgiAuray4VHA+79zkI55E1NpZJwZUcrFevL0tM&#10;tR34l/rclyJA2KWooPK+TaV0RUUGXWRb4uCdbGfQB9mVUnc4BLhp5Eccf0mDNYeFClvaVlSc84tR&#10;cPZj/52V+W2XHDdJ8bPJhstfptTkbcwWIDyN/hl+tPdawecsmcH/m/A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4BmxQAAAN0AAAAPAAAAAAAAAAAAAAAAAJgCAABkcnMv&#10;ZG93bnJldi54bWxQSwUGAAAAAAQABAD1AAAAigMAAAAA&#10;" filled="f" strokeweight="2pt"/>
                <v:line id="Line 1684" o:spid="_x0000_s216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usUAAADdAAAADwAAAGRycy9kb3ducmV2LnhtbESPQWvCQBSE70L/w/IKvenGVqWNboII&#10;kd6k0Yu3Z/aZBLNvQ3abxH/fFYQeh5n5htmko2lET52rLSuYzyIQxIXVNZcKTsds+gnCeWSNjWVS&#10;cCcHafIy2WCs7cA/1Oe+FAHCLkYFlfdtLKUrKjLoZrYlDt7VdgZ9kF0pdYdDgJtGvkfRShqsOSxU&#10;2NKuouKW/xoFt/Npme0PO31s8q2+lJk/X65aqbfXcbsG4Wn0/+Fn+1srWH58Le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i+usUAAADdAAAADwAAAAAAAAAA&#10;AAAAAAChAgAAZHJzL2Rvd25yZXYueG1sUEsFBgAAAAAEAAQA+QAAAJMDAAAAAA==&#10;" strokeweight="2pt"/>
                <v:line id="Line 1685" o:spid="_x0000_s216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QbIcQAAADdAAAADwAAAGRycy9kb3ducmV2LnhtbESPT4vCMBTE74LfITxhb5ruSmW3axQR&#10;Kt7E6sXba/P6B5uX0mS1++2NIHgcZuY3zHI9mFbcqHeNZQWfswgEcWF1w5WC8ymdfoNwHllja5kU&#10;/JOD9Wo8WmKi7Z2PdMt8JQKEXYIKau+7REpX1GTQzWxHHLzS9gZ9kH0ldY/3ADet/IqihTTYcFio&#10;saNtTcU1+zMKrpdznO4OW31qs43Oq9Rf8lIr9TEZNr8gPA3+HX6191pBPP+J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BshxAAAAN0AAAAPAAAAAAAAAAAA&#10;AAAAAKECAABkcnMvZG93bnJldi54bWxQSwUGAAAAAAQABAD5AAAAkgMAAAAA&#10;" strokeweight="2pt"/>
                <v:line id="Line 1686" o:spid="_x0000_s216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FVsQAAADdAAAADwAAAGRycy9kb3ducmV2LnhtbESPT4vCMBTE78J+h/CEvWnqLorbbRQR&#10;KnsTWy/ens3rH2xeShO1++2NIHgcZuY3TLIeTCtu1LvGsoLZNAJBXFjdcKXgmKeTJQjnkTW2lknB&#10;PzlYrz5GCcba3vlAt8xXIkDYxaig9r6LpXRFTQbd1HbEwSttb9AH2VdS93gPcNPKryhaSIMNh4Ua&#10;O9rWVFyyq1FwOR3n6W6/1XmbbfS5Sv3pXGqlPsfD5heEp8G/w6/2n1Yw//5ZwP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oVWxAAAAN0AAAAPAAAAAAAAAAAA&#10;AAAAAKECAABkcnMvZG93bnJldi54bWxQSwUGAAAAAAQABAD5AAAAkgMAAAAA&#10;" strokeweight="2pt"/>
                <v:line id="Line 1687" o:spid="_x0000_s217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gzcQAAADdAAAADwAAAGRycy9kb3ducmV2LnhtbESPQYvCMBSE78L+h/AW9mZTd1F3q1FE&#10;qHgTq5fens2zLTYvpclq/fdGEDwOM/MNM1/2phFX6lxtWcEoikEQF1bXXCo4HtLhLwjnkTU2lknB&#10;nRwsFx+DOSba3nhP18yXIkDYJaig8r5NpHRFRQZdZFvi4J1tZ9AH2ZVSd3gLcNPI7zieSIM1h4UK&#10;W1pXVFyyf6Pgkh/H6Wa31ocmW+lTmfr8dNZKfX32qxkIT71/h1/trVYw/vmbwv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uiDNxAAAAN0AAAAPAAAAAAAAAAAA&#10;AAAAAKECAABkcnMvZG93bnJldi54bWxQSwUGAAAAAAQABAD5AAAAkgMAAAAA&#10;" strokeweight="2pt"/>
                <v:line id="Line 1688" o:spid="_x0000_s217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W0v74AAADdAAAADwAAAGRycy9kb3ducmV2LnhtbERPzQ7BQBC+S7zDZiRubBFCWSKSipso&#10;F7fRHW2jO9t0F/X29iBx/PL9rzatqcSLGldaVjAaRiCIM6tLzhVczslgDsJ5ZI2VZVLwIQebdbez&#10;wljbN5/olfpchBB2MSoovK9jKV1WkEE3tDVx4O62MegDbHKpG3yHcFPJcRTNpMGSQ0OBNe0Kyh7p&#10;0yh4XC/TZH/c6XOVbvUtT/z1dtdK9XvtdgnCU+v/4p/7oBVMJ4s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JbS/vgAAAN0AAAAPAAAAAAAAAAAAAAAAAKEC&#10;AABkcnMvZG93bnJldi54bWxQSwUGAAAAAAQABAD5AAAAjAMAAAAA&#10;" strokeweight="2pt"/>
                <v:line id="Line 1689" o:spid="_x0000_s217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RJMUAAADdAAAADwAAAGRycy9kb3ducmV2LnhtbESPzWrDMBCE74W8g9hAb7XclpTEjRKM&#10;waW3EMeX3NbW+odYK2Opifv2VSDQ4zAz3zDb/WwGcaXJ9ZYVvEYxCOLa6p5bBeUpf1mDcB5Z42CZ&#10;FPySg/1u8bTFRNsbH+la+FYECLsEFXTej4mUru7IoIvsSBy8xk4GfZBTK/WEtwA3g3yL4w9psOew&#10;0OFIWUf1pfgxCi7ncpV/HTJ9GopUV23uz1WjlXpezuknCE+z/w8/2t9awep9s4H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kRJMUAAADdAAAADwAAAAAAAAAA&#10;AAAAAAChAgAAZHJzL2Rvd25yZXYueG1sUEsFBgAAAAAEAAQA+QAAAJMDAAAAAA==&#10;" strokeweight="2pt"/>
                <v:line id="Line 1690" o:spid="_x0000_s217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W74AAADdAAAADwAAAGRycy9kb3ducmV2LnhtbERPvQrCMBDeBd8hnOCmqaIi1SgiVNzE&#10;2sXtbM622FxKE7W+vRkEx4/vf73tTC1e1LrKsoLJOAJBnFtdcaEguySjJQjnkTXWlknBhxxsN/3e&#10;GmNt33ymV+oLEULYxaig9L6JpXR5SQbd2DbEgbvb1qAPsC2kbvEdwk0tp1G0kAYrDg0lNrQvKX+k&#10;T6Pgcc3myeG015c63elbkfjr7a6VGg663QqEp87/xT/3USuYz6KwP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8+BbvgAAAN0AAAAPAAAAAAAAAAAAAAAAAKEC&#10;AABkcnMvZG93bnJldi54bWxQSwUGAAAAAAQABAD5AAAAjAMAAAAA&#10;" strokeweight="2pt"/>
                <v:line id="Line 1691" o:spid="_x0000_s217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ojKsYAAADdAAAADwAAAGRycy9kb3ducmV2LnhtbESP3WoCMRSE7wt9h3AKvdPsSlvqapTi&#10;D1S8KLU+wHFz3GzdnCxJ1NWnNwWhl8PMfMOMp51txIl8qB0ryPsZCOLS6ZorBdufZe8dRIjIGhvH&#10;pOBCAaaTx4cxFtqd+ZtOm1iJBOFQoAITY1tIGUpDFkPftcTJ2ztvMSbpK6k9nhPcNnKQZW/SYs1p&#10;wWBLM0PlYXO0ClZ+tz7k18rIHa/8ovmaD4P9Ver5qfsYgYjUxf/wvf2pFby+ZDn8vUlPQE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6IyrGAAAA3QAAAA8AAAAAAAAA&#10;AAAAAAAAoQIAAGRycy9kb3ducmV2LnhtbFBLBQYAAAAABAAEAPkAAACUAwAAAAA=&#10;" strokeweight="1pt"/>
                <v:line id="Line 1692" o:spid="_x0000_s217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3bt8AAAADdAAAADwAAAGRycy9kb3ducmV2LnhtbESPwQrCMBBE74L/EFbwpqmiItUoIlS8&#10;idWLt7VZ22KzKU3U+vdGEDwOM/OGWa5bU4knNa60rGA0jEAQZ1aXnCs4n5LBHITzyBory6TgTQ7W&#10;q25nibG2Lz7SM/W5CBB2MSoovK9jKV1WkEE3tDVx8G62MeiDbHKpG3wFuKnkOIpm0mDJYaHAmrYF&#10;Zff0YRTcL+dpsjts9alKN/qaJ/5yvWml+r12swDhqfX/8K+91wqmk2gM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t27fAAAAA3QAAAA8AAAAAAAAAAAAAAAAA&#10;oQIAAGRycy9kb3ducmV2LnhtbFBLBQYAAAAABAAEAPkAAACOAwAAAAA=&#10;" strokeweight="2pt"/>
                <v:line id="Line 1693" o:spid="_x0000_s217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YxsYAAADdAAAADwAAAGRycy9kb3ducmV2LnhtbESP3WoCMRSE74W+QzgF72rWasVujVK0&#10;QsUL8ecBjpvTzdbNyZKkuvXpTaHg5TAz3zCTWWtrcSYfKscK+r0MBHHhdMWlgsN++TQGESKyxtox&#10;KfilALPpQ2eCuXYX3tJ5F0uRIBxyVGBibHIpQ2HIYui5hjh5X85bjEn6UmqPlwS3tXzOspG0WHFa&#10;MNjQ3FBx2v1YBSt/XJ/619LII6/8R71ZvAb7rVT3sX1/AxGpjffwf/tTK3gZZgP4e5Oe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kGMbGAAAA3QAAAA8AAAAAAAAA&#10;AAAAAAAAoQIAAGRycy9kb3ducmV2LnhtbFBLBQYAAAAABAAEAPkAAACUAwAAAAA=&#10;" strokeweight="1pt"/>
                <v:rect id="Rectangle 1694" o:spid="_x0000_s217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FLsMA&#10;AADdAAAADwAAAGRycy9kb3ducmV2LnhtbESPQWsCMRSE74L/ITyhN02UVezWKIsg9NqtQo+Pzevu&#10;6uZlTVLd/vtGKHgcZuYbZrMbbCdu5EPrWMN8pkAQV860XGs4fh6maxAhIhvsHJOGXwqw245HG8yN&#10;u/MH3cpYiwThkKOGJsY+lzJUDVkMM9cTJ+/beYsxSV9L4/Ge4LaTC6VW0mLLaaHBnvYNVZfyx2oo&#10;ivNwupaveAhyrfzKZKYuvrR+mQzFG4hIQ3yG/9vvRsMyUx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QFLsMAAADdAAAADwAAAAAAAAAAAAAAAACYAgAAZHJzL2Rv&#10;d25yZXYueG1sUEsFBgAAAAAEAAQA9QAAAIgDA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17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igtcIA&#10;AADdAAAADwAAAGRycy9kb3ducmV2LnhtbESPQWsCMRSE74L/ITzBmyaKit0aZREEr64t9PjYvO5u&#10;3bysSdT13zcFocdhZr5hNrvetuJOPjSONcymCgRx6UzDlYaP82GyBhEissHWMWl4UoDddjjYYGbc&#10;g090L2IlEoRDhhrqGLtMylDWZDFMXUecvG/nLcYkfSWNx0eC21bOlVpJiw2nhRo72tdUXoqb1ZDn&#10;P/3ntXjDQ5Br5VdmYar8S+vxqM/fQUTq43/41T4aDcuFWsLfm/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KC1wgAAAN0AAAAPAAAAAAAAAAAAAAAAAJgCAABkcnMvZG93&#10;bnJldi54bWxQSwUGAAAAAAQABAD1AAAAhwM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17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wsMA&#10;AADdAAAADwAAAGRycy9kb3ducmV2LnhtbESPQWsCMRSE7wX/Q3hCbzVRdLFboyyC4LVrhR4fm9fd&#10;1c3LmkTd/vtGEHocZuYbZrUZbCdu5EPrWMN0okAQV860XGv4OuzeliBCRDbYOSYNvxRgsx69rDA3&#10;7s6fdCtjLRKEQ44amhj7XMpQNWQxTFxPnLwf5y3GJH0tjcd7gttOzpTKpMWW00KDPW0bqs7l1Woo&#10;itNwvJTvuAtyqXxm5qYuvrV+HQ/FB4hIQ/wPP9t7o2ExVxk83q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o+wsMAAADdAAAADwAAAAAAAAAAAAAAAACYAgAAZHJzL2Rv&#10;d25yZXYueG1sUEsFBgAAAAAEAAQA9QAAAIgDA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18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bWcMA&#10;AADdAAAADwAAAGRycy9kb3ducmV2LnhtbESPT2sCMRTE7wW/Q3hCbzWp+Hc1yiIIvbptweNj89xd&#10;u3lZk6jrtzeFQo/DzPyGWW9724ob+dA41vA+UiCIS2carjR8fe7fFiBCRDbYOiYNDwqw3Qxe1pgZ&#10;d+cD3YpYiQThkKGGOsYukzKUNVkMI9cRJ+/kvMWYpK+k8XhPcNvKsVIzabHhtFBjR7uayp/iajXk&#10;+bn/vhRL3Ae5UH5mJqbKj1q/Dvt8BSJSH//Df+0Po2E6UXP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abWcMAAADdAAAADwAAAAAAAAAAAAAAAACYAgAAZHJzL2Rv&#10;d25yZXYueG1sUEsFBgAAAAAEAAQA9QAAAIgDA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18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PK8EA&#10;AADdAAAADwAAAGRycy9kb3ducmV2LnhtbERPz2vCMBS+D/Y/hDfYbSaTWlw1ShkIu66b4PHRvLV1&#10;zUuXxLb7781B8Pjx/d7uZ9uLkXzoHGt4XSgQxLUzHTcavr8OL2sQISIb7B2Thn8KsN89PmyxMG7i&#10;Txqr2IgUwqFADW2MQyFlqFuyGBZuIE7cj/MWY4K+kcbjlMJtL5dK5dJix6mhxYHeW6p/q4vVUJbn&#10;+fhXveEhyLXyuclMU560fn6ayw2ISHO8i2/uD6Nhlak0N71JT0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DyvBAAAA3Q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18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qsMMA&#10;AADdAAAADwAAAGRycy9kb3ducmV2LnhtbESPQWsCMRSE70L/Q3iF3tykoqKrURZB6LWrhR4fm+fu&#10;6uZlm6S6/feNIHgcZuYbZr0dbCeu5EPrWMN7pkAQV860XGs4HvbjBYgQkQ12jknDHwXYbl5Ga8yN&#10;u/EnXctYiwThkKOGJsY+lzJUDVkMmeuJk3dy3mJM0tfSeLwluO3kRKm5tNhyWmiwp11D1aX8tRqK&#10;4jx8/ZRL3Ae5UH5upqYuvrV+ex2KFYhIQ3yGH+0Po2E2VUu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WqsMMAAADdAAAADwAAAAAAAAAAAAAAAACYAgAAZHJzL2Rv&#10;d25yZXYueG1sUEsFBgAAAAAEAAQA9QAAAIgDA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18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aV8MEA&#10;AADdAAAADwAAAGRycy9kb3ducmV2LnhtbERPz2uDMBS+D/Y/hDfYbY2OrrTOKFIQdq1boceHeVM3&#10;82KTzNr/fjkUevz4fuflYkYxk/ODZQXpKgFB3Fo9cKfg67N+2YLwAVnjaJkUXMlDWTw+5Jhpe+ED&#10;zU3oRAxhn6GCPoQpk9K3PRn0KzsRR+7bOoMhQtdJ7fASw80oX5NkIw0OHBt6nGjfU/vb/BkFVfWz&#10;HM/NDmsvt4nb6LXuqpNSz09L9Q4i0BLu4pv7Qyt4W6dxf3wTn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mlfDBAAAA3QAAAA8AAAAAAAAAAAAAAAAAmAIAAGRycy9kb3du&#10;cmV2LnhtbFBLBQYAAAAABAAEAPUAAACGAwAAAAA=&#10;" filled="f" stroked="f" strokeweight=".25pt">
                  <v:textbox inset="1pt,1pt,1pt,1pt">
                    <w:txbxContent>
                      <w:p w:rsidR="00FD58D3" w:rsidRPr="0002744E" w:rsidRDefault="00FD58D3" w:rsidP="00786EB3">
                        <w:pPr>
                          <w:pStyle w:val="ad"/>
                          <w:jc w:val="center"/>
                          <w:rPr>
                            <w:sz w:val="24"/>
                            <w:lang w:val="ru-RU"/>
                          </w:rPr>
                        </w:pPr>
                        <w:r>
                          <w:rPr>
                            <w:sz w:val="24"/>
                            <w:lang w:val="ru-RU"/>
                          </w:rPr>
                          <w:t>7</w:t>
                        </w:r>
                      </w:p>
                    </w:txbxContent>
                  </v:textbox>
                </v:rect>
                <v:rect id="Rectangle 1701" o:spid="_x0000_s218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wa8IA&#10;AADdAAAADwAAAGRycy9kb3ducmV2LnhtbESPQYvCMBSE78L+h/CEvWlaUdFqlCIIe92q4PHRPNtq&#10;89JNstr99xtB8DjMzDfMetubVtzJ+caygnScgCAurW64UnA87EcLED4ga2wtk4I/8rDdfAzWmGn7&#10;4G+6F6ESEcI+QwV1CF0mpS9rMujHtiOO3sU6gyFKV0nt8BHhppWTJJlLgw3HhRo72tVU3opfoyDP&#10;r/3pp1ji3stF4uZ6qqv8rNTnsM9XIAL14R1+tb+0gtk0TeH5Jj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jBrwgAAAN0AAAAPAAAAAAAAAAAAAAAAAJgCAABkcnMvZG93&#10;bnJldi54bWxQSwUGAAAAAAQABAD1AAAAhwM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sidR="00532375" w:rsidRPr="00532375">
        <w:rPr>
          <w:rFonts w:eastAsia="Calibri"/>
          <w:noProof/>
          <w:sz w:val="28"/>
          <w:szCs w:val="20"/>
        </w:rPr>
        <mc:AlternateContent>
          <mc:Choice Requires="wpg">
            <w:drawing>
              <wp:anchor distT="0" distB="0" distL="114300" distR="114300" simplePos="0" relativeHeight="251651072" behindDoc="0" locked="1" layoutInCell="0" allowOverlap="1" wp14:anchorId="51EBEF97" wp14:editId="63535C14">
                <wp:simplePos x="0" y="0"/>
                <wp:positionH relativeFrom="page">
                  <wp:posOffset>252095</wp:posOffset>
                </wp:positionH>
                <wp:positionV relativeFrom="page">
                  <wp:posOffset>252095</wp:posOffset>
                </wp:positionV>
                <wp:extent cx="467995" cy="10188575"/>
                <wp:effectExtent l="13970" t="13970" r="13335" b="17780"/>
                <wp:wrapNone/>
                <wp:docPr id="3105" name="Группа 3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106" name="Rectangle 226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7" name="Line 226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8" name="Line 226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9" name="Text Box 227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110" name="Text Box 227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111" name="Rectangle 227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Line 227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227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227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227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227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7" name="Text Box 227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118" name="Text Box 227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119" name="Text Box 228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120" name="Text Box 228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121" name="Text Box 228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122" name="Text Box 228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23" name="Text Box 228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124" name="Text Box 228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25" name="Text Box 228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26" name="Text Box 228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BEF97" id="Группа 3105" o:spid="_x0000_s2185" style="position:absolute;left:0;text-align:left;margin-left:19.85pt;margin-top:19.85pt;width:36.85pt;height:802.25pt;z-index:25165107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" o:allowincell="f">
                <v:rect id="Rectangle 2267" o:spid="_x0000_s218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iusUA&#10;AADdAAAADwAAAGRycy9kb3ducmV2LnhtbESP0WqDQBRE3wv9h+UW8lZXEwiNySZoIJCn0ho/4OLe&#10;qMS9a9yN2n59t1Do4zAzZ5jdYTadGGlwrWUFSRSDIK6sbrlWUF5Or28gnEfW2FkmBV/k4LB/ftph&#10;qu3EnzQWvhYBwi5FBY33fSqlqxoy6CLbEwfvageDPsihlnrAKcBNJ5dxvJYGWw4LDfZ0bKi6FQ+j&#10;4Obn8T2ri+/Tpsw31UeeTY97ptTiZc62IDzN/j/81z5rBaskXsPvm/A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3iK6xQAAAN0AAAAPAAAAAAAAAAAAAAAAAJgCAABkcnMv&#10;ZG93bnJldi54bWxQSwUGAAAAAAQABAD1AAAAigMAAAAA&#10;" filled="f" strokeweight="2pt"/>
                <v:line id="Line 2268" o:spid="_x0000_s218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hicUAAADdAAAADwAAAGRycy9kb3ducmV2LnhtbESPQWvCQBSE74X+h+UVvNVNKq2Sugki&#10;RLxJEy/entlnEpJ9G7Krxn/vFgo9DjPzDbPOJtOLG42utawgnkcgiCurW64VHMv8fQXCeWSNvWVS&#10;8CAHWfr6ssZE2zv/0K3wtQgQdgkqaLwfEild1ZBBN7cDcfAudjTogxxrqUe8B7jp5UcUfUmDLYeF&#10;BgfaNlR1xdUo6E7Hz3x32OqyLzb6XOf+dL5opWZv0+YbhKfJ/4f/2nutYBFHS/h9E56AT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AhicUAAADdAAAADwAAAAAAAAAA&#10;AAAAAAChAgAAZHJzL2Rvd25yZXYueG1sUEsFBgAAAAAEAAQA+QAAAJMDAAAAAA==&#10;" strokeweight="2pt"/>
                <v:line id="Line 2269" o:spid="_x0000_s218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1+74AAADdAAAADwAAAGRycy9kb3ducmV2LnhtbERPvQrCMBDeBd8hnOCmqYoi1SgiVNzE&#10;2sXtbM622FxKE7W+vRkEx4/vf73tTC1e1LrKsoLJOAJBnFtdcaEguySjJQjnkTXWlknBhxxsN/3e&#10;GmNt33ymV+oLEULYxaig9L6JpXR5SQbd2DbEgbvb1qAPsC2kbvEdwk0tp1G0kAYrDg0lNrQvKX+k&#10;T6Pgcc3myeG015c63elbkfjr7a6VGg663QqEp87/xT/3USuYTaI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P7X7vgAAAN0AAAAPAAAAAAAAAAAAAAAAAKEC&#10;AABkcnMvZG93bnJldi54bWxQSwUGAAAAAAQABAD5AAAAjAMAAAAA&#10;" strokeweight="2pt"/>
                <v:shape id="Text Box 2270" o:spid="_x0000_s218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BEMUA&#10;AADdAAAADwAAAGRycy9kb3ducmV2LnhtbESPQWsCMRSE74X+h/AK3mpiBalbo0ixUBCK63rw+Nw8&#10;d4Obl3WT6vrvG6HgcZiZb5jZoneNuFAXrGcNo6ECQVx6Y7nSsCu+Xt9BhIhssPFMGm4UYDF/fpph&#10;ZvyVc7psYyUShEOGGuoY20zKUNbkMAx9S5y8o+8cxiS7SpoOrwnuGvmm1EQ6tJwWamzps6bytP11&#10;GpZ7zlf2/HPY5MfcFsVU8Xpy0nrw0i8/QETq4yP83/42GsYjNYX7m/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kEQ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271" o:spid="_x0000_s219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UMMA&#10;AADdAAAADwAAAGRycy9kb3ducmV2LnhtbERPz2vCMBS+D/wfwhO8zbQTxFWjiDgYDIZtd/D4bJ5t&#10;sHmpTabdf78cBI8f3+/VZrCtuFHvjWMF6TQBQVw5bbhW8FN+vC5A+ICssXVMCv7Iw2Y9ellhpt2d&#10;c7oVoRYxhH2GCpoQukxKXzVk0U9dRxy5s+sthgj7Wuoe7zHctvItSebSouHY0GBHu4aqS/FrFWyP&#10;nO/N9ft0yM+5Kcv3hL/mF6Um42G7BBFoCE/xw/2pFczSNO6P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U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272" o:spid="_x0000_s219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sE8QA&#10;AADdAAAADwAAAGRycy9kb3ducmV2LnhtbESP0YrCMBRE34X9h3AXfNO0CqLVKFUQfJLd6gdcmrtt&#10;sbnpNrGtfv1GWPBxmJkzzGY3mFp01LrKsoJ4GoEgzq2uuFBwvRwnSxDOI2usLZOCBznYbT9GG0y0&#10;7fmbuswXIkDYJaig9L5JpHR5SQbd1DbEwfuxrUEfZFtI3WIf4KaWsyhaSIMVh4USGzqUlN+yu1Fw&#10;80N3TovseVxd96v8a5/2999UqfHnkK5BeBr8O/zfPmkF8ziO4fU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LBPEAAAA3QAAAA8AAAAAAAAAAAAAAAAAmAIAAGRycy9k&#10;b3ducmV2LnhtbFBLBQYAAAAABAAEAPUAAACJAwAAAAA=&#10;" filled="f" strokeweight="2pt"/>
                <v:line id="Line 2273" o:spid="_x0000_s219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4UzMIAAADdAAAADwAAAGRycy9kb3ducmV2LnhtbESPQavCMBCE7w/8D2EFb8+0iiLVKCJU&#10;vInVi7e1WdtisylN1PrvjSB4HGbmG2ax6kwtHtS6yrKCeBiBIM6trrhQcDqm/zMQziNrrC2Tghc5&#10;WC17fwtMtH3ygR6ZL0SAsEtQQel9k0jp8pIMuqFtiIN3ta1BH2RbSN3iM8BNLUdRNJUGKw4LJTa0&#10;KSm/ZXej4HY+TdLtfqOPdbbWlyL158tVKzXod+s5CE+d/4W/7Z1WMI7jE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4UzMIAAADdAAAADwAAAAAAAAAAAAAA&#10;AAChAgAAZHJzL2Rvd25yZXYueG1sUEsFBgAAAAAEAAQA+QAAAJADAAAAAA==&#10;" strokeweight="2pt"/>
                <v:line id="Line 2274" o:spid="_x0000_s219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KxV8QAAADdAAAADwAAAGRycy9kb3ducmV2LnhtbESPQYvCMBSE74L/ITzBm6ZdUZZuo4jQ&#10;ZW+LtRdvz+bZljYvpclq/fcbQfA4zMw3TLobTSduNLjGsoJ4GYEgLq1uuFJQnLLFJwjnkTV2lknB&#10;gxzsttNJiom2dz7SLfeVCBB2CSqove8TKV1Zk0G3tD1x8K52MOiDHCqpB7wHuOnkRxRtpMGGw0KN&#10;PR1qKtv8zyhoz8U6+/496FOX7/Wlyvz5ctVKzWfj/guEp9G/w6/2j1awiuMVPN+EJ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rFXxAAAAN0AAAAPAAAAAAAAAAAA&#10;AAAAAKECAABkcnMvZG93bnJldi54bWxQSwUGAAAAAAQABAD5AAAAkgMAAAAA&#10;" strokeweight="2pt"/>
                <v:line id="Line 2275" o:spid="_x0000_s219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pI8UAAADdAAAADwAAAGRycy9kb3ducmV2LnhtbESPQWvCQBSE74L/YXmF3nQTW0tJ3YQQ&#10;SOlNjF68PbPPJJh9G7JbTf+9WxA8DjPzDbPJJtOLK42us6wgXkYgiGurO24UHPbl4hOE88gae8uk&#10;4I8cZOl8tsFE2xvv6Fr5RgQIuwQVtN4PiZSubsmgW9qBOHhnOxr0QY6N1CPeAtz0chVFH9Jgx2Gh&#10;xYGKlupL9WsUXI6Hdfm9LfS+r3J9akp/PJ21Uq8vU/4FwtPkn+FH+0creIvjd/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spI8UAAADdAAAADwAAAAAAAAAA&#10;AAAAAAChAgAAZHJzL2Rvd25yZXYueG1sUEsFBgAAAAAEAAQA+QAAAJMDAAAAAA==&#10;" strokeweight="2pt"/>
                <v:line id="Line 2276" o:spid="_x0000_s219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MuMMAAADdAAAADwAAAGRycy9kb3ducmV2LnhtbESPQYvCMBSE7wv+h/AEb2taRZFqFBEq&#10;3hZrL96ezbMtNi+liVr/vVkQPA4z8w2z2vSmEQ/qXG1ZQTyOQBAXVtdcKshP6e8ChPPIGhvLpOBF&#10;Djbrwc8KE22ffKRH5ksRIOwSVFB53yZSuqIig25sW+LgXW1n0AfZlVJ3+Axw08hJFM2lwZrDQoUt&#10;7SoqbtndKLid81m6/9vpU5Nt9aVM/fly1UqNhv12CcJT77/hT/ugFUzjeAb/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njLjDAAAA3QAAAA8AAAAAAAAAAAAA&#10;AAAAoQIAAGRycy9kb3ducmV2LnhtbFBLBQYAAAAABAAEAPkAAACRAwAAAAA=&#10;" strokeweight="2pt"/>
                <v:line id="Line 2277" o:spid="_x0000_s219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USz8MAAADdAAAADwAAAGRycy9kb3ducmV2LnhtbESPQYvCMBSE74L/ITzBm6ZVFKlGEaHi&#10;bbH24u3ZPNti81KaqPXfm4WFPQ4z8w2z2fWmES/qXG1ZQTyNQBAXVtdcKsgv6WQFwnlkjY1lUvAh&#10;B7vtcLDBRNs3n+mV+VIECLsEFVTet4mUrqjIoJvaljh4d9sZ9EF2pdQdvgPcNHIWRUtpsOawUGFL&#10;h4qKR/Y0Ch7XfJEefw760mR7fStTf73dtVLjUb9fg/DU+//wX/ukFczjeAm/b8ITkNs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1Es/DAAAA3QAAAA8AAAAAAAAAAAAA&#10;AAAAoQIAAGRycy9kb3ducmV2LnhtbFBLBQYAAAAABAAEAPkAAACRAwAAAAA=&#10;" strokeweight="2pt"/>
                <v:shape id="Text Box 2278" o:spid="_x0000_s219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mJMYA&#10;AADdAAAADwAAAGRycy9kb3ducmV2LnhtbESPQWvCQBSE7wX/w/IKvdVNLNg2dRURBUGQxvTg8Zl9&#10;JovZtzG7avz3bqHQ4zAz3zCTWW8bcaXOG8cK0mECgrh02nCl4KdYvX6A8AFZY+OYFNzJw2w6eJpg&#10;pt2Nc7ruQiUihH2GCuoQ2kxKX9Zk0Q9dSxy9o+sshii7SuoObxFuGzlKkrG0aDgu1NjSoqbytLtY&#10;BfM950tz3h6+82NuiuIz4c34pNTLcz//AhGoD//hv/ZaK3hL03f4fROf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jmJ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279" o:spid="_x0000_s219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yVsMA&#10;AADdAAAADwAAAGRycy9kb3ducmV2LnhtbERPz2vCMBS+D/wfwhO8zbQTxFWjiDgYDIZtd/D4bJ5t&#10;sHmpTabdf78cBI8f3+/VZrCtuFHvjWMF6TQBQVw5bbhW8FN+vC5A+ICssXVMCv7Iw2Y9ellhpt2d&#10;c7oVoRYxhH2GCpoQukxKXzVk0U9dRxy5s+sthgj7Wuoe7zHctvItSebSouHY0GBHu4aqS/FrFWyP&#10;nO/N9ft0yM+5Kcv3hL/mF6Um42G7BBFoCE/xw/2pFczSNM6N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yV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280" o:spid="_x0000_s219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XzcUA&#10;AADdAAAADwAAAGRycy9kb3ducmV2LnhtbESPQWvCQBSE70L/w/KE3nQTC1Kjq0ipIAjFGA89vmaf&#10;yWL2bZpdNf77rlDwOMzMN8xi1dtGXKnzxrGCdJyAIC6dNlwpOBab0TsIH5A1No5JwZ08rJYvgwVm&#10;2t04p+shVCJC2GeooA6hzaT0ZU0W/di1xNE7uc5iiLKrpO7wFuG2kZMkmUqLhuNCjS191FSeDxer&#10;YP3N+af5/frZ56fcFMUs4d30rNTrsF/PQQTqwzP8395qBW9pOoPH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9fN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281" o:spid="_x0000_s220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207cQA&#10;AADdAAAADwAAAGRycy9kb3ducmV2LnhtbERPz2vCMBS+C/4P4Qm7aaoD0dpYythgMBir3WHHZ/Pa&#10;BpuXrsm0+++Xw8Djx/c7yyfbiyuN3jhWsF4lIIhrpw23Cj6rl+UOhA/IGnvHpOCXPOTH+SzDVLsb&#10;l3Q9hVbEEPYpKuhCGFIpfd2RRb9yA3HkGjdaDBGOrdQj3mK47eUmSbbSouHY0OFATx3Vl9OPVVB8&#10;cflsvt/PH2VTmqraJ/y2vSj1sJiKA4hAU7iL/92vWsHjehP3xz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9tO3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282" o:spid="_x0000_s220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RdsUA&#10;AADdAAAADwAAAGRycy9kb3ducmV2LnhtbESPQWvCQBSE74L/YXlCb7qJBanRVURaEAqlMR48PrPP&#10;ZDH7NmZXTf99t1DwOMzMN8xy3dtG3KnzxrGCdJKAIC6dNlwpOBQf4zcQPiBrbByTgh/ysF4NB0vM&#10;tHtwTvd9qESEsM9QQR1Cm0npy5os+olriaN3dp3FEGVXSd3hI8JtI6dJMpMWDceFGlva1lRe9jer&#10;YHPk/N1cv07f+Tk3RTFP+HN2Uepl1G8WIAL14Rn+b++0gtd0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RF2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283" o:spid="_x0000_s220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PAcUA&#10;AADdAAAADwAAAGRycy9kb3ducmV2LnhtbESPQWvCQBSE70L/w/IKvenGFKRGVxFpQRCKMT30+Mw+&#10;k8Xs25hdNf77rlDwOMzMN8x82dtGXKnzxrGC8SgBQVw6bbhS8FN8DT9A+ICssXFMCu7kYbl4Gcwx&#10;0+7GOV33oRIRwj5DBXUIbSalL2uy6EeuJY7e0XUWQ5RdJXWHtwi3jUyTZCItGo4LNba0rqk87S9W&#10;weqX809z/j7s8mNuimKa8HZyUurttV/NQATqwzP8395oBe/j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48B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284" o:spid="_x0000_s220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qmsUA&#10;AADdAAAADwAAAGRycy9kb3ducmV2LnhtbESPQWvCQBSE70L/w/KE3nSjgmh0FSkWCgUxxkOPr9ln&#10;sph9G7NbTf+9Kwgeh5n5hlmuO1uLK7XeOFYwGiYgiAunDZcKjvnnYAbCB2SNtWNS8E8e1qu33hJT&#10;7W6c0fUQShEh7FNUUIXQpFL6oiKLfuga4uidXGsxRNmWUrd4i3Bby3GSTKVFw3GhwoY+KirOhz+r&#10;YPPD2dZcdr/77JSZPJ8n/D09K/Xe7zYLEIG68Ao/219awWQ0n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qa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285" o:spid="_x0000_s220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y7sYA&#10;AADdAAAADwAAAGRycy9kb3ducmV2LnhtbESPQWvCQBSE7wX/w/KE3upGW0Sjq4goCIXSGA8en9ln&#10;sph9G7Orpv++Wyh4HGbmG2a+7Gwt7tR641jBcJCAIC6cNlwqOOTbtwkIH5A11o5JwQ95WC56L3NM&#10;tXtwRvd9KEWEsE9RQRVCk0rpi4os+oFriKN3dq3FEGVbSt3iI8JtLUdJMpYWDceFChtaV1Rc9jer&#10;YHXkbGOuX6fv7JyZPJ8m/Dm+KPXa71YzEIG68Az/t3dawftw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ay7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286" o:spid="_x0000_s220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XdcYA&#10;AADdAAAADwAAAGRycy9kb3ducmV2LnhtbESPQWvCQBSE7wX/w/KE3upGS0Wjq4goCIXSGA8en9ln&#10;sph9G7Orpv++Wyh4HGbmG2a+7Gwt7tR641jBcJCAIC6cNlwqOOTbtwkIH5A11o5JwQ95WC56L3NM&#10;tXtwRvd9KEWEsE9RQRVCk0rpi4os+oFriKN3dq3FEGVbSt3iI8JtLUdJMpYWDceFChtaV1Rc9jer&#10;YHXkbGOuX6fv7JyZPJ8m/Dm+KPXa71YzEIG68Az/t3dawftw9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oXd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287" o:spid="_x0000_s220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JAsUA&#10;AADdAAAADwAAAGRycy9kb3ducmV2LnhtbESPQWvCQBSE74X+h+UVvNWNCsFGVxFpQRCkMT30+Mw+&#10;k8Xs25hdNf57tyD0OMzMN8x82dtGXKnzxrGC0TABQVw6bbhS8FN8vU9B+ICssXFMCu7kYbl4fZlj&#10;pt2Nc7ruQyUihH2GCuoQ2kxKX9Zk0Q9dSxy9o+sshii7SuoObxFuGzlOklRaNBwXamxpXVN52l+s&#10;gtUv55/mvDt858fcFMVHwtv0pNTgrV/NQATqw3/42d5oBZPRO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Ik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Pr>
          <w:rFonts w:eastAsia="Calibri"/>
          <w:sz w:val="28"/>
          <w:szCs w:val="20"/>
        </w:rPr>
        <w:t>Рис. 6. Видеокадр «Редактирование, удаление комментариев»</w:t>
      </w:r>
    </w:p>
    <w:p w:rsidR="00786EB3" w:rsidRPr="00786EB3" w:rsidRDefault="00786EB3" w:rsidP="00786EB3">
      <w:pPr>
        <w:spacing w:after="160" w:line="259" w:lineRule="auto"/>
        <w:jc w:val="center"/>
        <w:rPr>
          <w:rFonts w:eastAsia="Calibri"/>
          <w:sz w:val="28"/>
          <w:szCs w:val="20"/>
        </w:rPr>
      </w:pPr>
    </w:p>
    <w:bookmarkEnd w:id="208"/>
    <w:p w:rsidR="00210D68" w:rsidRPr="00210D68" w:rsidRDefault="00210D68" w:rsidP="00210D68">
      <w:pPr>
        <w:spacing w:line="360" w:lineRule="auto"/>
        <w:rPr>
          <w:rFonts w:eastAsia="Calibri"/>
          <w:noProof/>
          <w:sz w:val="28"/>
          <w:szCs w:val="20"/>
        </w:rPr>
      </w:pPr>
    </w:p>
    <w:p w:rsidR="00210D68" w:rsidRPr="00210D68" w:rsidRDefault="00210D68" w:rsidP="00210D68">
      <w:pPr>
        <w:spacing w:line="360" w:lineRule="auto"/>
        <w:rPr>
          <w:rFonts w:eastAsia="Calibri"/>
          <w:noProof/>
          <w:sz w:val="28"/>
          <w:szCs w:val="20"/>
        </w:rPr>
      </w:pPr>
      <w:r w:rsidRPr="00210D68">
        <w:rPr>
          <w:rFonts w:eastAsia="Calibri"/>
          <w:noProof/>
          <w:sz w:val="28"/>
          <w:szCs w:val="20"/>
        </w:rPr>
        <w:lastRenderedPageBreak/>
        <mc:AlternateContent>
          <mc:Choice Requires="wps">
            <w:drawing>
              <wp:anchor distT="0" distB="0" distL="114300" distR="114300" simplePos="0" relativeHeight="251636736" behindDoc="0" locked="0" layoutInCell="1" allowOverlap="1" wp14:anchorId="10005E82" wp14:editId="793662A3">
                <wp:simplePos x="0" y="0"/>
                <wp:positionH relativeFrom="margin">
                  <wp:posOffset>5708660</wp:posOffset>
                </wp:positionH>
                <wp:positionV relativeFrom="paragraph">
                  <wp:posOffset>3473</wp:posOffset>
                </wp:positionV>
                <wp:extent cx="231665" cy="0"/>
                <wp:effectExtent l="0" t="0" r="35560" b="1905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23166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1AE0B9BE" id="Прямая соединительная линия 9"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5pt,.25pt" to="467.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" strokecolor="windowText" strokeweight=".5pt">
                <v:stroke joinstyle="miter"/>
                <w10:wrap anchorx="margin"/>
              </v:line>
            </w:pict>
          </mc:Fallback>
        </mc:AlternateContent>
      </w:r>
      <w:r w:rsidRPr="00210D68">
        <w:rPr>
          <w:rFonts w:eastAsia="Calibri"/>
          <w:noProof/>
          <w:sz w:val="28"/>
          <w:szCs w:val="20"/>
        </w:rPr>
        <w:drawing>
          <wp:inline distT="0" distB="0" distL="0" distR="0" wp14:anchorId="3672F702" wp14:editId="737AE1DD">
            <wp:extent cx="5940425" cy="4076700"/>
            <wp:effectExtent l="0" t="0" r="3175" b="0"/>
            <wp:docPr id="2353" name="Рисунок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Настройка сайта.jpg"/>
                    <pic:cNvPicPr/>
                  </pic:nvPicPr>
                  <pic:blipFill rotWithShape="1">
                    <a:blip r:embed="rId21">
                      <a:extLst>
                        <a:ext uri="{28A0092B-C50C-407E-A947-70E740481C1C}">
                          <a14:useLocalDpi xmlns:a14="http://schemas.microsoft.com/office/drawing/2010/main" val="0"/>
                        </a:ext>
                      </a:extLst>
                    </a:blip>
                    <a:srcRect b="8495"/>
                    <a:stretch/>
                  </pic:blipFill>
                  <pic:spPr bwMode="auto">
                    <a:xfrm>
                      <a:off x="0" y="0"/>
                      <a:ext cx="5940425" cy="4076700"/>
                    </a:xfrm>
                    <a:prstGeom prst="rect">
                      <a:avLst/>
                    </a:prstGeom>
                    <a:ln>
                      <a:noFill/>
                    </a:ln>
                    <a:extLst>
                      <a:ext uri="{53640926-AAD7-44D8-BBD7-CCE9431645EC}">
                        <a14:shadowObscured xmlns:a14="http://schemas.microsoft.com/office/drawing/2010/main"/>
                      </a:ext>
                    </a:extLst>
                  </pic:spPr>
                </pic:pic>
              </a:graphicData>
            </a:graphic>
          </wp:inline>
        </w:drawing>
      </w:r>
    </w:p>
    <w:p w:rsidR="00F14D69" w:rsidRPr="00210D68" w:rsidRDefault="00786EB3" w:rsidP="00786EB3">
      <w:pPr>
        <w:spacing w:line="360" w:lineRule="auto"/>
        <w:jc w:val="center"/>
        <w:rPr>
          <w:rFonts w:eastAsia="Calibri"/>
          <w:noProof/>
          <w:sz w:val="28"/>
          <w:szCs w:val="20"/>
        </w:rPr>
      </w:pPr>
      <w:r w:rsidRPr="0002744E">
        <w:rPr>
          <w:rFonts w:eastAsia="Calibri"/>
          <w:noProof/>
          <w:sz w:val="20"/>
          <w:szCs w:val="20"/>
        </w:rPr>
        <mc:AlternateContent>
          <mc:Choice Requires="wpg">
            <w:drawing>
              <wp:anchor distT="0" distB="0" distL="114300" distR="114300" simplePos="0" relativeHeight="251724800" behindDoc="0" locked="0" layoutInCell="0" allowOverlap="1" wp14:anchorId="4940C738" wp14:editId="5527982B">
                <wp:simplePos x="0" y="0"/>
                <wp:positionH relativeFrom="page">
                  <wp:posOffset>720090</wp:posOffset>
                </wp:positionH>
                <wp:positionV relativeFrom="page">
                  <wp:posOffset>252095</wp:posOffset>
                </wp:positionV>
                <wp:extent cx="6588760" cy="10189210"/>
                <wp:effectExtent l="0" t="0" r="21590" b="21590"/>
                <wp:wrapNone/>
                <wp:docPr id="5412" name="Группа 5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13"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4"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5"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6"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7"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8"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9"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0"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1"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2"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3"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4"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425"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26"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427"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28"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5429"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30"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8</w:t>
                              </w:r>
                            </w:p>
                          </w:txbxContent>
                        </wps:txbx>
                        <wps:bodyPr rot="0" vert="horz" wrap="square" lIns="12700" tIns="12700" rIns="12700" bIns="12700" anchor="t" anchorCtr="0" upright="1">
                          <a:noAutofit/>
                        </wps:bodyPr>
                      </wps:wsp>
                      <wps:wsp>
                        <wps:cNvPr id="5431"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40C738" id="Группа 5412" o:spid="_x0000_s2207" style="position:absolute;left:0;text-align:left;margin-left:56.7pt;margin-top:19.85pt;width:518.8pt;height:802.3pt;z-index:251724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" o:allowincell="f">
                <v:rect id="Rectangle 1683" o:spid="_x0000_s220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pOWcUA&#10;AADdAAAADwAAAGRycy9kb3ducmV2LnhtbESP0WrCQBRE3wv+w3IF3+pGbUWjq0RB8KnU6Adcstck&#10;mL0bs2sS/fpuodDHYWbOMOttbyrRUuNKywom4wgEcWZ1ybmCy/nwvgDhPLLGyjIpeJKD7WbwtsZY&#10;245P1KY+FwHCLkYFhfd1LKXLCjLoxrYmDt7VNgZ9kE0udYNdgJtKTqNoLg2WHBYKrGlfUHZLH0bB&#10;zfftV5Knr8Pysltm37uke9wTpUbDPlmB8NT7//Bf+6gVfH5MZvD7Jj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k5ZxQAAAN0AAAAPAAAAAAAAAAAAAAAAAJgCAABkcnMv&#10;ZG93bnJldi54bWxQSwUGAAAAAAQABAD1AAAAigMAAAAA&#10;" filled="f" strokeweight="2pt"/>
                <v:line id="Line 1684" o:spid="_x0000_s220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whcEAAADdAAAADwAAAGRycy9kb3ducmV2LnhtbESPwQrCMBBE74L/EFbwpqmiItUoIlS8&#10;idWLt7VZ22KzKU3U+vdGEDwOM/OGWa5bU4knNa60rGA0jEAQZ1aXnCs4n5LBHITzyBory6TgTQ7W&#10;q25nibG2Lz7SM/W5CBB2MSoovK9jKV1WkEE3tDVx8G62MeiDbHKpG3wFuKnkOIpm0mDJYaHAmrYF&#10;Zff0YRTcL+dpsjts9alKN/qaJ/5yvWml+r12swDhqfX/8K+91wqmk9E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EXCFwQAAAN0AAAAPAAAAAAAAAAAAAAAA&#10;AKECAABkcnMvZG93bnJldi54bWxQSwUGAAAAAAQABAD5AAAAjwMAAAAA&#10;" strokeweight="2pt"/>
                <v:line id="Line 1685" o:spid="_x0000_s221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3VHsIAAADdAAAADwAAAGRycy9kb3ducmV2LnhtbESPQavCMBCE74L/IazgTVPFilSjiFDx&#10;9rB68bY2a1tsNqWJWv+9eSB4HGbmG2a16UwtntS6yrKCyTgCQZxbXXGh4HxKRwsQziNrrC2Tgjc5&#10;2Kz7vRUm2r74SM/MFyJA2CWooPS+SaR0eUkG3dg2xMG72dagD7ItpG7xFeCmltMomkuDFYeFEhva&#10;lZTfs4dRcL+c43T/t9OnOtvqa5H6y/WmlRoOuu0ShKfO/8Lf9kEriGeTG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3VHsIAAADdAAAADwAAAAAAAAAAAAAA&#10;AAChAgAAZHJzL2Rvd25yZXYueG1sUEsFBgAAAAAEAAQA+QAAAJADAAAAAA==&#10;" strokeweight="2pt"/>
                <v:line id="Line 1686" o:spid="_x0000_s221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9LacEAAADdAAAADwAAAGRycy9kb3ducmV2LnhtbESPwQrCMBBE74L/EFbwpqmiItUoIlS8&#10;idWLt7VZ22KzKU3U+vdGEDwOM/OGWa5bU4knNa60rGA0jEAQZ1aXnCs4n5LBHITzyBory6TgTQ7W&#10;q25nibG2Lz7SM/W5CBB2MSoovK9jKV1WkEE3tDVx8G62MeiDbHKpG3wFuKnkOIpm0mDJYaHAmrYF&#10;Zff0YRTcL+dpsjts9alKN/qaJ/5yvWml+r12swDhqfX/8K+91wqmk9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j0tpwQAAAN0AAAAPAAAAAAAAAAAAAAAA&#10;AKECAABkcnMvZG93bnJldi54bWxQSwUGAAAAAAQABAD5AAAAjwMAAAAA&#10;" strokeweight="2pt"/>
                <v:line id="Line 1687" o:spid="_x0000_s221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Pu8sMAAADdAAAADwAAAGRycy9kb3ducmV2LnhtbESPzarCMBSE94LvEI7gTlPFP6pRRKi4&#10;u9zWjbtjc2yLzUlpota3NxcuuBxm5htms+tMLZ7Uusqygsk4AkGcW11xoeCcJaMVCOeRNdaWScGb&#10;HOy2/d4GY21f/EvP1BciQNjFqKD0vomldHlJBt3YNsTBu9nWoA+yLaRu8RXgppbTKFpIgxWHhRIb&#10;OpSU39OHUXC/nOfJ8eegszrd62uR+Mv1ppUaDrr9GoSnzn/D/+2TVjCfTZb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D7vLDAAAA3QAAAA8AAAAAAAAAAAAA&#10;AAAAoQIAAGRycy9kb3ducmV2LnhtbFBLBQYAAAAABAAEAPkAAACRAwAAAAA=&#10;" strokeweight="2pt"/>
                <v:line id="Line 1688" o:spid="_x0000_s221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x6gL4AAADdAAAADwAAAGRycy9kb3ducmV2LnhtbERPvQrCMBDeBd8hnOCmqaIi1SgiVNzE&#10;2sXtbM622FxKE7W+vRkEx4/vf73tTC1e1LrKsoLJOAJBnFtdcaEguySjJQjnkTXWlknBhxxsN/3e&#10;GmNt33ymV+oLEULYxaig9L6JpXR5SQbd2DbEgbvb1qAPsC2kbvEdwk0tp1G0kAYrDg0lNrQvKX+k&#10;T6Pgcc3myeG015c63elbkfjr7a6VGg663QqEp87/xT/3USuYzy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XHqAvgAAAN0AAAAPAAAAAAAAAAAAAAAAAKEC&#10;AABkcnMvZG93bnJldi54bWxQSwUGAAAAAAQABAD5AAAAjAMAAAAA&#10;" strokeweight="2pt"/>
                <v:line id="Line 1689" o:spid="_x0000_s221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fG8MAAADdAAAADwAAAGRycy9kb3ducmV2LnhtbESPQYvCMBSE74L/ITzBm6aKilajiFDx&#10;tmzrxduzebbF5qU0Ueu/NwsLHoeZ+YbZ7DpTiye1rrKsYDKOQBDnVldcKDhnyWgJwnlkjbVlUvAm&#10;B7ttv7fBWNsX/9Iz9YUIEHYxKii9b2IpXV6SQTe2DXHwbrY16INsC6lbfAW4qeU0ihbSYMVhocSG&#10;DiXl9/RhFNwv53ly/DnorE73+lok/nK9aaWGg26/BuGp89/wf/ukFcxnk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3xvDAAAA3QAAAA8AAAAAAAAAAAAA&#10;AAAAoQIAAGRycy9kb3ducmV2LnhtbFBLBQYAAAAABAAEAPkAAACRAwAAAAA=&#10;" strokeweight="2pt"/>
                <v:line id="Line 1690" o:spid="_x0000_s221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a8O74AAADdAAAADwAAAGRycy9kb3ducmV2LnhtbERPvQrCMBDeBd8hnOCmqaIi1SgiVNzE&#10;2sXtbM622FxKE7W+vRkEx4/vf73tTC1e1LrKsoLJOAJBnFtdcaEguySjJQjnkTXWlknBhxxsN/3e&#10;GmNt33ymV+oLEULYxaig9L6JpXR5SQbd2DbEgbvb1qAPsC2kbvEdwk0tp1G0kAYrDg0lNrQvKX+k&#10;T6Pgcc3myeG015c63elbkfjr7a6VGg663QqEp87/xT/3USuYz6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Rrw7vgAAAN0AAAAPAAAAAAAAAAAAAAAAAKEC&#10;AABkcnMvZG93bnJldi54bWxQSwUGAAAAAAQABAD5AAAAjAMAAAAA&#10;" strokeweight="2pt"/>
                <v:line id="Line 1691" o:spid="_x0000_s221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9/SsYAAADdAAAADwAAAGRycy9kb3ducmV2LnhtbESP3WoCMRSE7wXfIRzBu5pdUWlXo5T+&#10;gOKF1PoAx83pZuvmZElS3fbpjVDwcpiZb5jFqrONOJMPtWMF+SgDQVw6XXOl4PD5/vAIIkRkjY1j&#10;UvBLAVbLfm+BhXYX/qDzPlYiQTgUqMDE2BZShtKQxTByLXHyvpy3GJP0ldQeLwluGznOspm0WHNa&#10;MNjSi6HytP+xCjb+uD3lf5WRR974t2b3+hTst1LDQfc8BxGpi/fwf3utFUwn4xx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Pf0rGAAAA3QAAAA8AAAAAAAAA&#10;AAAAAAAAoQIAAGRycy9kb3ducmV2LnhtbFBLBQYAAAAABAAEAPkAAACUAwAAAAA=&#10;" strokeweight="1pt"/>
                <v:line id="Line 1692" o:spid="_x0000_s221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H18MAAADdAAAADwAAAGRycy9kb3ducmV2LnhtbESPQYvCMBSE7wv+h/AEb2tqUZFqFBEq&#10;3hZrL96ezbMtNi+liVr/vVkQPA4z8w2z2vSmEQ/qXG1ZwWQcgSAurK65VJCf0t8FCOeRNTaWScGL&#10;HGzWg58VJto++UiPzJciQNglqKDyvk2kdEVFBt3YtsTBu9rOoA+yK6Xu8BngppFxFM2lwZrDQoUt&#10;7SoqbtndKLid81m6/9vpU5Nt9aVM/fly1UqNhv12CcJT77/hT/ugFcymc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Yh9fDAAAA3QAAAA8AAAAAAAAAAAAA&#10;AAAAoQIAAGRycy9kb3ducmV2LnhtbFBLBQYAAAAABAAEAPkAAACRAwAAAAA=&#10;" strokeweight="2pt"/>
                <v:line id="Line 1693" o:spid="_x0000_s221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EpsYAAADdAAAADwAAAGRycy9kb3ducmV2LnhtbESP3WoCMRSE74W+QzgF7zTrT0u7NUrx&#10;B5RelNo+wHFzutm6OVmSqKtPbwqCl8PMfMNMZq2txZF8qBwrGPQzEMSF0xWXCn6+V70XECEia6wd&#10;k4IzBZhNHzoTzLU78Rcdt7EUCcIhRwUmxiaXMhSGLIa+a4iT9+u8xZikL6X2eEpwW8thlj1LixWn&#10;BYMNzQ0V++3BKtj43cd+cCmN3PHGL+vPxWuwf0p1H9v3NxCR2ngP39prreBpPBzB/5v0BO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RRKbGAAAA3QAAAA8AAAAAAAAA&#10;AAAAAAAAoQIAAGRycy9kb3ducmV2LnhtbFBLBQYAAAAABAAEAPkAAACUAwAAAAA=&#10;" strokeweight="1pt"/>
                <v:rect id="Rectangle 1694" o:spid="_x0000_s221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ZTsIA&#10;AADdAAAADwAAAGRycy9kb3ducmV2LnhtbESPQYvCMBSE7wv+h/AEb2uqVNFqlCIIe7Xuwh4fzbOt&#10;Ni81yWr990YQ9jjMzDfMetubVtzI+caygsk4AUFcWt1wpeD7uP9cgPABWWNrmRQ8yMN2M/hYY6bt&#10;nQ90K0IlIoR9hgrqELpMSl/WZNCPbUccvZN1BkOUrpLa4T3CTSunSTKXBhuOCzV2tKupvBR/RkGe&#10;n/ufa7HEvZeLxM11qqv8V6nRsM9XIAL14T/8bn9pBbN0msLrTX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VlOwgAAAN0AAAAPAAAAAAAAAAAAAAAAAJgCAABkcnMvZG93&#10;bnJldi54bWxQSwUGAAAAAAQABAD1AAAAhwM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22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381cIA&#10;AADdAAAADwAAAGRycy9kb3ducmV2LnhtbESPQYvCMBSE78L+h/AWvGm6olK7RimC4HWrgsdH87at&#10;Ni/dJGr33xtB8DjMzDfMct2bVtzI+caygq9xAoK4tLrhSsFhvx2lIHxA1thaJgX/5GG9+hgsMdP2&#10;zj90K0IlIoR9hgrqELpMSl/WZNCPbUccvV/rDIYoXSW1w3uEm1ZOkmQuDTYcF2rsaFNTeSmuRkGe&#10;n/vjX7HArZdp4uZ6qqv8pNTws8+/QQTqwzv8au+0gtl0MoP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fzVwgAAAN0AAAAPAAAAAAAAAAAAAAAAAJgCAABkcnMvZG93&#10;bnJldi54bWxQSwUGAAAAAAQABAD1AAAAhwM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22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iosIA&#10;AADdAAAADwAAAGRycy9kb3ducmV2LnhtbESPQYvCMBSE7wv+h/AEb2uqaNFqlCIIe7Xuwh4fzbOt&#10;Ni81yWr990YQ9jjMzDfMetubVtzI+caygsk4AUFcWt1wpeD7uP9cgPABWWNrmRQ8yMN2M/hYY6bt&#10;nQ90K0IlIoR9hgrqELpMSl/WZNCPbUccvZN1BkOUrpLa4T3CTSunSZJKgw3HhRo72tVUXoo/oyDP&#10;z/3PtVji3stF4lI901X+q9Ro2OcrEIH68B9+t7+0gvlsmsLrTX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r2KiwgAAAN0AAAAPAAAAAAAAAAAAAAAAAJgCAABkcnMvZG93&#10;bnJldi54bWxQSwUGAAAAAAQABAD1AAAAhwM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22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HOcQA&#10;AADdAAAADwAAAGRycy9kb3ducmV2LnhtbESPzWrDMBCE74W+g9hAb42c4ObHiRJMwdBr3QRyXKyN&#10;7cRauZJqu29fFQo9DjPzDbM/TqYTAznfWlawmCcgiCurW64VnD6K5w0IH5A1dpZJwTd5OB4eH/aY&#10;aTvyOw1lqEWEsM9QQRNCn0npq4YM+rntiaN3tc5giNLVUjscI9x0cpkkK2mw5bjQYE+vDVX38sso&#10;yPPbdP4st1h4uUncSqe6zi9KPc2mfAci0BT+w3/tN63gJV2u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jxzn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22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xTS8EA&#10;AADdAAAADwAAAGRycy9kb3ducmV2LnhtbERPz2uDMBS+D/o/hFfYbcaWtjhnLFIQdp1bYceHeVM3&#10;82KT1Lr/vjkMdvz4fhfHxYxiJucHywo2SQqCuLV64E7Bx3v9lIHwAVnjaJkU/JKHY7l6KDDX9sZv&#10;NDehEzGEfY4K+hCmXErf9mTQJ3YijtyXdQZDhK6T2uEthptRbtP0IA0OHBt6nOjUU/vTXI2Cqvpe&#10;zpfmGWsvs9Qd9E531adSj+ulegERaAn/4j/3q1aw323j3PgmPgF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8U0vBAAAA3QAAAA8AAAAAAAAAAAAAAAAAmAIAAGRycy9kb3du&#10;cmV2LnhtbFBLBQYAAAAABAAEAPUAAACGAw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22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20MQA&#10;AADdAAAADwAAAGRycy9kb3ducmV2LnhtbESPQWvCQBSE7wX/w/KE3upGSSWJrhIKglfTCj0+sq9J&#10;NPs23V1N+u/dQqHHYWa+Ybb7yfTiTs53lhUsFwkI4trqjhsFH++HlwyED8gae8uk4Ic87Hezpy0W&#10;2o58onsVGhEh7AtU0IYwFFL6uiWDfmEH4uh9WWcwROkaqR2OEW56uUqStTTYcVxocaC3luprdTMK&#10;yvIynb+rHA9eZolb61Q35adSz/Op3IAINIX/8F/7qBW8pqsc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w9tD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22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JkMEA&#10;AADdAAAADwAAAGRycy9kb3ducmV2LnhtbERPz2vCMBS+D/wfwhN2W9NtKl1nlCIIXq0KHh/NW9ut&#10;eemS2Nb/3hwGO358v9fbyXRiIOdbywpekxQEcWV1y7WC82n/koHwAVljZ5kU3MnDdjN7WmOu7chH&#10;GspQixjCPkcFTQh9LqWvGjLoE9sTR+7LOoMhQldL7XCM4aaTb2m6kgZbjg0N9rRrqPopb0ZBUXxP&#10;l9/yA/deZqlb6YWui6tSz/Op+AQRaAr/4j/3QStYLt7j/vgmP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TyZDBAAAA3QAAAA8AAAAAAAAAAAAAAAAAmAIAAGRycy9kb3du&#10;cmV2LnhtbFBLBQYAAAAABAAEAPUAAACGAwAAAAA=&#10;" filled="f" stroked="f" strokeweight=".25pt">
                  <v:textbox inset="1pt,1pt,1pt,1pt">
                    <w:txbxContent>
                      <w:p w:rsidR="00FD58D3" w:rsidRPr="0002744E" w:rsidRDefault="00FD58D3" w:rsidP="00786EB3">
                        <w:pPr>
                          <w:pStyle w:val="ad"/>
                          <w:jc w:val="center"/>
                          <w:rPr>
                            <w:sz w:val="24"/>
                            <w:lang w:val="ru-RU"/>
                          </w:rPr>
                        </w:pPr>
                        <w:r>
                          <w:rPr>
                            <w:sz w:val="24"/>
                            <w:lang w:val="ru-RU"/>
                          </w:rPr>
                          <w:t>8</w:t>
                        </w:r>
                      </w:p>
                    </w:txbxContent>
                  </v:textbox>
                </v:rect>
                <v:rect id="Rectangle 1701" o:spid="_x0000_s222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sC8QA&#10;AADdAAAADwAAAGRycy9kb3ducmV2LnhtbESPQWvCQBSE7wX/w/IEb3Vja0WjawiFgNemFnp8ZJ9J&#10;NPs27m6T9N93C4Ueh5n5hjlkk+nEQM63lhWslgkI4srqlmsF5/ficQvCB2SNnWVS8E0esuPs4YCp&#10;tiO/0VCGWkQI+xQVNCH0qZS+asigX9qeOHoX6wyGKF0ttcMxwk0nn5JkIw22HBca7Om1oepWfhkF&#10;eX6dPu7lDgsvt4nb6LWu80+lFvMp34MINIX/8F/7pBW8rJ9X8PsmP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bAvEAAAA3QAAAA8AAAAAAAAAAAAAAAAAmAIAAGRycy9k&#10;b3ducmV2LnhtbFBLBQYAAAAABAAEAPUAAACJAw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Pr>
          <w:rFonts w:eastAsia="Calibri"/>
          <w:noProof/>
          <w:sz w:val="28"/>
          <w:szCs w:val="20"/>
        </w:rPr>
        <w:t>Рис. 7. Видеокадр «Настройка сайта»</w:t>
      </w:r>
      <w:r w:rsidR="00532375" w:rsidRPr="00532375">
        <w:rPr>
          <w:rFonts w:eastAsia="Calibri"/>
          <w:noProof/>
          <w:sz w:val="28"/>
          <w:szCs w:val="20"/>
        </w:rPr>
        <mc:AlternateContent>
          <mc:Choice Requires="wpg">
            <w:drawing>
              <wp:anchor distT="0" distB="0" distL="114300" distR="114300" simplePos="0" relativeHeight="251652096" behindDoc="0" locked="1" layoutInCell="0" allowOverlap="1" wp14:anchorId="4C37C8D4" wp14:editId="13205C70">
                <wp:simplePos x="0" y="0"/>
                <wp:positionH relativeFrom="page">
                  <wp:posOffset>252095</wp:posOffset>
                </wp:positionH>
                <wp:positionV relativeFrom="page">
                  <wp:posOffset>252095</wp:posOffset>
                </wp:positionV>
                <wp:extent cx="467995" cy="10188575"/>
                <wp:effectExtent l="13970" t="13970" r="13335" b="17780"/>
                <wp:wrapNone/>
                <wp:docPr id="3127" name="Группа 3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128" name="Rectangle 228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 name="Line 229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229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1" name="Text Box 229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132" name="Text Box 229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133" name="Rectangle 229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4" name="Line 229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5" name="Line 229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6" name="Line 229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7" name="Line 229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8" name="Line 229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9" name="Text Box 230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140" name="Text Box 230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141" name="Text Box 230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142" name="Text Box 230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143" name="Text Box 230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144" name="Text Box 230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45" name="Text Box 230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146" name="Text Box 230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47" name="Text Box 230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148" name="Text Box 230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7C8D4" id="Группа 3127" o:spid="_x0000_s2227" style="position:absolute;left:0;text-align:left;margin-left:19.85pt;margin-top:19.85pt;width:36.85pt;height:802.25pt;z-index:25165209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" o:allowincell="f">
                <v:rect id="Rectangle 2289" o:spid="_x0000_s222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PM8IA&#10;AADdAAAADwAAAGRycy9kb3ducmV2LnhtbERPy2rCQBTdF/yH4Qrd1YkWpImOEoWAq2JjPuCSuSbB&#10;zJ2YmTzar+8sCl0eznt/nE0rRupdY1nBehWBIC6tbrhSUNyytw8QziNrbC2Tgm9ycDwsXvaYaDvx&#10;F425r0QIYZeggtr7LpHSlTUZdCvbEQfubnuDPsC+krrHKYSbVm6iaCsNNhwaauzoXFP5yAej4OHn&#10;8TOt8p8sLk5xeT2l0/BMlXpdzukOhKfZ/4v/3Bet4H29CXPDm/A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uE8zwgAAAN0AAAAPAAAAAAAAAAAAAAAAAJgCAABkcnMvZG93&#10;bnJldi54bWxQSwUGAAAAAAQABAD1AAAAhwMAAAAA&#10;" filled="f" strokeweight="2pt"/>
                <v:line id="Line 2290" o:spid="_x0000_s222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MAMQAAADdAAAADwAAAGRycy9kb3ducmV2LnhtbESPT4vCMBTE74LfITxhb5rqorjdRhGh&#10;y97E1ou3Z/P6B5uX0mS1++2NIHgcZuY3TLIdTCtu1LvGsoL5LAJBXFjdcKXglKfTNQjnkTW2lknB&#10;PznYbsajBGNt73ykW+YrESDsYlRQe9/FUrqiJoNuZjvi4JW2N+iD7Cupe7wHuGnlIopW0mDDYaHG&#10;jvY1Fdfszyi4nk/L9Oew13mb7fSlSv35UmqlPibD7huEp8G/w6/2r1bwOV98wf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xkwAxAAAAN0AAAAPAAAAAAAAAAAA&#10;AAAAAKECAABkcnMvZG93bnJldi54bWxQSwUGAAAAAAQABAD5AAAAkgMAAAAA&#10;" strokeweight="2pt"/>
                <v:line id="Line 2291" o:spid="_x0000_s223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zQL4AAADdAAAADwAAAGRycy9kb3ducmV2LnhtbERPvQrCMBDeBd8hnOCmqYoi1SgiVNzE&#10;2sXtbM622FxKE7W+vRkEx4/vf73tTC1e1LrKsoLJOAJBnFtdcaEguySjJQjnkTXWlknBhxxsN/3e&#10;GmNt33ymV+oLEULYxaig9L6JpXR5SQbd2DbEgbvb1qAPsC2kbvEdwk0tp1G0kAYrDg0lNrQvKX+k&#10;T6Pgcc3myeG015c63elbkfjr7a6VGg663QqEp87/xT/3USuYTW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JXNAvgAAAN0AAAAPAAAAAAAAAAAAAAAAAKEC&#10;AABkcnMvZG93bnJldi54bWxQSwUGAAAAAAQABAD5AAAAjAMAAAAA&#10;" strokeweight="2pt"/>
                <v:shape id="Text Box 2292" o:spid="_x0000_s223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Hq8UA&#10;AADdAAAADwAAAGRycy9kb3ducmV2LnhtbESPQWvCQBSE74L/YXlCb7pJBanRVUQqFAqlMR48PrPP&#10;ZDH7NmZXTf99t1DwOMzMN8xy3dtG3KnzxrGCdJKAIC6dNlwpOBS78RsIH5A1No5JwQ95WK+GgyVm&#10;2j04p/s+VCJC2GeooA6hzaT0ZU0W/cS1xNE7u85iiLKrpO7wEeG2ka9JMpMWDceFGlva1lRe9jer&#10;YHPk/N1cv07f+Tk3RTFP+HN2Uepl1G8WIAL14Rn+b39oBdN0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Ier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293" o:spid="_x0000_s223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Z3MUA&#10;AADdAAAADwAAAGRycy9kb3ducmV2LnhtbESPQWvCQBSE70L/w/KE3nSjgmh0FSkWCgUxxkOPr9ln&#10;sph9G7NbTf+9Kwgeh5n5hlmuO1uLK7XeOFYwGiYgiAunDZcKjvnnYAbCB2SNtWNS8E8e1qu33hJT&#10;7W6c0fUQShEh7FNUUIXQpFL6oiKLfuga4uidXGsxRNmWUrd4i3Bby3GSTKVFw3GhwoY+KirOhz+r&#10;YPPD2dZcdr/77JSZPJ8n/D09K/Xe7zYLEIG68Ao/219awWQ0GcP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hn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294" o:spid="_x0000_s223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Ln8QA&#10;AADdAAAADwAAAGRycy9kb3ducmV2LnhtbESP0YrCMBRE3xf8h3AF39ZUC7JWo1RB8El2qx9waa5t&#10;sbmpTWyrX78RFvZxmJkzzHo7mFp01LrKsoLZNAJBnFtdcaHgcj58foFwHlljbZkUPMnBdjP6WGOi&#10;bc8/1GW+EAHCLkEFpfdNIqXLSzLoprYhDt7VtgZ9kG0hdYt9gJtazqNoIQ1WHBZKbGhfUn7LHkbB&#10;zQ/dKS2y12F52S3z713aP+6pUpPxkK5AeBr8f/ivfdQK4lkcw/t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FS5/EAAAA3QAAAA8AAAAAAAAAAAAAAAAAmAIAAGRycy9k&#10;b3ducmV2LnhtbFBLBQYAAAAABAAEAPUAAACJAwAAAAA=&#10;" filled="f" strokeweight="2pt"/>
                <v:line id="Line 2295" o:spid="_x0000_s223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51Q8MAAADdAAAADwAAAGRycy9kb3ducmV2LnhtbESPQYvCMBSE74L/ITzBm6bqKlKNIkLF&#10;m2zrxduzebbF5qU0Ueu/NwsLHoeZ+YZZbztTiye1rrKsYDKOQBDnVldcKDhnyWgJwnlkjbVlUvAm&#10;B9tNv7fGWNsX/9Iz9YUIEHYxKii9b2IpXV6SQTe2DXHwbrY16INsC6lbfAW4qeU0ihbSYMVhocSG&#10;9iXl9/RhFNwv53lyOO11Vqc7fS0Sf7netFLDQbdbgfDU+W/4v33UCmaT2Q/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edUPDAAAA3QAAAA8AAAAAAAAAAAAA&#10;AAAAoQIAAGRycy9kb3ducmV2LnhtbFBLBQYAAAAABAAEAPkAAACRAwAAAAA=&#10;" strokeweight="2pt"/>
                <v:line id="Line 2296" o:spid="_x0000_s223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Q2MEAAADdAAAADwAAAGRycy9kb3ducmV2LnhtbESPwQrCMBBE74L/EFbwpqmKItUoIlS8&#10;idWLt7VZ22KzKU3U+vdGEDwOM/OGWa5bU4knNa60rGA0jEAQZ1aXnCs4n5LBHITzyBory6TgTQ7W&#10;q25nibG2Lz7SM/W5CBB2MSoovK9jKV1WkEE3tDVx8G62MeiDbHKpG3wFuKnkOIpm0mDJYaHAmrYF&#10;Zff0YRTcL+dpsjts9alKN/qaJ/5yvWml+r12swDhqfX/8K+91womo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tDYwQAAAN0AAAAPAAAAAAAAAAAAAAAA&#10;AKECAABkcnMvZG93bnJldi54bWxQSwUGAAAAAAQABAD5AAAAjwMAAAAA&#10;" strokeweight="2pt"/>
                <v:line id="Line 2297" o:spid="_x0000_s223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BOr8EAAADdAAAADwAAAGRycy9kb3ducmV2LnhtbESPwQrCMBBE74L/EFbwpqmKItUoIlS8&#10;idWLt7VZ22KzKU3U+vdGEDwOM/OGWa5bU4knNa60rGA0jEAQZ1aXnCs4n5LBHITzyBory6TgTQ7W&#10;q25nibG2Lz7SM/W5CBB2MSoovK9jKV1WkEE3tDVx8G62MeiDbHKpG3wFuKnkOIpm0mDJYaHAmrYF&#10;Zff0YRTcL+dpsjts9alKN/qaJ/5yvWml+r12swDhqfX/8K+91womo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gE6vwQAAAN0AAAAPAAAAAAAAAAAAAAAA&#10;AKECAABkcnMvZG93bnJldi54bWxQSwUGAAAAAAQABAD5AAAAjwMAAAAA&#10;" strokeweight="2pt"/>
                <v:line id="Line 2298" o:spid="_x0000_s223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zrNMMAAADdAAAADwAAAGRycy9kb3ducmV2LnhtbESPQYvCMBSE74L/ITzBm6Yqq1KNIkLF&#10;m2zrxduzebbF5qU0Ueu/NwsLHoeZ+YZZbztTiye1rrKsYDKOQBDnVldcKDhnyWgJwnlkjbVlUvAm&#10;B9tNv7fGWNsX/9Iz9YUIEHYxKii9b2IpXV6SQTe2DXHwbrY16INsC6lbfAW4qeU0iubSYMVhocSG&#10;9iXl9/RhFNwv55/kcNrrrE53+lok/nK9aaWGg263AuGp89/wf/uoFcwmsw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6zTDAAAA3QAAAA8AAAAAAAAAAAAA&#10;AAAAoQIAAGRycy9kb3ducmV2LnhtbFBLBQYAAAAABAAEAPkAAACRAwAAAAA=&#10;" strokeweight="2pt"/>
                <v:line id="Line 2299" o:spid="_x0000_s223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Rr4AAADdAAAADwAAAGRycy9kb3ducmV2LnhtbERPvQrCMBDeBd8hnOCmqYoi1SgiVNzE&#10;2sXtbM622FxKE7W+vRkEx4/vf73tTC1e1LrKsoLJOAJBnFtdcaEguySjJQjnkTXWlknBhxxsN/3e&#10;GmNt33ymV+oLEULYxaig9L6JpXR5SQbd2DbEgbvb1qAPsC2kbvEdwk0tp1G0kAYrDg0lNrQvKX+k&#10;T6Pgcc3myeG015c63elbkfjr7a6VGg663QqEp87/xT/3USuYTW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U39GvgAAAN0AAAAPAAAAAAAAAAAAAAAAAKEC&#10;AABkcnMvZG93bnJldi54bWxQSwUGAAAAAAQABAD5AAAAjAMAAAAA&#10;" strokeweight="2pt"/>
                <v:shape id="Text Box 2300" o:spid="_x0000_s223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LrcUA&#10;AADdAAAADwAAAGRycy9kb3ducmV2LnhtbESPQWvCQBSE74L/YXlCb7qxgmh0FZEKhUJpjAePz+wz&#10;Wcy+jdlV03/fLQgeh5n5hlmuO1uLO7XeOFYwHiUgiAunDZcKDvluOAPhA7LG2jEp+CUP61W/t8RU&#10;uwdndN+HUkQI+xQVVCE0qZS+qMiiH7mGOHpn11oMUbal1C0+ItzW8j1JptKi4bhQYUPbiorL/mYV&#10;bI6cfZjr9+knO2cmz+cJf00vSr0Nus0CRKAuvMLP9qdWMBlP5v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ou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301" o:spid="_x0000_s224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RTcMA&#10;AADdAAAADwAAAGRycy9kb3ducmV2LnhtbERPz2vCMBS+C/sfwht409RNZOuMIsOBIIhtd9jxrXm2&#10;wealNlHrf28OgseP7/d82dtGXKjzxrGCyTgBQVw6bbhS8Fv8jD5A+ICssXFMCm7kYbl4Gcwx1e7K&#10;GV3yUIkYwj5FBXUIbSqlL2uy6MeuJY7cwXUWQ4RdJXWH1xhuG/mWJDNp0XBsqLGl75rKY362ClZ/&#10;nK3Nafe/zw6ZKYrPhLezo1LD1371BSJQH57ih3ujFbxPpn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RT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302" o:spid="_x0000_s224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701sYA&#10;AADdAAAADwAAAGRycy9kb3ducmV2LnhtbESPQWvCQBSE7wX/w/IKvdVNbJE2dRURBaEgjenB4zP7&#10;TBazb2N21fjvXaHQ4zAz3zCTWW8bcaHOG8cK0mECgrh02nCl4LdYvX6A8AFZY+OYFNzIw2w6eJpg&#10;pt2Vc7psQyUihH2GCuoQ2kxKX9Zk0Q9dSxy9g+sshii7SuoOrxFuGzlKkrG0aDgu1NjSoqbyuD1b&#10;BfMd50tz2ux/8kNuiuIz4e/xUamX537+BSJQH/7Df+21VvCWvqf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701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303" o:spid="_x0000_s224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qocYA&#10;AADdAAAADwAAAGRycy9kb3ducmV2LnhtbESPQWvCQBSE7wX/w/KE3upGW0Sjq4goCIXSGA8en9ln&#10;sph9G7Orpv++Wyh4HGbmG2a+7Gwt7tR641jBcJCAIC6cNlwqOOTbtwkIH5A11o5JwQ95WC56L3NM&#10;tXtwRvd9KEWEsE9RQRVCk0rpi4os+oFriKN3dq3FEGVbSt3iI8JtLUdJMpYWDceFChtaV1Rc9jer&#10;YHXkbGOuX6fv7JyZPJ8m/Dm+KPXa71YzEIG68Az/t3dawfvwYw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xqo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304" o:spid="_x0000_s224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POsYA&#10;AADdAAAADwAAAGRycy9kb3ducmV2LnhtbESPQWvCQBSE7wX/w/IEb3WjFtHoKiIVhEJpjAePz+wz&#10;Wcy+TbOrpv++Wyh4HGbmG2a57mwt7tR641jBaJiAIC6cNlwqOOa71xkIH5A11o5JwQ95WK96L0tM&#10;tXtwRvdDKEWEsE9RQRVCk0rpi4os+qFriKN3ca3FEGVbSt3iI8JtLcdJMpUWDceFChvaVlRcDzer&#10;YHPi7N18f56/sktm8nye8Mf0qtSg320WIAJ14Rn+b++1gsnobQJ/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DPO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305" o:spid="_x0000_s224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XTsYA&#10;AADdAAAADwAAAGRycy9kb3ducmV2LnhtbESPQWvCQBSE74L/YXmCN91oRdroKiItCEIxpocen9ln&#10;sph9m2ZXTf99tyB4HGbmG2a57mwtbtR641jBZJyAIC6cNlwq+Mo/Rq8gfEDWWDsmBb/kYb3q95aY&#10;anfnjG7HUIoIYZ+igiqEJpXSFxVZ9GPXEEfv7FqLIcq2lLrFe4TbWk6TZC4tGo4LFTa0rai4HK9W&#10;weabs3fz83k6ZOfM5Plbwvv5RanhoNssQATqwjP8aO+0gpfJbAb/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lXT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306" o:spid="_x0000_s224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1ccA&#10;AADdAAAADwAAAGRycy9kb3ducmV2LnhtbESPT2vCQBTE7wW/w/KE3urGPxWNriLFQqFQjPHg8Zl9&#10;JovZt2l2q/HbdwsFj8PM/IZZrjtbiyu13jhWMBwkIIgLpw2XCg75+8sMhA/IGmvHpOBOHtar3tMS&#10;U+1unNF1H0oRIexTVFCF0KRS+qIii37gGuLonV1rMUTZllK3eItwW8tRkkylRcNxocKG3ioqLvsf&#10;q2Bz5Gxrvr9Ou+ycmTyfJ/w5vSj13O82CxCBuvAI/7c/tILxcPIK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V8tX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307" o:spid="_x0000_s224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sosYA&#10;AADdAAAADwAAAGRycy9kb3ducmV2LnhtbESPQWvCQBSE7wX/w/IEb3VjlVCjq4goFITSGA8en9ln&#10;sph9m2a3mv77bqHQ4zAz3zDLdW8bcafOG8cKJuMEBHHptOFKwanYP7+C8AFZY+OYFHyTh/Vq8LTE&#10;TLsH53Q/hkpECPsMFdQhtJmUvqzJoh+7ljh6V9dZDFF2ldQdPiLcNvIlSVJp0XBcqLGlbU3l7fhl&#10;FWzOnO/M5/vlI7/mpijmCR/Sm1KjYb9ZgAjUh//wX/tNK5hOZi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dso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308" o:spid="_x0000_s224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JOcYA&#10;AADdAAAADwAAAGRycy9kb3ducmV2LnhtbESPQWvCQBSE70L/w/IK3nSjFlujq0hpoSCIMT14fGaf&#10;yWL2bcxuNf77bkHocZiZb5jFqrO1uFLrjWMFo2ECgrhw2nCp4Dv/HLyB8AFZY+2YFNzJw2r51Ftg&#10;qt2NM7ruQykihH2KCqoQmlRKX1Rk0Q9dQxy9k2sthijbUuoWbxFuazlOkqm0aDguVNjQe0XFef9j&#10;FawPnH2Yy/a4y06ZyfNZwpvpWan+c7eegwjUhf/wo/2lFUxGL6/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vJO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309" o:spid="_x0000_s224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dS8MA&#10;AADdAAAADwAAAGRycy9kb3ducmV2LnhtbERPz2vCMBS+C/sfwht409RNZOuMIsOBIIhtd9jxrXm2&#10;wealNlHrf28OgseP7/d82dtGXKjzxrGCyTgBQVw6bbhS8Fv8jD5A+ICssXFMCm7kYbl4Gcwx1e7K&#10;GV3yUIkYwj5FBXUIbSqlL2uy6MeuJY7cwXUWQ4RdJXWH1xhuG/mWJDNp0XBsqLGl75rKY362ClZ/&#10;nK3Nafe/zw6ZKYrPhLezo1LD1371BSJQH57ih3ujFbxPpnFu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RdS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210D68" w:rsidRPr="00210D68" w:rsidRDefault="00210D68" w:rsidP="00210D68">
      <w:pPr>
        <w:spacing w:line="360" w:lineRule="auto"/>
        <w:jc w:val="center"/>
        <w:rPr>
          <w:rFonts w:eastAsia="Calibri"/>
          <w:sz w:val="28"/>
          <w:szCs w:val="20"/>
        </w:rPr>
      </w:pPr>
      <w:r w:rsidRPr="00210D68">
        <w:rPr>
          <w:rFonts w:eastAsia="Calibri"/>
          <w:noProof/>
          <w:sz w:val="28"/>
          <w:szCs w:val="20"/>
        </w:rPr>
        <w:drawing>
          <wp:inline distT="0" distB="0" distL="0" distR="0" wp14:anchorId="4D84F046" wp14:editId="00028EC4">
            <wp:extent cx="2886075" cy="2933700"/>
            <wp:effectExtent l="0" t="0" r="9525" b="0"/>
            <wp:docPr id="2354" name="Рисунок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Форма авторизации.jpg"/>
                    <pic:cNvPicPr/>
                  </pic:nvPicPr>
                  <pic:blipFill rotWithShape="1">
                    <a:blip r:embed="rId22">
                      <a:extLst>
                        <a:ext uri="{28A0092B-C50C-407E-A947-70E740481C1C}">
                          <a14:useLocalDpi xmlns:a14="http://schemas.microsoft.com/office/drawing/2010/main" val="0"/>
                        </a:ext>
                      </a:extLst>
                    </a:blip>
                    <a:srcRect l="14111" t="26475" r="37306" b="10315"/>
                    <a:stretch/>
                  </pic:blipFill>
                  <pic:spPr bwMode="auto">
                    <a:xfrm>
                      <a:off x="0" y="0"/>
                      <a:ext cx="2886075" cy="2933700"/>
                    </a:xfrm>
                    <a:prstGeom prst="rect">
                      <a:avLst/>
                    </a:prstGeom>
                    <a:ln>
                      <a:noFill/>
                    </a:ln>
                    <a:extLst>
                      <a:ext uri="{53640926-AAD7-44D8-BBD7-CCE9431645EC}">
                        <a14:shadowObscured xmlns:a14="http://schemas.microsoft.com/office/drawing/2010/main"/>
                      </a:ext>
                    </a:extLst>
                  </pic:spPr>
                </pic:pic>
              </a:graphicData>
            </a:graphic>
          </wp:inline>
        </w:drawing>
      </w:r>
    </w:p>
    <w:p w:rsidR="00210D68" w:rsidRDefault="00786EB3" w:rsidP="00210D68">
      <w:pPr>
        <w:spacing w:line="360" w:lineRule="auto"/>
        <w:jc w:val="center"/>
        <w:rPr>
          <w:rFonts w:eastAsia="Calibri"/>
          <w:noProof/>
          <w:sz w:val="28"/>
          <w:szCs w:val="20"/>
        </w:rPr>
      </w:pPr>
      <w:r>
        <w:rPr>
          <w:rFonts w:eastAsia="Calibri"/>
          <w:noProof/>
          <w:sz w:val="28"/>
          <w:szCs w:val="20"/>
        </w:rPr>
        <w:t>Рис. 8. Видеокадр «Форма авторизации»</w:t>
      </w:r>
    </w:p>
    <w:p w:rsidR="00F14D69" w:rsidRDefault="00F14D69" w:rsidP="00210D68">
      <w:pPr>
        <w:spacing w:line="360" w:lineRule="auto"/>
        <w:jc w:val="center"/>
        <w:rPr>
          <w:rFonts w:eastAsia="Calibri"/>
          <w:noProof/>
          <w:sz w:val="28"/>
          <w:szCs w:val="20"/>
        </w:rPr>
      </w:pPr>
    </w:p>
    <w:p w:rsidR="00F14D69" w:rsidRDefault="00F14D69" w:rsidP="00210D68">
      <w:pPr>
        <w:spacing w:line="360" w:lineRule="auto"/>
        <w:jc w:val="center"/>
        <w:rPr>
          <w:rFonts w:eastAsia="Calibri"/>
          <w:noProof/>
          <w:sz w:val="28"/>
          <w:szCs w:val="20"/>
        </w:rPr>
      </w:pPr>
    </w:p>
    <w:p w:rsidR="00F14D69" w:rsidRDefault="00F14D69" w:rsidP="00210D68">
      <w:pPr>
        <w:spacing w:line="360" w:lineRule="auto"/>
        <w:jc w:val="center"/>
        <w:rPr>
          <w:rFonts w:eastAsia="Calibri"/>
          <w:noProof/>
          <w:sz w:val="28"/>
          <w:szCs w:val="20"/>
        </w:rPr>
      </w:pPr>
    </w:p>
    <w:p w:rsidR="00F14D69" w:rsidRPr="00210D68" w:rsidRDefault="00F14D69" w:rsidP="00786EB3">
      <w:pPr>
        <w:spacing w:line="360" w:lineRule="auto"/>
        <w:rPr>
          <w:rFonts w:eastAsia="Calibri"/>
          <w:noProof/>
          <w:sz w:val="28"/>
          <w:szCs w:val="20"/>
        </w:rPr>
      </w:pPr>
    </w:p>
    <w:p w:rsidR="00210D68" w:rsidRPr="00210D68" w:rsidRDefault="00786EB3" w:rsidP="00210D68">
      <w:pPr>
        <w:spacing w:line="360" w:lineRule="auto"/>
        <w:jc w:val="center"/>
        <w:rPr>
          <w:rFonts w:eastAsia="Calibri"/>
          <w:sz w:val="28"/>
          <w:szCs w:val="20"/>
        </w:rPr>
      </w:pPr>
      <w:r w:rsidRPr="0002744E">
        <w:rPr>
          <w:rFonts w:eastAsia="Calibri"/>
          <w:noProof/>
          <w:sz w:val="20"/>
          <w:szCs w:val="20"/>
        </w:rPr>
        <w:lastRenderedPageBreak/>
        <mc:AlternateContent>
          <mc:Choice Requires="wpg">
            <w:drawing>
              <wp:anchor distT="0" distB="0" distL="114300" distR="114300" simplePos="0" relativeHeight="251726848" behindDoc="0" locked="0" layoutInCell="0" allowOverlap="1" wp14:anchorId="0023EB0B" wp14:editId="7CFCB8FE">
                <wp:simplePos x="0" y="0"/>
                <wp:positionH relativeFrom="page">
                  <wp:posOffset>720090</wp:posOffset>
                </wp:positionH>
                <wp:positionV relativeFrom="page">
                  <wp:posOffset>252095</wp:posOffset>
                </wp:positionV>
                <wp:extent cx="6588760" cy="10189210"/>
                <wp:effectExtent l="0" t="0" r="21590" b="21590"/>
                <wp:wrapNone/>
                <wp:docPr id="5432" name="Группа 5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33" name="Rectangle 16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4" name="Line 16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5" name="Line 16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6" name="Line 16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7" name="Line 16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8" name="Line 16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9" name="Line 16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0" name="Line 16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1" name="Line 16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2" name="Line 16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3" name="Line 16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4" name="Rectangle 16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445" name="Rectangle 16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46" name="Rectangle 16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447" name="Rectangle 16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48" name="Rectangle 16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Дата</w:t>
                              </w:r>
                            </w:p>
                          </w:txbxContent>
                        </wps:txbx>
                        <wps:bodyPr rot="0" vert="horz" wrap="square" lIns="12700" tIns="12700" rIns="12700" bIns="12700" anchor="t" anchorCtr="0" upright="1">
                          <a:noAutofit/>
                        </wps:bodyPr>
                      </wps:wsp>
                      <wps:wsp>
                        <wps:cNvPr id="5449" name="Rectangle 16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sz w:val="18"/>
                                </w:rPr>
                              </w:pPr>
                              <w:r>
                                <w:rPr>
                                  <w:sz w:val="18"/>
                                </w:rPr>
                                <w:t>Лист</w:t>
                              </w:r>
                            </w:p>
                          </w:txbxContent>
                        </wps:txbx>
                        <wps:bodyPr rot="0" vert="horz" wrap="square" lIns="12700" tIns="12700" rIns="12700" bIns="12700" anchor="t" anchorCtr="0" upright="1">
                          <a:noAutofit/>
                        </wps:bodyPr>
                      </wps:wsp>
                      <wps:wsp>
                        <wps:cNvPr id="5450" name="Rectangle 17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2744E" w:rsidRDefault="00FD58D3" w:rsidP="00786EB3">
                              <w:pPr>
                                <w:pStyle w:val="ad"/>
                                <w:jc w:val="center"/>
                                <w:rPr>
                                  <w:sz w:val="24"/>
                                  <w:lang w:val="ru-RU"/>
                                </w:rPr>
                              </w:pPr>
                              <w:r>
                                <w:rPr>
                                  <w:sz w:val="24"/>
                                  <w:lang w:val="ru-RU"/>
                                </w:rPr>
                                <w:t>9</w:t>
                              </w:r>
                            </w:p>
                          </w:txbxContent>
                        </wps:txbx>
                        <wps:bodyPr rot="0" vert="horz" wrap="square" lIns="12700" tIns="12700" rIns="12700" bIns="12700" anchor="t" anchorCtr="0" upright="1">
                          <a:noAutofit/>
                        </wps:bodyPr>
                      </wps:wsp>
                      <wps:wsp>
                        <wps:cNvPr id="5451" name="Rectangle 17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23EB0B" id="Группа 5432" o:spid="_x0000_s2249" style="position:absolute;left:0;text-align:left;margin-left:56.7pt;margin-top:19.85pt;width:518.8pt;height:802.3pt;z-index:251726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" o:allowincell="f">
                <v:rect id="Rectangle 1683" o:spid="_x0000_s225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SOcYA&#10;AADdAAAADwAAAGRycy9kb3ducmV2LnhtbESP3WrCQBSE7wu+w3IE73Rj/aGmrhILgldSUx/gkD1N&#10;gtmzMbsm0ad3hUIvh5n5hllve1OJlhpXWlYwnUQgiDOrS84VnH/24w8QziNrrCyTgjs52G4Gb2uM&#10;te34RG3qcxEg7GJUUHhfx1K6rCCDbmJr4uD92sagD7LJpW6wC3BTyfcoWkqDJYeFAmv6Kii7pDej&#10;4OL79pjk6WO/Ou9W2fcu6W7XRKnRsE8+QXjq/X/4r33QChbz2Qxeb8IT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8SOcYAAADdAAAADwAAAAAAAAAAAAAAAACYAgAAZHJz&#10;L2Rvd25yZXYueG1sUEsFBgAAAAAEAAQA9QAAAIsDAAAAAA==&#10;" filled="f" strokeweight="2pt"/>
                <v:line id="Line 1684" o:spid="_x0000_s225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s5cQAAADdAAAADwAAAGRycy9kb3ducmV2LnhtbESPT4vCMBTE78J+h/CEvWnqrsrSbRQR&#10;KnsTWy/ens3rH2xeShO1++2NIHgcZuY3TLIeTCtu1LvGsoLZNAJBXFjdcKXgmKeTHxDOI2tsLZOC&#10;f3KwXn2MEoy1vfOBbpmvRICwi1FB7X0XS+mKmgy6qe2Ig1fa3qAPsq+k7vEe4KaVX1G0lAYbDgs1&#10;drStqbhkV6Pgcjou0t1+q/M22+hzlfrTudRKfY6HzS8IT4N/h1/tP61gMf+e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CzlxAAAAN0AAAAPAAAAAAAAAAAA&#10;AAAAAKECAABkcnMvZG93bnJldi54bWxQSwUGAAAAAAQABAD5AAAAkgMAAAAA&#10;" strokeweight="2pt"/>
                <v:line id="Line 1685" o:spid="_x0000_s225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fsQAAADdAAAADwAAAGRycy9kb3ducmV2LnhtbESPT4vCMBTE74LfITxhb5ruapelaxQR&#10;Kt7E6sXba/P6B5uX0mS1++2NIHgcZuY3zHI9mFbcqHeNZQWfswgEcWF1w5WC8ymd/oBwHllja5kU&#10;/JOD9Wo8WmKi7Z2PdMt8JQKEXYIKau+7REpX1GTQzWxHHLzS9gZ9kH0ldY/3ADet/Iqib2mw4bBQ&#10;Y0fbmopr9mcUXC/nON0dtvrUZhudV6m/5KVW6mMybH5BeBr8O/xq77WCeDGP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Il+xAAAAN0AAAAPAAAAAAAAAAAA&#10;AAAAAKECAABkcnMvZG93bnJldi54bWxQSwUGAAAAAAQABAD5AAAAkgMAAAAA&#10;" strokeweight="2pt"/>
                <v:line id="Line 1686" o:spid="_x0000_s225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oXCcUAAADdAAAADwAAAGRycy9kb3ducmV2LnhtbESPS2vDMBCE74X8B7GB3hq5j5jgRgnG&#10;4NJbieNLbmtr/SDWylhq4v77KhDIcZiZb5jtfjaDuNDkessKXlcRCOLa6p5bBeUxf9mAcB5Z42CZ&#10;FPyRg/1u8bTFRNsrH+hS+FYECLsEFXTej4mUru7IoFvZkTh4jZ0M+iCnVuoJrwFuBvkWRbE02HNY&#10;6HCkrKP6XPwaBedTuc6/fjJ9HIpUV23uT1WjlXpezuknCE+zf4Tv7W+tYP3xHsP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oXCcUAAADdAAAADwAAAAAAAAAA&#10;AAAAAAChAgAAZHJzL2Rvd25yZXYueG1sUEsFBgAAAAAEAAQA+QAAAJMDAAAAAA==&#10;" strokeweight="2pt"/>
                <v:line id="Line 1687" o:spid="_x0000_s225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yksUAAADdAAAADwAAAGRycy9kb3ducmV2LnhtbESPQWvCQBSE70L/w/IKvenGVm2JboII&#10;kd6k0Yu3Z/aZBLNvQ3abxH/fFYQeh5n5htmko2lET52rLSuYzyIQxIXVNZcKTsds+gXCeWSNjWVS&#10;cCcHafIy2WCs7cA/1Oe+FAHCLkYFlfdtLKUrKjLoZrYlDt7VdgZ9kF0pdYdDgJtGvkfRShqsOSxU&#10;2NKuouKW/xoFt/Npme0PO31s8q2+lJk/X65aqbfXcbsG4Wn0/+Fn+1srWC4+Pu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ayksUAAADdAAAADwAAAAAAAAAA&#10;AAAAAAChAgAAZHJzL2Rvd25yZXYueG1sUEsFBgAAAAAEAAQA+QAAAJMDAAAAAA==&#10;" strokeweight="2pt"/>
                <v:line id="Line 1688" o:spid="_x0000_s225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km4L4AAADdAAAADwAAAGRycy9kb3ducmV2LnhtbERPuwrCMBTdBf8hXMFNU59INYoIFTex&#10;urhdm2tbbG5KE7X+vRkEx8N5rzatqcSLGldaVjAaRiCIM6tLzhVczslgAcJ5ZI2VZVLwIQebdbez&#10;wljbN5/olfpchBB2MSoovK9jKV1WkEE3tDVx4O62MegDbHKpG3yHcFPJcRTNpcGSQ0OBNe0Kyh7p&#10;0yh4XC+zZH/c6XOVbvUtT/z1dtdK9XvtdgnCU+v/4p/7oBXMpp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6SbgvgAAAN0AAAAPAAAAAAAAAAAAAAAAAKEC&#10;AABkcnMvZG93bnJldi54bWxQSwUGAAAAAAQABAD5AAAAjAMAAAAA&#10;" strokeweight="2pt"/>
                <v:line id="Line 1689" o:spid="_x0000_s225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WDe8UAAADdAAAADwAAAGRycy9kb3ducmV2LnhtbESPQWvCQBSE70L/w/IKvenGVqWNboII&#10;kd6k0Yu3Z/aZBLNvQ3abxH/fFYQeh5n5htmko2lET52rLSuYzyIQxIXVNZcKTsds+gnCeWSNjWVS&#10;cCcHafIy2WCs7cA/1Oe+FAHCLkYFlfdtLKUrKjLoZrYlDt7VdgZ9kF0pdYdDgJtGvkfRShqsOSxU&#10;2NKuouKW/xoFt/Npme0PO31s8q2+lJk/X65aqbfXcbsG4Wn0/+Fn+1srWC4+vu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WDe8UAAADdAAAADwAAAAAAAAAA&#10;AAAAAAChAgAAZHJzL2Rvd25yZXYueG1sUEsFBgAAAAAEAAQA+QAAAJMDAAAAAA==&#10;" strokeweight="2pt"/>
                <v:line id="Line 1690" o:spid="_x0000_s225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lZm74AAADdAAAADwAAAGRycy9kb3ducmV2LnhtbERPvQrCMBDeBd8hnOCmqaIi1SgiVNzE&#10;2sXtbM622FxKE7W+vRkEx4/vf73tTC1e1LrKsoLJOAJBnFtdcaEguySjJQjnkTXWlknBhxxsN/3e&#10;GmNt33ymV+oLEULYxaig9L6JpXR5SQbd2DbEgbvb1qAPsC2kbvEdwk0tp1G0kAYrDg0lNrQvKX+k&#10;T6Pgcc3myeG015c63elbkfjr7a6VGg663QqEp87/xT/3USuYz2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VmbvgAAAN0AAAAPAAAAAAAAAAAAAAAAAKEC&#10;AABkcnMvZG93bnJldi54bWxQSwUGAAAAAAQABAD5AAAAjAMAAAAA&#10;" strokeweight="2pt"/>
                <v:line id="Line 1691" o:spid="_x0000_s225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a6sYAAADdAAAADwAAAGRycy9kb3ducmV2LnhtbESP0WoCMRRE3wv9h3ALfdPsii12NYpo&#10;hUofROsHXDe3m62bmyWJuvr1TUHo4zAzZ5jJrLONOJMPtWMFeT8DQVw6XXOlYP+16o1AhIissXFM&#10;Cq4UYDZ9fJhgod2Ft3TexUokCIcCFZgY20LKUBqyGPquJU7et/MWY5K+ktrjJcFtIwdZ9iot1pwW&#10;DLa0MFQedyerYO0Pn8f8Vhl54LV/bzbLt2B/lHp+6uZjEJG6+B++tz+0gpfhM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QmurGAAAA3QAAAA8AAAAAAAAA&#10;AAAAAAAAoQIAAGRycy9kb3ducmV2LnhtbFBLBQYAAAAABAAEAPkAAACUAwAAAAA=&#10;" strokeweight="1pt"/>
                <v:line id="Line 1692" o:spid="_x0000_s225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id8EAAADdAAAADwAAAGRycy9kb3ducmV2LnhtbESPwQrCMBBE74L/EFbwpqmiItUoIlS8&#10;idWLt7VZ22KzKU3U+vdGEDwOM/OGWa5bU4knNa60rGA0jEAQZ1aXnCs4n5LBHITzyBory6TgTQ7W&#10;q25nibG2Lz7SM/W5CBB2MSoovK9jKV1WkEE3tDVx8G62MeiDbHKpG3wFuKnkOIpm0mDJYaHAmrYF&#10;Zff0YRTcL+dpsjts9alKN/qaJ/5yvWml+r12swDhqfX/8K+91wqmk8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2J3wQAAAN0AAAAPAAAAAAAAAAAAAAAA&#10;AKECAABkcnMvZG93bnJldi54bWxQSwUGAAAAAAQABAD5AAAAjwMAAAAA&#10;" strokeweight="2pt"/>
                <v:line id="Line 1693" o:spid="_x0000_s226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hBsYAAADdAAAADwAAAGRycy9kb3ducmV2LnhtbESP3WoCMRSE7wXfIZxC72pWq6KrUcS2&#10;UOlF8ecBjpvjZuvmZElS3fbpG6Hg5TAz3zDzZWtrcSEfKscK+r0MBHHhdMWlgsP+7WkCIkRkjbVj&#10;UvBDAZaLbmeOuXZX3tJlF0uRIBxyVGBibHIpQ2HIYui5hjh5J+ctxiR9KbXHa4LbWg6ybCwtVpwW&#10;DDa0NlScd99WwcYfP87939LII2/8a/35Mg32S6nHh3Y1AxGpjffwf/tdKxgNh89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OoQbGAAAA3QAAAA8AAAAAAAAA&#10;AAAAAAAAoQIAAGRycy9kb3ducmV2LnhtbFBLBQYAAAAABAAEAPkAAACUAwAAAAA=&#10;" strokeweight="1pt"/>
                <v:rect id="Rectangle 1694" o:spid="_x0000_s226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87sQA&#10;AADdAAAADwAAAGRycy9kb3ducmV2LnhtbESPwWrDMBBE74X8g9hAb7Wc4gbXiRJMIdBr3AZ6XKyN&#10;7cRaOZJqu38fFQo9DjPzhtnuZ9OLkZzvLCtYJSkI4trqjhsFnx+HpxyED8gae8uk4Ic87HeLhy0W&#10;2k58pLEKjYgQ9gUqaEMYCil93ZJBn9iBOHpn6wyGKF0jtcMpwk0vn9N0LQ12HBdaHOitpfpafRsF&#10;ZXmZT7fqFQ9e5qlb60w35ZdSj8u53IAINIf/8F/7XSt4ybIM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uvO7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proofErr w:type="spellStart"/>
                        <w:r>
                          <w:rPr>
                            <w:sz w:val="18"/>
                          </w:rPr>
                          <w:t>Изм</w:t>
                        </w:r>
                        <w:proofErr w:type="spellEnd"/>
                        <w:r>
                          <w:rPr>
                            <w:sz w:val="18"/>
                          </w:rPr>
                          <w:t>.</w:t>
                        </w:r>
                      </w:p>
                    </w:txbxContent>
                  </v:textbox>
                </v:rect>
                <v:rect id="Rectangle 1695" o:spid="_x0000_s226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ZdcQA&#10;AADdAAAADwAAAGRycy9kb3ducmV2LnhtbESPwWrDMBBE74X8g9hAb7WcYhvHiRJMIdBr3BZ6XKyN&#10;7cRauZKaOH9fFQo9DjPzhtnuZzOKKzk/WFawSlIQxK3VA3cK3t8OTyUIH5A1jpZJwZ087HeLhy1W&#10;2t74SNcmdCJC2FeooA9hqqT0bU8GfWIn4uidrDMYonSd1A5vEW5G+ZymhTQ4cFzocaKXntpL820U&#10;1PV5/vhq1njwskxdoTPd1Z9KPS7negMi0Bz+w3/tV60gz7I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GXX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696" o:spid="_x0000_s226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HAsMA&#10;AADdAAAADwAAAGRycy9kb3ducmV2LnhtbESPQWvCQBSE7wX/w/IK3uqmJQ02ugmhIHg1rdDjI/tM&#10;otm3cXfV+O/dQqHHYWa+YdblZAZxJed7ywpeFwkI4sbqnlsF31+blyUIH5A1DpZJwZ08lMXsaY25&#10;tjfe0bUOrYgQ9jkq6EIYcyl905FBv7AjcfQO1hkMUbpWaoe3CDeDfEuSTBrsOS50ONJnR82pvhgF&#10;VXWc9uf6AzdeLhOX6VS31Y9S8+epWoEINIX/8F97qxW8p2kG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CHAsMAAADdAAAADwAAAAAAAAAAAAAAAACYAgAAZHJzL2Rv&#10;d25yZXYueG1sUEsFBgAAAAAEAAQA9QAAAIgDAAAAAA==&#10;" filled="f" stroked="f" strokeweight=".25pt">
                  <v:textbox inset="1pt,1pt,1pt,1pt">
                    <w:txbxContent>
                      <w:p w:rsidR="00FD58D3" w:rsidRDefault="00FD58D3" w:rsidP="00786EB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97" o:spid="_x0000_s226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imcQA&#10;AADdAAAADwAAAGRycy9kb3ducmV2LnhtbESPQWvCQBSE70L/w/IKvemmJbVpdBOCIPTaqNDjI/ua&#10;xGbfprurxn/vFgoeh5n5hlmXkxnEmZzvLSt4XiQgiBure24V7HfbeQbCB2SNg2VScCUPZfEwW2Ou&#10;7YU/6VyHVkQI+xwVdCGMuZS+6cigX9iROHrf1hkMUbpWaoeXCDeDfEmSpTTYc1zocKRNR81PfTIK&#10;quo4HX7rd9x6mSVuqVPdVl9KPT1O1QpEoCncw//tD63gNU3f4O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8Ipn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proofErr w:type="spellStart"/>
                        <w:r>
                          <w:rPr>
                            <w:sz w:val="18"/>
                          </w:rPr>
                          <w:t>Подпись</w:t>
                        </w:r>
                        <w:proofErr w:type="spellEnd"/>
                      </w:p>
                    </w:txbxContent>
                  </v:textbox>
                </v:rect>
                <v:rect id="Rectangle 1698" o:spid="_x0000_s226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268AA&#10;AADdAAAADwAAAGRycy9kb3ducmV2LnhtbERPTYvCMBC9L/gfwgje1tSlK7UapQiCV6sLexyasa02&#10;k5pktf77zUHw+Hjfq81gOnEn51vLCmbTBARxZXXLtYLTcfeZgfABWWNnmRQ8ycNmPfpYYa7tgw90&#10;L0MtYgj7HBU0IfS5lL5qyKCf2p44cmfrDIYIXS21w0cMN538SpK5NNhybGiwp21D1bX8MwqK4jL8&#10;3MoF7rzMEjfXqa6LX6Um46FYggg0hLf45d5rBd9pGufGN/EJ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O268AAAADdAAAADwAAAAAAAAAAAAAAAACYAgAAZHJzL2Rvd25y&#10;ZXYueG1sUEsFBgAAAAAEAAQA9QAAAIUDAAAAAA==&#10;" filled="f" stroked="f" strokeweight=".25pt">
                  <v:textbox inset="1pt,1pt,1pt,1pt">
                    <w:txbxContent>
                      <w:p w:rsidR="00FD58D3" w:rsidRDefault="00FD58D3" w:rsidP="00786EB3">
                        <w:pPr>
                          <w:pStyle w:val="ad"/>
                          <w:jc w:val="center"/>
                          <w:rPr>
                            <w:sz w:val="18"/>
                          </w:rPr>
                        </w:pPr>
                        <w:r>
                          <w:rPr>
                            <w:sz w:val="18"/>
                          </w:rPr>
                          <w:t>Дата</w:t>
                        </w:r>
                      </w:p>
                    </w:txbxContent>
                  </v:textbox>
                </v:rect>
                <v:rect id="Rectangle 1699" o:spid="_x0000_s226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TcMQA&#10;AADdAAAADwAAAGRycy9kb3ducmV2LnhtbESPwWrDMBBE74X+g9hCb43c4JrEiRJMwNBrnQRyXKyN&#10;7dZauZJqu39fFQI5DjPzhtnuZ9OLkZzvLCt4XSQgiGurO24UnI7lywqED8gae8uk4Jc87HePD1vM&#10;tZ34g8YqNCJC2OeooA1hyKX0dUsG/cIOxNG7WmcwROkaqR1OEW56uUySTBrsOC60ONChpfqr+jEK&#10;iuJzPn9Xayy9XCUu06luiotSz09zsQERaA738K39rhW8peka/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vE3DEAAAA3QAAAA8AAAAAAAAAAAAAAAAAmAIAAGRycy9k&#10;b3ducmV2LnhtbFBLBQYAAAAABAAEAPUAAACJAwAAAAA=&#10;" filled="f" stroked="f" strokeweight=".25pt">
                  <v:textbox inset="1pt,1pt,1pt,1pt">
                    <w:txbxContent>
                      <w:p w:rsidR="00FD58D3" w:rsidRDefault="00FD58D3" w:rsidP="00786EB3">
                        <w:pPr>
                          <w:pStyle w:val="ad"/>
                          <w:jc w:val="center"/>
                          <w:rPr>
                            <w:sz w:val="18"/>
                          </w:rPr>
                        </w:pPr>
                        <w:r>
                          <w:rPr>
                            <w:sz w:val="18"/>
                          </w:rPr>
                          <w:t>Лист</w:t>
                        </w:r>
                      </w:p>
                    </w:txbxContent>
                  </v:textbox>
                </v:rect>
                <v:rect id="Rectangle 1700" o:spid="_x0000_s226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sMMAA&#10;AADdAAAADwAAAGRycy9kb3ducmV2LnhtbERPTYvCMBC9L/gfwgje1tRFRWtTKQuCV7sreByasa02&#10;k5pErf/eHBb2+Hjf2XYwnXiQ861lBbNpAoK4srrlWsHvz+5zBcIHZI2dZVLwIg/bfPSRYartkw/0&#10;KEMtYgj7FBU0IfSplL5qyKCf2p44cmfrDIYIXS21w2cMN538SpKlNNhybGiwp++Gqmt5NwqK4jIc&#10;b+Uad16uErfUc10XJ6Um46HYgAg0hH/xn3uvFSzmi7g/volPQO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wsMMAAAADdAAAADwAAAAAAAAAAAAAAAACYAgAAZHJzL2Rvd25y&#10;ZXYueG1sUEsFBgAAAAAEAAQA9QAAAIUDAAAAAA==&#10;" filled="f" stroked="f" strokeweight=".25pt">
                  <v:textbox inset="1pt,1pt,1pt,1pt">
                    <w:txbxContent>
                      <w:p w:rsidR="00FD58D3" w:rsidRPr="0002744E" w:rsidRDefault="00FD58D3" w:rsidP="00786EB3">
                        <w:pPr>
                          <w:pStyle w:val="ad"/>
                          <w:jc w:val="center"/>
                          <w:rPr>
                            <w:sz w:val="24"/>
                            <w:lang w:val="ru-RU"/>
                          </w:rPr>
                        </w:pPr>
                        <w:r>
                          <w:rPr>
                            <w:sz w:val="24"/>
                            <w:lang w:val="ru-RU"/>
                          </w:rPr>
                          <w:t>9</w:t>
                        </w:r>
                      </w:p>
                    </w:txbxContent>
                  </v:textbox>
                </v:rect>
                <v:rect id="Rectangle 1701" o:spid="_x0000_s226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Jq8QA&#10;AADdAAAADwAAAGRycy9kb3ducmV2LnhtbESPQWvCQBSE70L/w/IKvekmJRGbukooBHo1KvT4yL4m&#10;0ezbdHer8d93C4LHYWa+YdbbyQziQs73lhWkiwQEcWN1z62Cw76ar0D4gKxxsEwKbuRhu3marbHQ&#10;9so7utShFRHCvkAFXQhjIaVvOjLoF3Ykjt63dQZDlK6V2uE1ws0gX5NkKQ32HBc6HOmjo+Zc/xoF&#10;ZXmajj/1G1ZerhK31Jluyy+lXp6n8h1EoCk8wvf2p1aQZ3kK/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AiavEAAAA3QAAAA8AAAAAAAAAAAAAAAAAmAIAAGRycy9k&#10;b3ducmV2LnhtbFBLBQYAAAAABAAEAPUAAACJAwAAAAA=&#10;" filled="f" stroked="f" strokeweight=".25pt">
                  <v:textbox inset="1pt,1pt,1pt,1pt">
                    <w:txbxContent>
                      <w:p w:rsidR="00FD58D3" w:rsidRDefault="00FD58D3" w:rsidP="00786EB3">
                        <w:pPr>
                          <w:pStyle w:val="ad"/>
                          <w:jc w:val="center"/>
                          <w:rPr>
                            <w:rFonts w:ascii="Journal" w:hAnsi="Journal"/>
                            <w:lang w:val="ru-RU"/>
                          </w:rPr>
                        </w:pPr>
                        <w:r>
                          <w:rPr>
                            <w:lang w:val="ru-RU"/>
                          </w:rPr>
                          <w:t>КП 53.09.03.01.212 С9</w:t>
                        </w:r>
                      </w:p>
                      <w:p w:rsidR="00FD58D3" w:rsidRPr="0002744E" w:rsidRDefault="00FD58D3" w:rsidP="00786EB3">
                        <w:pPr>
                          <w:pStyle w:val="ad"/>
                          <w:jc w:val="center"/>
                          <w:rPr>
                            <w:lang w:val="ru-RU"/>
                          </w:rPr>
                        </w:pPr>
                      </w:p>
                    </w:txbxContent>
                  </v:textbox>
                </v:rect>
                <w10:wrap anchorx="page" anchory="page"/>
              </v:group>
            </w:pict>
          </mc:Fallback>
        </mc:AlternateContent>
      </w:r>
      <w:r w:rsidR="00210D68" w:rsidRPr="00210D68">
        <w:rPr>
          <w:rFonts w:eastAsia="Calibri"/>
          <w:noProof/>
          <w:sz w:val="28"/>
          <w:szCs w:val="20"/>
        </w:rPr>
        <w:drawing>
          <wp:inline distT="0" distB="0" distL="0" distR="0" wp14:anchorId="29C4844D" wp14:editId="731452F0">
            <wp:extent cx="2876550" cy="3619500"/>
            <wp:effectExtent l="0" t="0" r="0" b="0"/>
            <wp:docPr id="2355" name="Рисунок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Навигация.jpg"/>
                    <pic:cNvPicPr/>
                  </pic:nvPicPr>
                  <pic:blipFill rotWithShape="1">
                    <a:blip r:embed="rId23">
                      <a:extLst>
                        <a:ext uri="{28A0092B-C50C-407E-A947-70E740481C1C}">
                          <a14:useLocalDpi xmlns:a14="http://schemas.microsoft.com/office/drawing/2010/main" val="0"/>
                        </a:ext>
                      </a:extLst>
                    </a:blip>
                    <a:srcRect l="14913" t="11493" r="36664" b="10521"/>
                    <a:stretch/>
                  </pic:blipFill>
                  <pic:spPr bwMode="auto">
                    <a:xfrm>
                      <a:off x="0" y="0"/>
                      <a:ext cx="2876550" cy="3619500"/>
                    </a:xfrm>
                    <a:prstGeom prst="rect">
                      <a:avLst/>
                    </a:prstGeom>
                    <a:ln>
                      <a:noFill/>
                    </a:ln>
                    <a:extLst>
                      <a:ext uri="{53640926-AAD7-44D8-BBD7-CCE9431645EC}">
                        <a14:shadowObscured xmlns:a14="http://schemas.microsoft.com/office/drawing/2010/main"/>
                      </a:ext>
                    </a:extLst>
                  </pic:spPr>
                </pic:pic>
              </a:graphicData>
            </a:graphic>
          </wp:inline>
        </w:drawing>
      </w:r>
    </w:p>
    <w:p w:rsidR="005859BA" w:rsidRDefault="00786EB3" w:rsidP="00786EB3">
      <w:pPr>
        <w:spacing w:line="360" w:lineRule="auto"/>
        <w:jc w:val="center"/>
        <w:rPr>
          <w:rFonts w:eastAsia="Calibri"/>
          <w:noProof/>
          <w:sz w:val="28"/>
          <w:szCs w:val="20"/>
        </w:rPr>
      </w:pPr>
      <w:r>
        <w:rPr>
          <w:rFonts w:eastAsia="Calibri"/>
          <w:noProof/>
          <w:sz w:val="28"/>
          <w:szCs w:val="20"/>
        </w:rPr>
        <w:t>Рис. 9. Видеокадр «Навигация сайта»</w:t>
      </w:r>
      <w:r w:rsidR="0033162C" w:rsidRPr="0033162C">
        <w:rPr>
          <w:rFonts w:eastAsia="Calibri"/>
          <w:noProof/>
          <w:sz w:val="28"/>
          <w:szCs w:val="20"/>
        </w:rPr>
        <mc:AlternateContent>
          <mc:Choice Requires="wpg">
            <w:drawing>
              <wp:anchor distT="0" distB="0" distL="114300" distR="114300" simplePos="0" relativeHeight="251657216" behindDoc="0" locked="1" layoutInCell="0" allowOverlap="1" wp14:anchorId="443FF56E" wp14:editId="64B74A49">
                <wp:simplePos x="0" y="0"/>
                <wp:positionH relativeFrom="page">
                  <wp:posOffset>252095</wp:posOffset>
                </wp:positionH>
                <wp:positionV relativeFrom="page">
                  <wp:posOffset>252095</wp:posOffset>
                </wp:positionV>
                <wp:extent cx="467995" cy="10188575"/>
                <wp:effectExtent l="13970" t="13970" r="13335" b="17780"/>
                <wp:wrapNone/>
                <wp:docPr id="3363" name="Группа 3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364" name="Rectangle 252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5" name="Line 252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6" name="Line 252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7" name="Text Box 252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368" name="Text Box 252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369" name="Rectangle 253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0" name="Line 253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1" name="Line 253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2" name="Line 253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3" name="Line 253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4" name="Line 253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75" name="Text Box 253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376" name="Text Box 253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377" name="Text Box 253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378" name="Text Box 253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379" name="Text Box 254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380" name="Text Box 254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381" name="Text Box 254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382" name="Text Box 254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383" name="Text Box 254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384" name="Text Box 254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FF56E" id="Группа 3363" o:spid="_x0000_s2269" style="position:absolute;left:0;text-align:left;margin-left:19.85pt;margin-top:19.85pt;width:36.85pt;height:802.25pt;z-index:25165721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" o:allowincell="f">
                <v:rect id="Rectangle 2525" o:spid="_x0000_s227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SF8UA&#10;AADdAAAADwAAAGRycy9kb3ducmV2LnhtbESP0YrCMBRE3xf8h3AF39bUVUSrUeqC4NPiVj/g0lzb&#10;YnNTm9hWv34jCPs4zMwZZr3tTSVaalxpWcFkHIEgzqwuOVdwPu0/FyCcR9ZYWSYFD3Kw3Qw+1hhr&#10;2/EvtanPRYCwi1FB4X0dS+myggy6sa2Jg3exjUEfZJNL3WAX4KaSX1E0lwZLDgsF1vRdUHZN70bB&#10;1fftT5Knz/3yvFtmx13S3W+JUqNhn6xAeOr9f/jdPmgF0+l8Bq834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5IXxQAAAN0AAAAPAAAAAAAAAAAAAAAAAJgCAABkcnMv&#10;ZG93bnJldi54bWxQSwUGAAAAAAQABAD1AAAAigMAAAAA&#10;" filled="f" strokeweight="2pt"/>
                <v:line id="Line 2526" o:spid="_x0000_s227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WRJMEAAADdAAAADwAAAGRycy9kb3ducmV2LnhtbESPwQrCMBBE74L/EFbwpqmKItUoIlS8&#10;idWLt7VZ22KzKU3U+vdGEDwOM/OGWa5bU4knNa60rGA0jEAQZ1aXnCs4n5LBHITzyBory6TgTQ7W&#10;q25nibG2Lz7SM/W5CBB2MSoovK9jKV1WkEE3tDVx8G62MeiDbHKpG3wFuKnkOIpm0mDJYaHAmrYF&#10;Zff0YRTcL+dpsjts9alKN/qaJ/5yvWml+r12swDhqfX/8K+91womk9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JZEkwQAAAN0AAAAPAAAAAAAAAAAAAAAA&#10;AKECAABkcnMvZG93bnJldi54bWxQSwUGAAAAAAQABAD5AAAAjwMAAAAA&#10;" strokeweight="2pt"/>
                <v:line id="Line 2527" o:spid="_x0000_s227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cPU8QAAADdAAAADwAAAGRycy9kb3ducmV2LnhtbESPQYvCMBSE78L+h/AW9qbprlikNooI&#10;lb2JtRdvz+bZljYvpYla/70RFvY4zMw3TLoZTSfuNLjGsoLvWQSCuLS64UpBccqmSxDOI2vsLJOC&#10;JznYrD8mKSbaPvhI99xXIkDYJaig9r5PpHRlTQbdzPbEwbvawaAPcqikHvAR4KaTP1EUS4MNh4Ua&#10;e9rVVLb5zShoz8Ui2x92+tTlW32pMn++XLVSX5/jdgXC0+j/w3/tX61gPo9jeL8JT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9w9TxAAAAN0AAAAPAAAAAAAAAAAA&#10;AAAAAKECAABkcnMvZG93bnJldi54bWxQSwUGAAAAAAQABAD5AAAAkgMAAAAA&#10;" strokeweight="2pt"/>
                <v:shape id="Text Box 2528" o:spid="_x0000_s227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7uMYA&#10;AADdAAAADwAAAGRycy9kb3ducmV2LnhtbESPQWvCQBSE74X+h+UVvNVNFVKbuopIhYIgTdKDx2f2&#10;mSxm36bZrcZ/7xYKHoeZ+YaZLwfbijP13jhW8DJOQBBXThuuFXyXm+cZCB+QNbaOScGVPCwXjw9z&#10;zLS7cE7nItQiQthnqKAJocuk9FVDFv3YdcTRO7reYoiyr6Xu8RLhtpWTJEmlRcNxocGO1g1Vp+LX&#10;KljtOf8wP7vDV37MTVm+JbxNT0qNnobVO4hAQ7iH/9ufWsF0mr7C3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r7u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2529" o:spid="_x0000_s227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vysMA&#10;AADdAAAADwAAAGRycy9kb3ducmV2LnhtbERPz2vCMBS+D/Y/hDfYbaZTKLMzFRkOBoLY1sOOb81r&#10;G2xeuibT+t+bg7Djx/d7tZ5sL840euNYwessAUFcO224VXCsPl/eQPiArLF3TAqu5GGdPz6sMNPu&#10;wgWdy9CKGMI+QwVdCEMmpa87suhnbiCOXONGiyHCsZV6xEsMt72cJ0kqLRqODR0O9NFRfSr/rILN&#10;Nxdb87v/ORRNYapqmfAuPSn1/DRt3kEEmsK/+O7+0goWizTOjW/iE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vy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2530" o:spid="_x0000_s227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9icQA&#10;AADdAAAADwAAAGRycy9kb3ducmV2LnhtbESP0YrCMBRE3wX/IVzBN01dQbbVKHVB8El2qx9waa5t&#10;sbmpTWyrX28WFvZxmJkzzGY3mFp01LrKsoLFPAJBnFtdcaHgcj7MPkE4j6yxtkwKnuRgtx2PNpho&#10;2/MPdZkvRICwS1BB6X2TSOnykgy6uW2Ig3e1rUEfZFtI3WIf4KaWH1G0kgYrDgslNvRVUn7LHkbB&#10;zQ/dKS2y1yG+7OP8e5/2j3uq1HQypGsQngb/H/5rH7WC5XIV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aPYnEAAAA3QAAAA8AAAAAAAAAAAAAAAAAmAIAAGRycy9k&#10;b3ducmV2LnhtbFBLBQYAAAAABAAEAPUAAACJAwAAAAA=&#10;" filled="f" strokeweight="2pt"/>
                <v:line id="Line 2531" o:spid="_x0000_s227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ukYb4AAADdAAAADwAAAGRycy9kb3ducmV2LnhtbERPuwrCMBTdBf8hXMFNUxUfVKOIUHET&#10;q4vbtbm2xeamNFHr35tBcDyc92rTmkq8qHGlZQWjYQSCOLO65FzB5ZwMFiCcR9ZYWSYFH3KwWXc7&#10;K4y1ffOJXqnPRQhhF6OCwvs6ltJlBRl0Q1sTB+5uG4M+wCaXusF3CDeVHEfRTBosOTQUWNOuoOyR&#10;Po2Cx/UyTfbHnT5X6Vbf8sRfb3etVL/XbpcgPLX+L/65D1rBZDIP+8Ob8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i6RhvgAAAN0AAAAPAAAAAAAAAAAAAAAAAKEC&#10;AABkcnMvZG93bnJldi54bWxQSwUGAAAAAAQABAD5AAAAjAMAAAAA&#10;" strokeweight="2pt"/>
                <v:line id="Line 2532" o:spid="_x0000_s227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B+sMAAADdAAAADwAAAGRycy9kb3ducmV2LnhtbESPQYvCMBSE74L/ITzBm6Yqq1KNIkLF&#10;m2zrxduzebbF5qU0Ueu/NwsLHoeZ+YZZbztTiye1rrKsYDKOQBDnVldcKDhnyWgJwnlkjbVlUvAm&#10;B9tNv7fGWNsX/9Iz9YUIEHYxKii9b2IpXV6SQTe2DXHwbrY16INsC6lbfAW4qeU0iubSYMVhocSG&#10;9iXl9/RhFNwv55/kcNrrrE53+lok/nK9aaWGg263AuGp89/wf/uoFcxmiw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HAfrDAAAA3QAAAA8AAAAAAAAAAAAA&#10;AAAAoQIAAGRycy9kb3ducmV2LnhtbFBLBQYAAAAABAAEAPkAAACRAwAAAAA=&#10;" strokeweight="2pt"/>
                <v:line id="Line 2533" o:spid="_x0000_s227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fjcUAAADdAAAADwAAAGRycy9kb3ducmV2LnhtbESPzWrDMBCE74G+g9hAb4mchCbFtRJC&#10;wKW3UscX3zbW+odYK2Optvv2VaGQ4zAz3zDJaTadGGlwrWUFm3UEgri0uuVaQX5NV68gnEfW2Fkm&#10;BT/k4HR8WiQYazvxF42Zr0WAsItRQeN9H0vpyoYMurXtiYNX2cGgD3KopR5wCnDTyW0U7aXBlsNC&#10;gz1dGirv2bdRcC/yl/T986KvXXbWtzr1xa3SSj0v5/MbCE+zf4T/2x9awW532M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WfjcUAAADdAAAADwAAAAAAAAAA&#10;AAAAAAChAgAAZHJzL2Rvd25yZXYueG1sUEsFBgAAAAAEAAQA+QAAAJMDAAAAAA==&#10;" strokeweight="2pt"/>
                <v:line id="Line 2534" o:spid="_x0000_s227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k6FsQAAADdAAAADwAAAGRycy9kb3ducmV2LnhtbESPT4vCMBTE74LfITzBm6a7RXfpGkWE&#10;yt7E6sXba/P6B5uX0mS1++2NIHgcZuY3zGozmFbcqHeNZQUf8wgEcWF1w5WC8ymdfYNwHllja5kU&#10;/JODzXo8WmGi7Z2PdMt8JQKEXYIKau+7REpX1GTQzW1HHLzS9gZ9kH0ldY/3ADet/IyipTTYcFio&#10;saNdTcU1+zMKrpfzIt0fdvrUZludV6m/5KVWajoZtj8gPA3+HX61f7WCOP6K4fkmP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WToWxAAAAN0AAAAPAAAAAAAAAAAA&#10;AAAAAKECAABkcnMvZG93bnJldi54bWxQSwUGAAAAAAQABAD5AAAAkgMAAAAA&#10;" strokeweight="2pt"/>
                <v:line id="Line 2535" o:spid="_x0000_s228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CiYsUAAADdAAAADwAAAGRycy9kb3ducmV2LnhtbESPT4vCMBTE78J+h/AW9mZTdf1DNYoI&#10;XfYmVi+9PZtnW2xeShO1++03guBxmJnfMKtNbxpxp87VlhWMohgEcWF1zaWC0zEdLkA4j6yxsUwK&#10;/sjBZv0xWGGi7YMPdM98KQKEXYIKKu/bREpXVGTQRbYlDt7FdgZ9kF0pdYePADeNHMfxTBqsOSxU&#10;2NKuouKa3YyCa36apj/7nT422Vafy9Tn54tW6uuz3y5BeOr9O/xq/2oFk8n8G55vw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CiYsUAAADdAAAADwAAAAAAAAAA&#10;AAAAAAChAgAAZHJzL2Rvd25yZXYueG1sUEsFBgAAAAAEAAQA+QAAAJMDAAAAAA==&#10;" strokeweight="2pt"/>
                <v:shape id="Text Box 2536" o:spid="_x0000_s228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WiccA&#10;AADdAAAADwAAAGRycy9kb3ducmV2LnhtbESPQWvCQBSE7wX/w/IKvdVNFW2NriLSgiAUk/Tg8Zl9&#10;JovZtzG71fjvu4VCj8PMfMMsVr1txJU6bxwreBkmIIhLpw1XCr6Kj+c3ED4ga2wck4I7eVgtBw8L&#10;TLW7cUbXPFQiQtinqKAOoU2l9GVNFv3QtcTRO7nOYoiyq6Tu8BbhtpGjJJlKi4bjQo0tbWoqz/m3&#10;VbA+cPZuLp/HfXbKTFHMEt5Nz0o9PfbrOYhAffgP/7W3WsF4/D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9Von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537" o:spid="_x0000_s228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sYA&#10;AADdAAAADwAAAGRycy9kb3ducmV2LnhtbESPQWvCQBSE74X+h+UVvNVNFVKbuopIhYIgTdKDx2f2&#10;mSxm36bZrcZ/7xYKHoeZ+YaZLwfbijP13jhW8DJOQBBXThuuFXyXm+cZCB+QNbaOScGVPCwXjw9z&#10;zLS7cE7nItQiQthnqKAJocuk9FVDFv3YdcTRO7reYoiyr6Xu8RLhtpWTJEmlRcNxocGO1g1Vp+LX&#10;KljtOf8wP7vDV37MTVm+JbxNT0qNnobVO4hAQ7iH/9ufWsF0+prC3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I/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2538" o:spid="_x0000_s228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tZcYA&#10;AADdAAAADwAAAGRycy9kb3ducmV2LnhtbESPQWvCQBSE70L/w/KE3nSjgtroKlJaKBSKMR56fGaf&#10;yWL2bcxuNf57tyB4HGbmG2a57mwtLtR641jBaJiAIC6cNlwq2OefgzkIH5A11o5JwY08rFcvvSWm&#10;2l05o8sulCJC2KeooAqhSaX0RUUW/dA1xNE7utZiiLItpW7xGuG2luMkmUqLhuNChQ29V1Scdn9W&#10;weaXsw9z/jlss2Nm8vwt4e/pSanXfrdZgAjUhWf40f7SCiaT2Qz+38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NtZ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2539" o:spid="_x0000_s228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5F8MA&#10;AADdAAAADwAAAGRycy9kb3ducmV2LnhtbERPz2vCMBS+C/4P4Qm7aeoEdZ1RRDYYDMS2HnZ8a55t&#10;sHnpmkzrf28OgseP7/dq09tGXKjzxrGC6SQBQVw6bbhScCw+x0sQPiBrbByTght52KyHgxWm2l05&#10;o0seKhFD2KeooA6hTaX0ZU0W/cS1xJE7uc5iiLCrpO7wGsNtI1+TZC4tGo4NNba0q6k85/9WwfaH&#10;sw/zt/89ZKfMFMVbwt/zs1Ivo377DiJQH57ih/tLK5jNFnFufBOf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z5F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2540" o:spid="_x0000_s228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cjMYA&#10;AADdAAAADwAAAGRycy9kb3ducmV2LnhtbESPT2vCQBTE74V+h+UVeqsbFfwTXUXEQkGQxnjo8TX7&#10;TBazb2N2q/HbuwXB4zAzv2Hmy87W4kKtN44V9HsJCOLCacOlgkP++TEB4QOyxtoxKbiRh+Xi9WWO&#10;qXZXzuiyD6WIEPYpKqhCaFIpfVGRRd9zDXH0jq61GKJsS6lbvEa4reUgSUbSouG4UGFD64qK0/7P&#10;Klj9cLYx593vd3bMTJ5PE96OTkq9v3WrGYhAXXiGH+0vrWA4HE/h/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Bcj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2541" o:spid="_x0000_s228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NsIA&#10;AADdAAAADwAAAGRycy9kb3ducmV2LnhtbERPTYvCMBC9C/sfwgjeNFVBtBpFFoUFYbF2D3scm7EN&#10;NpPaZLX7781B8Ph436tNZ2txp9YbxwrGowQEceG04VLBT74fzkH4gKyxdkwK/snDZv3RW2Gq3YMz&#10;up9CKWII+xQVVCE0qZS+qMiiH7mGOHIX11oMEbal1C0+Yrit5SRJZtKi4dhQYUOfFRXX059VsP3l&#10;bGdu3+djdslMni8SPsyuSg363XYJIlAX3uKX+0srmE7ncX98E5+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4U2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542" o:spid="_x0000_s228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grcUA&#10;AADdAAAADwAAAGRycy9kb3ducmV2LnhtbESPQWvCQBSE7wX/w/IEb3VjBdHoKiItCEIxxoPHZ/aZ&#10;LGbfptlV03/vFgoeh5n5hlmsOluLO7XeOFYwGiYgiAunDZcKjvnX+xSED8gaa8ek4Jc8rJa9twWm&#10;2j04o/shlCJC2KeooAqhSaX0RUUW/dA1xNG7uNZiiLItpW7xEeG2lh9JMpEWDceFChvaVFRcDzer&#10;YH3i7NP8fJ/32SUzeT5LeDe5KjXod+s5iEBdeIX/21utYDyejuDvTX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C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2543" o:spid="_x0000_s228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2sYA&#10;AADdAAAADwAAAGRycy9kb3ducmV2LnhtbESPQWvCQBSE70L/w/IKvZmNCmKjq4goCIViTA89vmaf&#10;yWL2bcyumv57t1DwOMzMN8xi1dtG3KjzxrGCUZKCIC6dNlwp+Cp2wxkIH5A1No5JwS95WC1fBgvM&#10;tLtzTrdjqESEsM9QQR1Cm0npy5os+sS1xNE7uc5iiLKrpO7wHuG2keM0nUqLhuNCjS1tairPx6tV&#10;sP7mfGsunz+H/JSbonhP+WN6VurttV/PQQTqwzP8395rBZPJbAx/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2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544" o:spid="_x0000_s228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0bQcUA&#10;AADdAAAADwAAAGRycy9kb3ducmV2LnhtbESPQWvCQBSE7wX/w/IEb3VjA6LRVURaEITSGA8en9ln&#10;sph9m2ZXTf99t1DwOMzMN8xy3dtG3KnzxrGCyTgBQVw6bbhScCw+XmcgfEDW2DgmBT/kYb0avCwx&#10;0+7BOd0PoRIRwj5DBXUIbSalL2uy6MeuJY7exXUWQ5RdJXWHjwi3jXxLkqm0aDgu1NjStqbyerhZ&#10;BZsT5+/m+/P8lV9yUxTzhPfTq1KjYb9ZgAjUh2f4v73TCtJ0l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RtB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2545" o:spid="_x0000_s229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cYA&#10;AADdAAAADwAAAGRycy9kb3ducmV2LnhtbESPQWvCQBSE70L/w/IEb7qxitjoKlJaEITSGA89PrPP&#10;ZDH7Ns2uGv99tyB4HGbmG2a57mwtrtR641jBeJSAIC6cNlwqOOSfwzkIH5A11o5JwZ08rFcvvSWm&#10;2t04o+s+lCJC2KeooAqhSaX0RUUW/cg1xNE7udZiiLItpW7xFuG2lq9JMpMWDceFCht6r6g47y9W&#10;weaHsw/z+3X8zk6ZyfO3hHezs1KDfrdZgAjUhWf40d5qBZPJfAr/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N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210D68" w:rsidRPr="00210D68" w:rsidRDefault="00210D68" w:rsidP="00210D68">
      <w:pPr>
        <w:spacing w:line="360" w:lineRule="auto"/>
        <w:jc w:val="center"/>
        <w:rPr>
          <w:rFonts w:eastAsia="Calibri"/>
          <w:sz w:val="28"/>
          <w:szCs w:val="20"/>
        </w:rPr>
      </w:pPr>
      <w:r w:rsidRPr="00210D68">
        <w:rPr>
          <w:rFonts w:eastAsia="Calibri"/>
          <w:noProof/>
          <w:sz w:val="28"/>
          <w:szCs w:val="20"/>
        </w:rPr>
        <w:drawing>
          <wp:inline distT="0" distB="0" distL="0" distR="0" wp14:anchorId="66A9BDBD" wp14:editId="18E0F918">
            <wp:extent cx="3171825" cy="2276475"/>
            <wp:effectExtent l="0" t="0" r="9525" b="9525"/>
            <wp:docPr id="2356" name="Рисунок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еню.jpg"/>
                    <pic:cNvPicPr/>
                  </pic:nvPicPr>
                  <pic:blipFill rotWithShape="1">
                    <a:blip r:embed="rId24">
                      <a:extLst>
                        <a:ext uri="{28A0092B-C50C-407E-A947-70E740481C1C}">
                          <a14:useLocalDpi xmlns:a14="http://schemas.microsoft.com/office/drawing/2010/main" val="0"/>
                        </a:ext>
                      </a:extLst>
                    </a:blip>
                    <a:srcRect l="13949" t="11903" r="32656" b="39048"/>
                    <a:stretch/>
                  </pic:blipFill>
                  <pic:spPr bwMode="auto">
                    <a:xfrm>
                      <a:off x="0" y="0"/>
                      <a:ext cx="3171825" cy="2276475"/>
                    </a:xfrm>
                    <a:prstGeom prst="rect">
                      <a:avLst/>
                    </a:prstGeom>
                    <a:ln>
                      <a:noFill/>
                    </a:ln>
                    <a:extLst>
                      <a:ext uri="{53640926-AAD7-44D8-BBD7-CCE9431645EC}">
                        <a14:shadowObscured xmlns:a14="http://schemas.microsoft.com/office/drawing/2010/main"/>
                      </a:ext>
                    </a:extLst>
                  </pic:spPr>
                </pic:pic>
              </a:graphicData>
            </a:graphic>
          </wp:inline>
        </w:drawing>
      </w:r>
    </w:p>
    <w:p w:rsidR="00210D68" w:rsidRPr="00210D68" w:rsidRDefault="00786EB3" w:rsidP="00786EB3">
      <w:pPr>
        <w:spacing w:line="360" w:lineRule="auto"/>
        <w:jc w:val="center"/>
        <w:rPr>
          <w:rFonts w:eastAsia="Calibri"/>
          <w:sz w:val="28"/>
          <w:szCs w:val="20"/>
        </w:rPr>
      </w:pPr>
      <w:r>
        <w:rPr>
          <w:rFonts w:eastAsia="Calibri"/>
          <w:sz w:val="28"/>
          <w:szCs w:val="20"/>
        </w:rPr>
        <w:t>Рис. 9. Видеокадр «Меню сайта»</w:t>
      </w:r>
    </w:p>
    <w:p w:rsidR="00210D68" w:rsidRDefault="00210D68" w:rsidP="00210D68">
      <w:pPr>
        <w:spacing w:line="360" w:lineRule="auto"/>
        <w:jc w:val="both"/>
        <w:rPr>
          <w:rFonts w:eastAsia="Calibri"/>
          <w:sz w:val="28"/>
          <w:szCs w:val="20"/>
        </w:rPr>
      </w:pPr>
    </w:p>
    <w:p w:rsidR="0033162C" w:rsidRDefault="0033162C" w:rsidP="00786EB3">
      <w:pPr>
        <w:spacing w:line="360" w:lineRule="auto"/>
        <w:jc w:val="both"/>
        <w:rPr>
          <w:rFonts w:eastAsia="Calibri"/>
          <w:sz w:val="28"/>
          <w:szCs w:val="20"/>
        </w:rPr>
      </w:pP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r>
        <w:rPr>
          <w:rFonts w:eastAsia="Calibri"/>
          <w:sz w:val="28"/>
          <w:szCs w:val="20"/>
        </w:rPr>
        <w:tab/>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sz w:val="28"/>
          <w:szCs w:val="28"/>
          <w:lang w:eastAsia="en-US"/>
        </w:rPr>
      </w:pPr>
      <w:r w:rsidRPr="00706424">
        <w:rPr>
          <w:sz w:val="28"/>
          <w:szCs w:val="28"/>
          <w:lang w:eastAsia="en-US"/>
        </w:rPr>
        <w:lastRenderedPageBreak/>
        <w:t>ФГБОУ ВО «Калининградский государственный технический университет»</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b/>
          <w:sz w:val="28"/>
          <w:szCs w:val="28"/>
          <w:lang w:eastAsia="en-US"/>
        </w:rPr>
        <w:t>УТВЕРЖДАЮ</w:t>
      </w:r>
      <w:r w:rsidRPr="00706424">
        <w:rPr>
          <w:b/>
          <w:sz w:val="28"/>
          <w:szCs w:val="28"/>
          <w:lang w:eastAsia="en-US"/>
        </w:rPr>
        <w:tab/>
      </w:r>
      <w:r w:rsidRPr="00706424">
        <w:rPr>
          <w:sz w:val="28"/>
          <w:szCs w:val="28"/>
          <w:lang w:eastAsia="en-US"/>
        </w:rPr>
        <w:tab/>
      </w:r>
      <w:r w:rsidRPr="00706424">
        <w:rPr>
          <w:sz w:val="28"/>
          <w:szCs w:val="28"/>
          <w:lang w:eastAsia="en-US"/>
        </w:rPr>
        <w:tab/>
        <w:t xml:space="preserve">           </w:t>
      </w:r>
      <w:proofErr w:type="spellStart"/>
      <w:r w:rsidRPr="00706424">
        <w:rPr>
          <w:b/>
          <w:sz w:val="28"/>
          <w:szCs w:val="28"/>
          <w:lang w:eastAsia="en-US"/>
        </w:rPr>
        <w:t>УТВЕРЖДАЮ</w:t>
      </w:r>
      <w:proofErr w:type="spellEnd"/>
    </w:p>
    <w:p w:rsidR="00706424" w:rsidRPr="00706424" w:rsidRDefault="00706424" w:rsidP="00706424">
      <w:pPr>
        <w:tabs>
          <w:tab w:val="left" w:pos="916"/>
          <w:tab w:val="left" w:pos="1832"/>
          <w:tab w:val="right" w:pos="9355"/>
        </w:tabs>
        <w:jc w:val="both"/>
        <w:rPr>
          <w:sz w:val="28"/>
          <w:szCs w:val="28"/>
          <w:lang w:eastAsia="en-US"/>
        </w:rPr>
      </w:pPr>
      <w:r w:rsidRPr="00706424">
        <w:rPr>
          <w:sz w:val="28"/>
          <w:szCs w:val="28"/>
          <w:lang w:eastAsia="en-US"/>
        </w:rPr>
        <w:t xml:space="preserve">Руководитель:_____________                          Кутузова В.О.                        </w:t>
      </w:r>
    </w:p>
    <w:p w:rsidR="00706424" w:rsidRPr="00706424" w:rsidRDefault="00706424" w:rsidP="00706424">
      <w:pPr>
        <w:tabs>
          <w:tab w:val="left" w:pos="916"/>
          <w:tab w:val="left" w:pos="7380"/>
        </w:tabs>
        <w:jc w:val="both"/>
        <w:rPr>
          <w:sz w:val="28"/>
          <w:szCs w:val="28"/>
          <w:lang w:eastAsia="en-US"/>
        </w:rPr>
      </w:pPr>
      <w:r w:rsidRPr="00706424">
        <w:rPr>
          <w:sz w:val="28"/>
          <w:szCs w:val="28"/>
          <w:lang w:eastAsia="en-US"/>
        </w:rPr>
        <w:t>Подпись:________(___________)                    Подпись:_________(__________)</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 xml:space="preserve">Дата:________________                                   Дата:_______________ </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Печать:                                                               Печать:</w:t>
      </w:r>
    </w:p>
    <w:p w:rsidR="00706424" w:rsidRPr="00706424" w:rsidRDefault="00706424" w:rsidP="00706424">
      <w:pPr>
        <w:jc w:val="both"/>
        <w:rPr>
          <w:sz w:val="28"/>
          <w:szCs w:val="28"/>
          <w:lang w:eastAsia="en-US"/>
        </w:rPr>
      </w:pPr>
      <w:r w:rsidRPr="00706424">
        <w:rPr>
          <w:sz w:val="28"/>
          <w:szCs w:val="28"/>
          <w:lang w:eastAsia="en-US"/>
        </w:rPr>
        <w:tab/>
        <w:t xml:space="preserve"> </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ab/>
      </w:r>
      <w:r w:rsidRPr="00706424">
        <w:rPr>
          <w:sz w:val="28"/>
          <w:szCs w:val="28"/>
          <w:lang w:eastAsia="en-US"/>
        </w:rPr>
        <w:tab/>
      </w:r>
      <w:r w:rsidRPr="00706424">
        <w:rPr>
          <w:sz w:val="28"/>
          <w:szCs w:val="28"/>
          <w:lang w:eastAsia="en-US"/>
        </w:rPr>
        <w:tab/>
      </w:r>
      <w:r w:rsidRPr="00706424">
        <w:rPr>
          <w:sz w:val="28"/>
          <w:szCs w:val="28"/>
          <w:lang w:eastAsia="en-US"/>
        </w:rPr>
        <w:tab/>
      </w:r>
      <w:r w:rsidRPr="00706424">
        <w:rPr>
          <w:sz w:val="28"/>
          <w:szCs w:val="28"/>
          <w:lang w:eastAsia="en-US"/>
        </w:rPr>
        <w:tab/>
      </w:r>
      <w:r w:rsidRPr="00706424">
        <w:rPr>
          <w:sz w:val="28"/>
          <w:szCs w:val="28"/>
          <w:lang w:eastAsia="en-US"/>
        </w:rPr>
        <w:tab/>
      </w:r>
      <w:r w:rsidRPr="00706424">
        <w:rPr>
          <w:sz w:val="28"/>
          <w:szCs w:val="28"/>
          <w:lang w:eastAsia="en-US"/>
        </w:rPr>
        <w:tab/>
      </w:r>
      <w:r w:rsidRPr="00706424">
        <w:rPr>
          <w:sz w:val="28"/>
          <w:szCs w:val="28"/>
          <w:lang w:eastAsia="en-US"/>
        </w:rPr>
        <w:tab/>
        <w:t xml:space="preserve"> </w:t>
      </w:r>
    </w:p>
    <w:p w:rsidR="00706424" w:rsidRPr="00706424" w:rsidRDefault="00706424" w:rsidP="00706424">
      <w:pPr>
        <w:tabs>
          <w:tab w:val="left" w:pos="916"/>
          <w:tab w:val="left" w:pos="1832"/>
          <w:tab w:val="left" w:pos="2124"/>
          <w:tab w:val="left" w:pos="2832"/>
          <w:tab w:val="left" w:pos="3540"/>
          <w:tab w:val="left" w:pos="4248"/>
        </w:tabs>
        <w:jc w:val="both"/>
        <w:rPr>
          <w:sz w:val="28"/>
          <w:szCs w:val="28"/>
          <w:lang w:eastAsia="en-US"/>
        </w:rPr>
      </w:pPr>
    </w:p>
    <w:p w:rsidR="00706424" w:rsidRPr="00706424" w:rsidRDefault="00706424" w:rsidP="00706424">
      <w:pPr>
        <w:tabs>
          <w:tab w:val="left" w:pos="916"/>
          <w:tab w:val="left" w:pos="1832"/>
          <w:tab w:val="left" w:pos="2124"/>
          <w:tab w:val="left" w:pos="2832"/>
          <w:tab w:val="left" w:pos="3540"/>
          <w:tab w:val="left" w:pos="4248"/>
        </w:tabs>
        <w:jc w:val="both"/>
        <w:rPr>
          <w:sz w:val="28"/>
          <w:szCs w:val="28"/>
          <w:lang w:eastAsia="en-US"/>
        </w:rPr>
      </w:pPr>
    </w:p>
    <w:p w:rsidR="00706424" w:rsidRPr="00706424" w:rsidRDefault="00706424" w:rsidP="00706424">
      <w:pPr>
        <w:tabs>
          <w:tab w:val="left" w:pos="916"/>
          <w:tab w:val="left" w:pos="1832"/>
          <w:tab w:val="left" w:pos="2124"/>
          <w:tab w:val="left" w:pos="2832"/>
          <w:tab w:val="left" w:pos="3540"/>
          <w:tab w:val="left" w:pos="4248"/>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706424">
        <w:rPr>
          <w:b/>
          <w:sz w:val="28"/>
          <w:szCs w:val="28"/>
          <w:lang w:val="en-US" w:eastAsia="en-US"/>
        </w:rPr>
        <w:t>Web</w:t>
      </w:r>
      <w:r w:rsidRPr="00706424">
        <w:rPr>
          <w:b/>
          <w:sz w:val="28"/>
          <w:szCs w:val="28"/>
          <w:lang w:eastAsia="en-US"/>
        </w:rPr>
        <w:t>-сайт МКП «Калининград-</w:t>
      </w:r>
      <w:proofErr w:type="spellStart"/>
      <w:r w:rsidRPr="00706424">
        <w:rPr>
          <w:b/>
          <w:sz w:val="28"/>
          <w:szCs w:val="28"/>
          <w:lang w:eastAsia="en-US"/>
        </w:rPr>
        <w:t>ГорТранс</w:t>
      </w:r>
      <w:proofErr w:type="spellEnd"/>
      <w:r w:rsidRPr="00706424">
        <w:rPr>
          <w:b/>
          <w:sz w:val="28"/>
          <w:szCs w:val="28"/>
          <w:lang w:eastAsia="en-US"/>
        </w:rPr>
        <w:t>»</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706424">
        <w:rPr>
          <w:b/>
          <w:sz w:val="28"/>
          <w:szCs w:val="28"/>
          <w:lang w:eastAsia="en-US"/>
        </w:rPr>
        <w:t>ОПИСАНИЕ ОРГАНИЗАЦИИ ИНФОРМАЦИОННОЙ БАЗЫ</w:t>
      </w:r>
    </w:p>
    <w:p w:rsidR="00706424" w:rsidRPr="00706424" w:rsidRDefault="00A9640F"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Pr>
          <w:sz w:val="28"/>
          <w:szCs w:val="28"/>
          <w:lang w:eastAsia="en-US"/>
        </w:rPr>
        <w:t xml:space="preserve">На </w:t>
      </w:r>
      <w:r w:rsidR="00020B07">
        <w:rPr>
          <w:sz w:val="28"/>
          <w:szCs w:val="28"/>
          <w:lang w:eastAsia="en-US"/>
        </w:rPr>
        <w:t>15</w:t>
      </w:r>
      <w:r w:rsidR="00706424" w:rsidRPr="00706424">
        <w:rPr>
          <w:sz w:val="28"/>
          <w:szCs w:val="28"/>
          <w:lang w:eastAsia="en-US"/>
        </w:rPr>
        <w:t xml:space="preserve"> листах</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706424">
        <w:rPr>
          <w:sz w:val="28"/>
          <w:szCs w:val="28"/>
          <w:lang w:eastAsia="en-US"/>
        </w:rPr>
        <w:t xml:space="preserve">Действует с апреля </w:t>
      </w:r>
      <w:smartTag w:uri="urn:schemas-microsoft-com:office:smarttags" w:element="metricconverter">
        <w:smartTagPr>
          <w:attr w:name="ProductID" w:val="2017 г"/>
        </w:smartTagPr>
        <w:r w:rsidRPr="00706424">
          <w:rPr>
            <w:sz w:val="28"/>
            <w:szCs w:val="28"/>
            <w:lang w:eastAsia="en-US"/>
          </w:rPr>
          <w:t>2017 г</w:t>
        </w:r>
      </w:smartTag>
      <w:r w:rsidRPr="00706424">
        <w:rPr>
          <w:sz w:val="28"/>
          <w:szCs w:val="28"/>
          <w:lang w:eastAsia="en-US"/>
        </w:rPr>
        <w:t xml:space="preserve">. </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lang w:eastAsia="en-US"/>
        </w:rPr>
      </w:pPr>
      <w:r w:rsidRPr="00706424">
        <w:rPr>
          <w:b/>
          <w:sz w:val="28"/>
          <w:szCs w:val="28"/>
          <w:lang w:eastAsia="en-US"/>
        </w:rPr>
        <w:t>СОГЛАСОВАНО:</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Руководитель:________________________________</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Подпись:_____________(_________________)</w:t>
      </w:r>
    </w:p>
    <w:p w:rsidR="00706424" w:rsidRPr="00706424" w:rsidRDefault="00706424" w:rsidP="00706424">
      <w:pPr>
        <w:spacing w:line="360" w:lineRule="auto"/>
        <w:jc w:val="both"/>
        <w:rPr>
          <w:rFonts w:eastAsia="Calibri"/>
          <w:sz w:val="28"/>
          <w:szCs w:val="28"/>
        </w:rPr>
      </w:pPr>
      <w:r w:rsidRPr="00706424">
        <w:rPr>
          <w:rFonts w:eastAsia="Calibri"/>
          <w:sz w:val="28"/>
          <w:szCs w:val="28"/>
        </w:rPr>
        <w:t>Дата:_______________</w:t>
      </w:r>
    </w:p>
    <w:p w:rsidR="00706424" w:rsidRPr="00706424" w:rsidRDefault="00706424" w:rsidP="0070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706424">
        <w:rPr>
          <w:sz w:val="28"/>
          <w:szCs w:val="28"/>
          <w:lang w:eastAsia="en-US"/>
        </w:rPr>
        <w:t xml:space="preserve">Печать: </w:t>
      </w:r>
    </w:p>
    <w:p w:rsidR="00706424" w:rsidRPr="00706424" w:rsidRDefault="00706424" w:rsidP="00706424">
      <w:pPr>
        <w:spacing w:line="360" w:lineRule="auto"/>
        <w:jc w:val="both"/>
        <w:rPr>
          <w:rFonts w:eastAsia="Calibri"/>
          <w:sz w:val="28"/>
          <w:szCs w:val="28"/>
        </w:rPr>
      </w:pPr>
    </w:p>
    <w:p w:rsidR="00706424" w:rsidRPr="00706424" w:rsidRDefault="00706424" w:rsidP="00706424">
      <w:pPr>
        <w:spacing w:line="360" w:lineRule="auto"/>
        <w:jc w:val="both"/>
        <w:rPr>
          <w:rFonts w:eastAsia="Calibri"/>
          <w:sz w:val="28"/>
          <w:szCs w:val="28"/>
        </w:rPr>
      </w:pPr>
    </w:p>
    <w:p w:rsidR="00706424" w:rsidRPr="00706424" w:rsidRDefault="00706424" w:rsidP="00706424">
      <w:pPr>
        <w:spacing w:line="360" w:lineRule="auto"/>
        <w:jc w:val="both"/>
        <w:rPr>
          <w:rFonts w:eastAsia="Calibri"/>
          <w:sz w:val="28"/>
          <w:szCs w:val="28"/>
        </w:rPr>
      </w:pPr>
    </w:p>
    <w:p w:rsidR="00706424" w:rsidRPr="00706424" w:rsidRDefault="00706424" w:rsidP="00706424">
      <w:pPr>
        <w:tabs>
          <w:tab w:val="left" w:pos="3552"/>
        </w:tabs>
        <w:jc w:val="both"/>
        <w:rPr>
          <w:rFonts w:eastAsia="Calibri"/>
          <w:sz w:val="28"/>
          <w:szCs w:val="28"/>
        </w:rPr>
      </w:pPr>
    </w:p>
    <w:p w:rsidR="00706424" w:rsidRPr="00706424" w:rsidRDefault="00706424" w:rsidP="00706424">
      <w:pPr>
        <w:tabs>
          <w:tab w:val="left" w:pos="3552"/>
        </w:tabs>
        <w:jc w:val="center"/>
        <w:rPr>
          <w:rFonts w:eastAsia="Calibri"/>
          <w:sz w:val="28"/>
          <w:szCs w:val="28"/>
        </w:rPr>
      </w:pPr>
    </w:p>
    <w:p w:rsidR="00706424" w:rsidRPr="00706424" w:rsidRDefault="00706424" w:rsidP="00706424">
      <w:pPr>
        <w:tabs>
          <w:tab w:val="left" w:pos="3552"/>
        </w:tabs>
        <w:jc w:val="center"/>
        <w:rPr>
          <w:rFonts w:eastAsia="Calibri"/>
          <w:sz w:val="28"/>
          <w:szCs w:val="28"/>
        </w:rPr>
      </w:pPr>
    </w:p>
    <w:p w:rsidR="00706424" w:rsidRPr="00706424" w:rsidRDefault="00706424" w:rsidP="00706424">
      <w:pPr>
        <w:tabs>
          <w:tab w:val="left" w:pos="3552"/>
        </w:tabs>
        <w:jc w:val="center"/>
        <w:rPr>
          <w:rFonts w:eastAsia="Calibri"/>
          <w:sz w:val="28"/>
          <w:szCs w:val="28"/>
        </w:rPr>
      </w:pPr>
      <w:r w:rsidRPr="00706424">
        <w:rPr>
          <w:rFonts w:eastAsia="Calibri"/>
          <w:sz w:val="28"/>
          <w:szCs w:val="28"/>
        </w:rPr>
        <w:t>Калининград</w:t>
      </w:r>
    </w:p>
    <w:p w:rsidR="00706424" w:rsidRPr="00706424" w:rsidRDefault="00706424" w:rsidP="00706424">
      <w:pPr>
        <w:tabs>
          <w:tab w:val="left" w:pos="3552"/>
        </w:tabs>
        <w:jc w:val="center"/>
        <w:rPr>
          <w:rFonts w:eastAsia="Calibri"/>
          <w:sz w:val="28"/>
          <w:szCs w:val="28"/>
        </w:rPr>
      </w:pPr>
      <w:r w:rsidRPr="00706424">
        <w:rPr>
          <w:rFonts w:eastAsia="Calibri"/>
          <w:sz w:val="28"/>
          <w:szCs w:val="28"/>
        </w:rPr>
        <w:t>2017</w:t>
      </w: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sdt>
      <w:sdtPr>
        <w:rPr>
          <w:rFonts w:eastAsia="Calibri"/>
          <w:sz w:val="28"/>
          <w:szCs w:val="28"/>
        </w:rPr>
        <w:id w:val="-1929655326"/>
        <w:docPartObj>
          <w:docPartGallery w:val="Table of Contents"/>
          <w:docPartUnique/>
        </w:docPartObj>
      </w:sdtPr>
      <w:sdtEndPr>
        <w:rPr>
          <w:b/>
          <w:bCs/>
        </w:rPr>
      </w:sdtEndPr>
      <w:sdtContent>
        <w:p w:rsidR="00706424" w:rsidRPr="00706424" w:rsidRDefault="00706424" w:rsidP="00706424">
          <w:pPr>
            <w:keepNext/>
            <w:keepLines/>
            <w:spacing w:before="240" w:line="480" w:lineRule="auto"/>
            <w:rPr>
              <w:rFonts w:eastAsiaTheme="majorEastAsia"/>
              <w:b/>
              <w:color w:val="000000" w:themeColor="text1"/>
              <w:sz w:val="28"/>
              <w:szCs w:val="28"/>
            </w:rPr>
          </w:pPr>
          <w:r w:rsidRPr="00706424">
            <w:rPr>
              <w:rFonts w:eastAsiaTheme="majorEastAsia"/>
              <w:b/>
              <w:color w:val="000000" w:themeColor="text1"/>
              <w:sz w:val="28"/>
              <w:szCs w:val="28"/>
            </w:rPr>
            <w:t>Оглавление</w:t>
          </w:r>
        </w:p>
        <w:p w:rsidR="00706424" w:rsidRPr="00AA6EDE" w:rsidRDefault="00706424" w:rsidP="00706424">
          <w:pPr>
            <w:tabs>
              <w:tab w:val="right" w:leader="dot" w:pos="9345"/>
            </w:tabs>
            <w:spacing w:after="100" w:line="360" w:lineRule="auto"/>
            <w:jc w:val="both"/>
            <w:rPr>
              <w:rFonts w:asciiTheme="minorHAnsi" w:eastAsiaTheme="minorEastAsia" w:hAnsiTheme="minorHAnsi" w:cstheme="minorBidi"/>
              <w:noProof/>
              <w:sz w:val="22"/>
              <w:szCs w:val="22"/>
            </w:rPr>
          </w:pPr>
          <w:r w:rsidRPr="00706424">
            <w:rPr>
              <w:rFonts w:eastAsia="Calibri"/>
              <w:sz w:val="28"/>
              <w:szCs w:val="28"/>
            </w:rPr>
            <w:fldChar w:fldCharType="begin"/>
          </w:r>
          <w:r w:rsidRPr="00706424">
            <w:rPr>
              <w:rFonts w:eastAsia="Calibri"/>
              <w:sz w:val="28"/>
              <w:szCs w:val="28"/>
            </w:rPr>
            <w:instrText xml:space="preserve"> TOC \o "1-3" \h \z \u </w:instrText>
          </w:r>
          <w:r w:rsidRPr="00706424">
            <w:rPr>
              <w:rFonts w:eastAsia="Calibri"/>
              <w:sz w:val="28"/>
              <w:szCs w:val="28"/>
            </w:rPr>
            <w:fldChar w:fldCharType="separate"/>
          </w:r>
          <w:hyperlink w:anchor="_Toc481366369" w:history="1">
            <w:r w:rsidRPr="00AA6EDE">
              <w:rPr>
                <w:rFonts w:eastAsia="Calibri"/>
                <w:noProof/>
                <w:sz w:val="28"/>
                <w:szCs w:val="20"/>
              </w:rPr>
              <w:t>Введение</w:t>
            </w:r>
            <w:r w:rsidRPr="00AA6EDE">
              <w:rPr>
                <w:rFonts w:eastAsia="Calibri"/>
                <w:noProof/>
                <w:webHidden/>
                <w:sz w:val="28"/>
                <w:szCs w:val="20"/>
              </w:rPr>
              <w:tab/>
            </w:r>
            <w:r w:rsidR="000E6C08">
              <w:rPr>
                <w:rFonts w:eastAsia="Calibri"/>
                <w:noProof/>
                <w:webHidden/>
                <w:sz w:val="28"/>
                <w:szCs w:val="20"/>
              </w:rPr>
              <w:t>3</w:t>
            </w:r>
          </w:hyperlink>
        </w:p>
        <w:p w:rsidR="00706424" w:rsidRPr="00AA6EDE" w:rsidRDefault="00FD58D3" w:rsidP="00706424">
          <w:pPr>
            <w:tabs>
              <w:tab w:val="left" w:pos="440"/>
              <w:tab w:val="right" w:leader="dot" w:pos="9345"/>
            </w:tabs>
            <w:spacing w:after="100" w:line="360" w:lineRule="auto"/>
            <w:jc w:val="both"/>
            <w:rPr>
              <w:rFonts w:asciiTheme="minorHAnsi" w:eastAsiaTheme="minorEastAsia" w:hAnsiTheme="minorHAnsi" w:cstheme="minorBidi"/>
              <w:noProof/>
              <w:sz w:val="22"/>
              <w:szCs w:val="22"/>
            </w:rPr>
          </w:pPr>
          <w:hyperlink w:anchor="_Toc481366370" w:history="1">
            <w:r w:rsidR="00706424" w:rsidRPr="00AA6EDE">
              <w:rPr>
                <w:rFonts w:eastAsia="Calibri"/>
                <w:noProof/>
                <w:sz w:val="28"/>
                <w:szCs w:val="20"/>
              </w:rPr>
              <w:t>1.</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Описание 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4</w:t>
            </w:r>
          </w:hyperlink>
        </w:p>
        <w:p w:rsidR="00706424" w:rsidRPr="00AA6EDE" w:rsidRDefault="00FD58D3" w:rsidP="00706424">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66371" w:history="1">
            <w:r w:rsidR="00706424" w:rsidRPr="00AA6EDE">
              <w:rPr>
                <w:rFonts w:eastAsia="Calibri"/>
                <w:noProof/>
                <w:sz w:val="28"/>
                <w:szCs w:val="20"/>
              </w:rPr>
              <w:t>1.1.</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Логическая структура 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4</w:t>
            </w:r>
          </w:hyperlink>
        </w:p>
        <w:p w:rsidR="00706424" w:rsidRPr="00AA6EDE" w:rsidRDefault="00FD58D3" w:rsidP="00706424">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66372" w:history="1">
            <w:r w:rsidR="00706424" w:rsidRPr="00AA6EDE">
              <w:rPr>
                <w:rFonts w:eastAsia="Calibri"/>
                <w:noProof/>
                <w:sz w:val="28"/>
                <w:szCs w:val="20"/>
              </w:rPr>
              <w:t>1.2.</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Физическая структура 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13</w:t>
            </w:r>
          </w:hyperlink>
        </w:p>
        <w:p w:rsidR="00706424" w:rsidRPr="00AA6EDE" w:rsidRDefault="00FD58D3" w:rsidP="00706424">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66373" w:history="1">
            <w:r w:rsidR="00706424" w:rsidRPr="00AA6EDE">
              <w:rPr>
                <w:rFonts w:eastAsia="Calibri"/>
                <w:noProof/>
                <w:sz w:val="28"/>
                <w:szCs w:val="20"/>
              </w:rPr>
              <w:t>1.3.</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Организация ведения 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13</w:t>
            </w:r>
          </w:hyperlink>
        </w:p>
        <w:p w:rsidR="00706424" w:rsidRPr="00AA6EDE" w:rsidRDefault="00FD58D3" w:rsidP="00706424">
          <w:pPr>
            <w:tabs>
              <w:tab w:val="left" w:pos="440"/>
              <w:tab w:val="right" w:leader="dot" w:pos="9345"/>
            </w:tabs>
            <w:spacing w:after="100" w:line="360" w:lineRule="auto"/>
            <w:jc w:val="both"/>
            <w:rPr>
              <w:rFonts w:asciiTheme="minorHAnsi" w:eastAsiaTheme="minorEastAsia" w:hAnsiTheme="minorHAnsi" w:cstheme="minorBidi"/>
              <w:noProof/>
              <w:sz w:val="22"/>
              <w:szCs w:val="22"/>
            </w:rPr>
          </w:pPr>
          <w:hyperlink w:anchor="_Toc481366374" w:history="1">
            <w:r w:rsidR="00706424" w:rsidRPr="00AA6EDE">
              <w:rPr>
                <w:rFonts w:eastAsia="Calibri"/>
                <w:noProof/>
                <w:sz w:val="28"/>
                <w:szCs w:val="20"/>
              </w:rPr>
              <w:t>2.</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Описание внемашинной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14</w:t>
            </w:r>
          </w:hyperlink>
        </w:p>
        <w:p w:rsidR="00706424" w:rsidRPr="00AA6EDE" w:rsidRDefault="00FD58D3" w:rsidP="00706424">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66375" w:history="1">
            <w:r w:rsidR="00706424" w:rsidRPr="00AA6EDE">
              <w:rPr>
                <w:rFonts w:eastAsia="Calibri"/>
                <w:noProof/>
                <w:sz w:val="28"/>
                <w:szCs w:val="20"/>
              </w:rPr>
              <w:t>2.1.</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Логическая структура внемашинной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14</w:t>
            </w:r>
          </w:hyperlink>
        </w:p>
        <w:p w:rsidR="00706424" w:rsidRPr="000E6C08" w:rsidRDefault="00FD58D3" w:rsidP="000E6C08">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66376" w:history="1">
            <w:r w:rsidR="00706424" w:rsidRPr="00AA6EDE">
              <w:rPr>
                <w:rFonts w:eastAsia="Calibri"/>
                <w:noProof/>
                <w:sz w:val="28"/>
                <w:szCs w:val="20"/>
              </w:rPr>
              <w:t>2.2.</w:t>
            </w:r>
            <w:r w:rsidR="00706424" w:rsidRPr="00AA6EDE">
              <w:rPr>
                <w:rFonts w:asciiTheme="minorHAnsi" w:eastAsiaTheme="minorEastAsia" w:hAnsiTheme="minorHAnsi" w:cstheme="minorBidi"/>
                <w:noProof/>
                <w:sz w:val="22"/>
                <w:szCs w:val="22"/>
              </w:rPr>
              <w:tab/>
            </w:r>
            <w:r w:rsidR="00706424" w:rsidRPr="00AA6EDE">
              <w:rPr>
                <w:rFonts w:eastAsia="Calibri"/>
                <w:noProof/>
                <w:sz w:val="28"/>
                <w:szCs w:val="20"/>
              </w:rPr>
              <w:t>Организация ведения внемашинной информационной базы</w:t>
            </w:r>
            <w:r w:rsidR="00706424" w:rsidRPr="00AA6EDE">
              <w:rPr>
                <w:rFonts w:eastAsia="Calibri"/>
                <w:noProof/>
                <w:webHidden/>
                <w:sz w:val="28"/>
                <w:szCs w:val="20"/>
              </w:rPr>
              <w:tab/>
            </w:r>
            <w:r w:rsidR="000E6C08">
              <w:rPr>
                <w:rFonts w:eastAsia="Calibri"/>
                <w:noProof/>
                <w:webHidden/>
                <w:sz w:val="28"/>
                <w:szCs w:val="20"/>
              </w:rPr>
              <w:t>15</w:t>
            </w:r>
          </w:hyperlink>
          <w:r w:rsidR="00706424" w:rsidRPr="00706424">
            <w:rPr>
              <w:rFonts w:eastAsia="Calibri"/>
              <w:b/>
              <w:bCs/>
              <w:sz w:val="28"/>
              <w:szCs w:val="28"/>
            </w:rPr>
            <w:fldChar w:fldCharType="end"/>
          </w:r>
        </w:p>
      </w:sdtContent>
    </w:sdt>
    <w:p w:rsidR="00706424" w:rsidRPr="00706424" w:rsidRDefault="00706424" w:rsidP="00706424">
      <w:pPr>
        <w:rPr>
          <w:rFonts w:eastAsiaTheme="majorEastAsia"/>
          <w:b/>
          <w:sz w:val="28"/>
          <w:szCs w:val="28"/>
        </w:rPr>
      </w:pPr>
      <w:r w:rsidRPr="00706424">
        <w:rPr>
          <w:rFonts w:eastAsia="Calibri"/>
          <w:sz w:val="28"/>
          <w:szCs w:val="28"/>
        </w:rPr>
        <w:br w:type="page"/>
      </w:r>
      <w:r w:rsidR="00AA6EDE" w:rsidRPr="00AA6EDE">
        <w:rPr>
          <w:rFonts w:eastAsia="Calibri"/>
          <w:noProof/>
          <w:sz w:val="28"/>
          <w:szCs w:val="28"/>
        </w:rPr>
        <mc:AlternateContent>
          <mc:Choice Requires="wpg">
            <w:drawing>
              <wp:anchor distT="0" distB="0" distL="114300" distR="114300" simplePos="0" relativeHeight="251668480" behindDoc="0" locked="1" layoutInCell="0" allowOverlap="1" wp14:anchorId="7509C110" wp14:editId="12406B1E">
                <wp:simplePos x="0" y="0"/>
                <wp:positionH relativeFrom="page">
                  <wp:posOffset>252095</wp:posOffset>
                </wp:positionH>
                <wp:positionV relativeFrom="page">
                  <wp:posOffset>252095</wp:posOffset>
                </wp:positionV>
                <wp:extent cx="467995" cy="10188575"/>
                <wp:effectExtent l="13970" t="13970" r="13335" b="17780"/>
                <wp:wrapNone/>
                <wp:docPr id="3885" name="Группа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886" name="Rectangle 304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7" name="Line 304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8" name="Line 304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9" name="Text Box 304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890" name="Text Box 304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891" name="Rectangle 305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2" name="Line 305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3" name="Line 305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4" name="Line 305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5" name="Line 305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6" name="Line 305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7" name="Text Box 305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898" name="Text Box 305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899" name="Text Box 305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900" name="Text Box 305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901" name="Text Box 306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902" name="Text Box 306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03" name="Text Box 306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904" name="Text Box 306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05" name="Text Box 306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06" name="Text Box 306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9C110" id="Группа 3885" o:spid="_x0000_s2291" style="position:absolute;margin-left:19.85pt;margin-top:19.85pt;width:36.85pt;height:802.25pt;z-index:25166848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" o:allowincell="f">
                <v:rect id="Rectangle 3045" o:spid="_x0000_s229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3TsQA&#10;AADdAAAADwAAAGRycy9kb3ducmV2LnhtbESP0YrCMBRE3xf8h3AF39bUFaRWo9QFwadFqx9waa5t&#10;sbmpTWzrfr1ZWPBxmJkzzHo7mFp01LrKsoLZNAJBnFtdcaHgct5/xiCcR9ZYWyYFT3Kw3Yw+1pho&#10;2/OJuswXIkDYJaig9L5JpHR5SQbd1DbEwbva1qAPsi2kbrEPcFPLryhaSIMVh4USG/ouKb9lD6Pg&#10;5ofuJy2y3/3yslvmx13aP+6pUpPxkK5AeBr8O/zfPmgF8zhewN+b8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yd07EAAAA3QAAAA8AAAAAAAAAAAAAAAAAmAIAAGRycy9k&#10;b3ducmV2LnhtbFBLBQYAAAAABAAEAPUAAACJAwAAAAA=&#10;" filled="f" strokeweight="2pt"/>
                <v:line id="Line 3046" o:spid="_x0000_s229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x0fcQAAADdAAAADwAAAGRycy9kb3ducmV2LnhtbESPQYvCMBSE7wv+h/AEb2uq4lpqo4hQ&#10;8bZs9eLt2Tzb0ualNFHrv98IC3scZuYbJt0OphUP6l1tWcFsGoEgLqyuuVRwPmWfMQjnkTW2lknB&#10;ixxsN6OPFBNtn/xDj9yXIkDYJaig8r5LpHRFRQbd1HbEwbvZ3qAPsi+l7vEZ4KaV8yj6kgZrDgsV&#10;drSvqGjyu1HQXM7L7PC916c23+lrmfnL9aaVmoyH3RqEp8H/h//aR61gEccreL8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HR9xAAAAN0AAAAPAAAAAAAAAAAA&#10;AAAAAKECAABkcnMvZG93bnJldi54bWxQSwUGAAAAAAQABAD5AAAAkgMAAAAA&#10;" strokeweight="2pt"/>
                <v:line id="Line 3047" o:spid="_x0000_s229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PgD74AAADdAAAADwAAAGRycy9kb3ducmV2LnhtbERPvQrCMBDeBd8hnOCmqYpSqlFEqLiJ&#10;1cXtbM622FxKE7W+vRkEx4/vf7XpTC1e1LrKsoLJOAJBnFtdcaHgck5HMQjnkTXWlknBhxxs1v3e&#10;ChNt33yiV+YLEULYJaig9L5JpHR5SQbd2DbEgbvb1qAPsC2kbvEdwk0tp1G0kAYrDg0lNrQrKX9k&#10;T6Pgcb3M0/1xp891ttW3IvXX210rNRx02yUIT53/i3/ug1Ywi+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E+APvgAAAN0AAAAPAAAAAAAAAAAAAAAAAKEC&#10;AABkcnMvZG93bnJldi54bWxQSwUGAAAAAAQABAD5AAAAjAMAAAAA&#10;" strokeweight="2pt"/>
                <v:shape id="Text Box 3048" o:spid="_x0000_s229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5MYA&#10;AADdAAAADwAAAGRycy9kb3ducmV2LnhtbESPQWvCQBSE74X+h+UVvNWNFSRGNyJSQRBKY3ro8TX7&#10;TJZk38bsqum/7xYKPQ4z8w2z3oy2EzcavHGsYDZNQBBXThuuFXyU++cUhA/IGjvHpOCbPGzyx4c1&#10;ZtrduaDbKdQiQthnqKAJoc+k9FVDFv3U9cTRO7vBYohyqKUe8B7htpMvSbKQFg3HhQZ72jVUtaer&#10;VbD95OLVXN6+3otzYcpymfBx0So1eRq3KxCBxvAf/msftIJ5mi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U5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049" o:spid="_x0000_s229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0rpMIA&#10;AADdAAAADwAAAGRycy9kb3ducmV2LnhtbERPTYvCMBC9C/6HMII3TXVBtBpFxIUFYbHWg8exGdtg&#10;M6lNVrv/3hwW9vh436tNZ2vxpNYbxwom4wQEceG04VLBOf8czUH4gKyxdkwKfsnDZt3vrTDV7sUZ&#10;PU+hFDGEfYoKqhCaVEpfVGTRj11DHLmbay2GCNtS6hZfMdzWcpokM2nRcGyosKFdRcX99GMVbC+c&#10;7c3j+3rMbpnJ80XCh9ldqeGg2y5BBOrCv/jP/aUVfMwXcX98E5+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Suk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050" o:spid="_x0000_s229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558QA&#10;AADdAAAADwAAAGRycy9kb3ducmV2LnhtbESP0YrCMBRE3xf8h3AF39bUFcRWo1RB2KdFqx9waa5t&#10;sbmpTWyrX79ZWPBxmJkzzHo7mFp01LrKsoLZNAJBnFtdcaHgcj58LkE4j6yxtkwKnuRguxl9rDHR&#10;tucTdZkvRICwS1BB6X2TSOnykgy6qW2Ig3e1rUEfZFtI3WIf4KaWX1G0kAYrDgslNrQvKb9lD6Pg&#10;5ofuJy2y1yG+7OL8uEv7xz1VajIe0hUIT4N/h//b31rBfBnP4O9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CeefEAAAA3QAAAA8AAAAAAAAAAAAAAAAAmAIAAGRycy9k&#10;b3ducmV2LnhtbFBLBQYAAAAABAAEAPUAAACJAwAAAAA=&#10;" filled="f" strokeweight="2pt"/>
                <v:line id="Line 3051" o:spid="_x0000_s229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JBOMQAAADdAAAADwAAAGRycy9kb3ducmV2LnhtbESPT4vCMBTE74LfITxhb5qui6Jdo4jQ&#10;ZW9i68Xba/P6B5uX0mS1++2NIHgcZuY3zGY3mFbcqHeNZQWfswgEcWF1w5WCc5ZMVyCcR9bYWiYF&#10;/+Rgtx2PNhhre+cT3VJfiQBhF6OC2vsultIVNRl0M9sRB6+0vUEfZF9J3eM9wE0r51G0lAYbDgs1&#10;dnSoqbimf0bB9XJeJD/Hg87adK/zKvGXvNRKfUyG/TcIT4N/h1/tX63ga7Wew/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IkE4xAAAAN0AAAAPAAAAAAAAAAAA&#10;AAAAAKECAABkcnMvZG93bnJldi54bWxQSwUGAAAAAAQABAD5AAAAkgMAAAAA&#10;" strokeweight="2pt"/>
                <v:line id="Line 3052" o:spid="_x0000_s229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ko8UAAADdAAAADwAAAGRycy9kb3ducmV2LnhtbESPzWrDMBCE74W8g9hAb43chhTHjRKM&#10;waW3EseX3NbW+odYK2Opifv2VSDQ4zAz3zC7w2wGcaXJ9ZYVvK4iEMS11T23CspT/hKDcB5Z42CZ&#10;FPySg8N+8bTDRNsbH+la+FYECLsEFXTej4mUru7IoFvZkTh4jZ0M+iCnVuoJbwFuBvkWRe/SYM9h&#10;ocORso7qS/FjFFzO5Sb//M70aShSXbW5P1eNVup5OacfIDzN/j/8aH9pBet4u4b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7ko8UAAADdAAAADwAAAAAAAAAA&#10;AAAAAAChAgAAZHJzL2Rvd25yZXYueG1sUEsFBgAAAAAEAAQA+QAAAJMDAAAAAA==&#10;" strokeweight="2pt"/>
                <v:line id="Line 3053" o:spid="_x0000_s230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d818UAAADdAAAADwAAAGRycy9kb3ducmV2LnhtbESPQWvCQBSE7wX/w/IEb3WjbUWjawiB&#10;SG+l0Yu3Z/aZBLNvQ3Yb03/fLQgeh5n5htklo2nFQL1rLCtYzCMQxKXVDVcKTsf8dQ3CeWSNrWVS&#10;8EsOkv3kZYextnf+pqHwlQgQdjEqqL3vYildWZNBN7cdcfCutjfog+wrqXu8B7hp5TKKVtJgw2Gh&#10;xo6ymspb8WMU3M6nj/zwleljW6T6UuX+fLlqpWbTMd2C8DT6Z/jR/tQK3tabd/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d818UAAADdAAAADwAAAAAAAAAA&#10;AAAAAAChAgAAZHJzL2Rvd25yZXYueG1sUEsFBgAAAAAEAAQA+QAAAJMDAAAAAA==&#10;" strokeweight="2pt"/>
                <v:line id="Line 3054" o:spid="_x0000_s230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vZTMUAAADdAAAADwAAAGRycy9kb3ducmV2LnhtbESPzWrDMBCE74W8g9hAb43clhTHjRKM&#10;waW3EMeX3NbW+odYK2Opifv2VSDQ4zAz3zDb/WwGcaXJ9ZYVvK4iEMS11T23CspT/hKDcB5Z42CZ&#10;FPySg/1u8bTFRNsbH+la+FYECLsEFXTej4mUru7IoFvZkTh4jZ0M+iCnVuoJbwFuBvkWRR/SYM9h&#10;ocORso7qS/FjFFzO5Tr/OmT6NBSprtrcn6tGK/W8nNNPEJ5m/x9+tL+1gvd4s4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vZTMUAAADdAAAADwAAAAAAAAAA&#10;AAAAAAChAgAAZHJzL2Rvd25yZXYueG1sUEsFBgAAAAAEAAQA+QAAAJMDAAAAAA==&#10;" strokeweight="2pt"/>
                <v:line id="Line 3055" o:spid="_x0000_s230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HO8UAAADdAAAADwAAAGRycy9kb3ducmV2LnhtbESPzWrDMBCE74W8g9hAb43clgbHjRKM&#10;waW3EseX3NbW+odYK2Opifv2VSCQ4zAz3zDb/WwGcaHJ9ZYVvK4iEMS11T23Cspj/hKDcB5Z42CZ&#10;FPyRg/1u8bTFRNsrH+hS+FYECLsEFXTej4mUru7IoFvZkTh4jZ0M+iCnVuoJrwFuBvkWRWtpsOew&#10;0OFIWUf1ufg1Cs6n8iP/+sn0cShSXbW5P1WNVup5OaefIDzN/hG+t7+1gvd4s4b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lHO8UAAADdAAAADwAAAAAAAAAA&#10;AAAAAAChAgAAZHJzL2Rvd25yZXYueG1sUEsFBgAAAAAEAAQA+QAAAJMDAAAAAA==&#10;" strokeweight="2pt"/>
                <v:shape id="Text Box 3056" o:spid="_x0000_s230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z0MYA&#10;AADdAAAADwAAAGRycy9kb3ducmV2LnhtbESPQWvCQBSE7wX/w/KE3upGC1ajq4i0UChIYzx4fGaf&#10;yWL2bZrdavz3riB4HGbmG2a+7GwtztR641jBcJCAIC6cNlwq2OVfbxMQPiBrrB2Tgit5WC56L3NM&#10;tbtwRudtKEWEsE9RQRVCk0rpi4os+oFriKN3dK3FEGVbSt3iJcJtLUdJMpYWDceFChtaV1Sctv9W&#10;wWrP2af52xx+s2Nm8nya8M/4pNRrv1vNQATqwjP8aH9rBe+T6Qf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Sz0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057" o:spid="_x0000_s230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nosIA&#10;AADdAAAADwAAAGRycy9kb3ducmV2LnhtbERPTYvCMBC9C/6HMII3TXVBtBpFxIUFYbHWg8exGdtg&#10;M6lNVrv/3hwW9vh436tNZ2vxpNYbxwom4wQEceG04VLBOf8czUH4gKyxdkwKfsnDZt3vrTDV7sUZ&#10;PU+hFDGEfYoKqhCaVEpfVGTRj11DHLmbay2GCNtS6hZfMdzWcpokM2nRcGyosKFdRcX99GMVbC+c&#10;7c3j+3rMbpnJ80XCh9ldqeGg2y5BBOrCv/jP/aUVfMwXcW58E5+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yei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058" o:spid="_x0000_s230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COcUA&#10;AADdAAAADwAAAGRycy9kb3ducmV2LnhtbESPQWvCQBSE7wX/w/KE3urGFsREVxGpUChIY3rw+Mw+&#10;k8Xs25hdNf77riD0OMzMN8x82dtGXKnzxrGC8SgBQVw6bbhS8Fts3qYgfEDW2DgmBXfysFwMXuaY&#10;aXfjnK67UIkIYZ+hgjqENpPSlzVZ9CPXEkfv6DqLIcqukrrDW4TbRr4nyURaNBwXamxpXVN52l2s&#10;gtWe809z3h5+8mNuiiJN+HtyUup12K9mIAL14T/8bH9pBR/T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4I5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059" o:spid="_x0000_s230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xvsMA&#10;AADdAAAADwAAAGRycy9kb3ducmV2LnhtbERPz2vCMBS+C/sfwhN208QNRDtTkbHBYCDW7rDjW/Pa&#10;BpuXrsm0++/NQfD48f3ebEfXiTMNwXrWsJgrEMSVN5YbDV/l+2wFIkRkg51n0vBPAbb5w2SDmfEX&#10;Luh8jI1IIRwy1NDG2GdShqolh2Hue+LE1X5wGBMcGmkGvKRw18knpZbSoeXU0GJPry1Vp+Of07D7&#10;5uLN/u5/DkVd2LJcK/5cnrR+nI67FxCRxngX39wfRsPzWqX96U16Aj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axv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060" o:spid="_x0000_s230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UJcUA&#10;AADdAAAADwAAAGRycy9kb3ducmV2LnhtbESPQWsCMRSE74X+h/AK3mpiBalbo0ixUBCK63rw+Nw8&#10;d4Obl3WT6vrvG6HgcZiZb5jZoneNuFAXrGcNo6ECQVx6Y7nSsCu+Xt9BhIhssPFMGm4UYDF/fpph&#10;ZvyVc7psYyUShEOGGuoY20zKUNbkMAx9S5y8o+8cxiS7SpoOrwnuGvmm1EQ6tJwWamzps6bytP11&#10;GpZ7zlf2/HPY5MfcFsVU8Xpy0nrw0i8/QETq4yP83/42GsZTNYL7m/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hQl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061" o:spid="_x0000_s230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KUsUA&#10;AADdAAAADwAAAGRycy9kb3ducmV2LnhtbESPQWsCMRSE70L/Q3iF3jSpBdGtUaQoCEJx3R56fN08&#10;d4Obl+0m6vrvG0HocZiZb5j5sneNuFAXrGcNryMFgrj0xnKl4avYDKcgQkQ22HgmDTcKsFw8DeaY&#10;GX/lnC6HWIkE4ZChhjrGNpMylDU5DCPfEifv6DuHMcmukqbDa4K7Ro6VmkiHltNCjS191FSeDmen&#10;YfXN+dr+fv7s82Nui2KmeDc5af3y3K/eQUTq43/40d4aDW8zNYb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IpS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062" o:spid="_x0000_s230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vycUA&#10;AADdAAAADwAAAGRycy9kb3ducmV2LnhtbESPQWsCMRSE70L/Q3gFb5q0gujWKFIqCEJx3R56fN08&#10;d4Obl+0m6vrvG0HocZiZb5jFqneNuFAXrGcNL2MFgrj0xnKl4avYjGYgQkQ22HgmDTcKsFo+DRaY&#10;GX/lnC6HWIkE4ZChhjrGNpMylDU5DGPfEifv6DuHMcmukqbDa4K7Rr4qNZUOLaeFGlt6r6k8Hc5O&#10;w/qb8w/7+/mzz4+5LYq54t30pPXwuV+/gYjUx//wo701GiZzNYH7m/Q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C/J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063" o:spid="_x0000_s231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3vcYA&#10;AADdAAAADwAAAGRycy9kb3ducmV2LnhtbESPT2sCMRTE70K/Q3iF3jTpH0S3RpGiIBSk6/bQ4+vm&#10;uRvcvGw3Uddvb4SCx2FmfsPMFr1rxIm6YD1reB4pEMSlN5YrDd/FejgBESKywcYzabhQgMX8YTDD&#10;zPgz53TaxUokCIcMNdQxtpmUoazJYRj5ljh5e985jEl2lTQdnhPcNfJFqbF0aDkt1NjSR03lYXd0&#10;GpY/nK/s3/b3K9/ntiimij/HB62fHvvlO4hIfbyH/9sbo+F1qt7g9i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23v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064" o:spid="_x0000_s231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SJsYA&#10;AADdAAAADwAAAGRycy9kb3ducmV2LnhtbESPQWsCMRSE70L/Q3iF3jRpS0W3RpGiIBSk6/bQ4+vm&#10;uRvcvGw3Udd/b4SCx2FmvmFmi9414kRdsJ41PI8UCOLSG8uVhu9iPZyACBHZYOOZNFwowGL+MJhh&#10;ZvyZczrtYiUShEOGGuoY20zKUNbkMIx8S5y8ve8cxiS7SpoOzwnuGvmi1Fg6tJwWamzpo6bysDs6&#10;Dcsfzlf2b/v7le9zWxRTxZ/jg9ZPj/3yHUSkPt7D/+2N0fA6VW9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ESJ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065" o:spid="_x0000_s231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MUcYA&#10;AADdAAAADwAAAGRycy9kb3ducmV2LnhtbESPQWsCMRSE70L/Q3iCN02ssNStUaRYKAil6/bQ4+vm&#10;uRvcvKybVNd/3xQKHoeZ+YZZbQbXigv1wXrWMJ8pEMSVN5ZrDZ/l6/QJRIjIBlvPpOFGATbrh9EK&#10;c+OvXNDlEGuRIBxy1NDE2OVShqohh2HmO+LkHX3vMCbZ19L0eE1w18pHpTLp0HJaaLCjl4aq0+HH&#10;adh+cbGz5/fvj+JY2LJcKt5nJ60n42H7DCLSEO/h//ab0bBYqg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OMU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AA6EDE" w:rsidRPr="00AA6EDE">
        <w:rPr>
          <w:rFonts w:eastAsia="Calibri"/>
          <w:noProof/>
          <w:sz w:val="20"/>
          <w:szCs w:val="28"/>
        </w:rPr>
        <mc:AlternateContent>
          <mc:Choice Requires="wpg">
            <w:drawing>
              <wp:anchor distT="0" distB="0" distL="114300" distR="114300" simplePos="0" relativeHeight="251669504" behindDoc="0" locked="1" layoutInCell="0" allowOverlap="1" wp14:anchorId="4C5A0B61" wp14:editId="35736BE5">
                <wp:simplePos x="0" y="0"/>
                <wp:positionH relativeFrom="page">
                  <wp:posOffset>720090</wp:posOffset>
                </wp:positionH>
                <wp:positionV relativeFrom="page">
                  <wp:posOffset>252095</wp:posOffset>
                </wp:positionV>
                <wp:extent cx="6588760" cy="10189210"/>
                <wp:effectExtent l="15240" t="13970" r="15875" b="17145"/>
                <wp:wrapNone/>
                <wp:docPr id="3907" name="Группа 3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08" name="Rectangle 306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9" name="Line 306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0" name="Line 306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1" name="Line 307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2" name="Line 307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3" name="Line 307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4" name="Line 307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5" name="Line 307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6" name="Line 307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7" name="Line 307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8" name="Rectangle 307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919" name="Rectangle 307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920" name="Rectangle 307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921" name="Rectangle 308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922" name="Rectangle 308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923" name="Rectangle 308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924" name="Rectangle 308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D58EF" w:rsidRDefault="00FD58D3">
                              <w:pPr>
                                <w:pStyle w:val="ad"/>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25" name="Rectangle 308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2E04F7">
                              <w:pPr>
                                <w:pStyle w:val="ad"/>
                                <w:jc w:val="center"/>
                                <w:rPr>
                                  <w:rFonts w:ascii="Journal" w:hAnsi="Journal"/>
                                  <w:lang w:val="ru-RU"/>
                                </w:rPr>
                              </w:pPr>
                              <w:r>
                                <w:rPr>
                                  <w:lang w:val="ru-RU"/>
                                </w:rPr>
                                <w:t>КП 53.09.03.01.212 П6</w:t>
                              </w:r>
                            </w:p>
                            <w:p w:rsidR="00FD58D3" w:rsidRPr="008D53A4" w:rsidRDefault="00FD58D3" w:rsidP="002E04F7">
                              <w:pPr>
                                <w:pStyle w:val="ad"/>
                                <w:jc w:val="center"/>
                                <w:rPr>
                                  <w:rFonts w:ascii="Journal" w:hAnsi="Journal"/>
                                  <w:lang w:val="ru-RU"/>
                                </w:rPr>
                              </w:pP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3926" name="Line 308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7" name="Line 308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8" name="Line 308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9" name="Line 308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0" name="Line 308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931" name="Group 3090"/>
                        <wpg:cNvGrpSpPr>
                          <a:grpSpLocks/>
                        </wpg:cNvGrpSpPr>
                        <wpg:grpSpPr bwMode="auto">
                          <a:xfrm>
                            <a:off x="39" y="18267"/>
                            <a:ext cx="4801" cy="310"/>
                            <a:chOff x="0" y="0"/>
                            <a:chExt cx="19999" cy="20000"/>
                          </a:xfrm>
                        </wpg:grpSpPr>
                        <wps:wsp>
                          <wps:cNvPr id="3932" name="Rectangle 309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933" name="Rectangle 309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D58EF"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3934" name="Group 3093"/>
                        <wpg:cNvGrpSpPr>
                          <a:grpSpLocks/>
                        </wpg:cNvGrpSpPr>
                        <wpg:grpSpPr bwMode="auto">
                          <a:xfrm>
                            <a:off x="39" y="18614"/>
                            <a:ext cx="4801" cy="309"/>
                            <a:chOff x="0" y="0"/>
                            <a:chExt cx="19999" cy="20000"/>
                          </a:xfrm>
                        </wpg:grpSpPr>
                        <wps:wsp>
                          <wps:cNvPr id="3935" name="Rectangle 309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936" name="Rectangle 309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D58EF"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3937" name="Group 3096"/>
                        <wpg:cNvGrpSpPr>
                          <a:grpSpLocks/>
                        </wpg:cNvGrpSpPr>
                        <wpg:grpSpPr bwMode="auto">
                          <a:xfrm>
                            <a:off x="39" y="18969"/>
                            <a:ext cx="4801" cy="309"/>
                            <a:chOff x="0" y="0"/>
                            <a:chExt cx="19999" cy="20000"/>
                          </a:xfrm>
                        </wpg:grpSpPr>
                        <wps:wsp>
                          <wps:cNvPr id="3938" name="Rectangle 30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3939" name="Rectangle 30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3940" name="Group 3099"/>
                        <wpg:cNvGrpSpPr>
                          <a:grpSpLocks/>
                        </wpg:cNvGrpSpPr>
                        <wpg:grpSpPr bwMode="auto">
                          <a:xfrm>
                            <a:off x="39" y="19314"/>
                            <a:ext cx="4801" cy="310"/>
                            <a:chOff x="0" y="0"/>
                            <a:chExt cx="19999" cy="20000"/>
                          </a:xfrm>
                        </wpg:grpSpPr>
                        <wps:wsp>
                          <wps:cNvPr id="3941" name="Rectangle 3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3942" name="Rectangle 310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roofErr w:type="spellStart"/>
                                <w:r>
                                  <w:rPr>
                                    <w:sz w:val="18"/>
                                  </w:rPr>
                                  <w:t>Рудинский</w:t>
                                </w:r>
                                <w:proofErr w:type="spellEnd"/>
                              </w:p>
                            </w:txbxContent>
                          </wps:txbx>
                          <wps:bodyPr rot="0" vert="horz" wrap="square" lIns="12700" tIns="12700" rIns="12700" bIns="12700" anchor="t" anchorCtr="0" upright="1">
                            <a:noAutofit/>
                          </wps:bodyPr>
                        </wps:wsp>
                      </wpg:grpSp>
                      <wpg:grpSp>
                        <wpg:cNvPr id="3943" name="Group 3102"/>
                        <wpg:cNvGrpSpPr>
                          <a:grpSpLocks/>
                        </wpg:cNvGrpSpPr>
                        <wpg:grpSpPr bwMode="auto">
                          <a:xfrm>
                            <a:off x="39" y="19660"/>
                            <a:ext cx="4801" cy="309"/>
                            <a:chOff x="0" y="0"/>
                            <a:chExt cx="19999" cy="20000"/>
                          </a:xfrm>
                        </wpg:grpSpPr>
                        <wps:wsp>
                          <wps:cNvPr id="3944" name="Rectangle 3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945" name="Rectangle 31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B1E7A"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3946" name="Line 310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7" name="Rectangle 310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2E04F7">
                              <w:pPr>
                                <w:pStyle w:val="ad"/>
                                <w:jc w:val="center"/>
                                <w:rPr>
                                  <w:sz w:val="18"/>
                                  <w:lang w:val="ru-RU"/>
                                </w:rPr>
                              </w:pPr>
                            </w:p>
                            <w:p w:rsidR="00FD58D3" w:rsidRPr="002E04F7" w:rsidRDefault="00FD58D3" w:rsidP="002E04F7">
                              <w:pPr>
                                <w:pStyle w:val="ad"/>
                                <w:jc w:val="center"/>
                                <w:rPr>
                                  <w:sz w:val="18"/>
                                  <w:lang w:val="ru-RU"/>
                                </w:rPr>
                              </w:pPr>
                              <w:r w:rsidRPr="002E04F7">
                                <w:rPr>
                                  <w:sz w:val="18"/>
                                  <w:lang w:val="ru-RU"/>
                                </w:rPr>
                                <w:t>Курсовой проект по дисциплине</w:t>
                              </w:r>
                            </w:p>
                            <w:p w:rsidR="00FD58D3" w:rsidRPr="002E04F7" w:rsidRDefault="00FD58D3" w:rsidP="002E04F7">
                              <w:pPr>
                                <w:pStyle w:val="ad"/>
                                <w:jc w:val="center"/>
                                <w:rPr>
                                  <w:sz w:val="18"/>
                                  <w:lang w:val="ru-RU"/>
                                </w:rPr>
                              </w:pPr>
                              <w:r w:rsidRPr="002E04F7">
                                <w:rPr>
                                  <w:sz w:val="18"/>
                                  <w:lang w:val="ru-RU"/>
                                </w:rPr>
                                <w:t>«Технологии проектирования</w:t>
                              </w:r>
                            </w:p>
                            <w:p w:rsidR="00FD58D3" w:rsidRPr="002E04F7" w:rsidRDefault="00FD58D3" w:rsidP="002E04F7">
                              <w:pPr>
                                <w:pStyle w:val="ad"/>
                                <w:jc w:val="center"/>
                                <w:rPr>
                                  <w:sz w:val="18"/>
                                  <w:lang w:val="ru-RU"/>
                                </w:rPr>
                              </w:pPr>
                              <w:r w:rsidRPr="002E04F7">
                                <w:rPr>
                                  <w:sz w:val="18"/>
                                  <w:lang w:val="ru-RU"/>
                                </w:rPr>
                                <w:t>АСОИ и У»</w:t>
                              </w:r>
                            </w:p>
                            <w:p w:rsidR="00FD58D3" w:rsidRDefault="00FD58D3" w:rsidP="002E04F7">
                              <w:pPr>
                                <w:pStyle w:val="ad"/>
                                <w:jc w:val="center"/>
                                <w:rPr>
                                  <w:sz w:val="18"/>
                                </w:rPr>
                              </w:pPr>
                            </w:p>
                          </w:txbxContent>
                        </wps:txbx>
                        <wps:bodyPr rot="0" vert="horz" wrap="square" lIns="12700" tIns="12700" rIns="12700" bIns="12700" anchor="t" anchorCtr="0" upright="1">
                          <a:noAutofit/>
                        </wps:bodyPr>
                      </wps:wsp>
                      <wps:wsp>
                        <wps:cNvPr id="3948" name="Line 310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9" name="Line 310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0" name="Line 310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1" name="Rectangle 311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952" name="Rectangle 311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3953" name="Rectangle 311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6D58EF" w:rsidRDefault="00FD58D3">
                              <w:pPr>
                                <w:pStyle w:val="ad"/>
                                <w:jc w:val="center"/>
                                <w:rPr>
                                  <w:sz w:val="18"/>
                                  <w:lang w:val="ru-RU"/>
                                </w:rPr>
                              </w:pPr>
                              <w:r>
                                <w:rPr>
                                  <w:sz w:val="18"/>
                                  <w:lang w:val="ru-RU"/>
                                </w:rPr>
                                <w:t>15</w:t>
                              </w:r>
                            </w:p>
                          </w:txbxContent>
                        </wps:txbx>
                        <wps:bodyPr rot="0" vert="horz" wrap="square" lIns="12700" tIns="12700" rIns="12700" bIns="12700" anchor="t" anchorCtr="0" upright="1">
                          <a:noAutofit/>
                        </wps:bodyPr>
                      </wps:wsp>
                      <wps:wsp>
                        <wps:cNvPr id="3954" name="Line 311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5" name="Line 311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6" name="Rectangle 3115"/>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2E04F7" w:rsidRDefault="00FD58D3">
                              <w:pPr>
                                <w:pStyle w:val="ad"/>
                                <w:jc w:val="center"/>
                                <w:rPr>
                                  <w:rFonts w:ascii="Journal" w:hAnsi="Journal"/>
                                  <w:sz w:val="24"/>
                                  <w:lang w:val="ru-RU"/>
                                </w:rPr>
                              </w:pPr>
                              <w:r>
                                <w:rPr>
                                  <w:sz w:val="24"/>
                                  <w:lang w:val="ru-RU"/>
                                </w:rPr>
                                <w:t>ФГБОУ ВО «КГТУ»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A0B61" id="Группа 3907" o:spid="_x0000_s2313" style="position:absolute;margin-left:56.7pt;margin-top:19.8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" o:allowincell="f">
                <v:rect id="Rectangle 3067" o:spid="_x0000_s231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KYMIA&#10;AADdAAAADwAAAGRycy9kb3ducmV2LnhtbERPy2qDQBTdB/IPww10F8e2UKp1EkxB6Cq01g+4OLcq&#10;ce5YZ3y0X59ZBLI8nHd2XE0vZhpdZ1nBYxSDIK6t7rhRUH0X+1cQziNr7C2Tgj9ycDxsNxmm2i78&#10;RXPpGxFC2KWooPV+SKV0dUsGXWQH4sD92NGgD3BspB5xCeGml09x/CINdhwaWhzovaX6Uk5GwcWv&#10;8zlvyv8iqU5J/XnKl+k3V+pht+ZvIDyt/i6+uT+0guckDnPDm/AE5OE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0pgwgAAAN0AAAAPAAAAAAAAAAAAAAAAAJgCAABkcnMvZG93&#10;bnJldi54bWxQSwUGAAAAAAQABAD1AAAAhwMAAAAA&#10;" filled="f" strokeweight="2pt"/>
                <v:line id="Line 3068" o:spid="_x0000_s231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1JU8UAAADdAAAADwAAAGRycy9kb3ducmV2LnhtbESPQWvCQBSE74X+h+UVvDWbVlo0ukoI&#10;RLxJk1y8PbPPJJh9G7Krxn/vFgo9DjPzDbPeTqYXNxpdZ1nBRxSDIK6t7rhRUJX5+wKE88gae8uk&#10;4EEOtpvXlzUm2t75h26Fb0SAsEtQQev9kEjp6pYMusgOxME729GgD3JspB7xHuCml59x/C0NdhwW&#10;Whwoa6m+FFej4HKsvvLdIdNlX6T61OT+eDprpWZvU7oC4Wny/+G/9l4rmC/jJfy+CU9Ab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1JU8UAAADdAAAADwAAAAAAAAAA&#10;AAAAAAChAgAAZHJzL2Rvd25yZXYueG1sUEsFBgAAAAAEAAQA+QAAAJMDAAAAAA==&#10;" strokeweight="2pt"/>
                <v:line id="Line 3069" o:spid="_x0000_s231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52E74AAADdAAAADwAAAGRycy9kb3ducmV2LnhtbERPzQ7BQBC+S7zDZiRubBFCWSKSipso&#10;F7fRHW2jO9t0F/X29iBx/PL9rzatqcSLGldaVjAaRiCIM6tLzhVczslgDsJ5ZI2VZVLwIQebdbez&#10;wljbN5/olfpchBB2MSoovK9jKV1WkEE3tDVx4O62MegDbHKpG3yHcFPJcRTNpMGSQ0OBNe0Kyh7p&#10;0yh4XC/TZH/c6XOVbvUtT/z1dtdK9XvtdgnCU+v/4p/7oBVMFq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jnYTvgAAAN0AAAAPAAAAAAAAAAAAAAAAAKEC&#10;AABkcnMvZG93bnJldi54bWxQSwUGAAAAAAQABAD5AAAAjAMAAAAA&#10;" strokeweight="2pt"/>
                <v:line id="Line 3070" o:spid="_x0000_s231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TiMUAAADdAAAADwAAAGRycy9kb3ducmV2LnhtbESPQWvCQBSE74L/YXmF3nQTS6VN3YQQ&#10;SOlNjF68PbPPJJh9G7JbTf+9WxA8DjPzDbPJJtOLK42us6wgXkYgiGurO24UHPbl4gOE88gae8uk&#10;4I8cZOl8tsFE2xvv6Fr5RgQIuwQVtN4PiZSubsmgW9qBOHhnOxr0QY6N1CPeAtz0chVFa2mw47DQ&#10;4kBFS/Wl+jUKLsfDe/m9LfS+r3J9akp/PJ21Uq8vU/4FwtPkn+FH+0crePuMY/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LTiMUAAADdAAAADwAAAAAAAAAA&#10;AAAAAAChAgAAZHJzL2Rvd25yZXYueG1sUEsFBgAAAAAEAAQA+QAAAJMDAAAAAA==&#10;" strokeweight="2pt"/>
                <v:line id="Line 3071" o:spid="_x0000_s231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N/8QAAADdAAAADwAAAGRycy9kb3ducmV2LnhtbESPT4vCMBTE74LfITxhb5rqorjdRhGh&#10;y97E1ou3Z/P6B5uX0mS1++2NIHgcZuY3TLIdTCtu1LvGsoL5LAJBXFjdcKXglKfTNQjnkTW2lknB&#10;PznYbsajBGNt73ykW+YrESDsYlRQe9/FUrqiJoNuZjvi4JW2N+iD7Cupe7wHuGnlIopW0mDDYaHG&#10;jvY1Fdfszyi4nk/L9Oew13mb7fSlSv35UmqlPibD7huEp8G/w6/2r1bw+TVfwP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EE3/xAAAAN0AAAAPAAAAAAAAAAAA&#10;AAAAAKECAABkcnMvZG93bnJldi54bWxQSwUGAAAAAAQABAD5AAAAkgMAAAAA&#10;" strokeweight="2pt"/>
                <v:line id="Line 3072" o:spid="_x0000_s231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oZMMAAADdAAAADwAAAGRycy9kb3ducmV2LnhtbESPQYvCMBSE74L/ITzBm6YqK1qNIkLF&#10;m2zrxduzebbF5qU0Ueu/NwsLHoeZ+YZZbztTiye1rrKsYDKOQBDnVldcKDhnyWgBwnlkjbVlUvAm&#10;B9tNv7fGWNsX/9Iz9YUIEHYxKii9b2IpXV6SQTe2DXHwbrY16INsC6lbfAW4qeU0iubSYMVhocSG&#10;9iXl9/RhFNwv55/kcNrrrE53+lok/nK9aaWGg263AuGp89/wf/uoFcyWk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c6GTDAAAA3QAAAA8AAAAAAAAAAAAA&#10;AAAAoQIAAGRycy9kb3ducmV2LnhtbFBLBQYAAAAABAAEAPkAAACRAwAAAAA=&#10;" strokeweight="2pt"/>
                <v:line id="Line 3073" o:spid="_x0000_s232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VwEMUAAADdAAAADwAAAGRycy9kb3ducmV2LnhtbESPQWvCQBSE7wX/w/IEb3UT24pGNyJC&#10;pLfSJBdvz+wzCWbfhuxW03/fLQgeh5n5htnuRtOJGw2utawgnkcgiCurW64VlEX2ugLhPLLGzjIp&#10;+CUHu3TyssVE2zt/0y33tQgQdgkqaLzvEyld1ZBBN7c9cfAudjDogxxqqQe8B7jp5CKKltJgy2Gh&#10;wZ4ODVXX/McouJ7Kj+z4ddBFl+/1uc786XzRSs2m434DwtPon+FH+1MreFvH7/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VwEMUAAADdAAAADwAAAAAAAAAA&#10;AAAAAAChAgAAZHJzL2Rvd25yZXYueG1sUEsFBgAAAAAEAAQA+QAAAJMDAAAAAA==&#10;" strokeweight="2pt"/>
                <v:line id="Line 3074" o:spid="_x0000_s232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Vi8MAAADdAAAADwAAAGRycy9kb3ducmV2LnhtbESPQYvCMBSE74L/ITzBm6YqilajiFDx&#10;tmzrxduzebbF5qU0Ueu/NwsLHoeZ+YbZ7DpTiye1rrKsYDKOQBDnVldcKDhnyWgJwnlkjbVlUvAm&#10;B7ttv7fBWNsX/9Iz9YUIEHYxKii9b2IpXV6SQTe2DXHwbrY16INsC6lbfAW4qeU0ihbSYMVhocSG&#10;DiXl9/RhFNwv53ly/DnorE73+lok/nK9aaWGg26/BuGp89/wf/ukFcxWk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51YvDAAAA3QAAAA8AAAAAAAAAAAAA&#10;AAAAoQIAAGRycy9kb3ducmV2LnhtbFBLBQYAAAAABAAEAPkAAACRAwAAAAA=&#10;" strokeweight="2pt"/>
                <v:line id="Line 3075" o:spid="_x0000_s232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tFsUAAADdAAAADwAAAGRycy9kb3ducmV2LnhtbESP3WoCMRSE7wu+QzhC72p2K0hdjSJW&#10;odKL4s8DHDfHzermZEmibvv0TaHg5TAz3zDTeWcbcSMfascK8kEGgrh0uuZKwWG/fnkDESKyxsYx&#10;KfimAPNZ72mKhXZ33tJtFyuRIBwKVGBibAspQ2nIYhi4ljh5J+ctxiR9JbXHe4LbRr5m2UharDkt&#10;GGxpaai87K5WwcYfPy/5T2XkkTd+1Xy9j4M9K/Xc7xYTEJG6+Aj/tz+0guE4H8H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tFsUAAADdAAAADwAAAAAAAAAA&#10;AAAAAAChAgAAZHJzL2Rvd25yZXYueG1sUEsFBgAAAAAEAAQA+QAAAJMDAAAAAA==&#10;" strokeweight="1pt"/>
                <v:line id="Line 3076" o:spid="_x0000_s232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KIjcYAAADdAAAADwAAAGRycy9kb3ducmV2LnhtbESP0WoCMRRE3wv+Q7iFvtXsWqi6GkVs&#10;CxUfRNsPuG6um62bmyVJdfXrjVDo4zAzZ5jpvLONOJEPtWMFeT8DQVw6XXOl4Pvr43kEIkRkjY1j&#10;UnChAPNZ72GKhXZn3tJpFyuRIBwKVGBibAspQ2nIYui7ljh5B+ctxiR9JbXHc4LbRg6y7FVarDkt&#10;GGxpaag87n6tgpXfr4/5tTJyzyv/3mzexsH+KPX02C0mICJ18T/81/7UCl7G+RD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iiI3GAAAA3QAAAA8AAAAAAAAA&#10;AAAAAAAAoQIAAGRycy9kb3ducmV2LnhtbFBLBQYAAAAABAAEAPkAAACUAwAAAAA=&#10;" strokeweight="1pt"/>
                <v:rect id="Rectangle 3077" o:spid="_x0000_s232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ZY8EA&#10;AADdAAAADwAAAGRycy9kb3ducmV2LnhtbERPz2vCMBS+D/wfwhN2m2mdiK2NUoTCrnYTdnw0b221&#10;ealJpvW/N4fBjh/f72I/mUHcyPnesoJ0kYAgbqzuuVXw9Vm9bUD4gKxxsEwKHuRhv5u9FJhre+cj&#10;3erQihjCPkcFXQhjLqVvOjLoF3YkjtyPdQZDhK6V2uE9hptBLpNkLQ32HBs6HOnQUXOpf42CsjxP&#10;p2udYeXlJnFrvdJt+a3U63wqtyACTeFf/Of+0AreszTOjW/iE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0mWP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078" o:spid="_x0000_s232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8+MIA&#10;AADdAAAADwAAAGRycy9kb3ducmV2LnhtbESPQYvCMBSE78L+h/AWvGmqK2K7RikLwl6tCh4fzdu2&#10;2rx0k6j13xtB8DjMzDfMct2bVlzJ+caygsk4AUFcWt1wpWC/24wWIHxA1thaJgV38rBefQyWmGl7&#10;4y1di1CJCGGfoYI6hC6T0pc1GfRj2xFH7886gyFKV0nt8BbhppXTJJlLgw3HhRo7+qmpPBcXoyDP&#10;T/3hv0hx4+UicXM901V+VGr42effIAL14R1+tX+1gq90k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z4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079" o:spid="_x0000_s232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f2MAA&#10;AADdAAAADwAAAGRycy9kb3ducmV2LnhtbERPTYvCMBC9L/gfwgje1lRdRKtpKYLg1e4KHodmbKvN&#10;pCZR67/fHBb2+Hjf23wwnXiS861lBbNpAoK4srrlWsHP9/5zBcIHZI2dZVLwJg95NvrYYqrti4/0&#10;LEMtYgj7FBU0IfSplL5qyKCf2p44chfrDIYIXS21w1cMN52cJ8lSGmw5NjTY066h6lY+jIKiuA6n&#10;e7nGvZerxC31l66Ls1KT8VBsQAQawr/4z33QChbredwf38QnI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5f2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080" o:spid="_x0000_s232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Q8IA&#10;AADdAAAADwAAAGRycy9kb3ducmV2LnhtbESPT4vCMBTE7wt+h/AEb2vqH0SrUcqC4NW6gsdH82yr&#10;zUtNslq/vRGEPQ4z8xtmtelMI+7kfG1ZwWiYgCAurK65VPB72H7PQfiArLGxTAqe5GGz7n2tMNX2&#10;wXu656EUEcI+RQVVCG0qpS8qMuiHtiWO3tk6gyFKV0rt8BHhppHjJJlJgzXHhQpb+qmouOZ/RkGW&#10;XbrjLV/g1st54mZ6qsvspNSg32VLEIG68B/+tHdawWQxHsH7TX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4vpD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081" o:spid="_x0000_s232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kNMQA&#10;AADdAAAADwAAAGRycy9kb3ducmV2LnhtbESPwWrDMBBE74H+g9hCb4lcN5jEiRJMwNBr3RR6XKyN&#10;7dZauZJiu39fBQo5DjPzhtkfZ9OLkZzvLCt4XiUgiGurO24UnN/L5QaED8gae8uk4Jc8HA8Piz3m&#10;2k78RmMVGhEh7HNU0IYw5FL6uiWDfmUH4uhdrDMYonSN1A6nCDe9TJMkkwY7jgstDnRqqf6urkZB&#10;UXzNHz/VFksvN4nL9Fo3xadST49zsQMRaA738H/7VSt42aYp3N7EJyA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wZDT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3082" o:spid="_x0000_s232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Br8QA&#10;AADdAAAADwAAAGRycy9kb3ducmV2LnhtbESPQWvCQBSE7wX/w/KE3upGUySJrhIKglfTCj0+sq9J&#10;NPs23V1N+u/dQqHHYWa+Ybb7yfTiTs53lhUsFwkI4trqjhsFH++HlwyED8gae8uk4Ic87Hezpy0W&#10;2o58onsVGhEh7AtU0IYwFFL6uiWDfmEH4uh9WWcwROkaqR2OEW56uUqStTTYcVxocaC3luprdTMK&#10;yvIynb+rHA9eZolb61fdlJ9KPc+ncgMi0BT+w3/to1aQ5qsU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wa/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083" o:spid="_x0000_s233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Z28QA&#10;AADdAAAADwAAAGRycy9kb3ducmV2LnhtbESPQWvCQBSE7wX/w/KE3upGG0SjqwQh0KtphR4f2dck&#10;mn0bd7dJ/PfdQqHHYWa+YfbHyXRiIOdbywqWiwQEcWV1y7WCj/fiZQPCB2SNnWVS8CAPx8PsaY+Z&#10;tiOfaShDLSKEfYYKmhD6TEpfNWTQL2xPHL0v6wyGKF0ttcMxwk0nV0mylgZbjgsN9nRqqLqV30ZB&#10;nl+ny73cYuHlJnFrneo6/1TqeT7lOxCBpvAf/mu/aQWv21UKv2/iE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WdvEAAAA3QAAAA8AAAAAAAAAAAAAAAAAmAIAAGRycy9k&#10;b3ducmV2LnhtbFBLBQYAAAAABAAEAPUAAACJAwAAAAA=&#10;" filled="f" stroked="f" strokeweight=".25pt">
                  <v:textbox inset="1pt,1pt,1pt,1pt">
                    <w:txbxContent>
                      <w:p w:rsidR="00FD58D3" w:rsidRPr="006D58EF" w:rsidRDefault="00FD58D3">
                        <w:pPr>
                          <w:pStyle w:val="ad"/>
                          <w:jc w:val="center"/>
                          <w:rPr>
                            <w:sz w:val="18"/>
                            <w:lang w:val="ru-RU"/>
                          </w:rPr>
                        </w:pPr>
                        <w:r>
                          <w:rPr>
                            <w:sz w:val="18"/>
                            <w:lang w:val="ru-RU"/>
                          </w:rPr>
                          <w:t>2</w:t>
                        </w:r>
                      </w:p>
                    </w:txbxContent>
                  </v:textbox>
                </v:rect>
                <v:rect id="Rectangle 3084" o:spid="_x0000_s233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8QMMA&#10;AADdAAAADwAAAGRycy9kb3ducmV2LnhtbESPT4vCMBTE7wt+h/AEb2vqnxWtRikLgtftKnh8NM+2&#10;2rzUJKv1228EweMwM79hVpvONOJGzteWFYyGCQjiwuqaSwX73+3nHIQPyBoby6TgQR42697HClNt&#10;7/xDtzyUIkLYp6igCqFNpfRFRQb90LbE0TtZZzBE6UqpHd4j3DRynCQzabDmuFBhS98VFZf8zyjI&#10;snN3uOYL3Ho5T9xMT3WZHZUa9LtsCSJQF97hV3unFUwW4y9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n8QMMAAADdAAAADwAAAAAAAAAAAAAAAACYAgAAZHJzL2Rv&#10;d25yZXYueG1sUEsFBgAAAAAEAAQA9QAAAIgDAAAAAA==&#10;" filled="f" stroked="f" strokeweight=".25pt">
                  <v:textbox inset="1pt,1pt,1pt,1pt">
                    <w:txbxContent>
                      <w:p w:rsidR="00FD58D3" w:rsidRPr="0010657E" w:rsidRDefault="00FD58D3" w:rsidP="002E04F7">
                        <w:pPr>
                          <w:pStyle w:val="ad"/>
                          <w:jc w:val="center"/>
                          <w:rPr>
                            <w:rFonts w:ascii="Journal" w:hAnsi="Journal"/>
                            <w:lang w:val="ru-RU"/>
                          </w:rPr>
                        </w:pPr>
                        <w:r>
                          <w:rPr>
                            <w:lang w:val="ru-RU"/>
                          </w:rPr>
                          <w:t>КП 53.09.03.01.212 П6</w:t>
                        </w:r>
                      </w:p>
                      <w:p w:rsidR="00FD58D3" w:rsidRPr="008D53A4" w:rsidRDefault="00FD58D3" w:rsidP="002E04F7">
                        <w:pPr>
                          <w:pStyle w:val="ad"/>
                          <w:jc w:val="center"/>
                          <w:rPr>
                            <w:rFonts w:ascii="Journal" w:hAnsi="Journal"/>
                            <w:lang w:val="ru-RU"/>
                          </w:rPr>
                        </w:pPr>
                      </w:p>
                      <w:p w:rsidR="00FD58D3" w:rsidRDefault="00FD58D3">
                        <w:pPr>
                          <w:pStyle w:val="ad"/>
                          <w:jc w:val="center"/>
                          <w:rPr>
                            <w:rFonts w:ascii="Journal" w:hAnsi="Journal"/>
                            <w:lang w:val="ru-RU"/>
                          </w:rPr>
                        </w:pPr>
                      </w:p>
                    </w:txbxContent>
                  </v:textbox>
                </v:rect>
                <v:line id="Line 3085" o:spid="_x0000_s233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BQcMAAADdAAAADwAAAGRycy9kb3ducmV2LnhtbESPQYvCMBSE74L/ITzBm6YqilajiFDx&#10;Jtt68fZsnm2xeSlN1PrvzcLCHoeZ+YbZ7DpTixe1rrKsYDKOQBDnVldcKLhkyWgJwnlkjbVlUvAh&#10;B7ttv7fBWNs3/9Ar9YUIEHYxKii9b2IpXV6SQTe2DXHw7rY16INsC6lbfAe4qeU0ihbSYMVhocSG&#10;DiXlj/RpFDyul3lyPB90Vqd7fSsSf73dtVLDQbdfg/DU+f/wX/ukFcxW0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HgUHDAAAA3QAAAA8AAAAAAAAAAAAA&#10;AAAAoQIAAGRycy9kb3ducmV2LnhtbFBLBQYAAAAABAAEAPkAAACRAwAAAAA=&#10;" strokeweight="2pt"/>
                <v:line id="Line 3086" o:spid="_x0000_s233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k2sMAAADdAAAADwAAAGRycy9kb3ducmV2LnhtbESPzarCMBSE9xd8h3AEd9dUxb9qFBEq&#10;7sTqxt2xObbF5qQ0UevbG+HCXQ4z8w2zXLemEk9qXGlZwaAfgSDOrC45V3A+Jb8zEM4ja6wsk4I3&#10;OVivOj9LjLV98ZGeqc9FgLCLUUHhfR1L6bKCDLq+rYmDd7ONQR9kk0vd4CvATSWHUTSRBksOCwXW&#10;tC0ou6cPo+B+OY+T3WGrT1W60dc88ZfrTSvV67abBQhPrf8P/7X3WsFoPpzC9014An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LJNrDAAAA3QAAAA8AAAAAAAAAAAAA&#10;AAAAoQIAAGRycy9kb3ducmV2LnhtbFBLBQYAAAAABAAEAPkAAACRAwAAAAA=&#10;" strokeweight="2pt"/>
                <v:line id="Line 3087" o:spid="_x0000_s233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HWQsMAAADdAAAADwAAAGRycy9kb3ducmV2LnhtbERP3WrCMBS+H+wdwhnsbqY6EK1NRfYD&#10;Ey9k1Qc4Nsem2pyUJNO6p18uhF1+fP/FcrCduJAPrWMF41EGgrh2uuVGwX73+TIDESKyxs4xKbhR&#10;gGX5+FBgrt2Vv+lSxUakEA45KjAx9rmUoTZkMYxcT5y4o/MWY4K+kdrjNYXbTk6ybCottpwaDPb0&#10;Zqg+Vz9WwdofNufxb2Pkgdf+o9u+z4M9KfX8NKwWICIN8V98d39pBa/zSZqb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R1kLDAAAA3QAAAA8AAAAAAAAAAAAA&#10;AAAAoQIAAGRycy9kb3ducmV2LnhtbFBLBQYAAAAABAAEAPkAAACRAwAAAAA=&#10;" strokeweight="1pt"/>
                <v:line id="Line 3088" o:spid="_x0000_s233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1z2cYAAADdAAAADwAAAGRycy9kb3ducmV2LnhtbESP3WoCMRSE7wt9h3AK3tWsCtLdGqX0&#10;B5ReiGsf4Lg5blY3J0uS6urTN0LBy2FmvmFmi9624kQ+NI4VjIYZCOLK6YZrBT/br+cXECEia2wd&#10;k4ILBVjMHx9mWGh35g2dyliLBOFQoAITY1dIGSpDFsPQdcTJ2ztvMSbpa6k9nhPctnKcZVNpseG0&#10;YLCjd0PVsfy1ClZ+930cXWsjd7zyn+36Iw/2oNTgqX97BRGpj/fwf3upFUzyc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dc9nGAAAA3QAAAA8AAAAAAAAA&#10;AAAAAAAAoQIAAGRycy9kb3ducmV2LnhtbFBLBQYAAAAABAAEAPkAAACUAwAAAAA=&#10;" strokeweight="1pt"/>
                <v:line id="Line 3089" o:spid="_x0000_s233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5MmcIAAADdAAAADwAAAGRycy9kb3ducmV2LnhtbERPzWoCMRC+C75DGKE3zVpB6mqUohUq&#10;Hoq2DzBuxs3WzWRJoq4+vTkIHj++/9mitbW4kA+VYwXDQQaCuHC64lLB3++6/wEiRGSNtWNScKMA&#10;i3m3M8Ncuyvv6LKPpUghHHJUYGJscilDYchiGLiGOHFH5y3GBH0ptcdrCre1fM+ysbRYcWow2NDS&#10;UHHan62CjT9sT8N7aeSBN/6r/llNgv1X6q3Xfk5BRGrjS/x0f2sFo8ko7U9v0hO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5MmcIAAADdAAAADwAAAAAAAAAAAAAA&#10;AAChAgAAZHJzL2Rvd25yZXYueG1sUEsFBgAAAAAEAAQA+QAAAJADAAAAAA==&#10;" strokeweight="1pt"/>
                <v:group id="Group 3090" o:spid="_x0000_s233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WQ8YAAADdAAAADwAAAGRycy9kb3ducmV2LnhtbESPT2vCQBTE7wW/w/KE&#10;3uomhhaNriKipQcR/APi7ZF9JsHs25Bdk/jtuwWhx2FmfsPMl72pREuNKy0riEcRCOLM6pJzBefT&#10;9mMCwnlkjZVlUvAkB8vF4G2OqbYdH6g9+lwECLsUFRTe16mULivIoBvZmjh4N9sY9EE2udQNdgFu&#10;KjmOoi9psOSwUGBN64Ky+/FhFHx32K2SeNPu7rf183r63F92MSn1PuxXMxCeev8ffrV/tIJkmsT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9NZDxgAAAN0A&#10;AAAPAAAAAAAAAAAAAAAAAKoCAABkcnMvZG93bnJldi54bWxQSwUGAAAAAAQABAD6AAAAnQMAAAAA&#10;">
                  <v:rect id="Rectangle 3091" o:spid="_x0000_s2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y6cQA&#10;AADdAAAADwAAAGRycy9kb3ducmV2LnhtbESPQWvCQBSE7wX/w/KE3upGUySJrhIKglfTCj0+sq9J&#10;NPs23V1N+u/dQqHHYWa+Ybb7yfTiTs53lhUsFwkI4trqjhsFH++HlwyED8gae8uk4Ic87Hezpy0W&#10;2o58onsVGhEh7AtU0IYwFFL6uiWDfmEH4uh9WWcwROkaqR2OEW56uUqStTTYcVxocaC3luprdTMK&#10;yvIynb+rHA9eZolb61fdlJ9KPc+ncgMi0BT+w3/to1aQ5ukK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8un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092" o:spid="_x0000_s2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XcsQA&#10;AADdAAAADwAAAGRycy9kb3ducmV2LnhtbESPwWrDMBBE74X+g9hCb43cuJjEiRJMwNBrnQRyXKyN&#10;7dZauZJqu39fFQI5DjPzhtnuZ9OLkZzvLCt4XSQgiGurO24UnI7lywqED8gae8uk4Jc87HePD1vM&#10;tZ34g8YqNCJC2OeooA1hyKX0dUsG/cIOxNG7WmcwROkaqR1OEW56uUySTBrsOC60ONChpfqr+jEK&#10;iuJzPn9Xayy9XCUu02+6KS5KPT/NxQZEoDncw7f2u1aQrtMU/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V3LEAAAA3QAAAA8AAAAAAAAAAAAAAAAAmAIAAGRycy9k&#10;b3ducmV2LnhtbFBLBQYAAAAABAAEAPUAAACJAwAAAAA=&#10;" filled="f" stroked="f" strokeweight=".25pt">
                    <v:textbox inset="1pt,1pt,1pt,1pt">
                      <w:txbxContent>
                        <w:p w:rsidR="00FD58D3" w:rsidRPr="006D58EF" w:rsidRDefault="00FD58D3">
                          <w:pPr>
                            <w:pStyle w:val="ad"/>
                            <w:rPr>
                              <w:sz w:val="18"/>
                              <w:lang w:val="ru-RU"/>
                            </w:rPr>
                          </w:pPr>
                          <w:r>
                            <w:rPr>
                              <w:sz w:val="18"/>
                              <w:lang w:val="ru-RU"/>
                            </w:rPr>
                            <w:t>Кутузова</w:t>
                          </w:r>
                        </w:p>
                      </w:txbxContent>
                    </v:textbox>
                  </v:rect>
                </v:group>
                <v:group id="Group 3093" o:spid="_x0000_s234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N128YAAADdAAAADwAAAGRycy9kb3ducmV2LnhtbESPQWvCQBSE74X+h+UV&#10;vOkmTS01dRURLR5EUAvF2yP7TILZtyG7JvHfu4LQ4zAz3zDTeW8q0VLjSssK4lEEgjizuuRcwe9x&#10;PfwC4TyyxsoyKbiRg/ns9WWKqbYd76k9+FwECLsUFRTe16mULivIoBvZmjh4Z9sY9EE2udQNdgFu&#10;KvkeRZ/SYMlhocCalgVll8PVKPjpsFsk8ardXs7L2+k43v1tY1Jq8NYvvkF46v1/+NneaAXJJPmA&#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3XbxgAAAN0A&#10;AAAPAAAAAAAAAAAAAAAAAKoCAABkcnMvZG93bnJldi54bWxQSwUGAAAAAAQABAD6AAAAnQMAAAAA&#10;">
                  <v:rect id="Rectangle 3094" o:spid="_x0000_s2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qncQA&#10;AADdAAAADwAAAGRycy9kb3ducmV2LnhtbESPQWvCQBSE70L/w/IKvemmjRVNXUMoBHo1tdDjI/ua&#10;RLNv091tTP+9Kwgeh5n5htnmk+nFSM53lhU8LxIQxLXVHTcKDp/lfA3CB2SNvWVS8E8e8t3DbIuZ&#10;tmfe01iFRkQI+wwVtCEMmZS+bsmgX9iBOHo/1hkMUbpGaofnCDe9fEmSlTTYcVxocaD3lupT9WcU&#10;FMVx+vqtNlh6uU7cSi91U3wr9fQ4FW8gAk3hHr61P7SCdJO+wvVNfAJy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ap3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095" o:spid="_x0000_s2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06sQA&#10;AADdAAAADwAAAGRycy9kb3ducmV2LnhtbESPwWrDMBBE74X8g9hAb42cupjEiRJMwdBr3BZ6XKyN&#10;7cRaOZJqu38fFQo9DjPzhtkfZ9OLkZzvLCtYrxIQxLXVHTcKPt7Lpw0IH5A19pZJwQ95OB4WD3vM&#10;tZ34RGMVGhEh7HNU0IYw5FL6uiWDfmUH4uidrTMYonSN1A6nCDe9fE6STBrsOC60ONBrS/W1+jYK&#10;iuIyf96qLZZebhKX6RfdFF9KPS7nYgci0Bz+w3/tN60g3aYZ/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S9OrEAAAA3QAAAA8AAAAAAAAAAAAAAAAAmAIAAGRycy9k&#10;b3ducmV2LnhtbFBLBQYAAAAABAAEAPUAAACJAwAAAAA=&#10;" filled="f" stroked="f" strokeweight=".25pt">
                    <v:textbox inset="1pt,1pt,1pt,1pt">
                      <w:txbxContent>
                        <w:p w:rsidR="00FD58D3" w:rsidRPr="006D58EF" w:rsidRDefault="00FD58D3">
                          <w:pPr>
                            <w:pStyle w:val="ad"/>
                            <w:rPr>
                              <w:sz w:val="18"/>
                              <w:lang w:val="ru-RU"/>
                            </w:rPr>
                          </w:pPr>
                          <w:proofErr w:type="spellStart"/>
                          <w:r>
                            <w:rPr>
                              <w:sz w:val="18"/>
                              <w:lang w:val="ru-RU"/>
                            </w:rPr>
                            <w:t>Рудинский</w:t>
                          </w:r>
                          <w:proofErr w:type="spellEnd"/>
                        </w:p>
                      </w:txbxContent>
                    </v:textbox>
                  </v:rect>
                </v:group>
                <v:group id="Group 3096" o:spid="_x0000_s234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rrMYAAADdAAAADwAAAGRycy9kb3ducmV2LnhtbESPQWvCQBSE74X+h+UV&#10;vOkmDbU1dRURLR5EUAvF2yP7TILZtyG7JvHfu4LQ4zAz3zDTeW8q0VLjSssK4lEEgjizuuRcwe9x&#10;PfwC4TyyxsoyKbiRg/ns9WWKqbYd76k9+FwECLsUFRTe16mULivIoBvZmjh4Z9sY9EE2udQNdgFu&#10;KvkeRWNpsOSwUGBNy4Kyy+FqFPx02C2SeNVuL+fl7XT82P1tY1Jq8NYvvkF46v1/+NneaAXJJPmE&#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usxgAAAN0A&#10;AAAPAAAAAAAAAAAAAAAAAKoCAABkcnMvZG93bnJldi54bWxQSwUGAAAAAAQABAD6AAAAnQMAAAAA&#10;">
                  <v:rect id="Rectangle 3097" o:spid="_x0000_s23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FA8AA&#10;AADdAAAADwAAAGRycy9kb3ducmV2LnhtbERPTYvCMBC9C/6HMII3TXddRLumpQiCV6uCx6EZ2+42&#10;k5pktf77zUHw+Hjfm3wwnbiT861lBR/zBARxZXXLtYLTcTdbgfABWWNnmRQ8yUOejUcbTLV98IHu&#10;ZahFDGGfooImhD6V0lcNGfRz2xNH7mqdwRChq6V2+IjhppOfSbKUBluODQ32tG2o+i3/jIKi+BnO&#10;t3KNOy9XiVvqL10XF6Wmk6H4BhFoCG/xy73XChbrRZwb38QnI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HFA8AAAADdAAAADwAAAAAAAAAAAAAAAACYAgAAZHJzL2Rvd25y&#10;ZXYueG1sUEsFBgAAAAAEAAQA9QAAAIUDAAAAAA==&#10;" filled="f" stroked="f" strokeweight=".25pt">
                    <v:textbox inset="1pt,1pt,1pt,1pt">
                      <w:txbxContent>
                        <w:p w:rsidR="00FD58D3" w:rsidRDefault="00FD58D3">
                          <w:pPr>
                            <w:pStyle w:val="ad"/>
                            <w:rPr>
                              <w:sz w:val="18"/>
                            </w:rPr>
                          </w:pPr>
                        </w:p>
                      </w:txbxContent>
                    </v:textbox>
                  </v:rect>
                  <v:rect id="Rectangle 3098" o:spid="_x0000_s23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gmMQA&#10;AADdAAAADwAAAGRycy9kb3ducmV2LnhtbESPwWrDMBBE74X8g9hAb42cupjYiRJMIdBr3BZ6XKyN&#10;7cRaOZJqu38fFQo9DjPzhtkdZtOLkZzvLCtYrxIQxLXVHTcKPt6PTxsQPiBr7C2Tgh/ycNgvHnZY&#10;aDvxicYqNCJC2BeooA1hKKT0dUsG/coOxNE7W2cwROkaqR1OEW56+ZwkmTTYcVxocaDXlupr9W0U&#10;lOVl/rxVOR693CQu0y+6Kb+UelzO5RZEoDn8h//ab1pBmqc5/L6JT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YJj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3099" o:spid="_x0000_s234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4ApcMAAADdAAAADwAAAGRycy9kb3ducmV2LnhtbERPy4rCMBTdC/MP4Q64&#10;07TjA+0YRWSUWYjgA2R2l+baFpub0sS2/r1ZDLg8nPdi1ZlSNFS7wrKCeBiBIE6tLjhTcDlvBzMQ&#10;ziNrLC2Tgic5WC0/egtMtG35SM3JZyKEsEtQQe59lUjp0pwMuqGtiAN3s7VBH2CdSV1jG8JNKb+i&#10;aCoNFhwacqxok1N6Pz2Mgl2L7XoU/zT7+23z/DtPDtd9TEr1P7v1NwhPnX+L/92/WsFoPg77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vgClwwAAAN0AAAAP&#10;AAAAAAAAAAAAAAAAAKoCAABkcnMvZG93bnJldi54bWxQSwUGAAAAAAQABAD6AAAAmgMAAAAA&#10;">
                  <v:rect id="Rectangle 3100" o:spid="_x0000_s23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f48QA&#10;AADdAAAADwAAAGRycy9kb3ducmV2LnhtbESPwWrDMBBE74H+g9hCb7Gc1oTEiRJMwdBr3QR6XKyt&#10;7dRauZJqu38fBQo5DjPzhtkfZ9OLkZzvLCtYJSkI4trqjhsFp49yuQHhA7LG3jIp+CMPx8PDYo+5&#10;thO/01iFRkQI+xwVtCEMuZS+bsmgT+xAHL0v6wyGKF0jtcMpwk0vn9N0LQ12HBdaHOi1pfq7+jUK&#10;iuIyn3+qLZZeblK31pluik+lnh7nYgci0Bzu4f/2m1bwss1W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9H+P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101" o:spid="_x0000_s23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MQA&#10;AADdAAAADwAAAGRycy9kb3ducmV2LnhtbESPQWvCQBSE7wX/w/KE3upGG0SjqwQh0KtphR4f2dck&#10;mn0bd7dJ/PfdQqHHYWa+YfbHyXRiIOdbywqWiwQEcWV1y7WCj/fiZQPCB2SNnWVS8CAPx8PsaY+Z&#10;tiOfaShDLSKEfYYKmhD6TEpfNWTQL2xPHL0v6wyGKF0ttcMxwk0nV0mylgZbjgsN9nRqqLqV30ZB&#10;nl+ny73cYuHlJnFrneo6/1TqeT7lOxCBpvAf/mu/aQWv23QFv2/iE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vgZTEAAAA3QAAAA8AAAAAAAAAAAAAAAAAmAIAAGRycy9k&#10;b3ducmV2LnhtbFBLBQYAAAAABAAEAPUAAACJAwAAAAA=&#10;" filled="f" stroked="f" strokeweight=".25pt">
                    <v:textbox inset="1pt,1pt,1pt,1pt">
                      <w:txbxContent>
                        <w:p w:rsidR="00FD58D3" w:rsidRDefault="00FD58D3">
                          <w:pPr>
                            <w:pStyle w:val="ad"/>
                            <w:rPr>
                              <w:sz w:val="18"/>
                            </w:rPr>
                          </w:pPr>
                          <w:proofErr w:type="spellStart"/>
                          <w:r>
                            <w:rPr>
                              <w:sz w:val="18"/>
                            </w:rPr>
                            <w:t>Рудинский</w:t>
                          </w:r>
                          <w:proofErr w:type="spellEnd"/>
                        </w:p>
                      </w:txbxContent>
                    </v:textbox>
                  </v:rect>
                </v:group>
                <v:group id="Group 3102" o:spid="_x0000_s234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ye0sYAAADdAAAADwAAAGRycy9kb3ducmV2LnhtbESPQWvCQBSE74X+h+UV&#10;vOkmTS01dRURLR5EUAvF2yP7TILZtyG7JvHfu4LQ4zAz3zDTeW8q0VLjSssK4lEEgjizuuRcwe9x&#10;PfwC4TyyxsoyKbiRg/ns9WWKqbYd76k9+FwECLsUFRTe16mULivIoBvZmjh4Z9sY9EE2udQNdgFu&#10;KvkeRZ/SYMlhocCalgVll8PVKPjpsFsk8ardXs7L2+k43v1tY1Jq8NYvvkF46v1/+NneaAXJ5CO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bJ7SxgAAAN0A&#10;AAAPAAAAAAAAAAAAAAAAAKoCAABkcnMvZG93bnJldi54bWxQSwUGAAAAAAQABAD6AAAAnQMAAAAA&#10;">
                  <v:rect id="Rectangle 3103" o:spid="_x0000_s23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8e8QA&#10;AADdAAAADwAAAGRycy9kb3ducmV2LnhtbESPwWrDMBBE74X+g9hCb43c1JjEiRJMwNBrnQZyXKyN&#10;7dZauZJqu38fBQI9DjPzhtnuZ9OLkZzvLCt4XSQgiGurO24UfB7LlxUIH5A19pZJwR952O8eH7aY&#10;azvxB41VaESEsM9RQRvCkEvp65YM+oUdiKN3sc5giNI1UjucItz0cpkkmTTYcVxocaBDS/V39WsU&#10;FMXXfPqp1lh6uUpcplPdFGelnp/mYgMi0Bz+w/f2u1bwtk5TuL2JT0D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KvHv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104" o:spid="_x0000_s23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Z4MMA&#10;AADdAAAADwAAAGRycy9kb3ducmV2LnhtbESPT4vCMBTE7wt+h/AEb2vqnxWtRimC4NWugsdH82yr&#10;zUtNona//UZY2OMwM79hVpvONOJJzteWFYyGCQjiwuqaSwXH793nHIQPyBoby6Tghzxs1r2PFaba&#10;vvhAzzyUIkLYp6igCqFNpfRFRQb90LbE0btYZzBE6UqpHb4i3DRynCQzabDmuFBhS9uKilv+MAqy&#10;7Nqd7vkCd17OEzfTU11mZ6UG/S5bggjUhf/wX3uvFUwW0y94v4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YZ4MMAAADdAAAADwAAAAAAAAAAAAAAAACYAgAAZHJzL2Rv&#10;d25yZXYueG1sUEsFBgAAAAAEAAQA9QAAAIgDAAAAAA==&#10;" filled="f" stroked="f" strokeweight=".25pt">
                    <v:textbox inset="1pt,1pt,1pt,1pt">
                      <w:txbxContent>
                        <w:p w:rsidR="00FD58D3" w:rsidRPr="00EB1E7A" w:rsidRDefault="00FD58D3">
                          <w:pPr>
                            <w:pStyle w:val="ad"/>
                            <w:rPr>
                              <w:sz w:val="18"/>
                              <w:lang w:val="ru-RU"/>
                            </w:rPr>
                          </w:pPr>
                          <w:proofErr w:type="spellStart"/>
                          <w:r>
                            <w:rPr>
                              <w:sz w:val="18"/>
                              <w:lang w:val="ru-RU"/>
                            </w:rPr>
                            <w:t>Петрикин</w:t>
                          </w:r>
                          <w:proofErr w:type="spellEnd"/>
                        </w:p>
                      </w:txbxContent>
                    </v:textbox>
                  </v:rect>
                </v:group>
                <v:line id="Line 3105" o:spid="_x0000_s235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hk4cUAAADdAAAADwAAAGRycy9kb3ducmV2LnhtbESPQWvCQBSE7wX/w/IEb3WjbUWjawiB&#10;SG+l0Yu3Z/aZBLNvQ3Yb03/fLQgeh5n5htklo2nFQL1rLCtYzCMQxKXVDVcKTsf8dQ3CeWSNrWVS&#10;8EsOkv3kZYextnf+pqHwlQgQdjEqqL3vYildWZNBN7cdcfCutjfog+wrqXu8B7hp5TKKVtJgw2Gh&#10;xo6ymspb8WMU3M6nj/zwleljW6T6UuX+fLlqpWbTMd2C8DT6Z/jR/tQK3jbvK/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hk4cUAAADdAAAADwAAAAAAAAAA&#10;AAAAAAChAgAAZHJzL2Rvd25yZXYueG1sUEsFBgAAAAAEAAQA+QAAAJMDAAAAAA==&#10;" strokeweight="2pt"/>
                <v:rect id="Rectangle 3106" o:spid="_x0000_s235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iDMQA&#10;AADdAAAADwAAAGRycy9kb3ducmV2LnhtbESPQWvCQBSE70L/w/IKvZlN22BjdJUgCF5NLfT4yL4m&#10;sdm36e5q4r93C4Ueh5n5hllvJ9OLKznfWVbwnKQgiGurO24UnN738xyED8gae8uk4EYetpuH2RoL&#10;bUc+0rUKjYgQ9gUqaEMYCil93ZJBn9iBOHpf1hkMUbpGaodjhJtevqTpQhrsOC60ONCupfq7uhgF&#10;ZXmePn6qJe69zFO30Jluyk+lnh6ncgUi0BT+w3/tg1bwusze4P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YIgzEAAAA3QAAAA8AAAAAAAAAAAAAAAAAmAIAAGRycy9k&#10;b3ducmV2LnhtbFBLBQYAAAAABAAEAPUAAACJAwAAAAA=&#10;" filled="f" stroked="f" strokeweight=".25pt">
                  <v:textbox inset="1pt,1pt,1pt,1pt">
                    <w:txbxContent>
                      <w:p w:rsidR="00FD58D3" w:rsidRDefault="00FD58D3" w:rsidP="002E04F7">
                        <w:pPr>
                          <w:pStyle w:val="ad"/>
                          <w:jc w:val="center"/>
                          <w:rPr>
                            <w:sz w:val="18"/>
                            <w:lang w:val="ru-RU"/>
                          </w:rPr>
                        </w:pPr>
                      </w:p>
                      <w:p w:rsidR="00FD58D3" w:rsidRPr="002E04F7" w:rsidRDefault="00FD58D3" w:rsidP="002E04F7">
                        <w:pPr>
                          <w:pStyle w:val="ad"/>
                          <w:jc w:val="center"/>
                          <w:rPr>
                            <w:sz w:val="18"/>
                            <w:lang w:val="ru-RU"/>
                          </w:rPr>
                        </w:pPr>
                        <w:r w:rsidRPr="002E04F7">
                          <w:rPr>
                            <w:sz w:val="18"/>
                            <w:lang w:val="ru-RU"/>
                          </w:rPr>
                          <w:t>Курсовой проект по дисциплине</w:t>
                        </w:r>
                      </w:p>
                      <w:p w:rsidR="00FD58D3" w:rsidRPr="002E04F7" w:rsidRDefault="00FD58D3" w:rsidP="002E04F7">
                        <w:pPr>
                          <w:pStyle w:val="ad"/>
                          <w:jc w:val="center"/>
                          <w:rPr>
                            <w:sz w:val="18"/>
                            <w:lang w:val="ru-RU"/>
                          </w:rPr>
                        </w:pPr>
                        <w:r w:rsidRPr="002E04F7">
                          <w:rPr>
                            <w:sz w:val="18"/>
                            <w:lang w:val="ru-RU"/>
                          </w:rPr>
                          <w:t>«Технологии проектирования</w:t>
                        </w:r>
                      </w:p>
                      <w:p w:rsidR="00FD58D3" w:rsidRPr="002E04F7" w:rsidRDefault="00FD58D3" w:rsidP="002E04F7">
                        <w:pPr>
                          <w:pStyle w:val="ad"/>
                          <w:jc w:val="center"/>
                          <w:rPr>
                            <w:sz w:val="18"/>
                            <w:lang w:val="ru-RU"/>
                          </w:rPr>
                        </w:pPr>
                        <w:r w:rsidRPr="002E04F7">
                          <w:rPr>
                            <w:sz w:val="18"/>
                            <w:lang w:val="ru-RU"/>
                          </w:rPr>
                          <w:t>АСОИ и У»</w:t>
                        </w:r>
                      </w:p>
                      <w:p w:rsidR="00FD58D3" w:rsidRDefault="00FD58D3" w:rsidP="002E04F7">
                        <w:pPr>
                          <w:pStyle w:val="ad"/>
                          <w:jc w:val="center"/>
                          <w:rPr>
                            <w:sz w:val="18"/>
                          </w:rPr>
                        </w:pPr>
                      </w:p>
                    </w:txbxContent>
                  </v:textbox>
                </v:rect>
                <v:line id="Line 3107" o:spid="_x0000_s235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VCMIAAADdAAAADwAAAGRycy9kb3ducmV2LnhtbERPTW+CQBC9N/E/bMakt7poq1F0NYaE&#10;prdG4MJtZEcgsrOEXZH+++6hSY8v7/twmkwnRhpca1nBchGBIK6sbrlWUOTp2xaE88gaO8uk4Icc&#10;nI6zlwPG2j75QmPmaxFC2MWooPG+j6V0VUMG3cL2xIG72cGgD3CopR7wGcJNJ1dRtJEGWw4NDfaU&#10;NFTds4dRcC+Ldfr5nei8y876Wqe+vN60Uq/z6bwH4Wny/+I/95dW8L77CHPDm/AE5PE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tVCMIAAADdAAAADwAAAAAAAAAAAAAA&#10;AAChAgAAZHJzL2Rvd25yZXYueG1sUEsFBgAAAAAEAAQA+QAAAJADAAAAAA==&#10;" strokeweight="2pt"/>
                <v:line id="Line 3108" o:spid="_x0000_s235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wk8UAAADdAAAADwAAAGRycy9kb3ducmV2LnhtbESPT4vCMBTE78J+h/CEvdnU9Q9r1ygi&#10;dPEmVi+9PZtnW2xeShO1fnsjLOxxmJnfMMt1bxpxp87VlhWMoxgEcWF1zaWC0zEdfYNwHlljY5kU&#10;PMnBevUxWGKi7YMPdM98KQKEXYIKKu/bREpXVGTQRbYlDt7FdgZ9kF0pdYePADeN/IrjuTRYc1io&#10;sKVtRcU1uxkF1/w0S3/3W31sso0+l6nPzxet1Oew3/yA8NT7//Bfe6cVTBbTBbzfhCc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fwk8UAAADdAAAADwAAAAAAAAAA&#10;AAAAAAChAgAAZHJzL2Rvd25yZXYueG1sUEsFBgAAAAAEAAQA+QAAAJMDAAAAAA==&#10;" strokeweight="2pt"/>
                <v:line id="Line 3109" o:spid="_x0000_s235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P074AAADdAAAADwAAAGRycy9kb3ducmV2LnhtbERPzQ7BQBC+S7zDZiRubBFCWSKSipso&#10;F7fRHW2jO9t0F/X29iBx/PL9rzatqcSLGldaVjAaRiCIM6tLzhVczslgDsJ5ZI2VZVLwIQebdbez&#10;wljbN5/olfpchBB2MSoovK9jKV1WkEE3tDVx4O62MegDbHKpG3yHcFPJcRTNpMGSQ0OBNe0Kyh7p&#10;0yh4XC/TZH/c6XOVbvUtT/z1dtdK9XvtdgnCU+v/4p/7oBVMFt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5M/TvgAAAN0AAAAPAAAAAAAAAAAAAAAAAKEC&#10;AABkcnMvZG93bnJldi54bWxQSwUGAAAAAAQABAD5AAAAjAMAAAAA&#10;" strokeweight="2pt"/>
                <v:rect id="Rectangle 3110" o:spid="_x0000_s235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PsQA&#10;AADdAAAADwAAAGRycy9kb3ducmV2LnhtbESPQWvCQBSE7wX/w/KE3upG24pGVwmFQK9NFTw+ss8k&#10;mn0bd7dx+++7hUKPw8x8w2z30fRiJOc7ywrmswwEcW11x42Cw2f5tALhA7LG3jIp+CYP+93kYYu5&#10;tnf+oLEKjUgQ9jkqaEMYcil93ZJBP7MDcfLO1hkMSbpGaof3BDe9XGTZUhrsOC20ONBbS/W1+jIK&#10;iuISj7dqjaWXq8wt9YtuipNSj9NYbEAEiuE//Nd+1wqe169z+H2Tn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iT7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111" o:spid="_x0000_s235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XScMA&#10;AADdAAAADwAAAGRycy9kb3ducmV2LnhtbESPT4vCMBTE7wt+h/AEb2vqnxWtRikLgtftKnh8NM+2&#10;2rzUJKv1228EweMwM79hVpvONOJGzteWFYyGCQjiwuqaSwX73+3nHIQPyBoby6TgQR42697HClNt&#10;7/xDtzyUIkLYp6igCqFNpfRFRQb90LbE0TtZZzBE6UqpHd4j3DRynCQzabDmuFBhS98VFZf8zyjI&#10;snN3uOYL3Ho5T9xMT3WZHZUa9LtsCSJQF97hV3unFUwWX2N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XS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Листов</w:t>
                        </w:r>
                      </w:p>
                    </w:txbxContent>
                  </v:textbox>
                </v:rect>
                <v:rect id="Rectangle 3112" o:spid="_x0000_s235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y0sQA&#10;AADdAAAADwAAAGRycy9kb3ducmV2LnhtbESPQWvCQBSE70L/w/IKvemmjRVNXUMoBHo1tdDjI/ua&#10;RLNv091tTP+9Kwgeh5n5htnmk+nFSM53lhU8LxIQxLXVHTcKDp/lfA3CB2SNvWVS8E8e8t3DbIuZ&#10;tmfe01iFRkQI+wwVtCEMmZS+bsmgX9iBOHo/1hkMUbpGaofnCDe9fEmSlTTYcVxocaD3lupT9WcU&#10;FMVx+vqtNlh6uU7cSi91U3wr9fQ4FW8gAk3hHr61P7SCdPOawvVNfAJy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stLEAAAA3QAAAA8AAAAAAAAAAAAAAAAAmAIAAGRycy9k&#10;b3ducmV2LnhtbFBLBQYAAAAABAAEAPUAAACJAwAAAAA=&#10;" filled="f" stroked="f" strokeweight=".25pt">
                  <v:textbox inset="1pt,1pt,1pt,1pt">
                    <w:txbxContent>
                      <w:p w:rsidR="00FD58D3" w:rsidRPr="006D58EF" w:rsidRDefault="00FD58D3">
                        <w:pPr>
                          <w:pStyle w:val="ad"/>
                          <w:jc w:val="center"/>
                          <w:rPr>
                            <w:sz w:val="18"/>
                            <w:lang w:val="ru-RU"/>
                          </w:rPr>
                        </w:pPr>
                        <w:r>
                          <w:rPr>
                            <w:sz w:val="18"/>
                            <w:lang w:val="ru-RU"/>
                          </w:rPr>
                          <w:t>15</w:t>
                        </w:r>
                      </w:p>
                    </w:txbxContent>
                  </v:textbox>
                </v:rect>
                <v:line id="Line 3113" o:spid="_x0000_s236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vOsYAAADdAAAADwAAAGRycy9kb3ducmV2LnhtbESP0WoCMRRE3wv9h3ALvmnWWqVujVJa&#10;C4oPou0HXDfXzermZkmirv36RhD6OMzMGWYya20tzuRD5VhBv5eBIC6crrhU8PP91X0FESKyxtox&#10;KbhSgNn08WGCuXYX3tB5G0uRIBxyVGBibHIpQ2HIYui5hjh5e+ctxiR9KbXHS4LbWj5n2UharDgt&#10;GGzow1Bx3J6sgqXfrY7939LIHS/9vF5/joM9KNV5at/fQERq43/43l5oBYPx8AVub9IT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arzrGAAAA3QAAAA8AAAAAAAAA&#10;AAAAAAAAoQIAAGRycy9kb3ducmV2LnhtbFBLBQYAAAAABAAEAPkAAACUAwAAAAA=&#10;" strokeweight="1pt"/>
                <v:line id="Line 3114" o:spid="_x0000_s236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KocUAAADdAAAADwAAAGRycy9kb3ducmV2LnhtbESP0WoCMRRE3wv+Q7iCbzWrYtGtUUQt&#10;VHwo1X7AdXO72bq5WZKoq19vCoU+DjNzhpktWluLC/lQOVYw6GcgiAunKy4VfB3enicgQkTWWDsm&#10;BTcKsJh3nmaYa3flT7rsYykShEOOCkyMTS5lKAxZDH3XECfv23mLMUlfSu3xmuC2lsMse5EWK04L&#10;BhtaGSpO+7NVsPXH3WlwL4088tZv6o/1NNgfpXrddvkKIlIb/8N/7XetYDQdj+H3TXo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YKocUAAADdAAAADwAAAAAAAAAA&#10;AAAAAAChAgAAZHJzL2Rvd25yZXYueG1sUEsFBgAAAAAEAAQA+QAAAJMDAAAAAA==&#10;" strokeweight="1pt"/>
                <v:rect id="Rectangle 3115" o:spid="_x0000_s236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RSsQA&#10;AADdAAAADwAAAGRycy9kb3ducmV2LnhtbESPQWvCQBSE74L/YXlCb7rRtkFjNhIKQq+mLXh8ZJ9J&#10;NPs27m41/fduodDjMDPfMPluNL24kfOdZQXLRQKCuLa640bB58d+vgbhA7LG3jIp+CEPu2I6yTHT&#10;9s4HulWhERHCPkMFbQhDJqWvWzLoF3Ygjt7JOoMhStdI7fAe4aaXqyRJpcGO40KLA721VF+qb6Og&#10;LM/j17Xa4N7LdeJS/aKb8qjU02wstyACjeE//Nd+1wqeN68p/L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NEUrEAAAA3QAAAA8AAAAAAAAAAAAAAAAAmAIAAGRycy9k&#10;b3ducmV2LnhtbFBLBQYAAAAABAAEAPUAAACJAwAAAAA=&#10;" filled="f" stroked="f" strokeweight=".25pt">
                  <v:textbox inset="1pt,1pt,1pt,1pt">
                    <w:txbxContent>
                      <w:p w:rsidR="00FD58D3" w:rsidRPr="002E04F7" w:rsidRDefault="00FD58D3">
                        <w:pPr>
                          <w:pStyle w:val="ad"/>
                          <w:jc w:val="center"/>
                          <w:rPr>
                            <w:rFonts w:ascii="Journal" w:hAnsi="Journal"/>
                            <w:sz w:val="24"/>
                            <w:lang w:val="ru-RU"/>
                          </w:rPr>
                        </w:pPr>
                        <w:r>
                          <w:rPr>
                            <w:sz w:val="24"/>
                            <w:lang w:val="ru-RU"/>
                          </w:rPr>
                          <w:t>ФГБОУ ВО «КГТУ»</w:t>
                        </w:r>
                      </w:p>
                    </w:txbxContent>
                  </v:textbox>
                </v:rect>
                <w10:wrap anchorx="page" anchory="page"/>
                <w10:anchorlock/>
              </v:group>
            </w:pict>
          </mc:Fallback>
        </mc:AlternateContent>
      </w:r>
    </w:p>
    <w:p w:rsidR="00706424" w:rsidRPr="00706424" w:rsidRDefault="00706424" w:rsidP="00706424">
      <w:pPr>
        <w:keepNext/>
        <w:keepLines/>
        <w:spacing w:before="240" w:line="360" w:lineRule="auto"/>
        <w:jc w:val="both"/>
        <w:outlineLvl w:val="0"/>
        <w:rPr>
          <w:rFonts w:eastAsiaTheme="majorEastAsia" w:cstheme="majorBidi"/>
          <w:b/>
          <w:sz w:val="28"/>
          <w:szCs w:val="32"/>
        </w:rPr>
      </w:pPr>
      <w:bookmarkStart w:id="209" w:name="_Toc481178906"/>
      <w:bookmarkStart w:id="210" w:name="_Toc481366369"/>
      <w:bookmarkStart w:id="211" w:name="_Toc481488227"/>
      <w:bookmarkStart w:id="212" w:name="_Toc513507952"/>
      <w:r w:rsidRPr="00706424">
        <w:rPr>
          <w:rFonts w:eastAsiaTheme="majorEastAsia" w:cstheme="majorBidi"/>
          <w:b/>
          <w:sz w:val="28"/>
          <w:szCs w:val="32"/>
        </w:rPr>
        <w:lastRenderedPageBreak/>
        <w:t>Введение</w:t>
      </w:r>
      <w:bookmarkEnd w:id="209"/>
      <w:bookmarkEnd w:id="210"/>
      <w:bookmarkEnd w:id="211"/>
      <w:bookmarkEnd w:id="212"/>
    </w:p>
    <w:p w:rsidR="00706424" w:rsidRDefault="00706424" w:rsidP="00706424">
      <w:pPr>
        <w:spacing w:line="360" w:lineRule="auto"/>
        <w:jc w:val="both"/>
        <w:rPr>
          <w:rFonts w:eastAsia="Calibri"/>
          <w:sz w:val="28"/>
          <w:szCs w:val="20"/>
        </w:rPr>
      </w:pPr>
      <w:r w:rsidRPr="00706424">
        <w:rPr>
          <w:rFonts w:eastAsia="Calibri"/>
          <w:sz w:val="28"/>
          <w:szCs w:val="20"/>
        </w:rPr>
        <w:tab/>
        <w:t xml:space="preserve">В данном документе приведено описание структуры информационной базы </w:t>
      </w:r>
      <w:r w:rsidRPr="00706424">
        <w:rPr>
          <w:rFonts w:eastAsia="Calibri"/>
          <w:sz w:val="28"/>
          <w:szCs w:val="20"/>
          <w:lang w:val="en-US"/>
        </w:rPr>
        <w:t>web</w:t>
      </w:r>
      <w:r w:rsidRPr="00706424">
        <w:rPr>
          <w:rFonts w:eastAsia="Calibri"/>
          <w:sz w:val="28"/>
          <w:szCs w:val="20"/>
        </w:rPr>
        <w:t>-сайта МКП «Калининград-</w:t>
      </w:r>
      <w:proofErr w:type="spellStart"/>
      <w:r w:rsidRPr="00706424">
        <w:rPr>
          <w:rFonts w:eastAsia="Calibri"/>
          <w:sz w:val="28"/>
          <w:szCs w:val="20"/>
        </w:rPr>
        <w:t>ГорТранс</w:t>
      </w:r>
      <w:proofErr w:type="spellEnd"/>
      <w:r w:rsidRPr="00706424">
        <w:rPr>
          <w:rFonts w:eastAsia="Calibri"/>
          <w:sz w:val="28"/>
          <w:szCs w:val="20"/>
        </w:rPr>
        <w:t xml:space="preserve">», а также организация ведения машинной и внемашинной информационных баз. </w:t>
      </w:r>
    </w:p>
    <w:p w:rsidR="00EB1E7A" w:rsidRPr="00706424" w:rsidRDefault="00EB1E7A" w:rsidP="00706424">
      <w:pPr>
        <w:spacing w:line="360" w:lineRule="auto"/>
        <w:jc w:val="both"/>
        <w:rPr>
          <w:rFonts w:eastAsia="Calibri"/>
          <w:sz w:val="28"/>
          <w:szCs w:val="20"/>
        </w:rPr>
      </w:pPr>
      <w:r w:rsidRPr="00EB1E7A">
        <w:rPr>
          <w:rFonts w:eastAsia="Calibri"/>
          <w:noProof/>
          <w:sz w:val="28"/>
          <w:szCs w:val="20"/>
        </w:rPr>
        <mc:AlternateContent>
          <mc:Choice Requires="wpg">
            <w:drawing>
              <wp:anchor distT="0" distB="0" distL="114300" distR="114300" simplePos="0" relativeHeight="251670528" behindDoc="0" locked="1" layoutInCell="0" allowOverlap="1" wp14:anchorId="27FEF9FF" wp14:editId="7BC98240">
                <wp:simplePos x="0" y="0"/>
                <wp:positionH relativeFrom="page">
                  <wp:posOffset>252095</wp:posOffset>
                </wp:positionH>
                <wp:positionV relativeFrom="page">
                  <wp:posOffset>252095</wp:posOffset>
                </wp:positionV>
                <wp:extent cx="467995" cy="10188575"/>
                <wp:effectExtent l="13970" t="13970" r="13335" b="17780"/>
                <wp:wrapNone/>
                <wp:docPr id="3957" name="Группа 3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3958" name="Rectangle 311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9" name="Line 311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0" name="Line 311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1" name="Text Box 312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3962" name="Text Box 312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3963" name="Rectangle 312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4" name="Line 312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5" name="Line 312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6" name="Line 312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7" name="Line 312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8" name="Line 312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9" name="Text Box 312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970" name="Text Box 312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3971" name="Text Box 313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3972" name="Text Box 313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3973" name="Text Box 313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3974" name="Text Box 313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75" name="Text Box 313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3976" name="Text Box 313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77" name="Text Box 313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3978" name="Text Box 313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EF9FF" id="Группа 3957" o:spid="_x0000_s2363" style="position:absolute;left:0;text-align:left;margin-left:19.85pt;margin-top:19.85pt;width:36.85pt;height:802.25pt;z-index:25167052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" o:allowincell="f">
                <v:rect id="Rectangle 3117" o:spid="_x0000_s236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lfcIA&#10;AADdAAAADwAAAGRycy9kb3ducmV2LnhtbERPzYrCMBC+C75DGGFvmrqibKtRqiDsSbT6AEMz2xab&#10;SbeJbXef3hwEjx/f/2Y3mFp01LrKsoL5LAJBnFtdcaHgdj1Ov0A4j6yxtkwK/sjBbjsebTDRtucL&#10;dZkvRAhhl6CC0vsmkdLlJRl0M9sQB+7HtgZ9gG0hdYt9CDe1/IyilTRYcWgosaFDSfk9exgFdz90&#10;p7TI/o/xbR/n533aP35TpT4mQ7oG4Wnwb/HL/a0VLOJlmBvehCc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GV9wgAAAN0AAAAPAAAAAAAAAAAAAAAAAJgCAABkcnMvZG93&#10;bnJldi54bWxQSwUGAAAAAAQABAD1AAAAhwMAAAAA&#10;" filled="f" strokeweight="2pt"/>
                <v:line id="Line 3118" o:spid="_x0000_s236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5mTsUAAADdAAAADwAAAGRycy9kb3ducmV2LnhtbESPzWrDMBCE74W8g9hAb7XclpTEjRKM&#10;waW3EMeX3NbW+odYK2Opifv2VSDQ4zAz3zDb/WwGcaXJ9ZYVvEYxCOLa6p5bBeUpf1mDcB5Z42CZ&#10;FPySg/1u8bTFRNsbH+la+FYECLsEFXTej4mUru7IoIvsSBy8xk4GfZBTK/WEtwA3g3yL4w9psOew&#10;0OFIWUf1pfgxCi7ncpV/HTJ9GopUV23uz1WjlXpezuknCE+z/w8/2t9awftmtYH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5mTsUAAADdAAAADwAAAAAAAAAA&#10;AAAAAAChAgAAZHJzL2Rvd25yZXYueG1sUEsFBgAAAAAEAAQA+QAAAJMDAAAAAA==&#10;" strokeweight="2pt"/>
                <v:line id="Line 3119" o:spid="_x0000_s236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gFbr4AAADdAAAADwAAAGRycy9kb3ducmV2LnhtbERPzQ7BQBC+S7zDZiRubBFCWSKSipso&#10;F7fRHW2jO9t0F/X29iBx/PL9rzatqcSLGldaVjAaRiCIM6tLzhVczslgDsJ5ZI2VZVLwIQebdbez&#10;wljbN5/olfpchBB2MSoovK9jKV1WkEE3tDVx4O62MegDbHKpG3yHcFPJcRTNpMGSQ0OBNe0Kyh7p&#10;0yh4XC/TZH/c6XOVbvUtT/z1dtdK9XvtdgnCU+v/4p/7oBVMFr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AVuvgAAAN0AAAAPAAAAAAAAAAAAAAAAAKEC&#10;AABkcnMvZG93bnJldi54bWxQSwUGAAAAAAQABAD5AAAAjAMAAAAA&#10;" strokeweight="2pt"/>
                <v:shape id="Text Box 3120" o:spid="_x0000_s236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xhcYA&#10;AADdAAAADwAAAGRycy9kb3ducmV2LnhtbESPQWvCQBSE74X+h+UJvdWNLQSNbkRKC0JBjOmhx9fs&#10;M1mSfZtmV03/vSsIPQ4z8w2zWo+2E2cavHGsYDZNQBBXThuuFXyVH89zED4ga+wck4I/8rDOHx9W&#10;mGl34YLOh1CLCGGfoYImhD6T0lcNWfRT1xNH7+gGiyHKoZZ6wEuE206+JEkqLRqOCw329NZQ1R5O&#10;VsHmm4t387v72RfHwpTlIuHPtFXqaTJuliACjeE/fG9vtYLXRTqD25v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Xxh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121" o:spid="_x0000_s236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v8sYA&#10;AADdAAAADwAAAGRycy9kb3ducmV2LnhtbESPQWvCQBSE74X+h+UVeqsbLYQa3YiIglAoxvTQ42v2&#10;mSzJvo3ZVdN/3xUKPQ4z8w2zXI22E1cavHGsYDpJQBBXThuuFXyWu5c3ED4ga+wck4If8rDKHx+W&#10;mGl344Kux1CLCGGfoYImhD6T0lcNWfQT1xNH7+QGiyHKoZZ6wFuE207OkiSVFg3HhQZ72jRUtceL&#10;VbD+4mJrzh/fh+JUmLKcJ/yetko9P43rBYhAY/gP/7X3WsHrPJ3B/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dv8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122" o:spid="_x0000_s236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g9scQA&#10;AADdAAAADwAAAGRycy9kb3ducmV2LnhtbESP0YrCMBRE3wX/IVzBN01dQbbVKHVB8El2qx9waa5t&#10;sbmpTWyrX28WFvZxmJkzzGY3mFp01LrKsoLFPAJBnFtdcaHgcj7MPkE4j6yxtkwKnuRgtx2PNpho&#10;2/MPdZkvRICwS1BB6X2TSOnykgy6uW2Ig3e1rUEfZFtI3WIf4KaWH1G0kgYrDgslNvRVUn7LHkbB&#10;zQ/dKS2y1yG+7OP8e5/2j3uq1HQypGsQngb/H/5rH7WCZbxawu+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oPbHEAAAA3QAAAA8AAAAAAAAAAAAAAAAAmAIAAGRycy9k&#10;b3ducmV2LnhtbFBLBQYAAAAABAAEAPUAAACJAwAAAAA=&#10;" filled="f" strokeweight="2pt"/>
                <v:line id="Line 3123" o:spid="_x0000_s237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MDbcUAAADdAAAADwAAAGRycy9kb3ducmV2LnhtbESPQWvCQBSE7wX/w/IEb3WjbUWjawiB&#10;SG+l0Yu3Z/aZBLNvQ3Yb03/fLQgeh5n5htklo2nFQL1rLCtYzCMQxKXVDVcKTsf8dQ3CeWSNrWVS&#10;8EsOkv3kZYextnf+pqHwlQgQdjEqqL3vYildWZNBN7cdcfCutjfog+wrqXu8B7hp5TKKVtJgw2Gh&#10;xo6ymspb8WMU3M6nj/zwleljW6T6UuX+fLlqpWbTMd2C8DT6Z/jR/tQK3jard/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MDbcUAAADdAAAADwAAAAAAAAAA&#10;AAAAAAChAgAAZHJzL2Rvd25yZXYueG1sUEsFBgAAAAAEAAQA+QAAAJMDAAAAAA==&#10;" strokeweight="2pt"/>
                <v:line id="Line 3124" o:spid="_x0000_s237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m9sQAAADdAAAADwAAAGRycy9kb3ducmV2LnhtbESPT4vCMBTE78J+h/CEvWnqLorbbRQR&#10;KnsTWy/ens3rH2xeShO1++2NIHgcZuY3TLIeTCtu1LvGsoLZNAJBXFjdcKXgmKeTJQjnkTW2lknB&#10;PzlYrz5GCcba3vlAt8xXIkDYxaig9r6LpXRFTQbd1HbEwSttb9AH2VdS93gPcNPKryhaSIMNh4Ua&#10;O9rWVFyyq1FwOR3n6W6/1XmbbfS5Sv3pXGqlPsfD5heEp8G/w6/2n1bw/bOY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6b2xAAAAN0AAAAPAAAAAAAAAAAA&#10;AAAAAKECAABkcnMvZG93bnJldi54bWxQSwUGAAAAAAQABAD5AAAAkgMAAAAA&#10;" strokeweight="2pt"/>
                <v:line id="Line 3125" o:spid="_x0000_s237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4gcQAAADdAAAADwAAAGRycy9kb3ducmV2LnhtbESPT4vCMBTE74LfITxhb5ruimW3axQR&#10;Kt7E6sXba/P6B5uX0mS1++2NIHgcZuY3zHI9mFbcqHeNZQWfswgEcWF1w5WC8ymdfoNwHllja5kU&#10;/JOD9Wo8WmKi7Z2PdMt8JQKEXYIKau+7REpX1GTQzWxHHLzS9gZ9kH0ldY/3ADet/IqiWBpsOCzU&#10;2NG2puKa/RkF18t5ke4OW31qs43Oq9Rf8lIr9TEZNr8gPA3+HX6191rB/CeO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TiBxAAAAN0AAAAPAAAAAAAAAAAA&#10;AAAAAKECAABkcnMvZG93bnJldi54bWxQSwUGAAAAAAQABAD5AAAAkgMAAAAA&#10;" strokeweight="2pt"/>
                <v:line id="Line 3126" o:spid="_x0000_s237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dGsUAAADdAAAADwAAAGRycy9kb3ducmV2LnhtbESPQWvCQBSE70L/w/IKvenGFrWNboII&#10;kd6k0Yu3Z/aZBLNvQ3abxH/fFYQeh5n5htmko2lET52rLSuYzyIQxIXVNZcKTsds+gnCeWSNjWVS&#10;cCcHafIy2WCs7cA/1Oe+FAHCLkYFlfdtLKUrKjLoZrYlDt7VdgZ9kF0pdYdDgJtGvkfRUhqsOSxU&#10;2NKuouKW/xoFt/Npke0PO31s8q2+lJk/X65aqbfXcbsG4Wn0/+Fn+1sr+Pharu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GdGsUAAADdAAAADwAAAAAAAAAA&#10;AAAAAAChAgAAZHJzL2Rvd25yZXYueG1sUEsFBgAAAAAEAAQA+QAAAJMDAAAAAA==&#10;" strokeweight="2pt"/>
                <v:line id="Line 3127" o:spid="_x0000_s237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JaL4AAADdAAAADwAAAGRycy9kb3ducmV2LnhtbERPzQ7BQBC+S7zDZiRubBFCWSKSipso&#10;F7fRHW2jO9t0F/X29iBx/PL9rzatqcSLGldaVjAaRiCIM6tLzhVczslgDsJ5ZI2VZVLwIQebdbez&#10;wljbN5/olfpchBB2MSoovK9jKV1WkEE3tDVx4O62MegDbHKpG3yHcFPJcRTNpMGSQ0OBNe0Kyh7p&#10;0yh4XC/TZH/c6XOVbvUtT/z1dtdK9XvtdgnCU+v/4p/7oBVMFr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glovgAAAN0AAAAPAAAAAAAAAAAAAAAAAKEC&#10;AABkcnMvZG93bnJldi54bWxQSwUGAAAAAAQABAD5AAAAjAMAAAAA&#10;" strokeweight="2pt"/>
                <v:shape id="Text Box 3128" o:spid="_x0000_s237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9g8YA&#10;AADdAAAADwAAAGRycy9kb3ducmV2LnhtbESPQWvCQBSE74L/YXmF3nRTC6FJXUVEoSCUxnjw+Jp9&#10;JovZtzG71fjvu4WCx2FmvmHmy8G24kq9N44VvEwTEMSV04ZrBYdyO3kD4QOyxtYxKbiTh+ViPJpj&#10;rt2NC7ruQy0ihH2OCpoQulxKXzVk0U9dRxy9k+sthij7WuoebxFuWzlLklRaNBwXGuxo3VB13v9Y&#10;BasjFxtz+fz+Kk6FKcss4V16Vur5aVi9gwg0hEf4v/2hFbxmaQZ/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P9g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129" o:spid="_x0000_s237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Cw8MA&#10;AADdAAAADwAAAGRycy9kb3ducmV2LnhtbERPy2rCQBTdF/yH4Qrd1YkKPqKjiFQoFIpJXLi8Zq7J&#10;YOZOmplq+vedRcHl4bzX29424k6dN44VjEcJCOLSacOVglNxeFuA8AFZY+OYFPySh+1m8LLGVLsH&#10;Z3TPQyViCPsUFdQhtKmUvqzJoh+5ljhyV9dZDBF2ldQdPmK4beQkSWbSouHYUGNL+5rKW/5jFezO&#10;nL2b76/LMbtmpiiWCX/Obkq9DvvdCkSgPjzF/+4PrWC6nMf98U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DCw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130" o:spid="_x0000_s237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nWMYA&#10;AADdAAAADwAAAGRycy9kb3ducmV2LnhtbESPT2vCQBTE7wW/w/IEb3VjBf9EVxFRKBRKYzx4fGaf&#10;yWL2bZrdavrtuwXB4zAzv2GW687W4katN44VjIYJCOLCacOlgmO+f52B8AFZY+2YFPySh/Wq97LE&#10;VLs7Z3Q7hFJECPsUFVQhNKmUvqjIoh+6hjh6F9daDFG2pdQt3iPc1vItSSbSouG4UGFD24qK6+HH&#10;KticONuZ78/zV3bJTJ7PE/6YXJUa9LvNAkSgLjzDj/a7VjCeT0fw/y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xnW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131" o:spid="_x0000_s237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5L8YA&#10;AADdAAAADwAAAGRycy9kb3ducmV2LnhtbESPT2vCQBTE74V+h+UVvNWNCv6JriLSQkGQxnjo8TX7&#10;TBazb2N2q/HbuwXB4zAzv2EWq87W4kKtN44VDPoJCOLCacOlgkP++T4F4QOyxtoxKbiRh9Xy9WWB&#10;qXZXzuiyD6WIEPYpKqhCaFIpfVGRRd93DXH0jq61GKJsS6lbvEa4reUwScbSouG4UGFDm4qK0/7P&#10;Klj/cPZhzrvf7+yYmTyfJbwdn5TqvXXrOYhAXXiGH+0vrWA0mwzh/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75L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132" o:spid="_x0000_s237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JctMYA&#10;AADdAAAADwAAAGRycy9kb3ducmV2LnhtbESPT2vCQBTE74V+h+UVeqsbFfwTXUXEQkGQxnjo8TX7&#10;TBazb2N2q/HbuwXB4zAzv2Hmy87W4kKtN44V9HsJCOLCacOlgkP++TEB4QOyxtoxKbiRh+Xi9WWO&#10;qXZXzuiyD6WIEPYpKqhCaFIpfVGRRd9zDXH0jq61GKJsS6lbvEa4reUgSUbSouG4UGFD64qK0/7P&#10;Klj9cLYx593vd3bMTJ5PE96OTkq9v3WrGYhAXXiGH+0vrWA4HQ/h/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Jct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133" o:spid="_x0000_s238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EwMcA&#10;AADdAAAADwAAAGRycy9kb3ducmV2LnhtbESPT2vCQBTE7wW/w/KE3upGW/wTXUXEQqFQjPHg8Zl9&#10;JovZtzG71fTbdwsFj8PM/IZZrDpbixu13jhWMBwkIIgLpw2XCg75+8sUhA/IGmvHpOCHPKyWvacF&#10;ptrdOaPbPpQiQtinqKAKoUml9EVFFv3ANcTRO7vWYoiyLaVu8R7htpajJBlLi4bjQoUNbSoqLvtv&#10;q2B95Gxrrl+nXXbOTJ7PEv4cX5R67nfrOYhAXXiE/9sfWsHrbPI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rxMD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34" o:spid="_x0000_s238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hW8cA&#10;AADdAAAADwAAAGRycy9kb3ducmV2LnhtbESPT2vCQBTE7wW/w/KE3upGS/0TXUXEQqFQjPHg8Zl9&#10;JovZtzG71fTbdwsFj8PM/IZZrDpbixu13jhWMBwkIIgLpw2XCg75+8sUhA/IGmvHpOCHPKyWvacF&#10;ptrdOaPbPpQiQtinqKAKoUml9EVFFv3ANcTRO7vWYoiyLaVu8R7htpajJBlLi4bjQoUNbSoqLvtv&#10;q2B95Gxrrl+nXXbOTJ7PEv4cX5R67nfrOYhAXXiE/9sfWsHrbPI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nYVv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135" o:spid="_x0000_s238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LMYA&#10;AADdAAAADwAAAGRycy9kb3ducmV2LnhtbESPQWvCQBSE7wX/w/IEb3VjhVijq4goFAqlMR48PrPP&#10;ZDH7Ns1uNf333YLQ4zAz3zDLdW8bcaPOG8cKJuMEBHHptOFKwbHYP7+C8AFZY+OYFPyQh/Vq8LTE&#10;TLs753Q7hEpECPsMFdQhtJmUvqzJoh+7ljh6F9dZDFF2ldQd3iPcNvIlSVJp0XBcqLGlbU3l9fBt&#10;FWxOnO/M18f5M7/kpijmCb+nV6VGw36zABGoD//hR/tNK5jOZy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X/L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36" o:spid="_x0000_s238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at8YA&#10;AADdAAAADwAAAGRycy9kb3ducmV2LnhtbESPT2vCQBTE7wW/w/KE3upGC/6JriLSQqEgjfHg8Zl9&#10;JovZt2l2q/Hbu0LB4zAzv2EWq87W4kKtN44VDAcJCOLCacOlgn3++TYF4QOyxtoxKbiRh9Wy97LA&#10;VLsrZ3TZhVJECPsUFVQhNKmUvqjIoh+4hjh6J9daDFG2pdQtXiPc1nKUJGNp0XBcqLChTUXFefdn&#10;FawPnH2Y3+3xJztlJs9nCX+Pz0q99rv1HESgLjzD/+0vreB9Npn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lat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37" o:spid="_x0000_s238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bOxcMA&#10;AADdAAAADwAAAGRycy9kb3ducmV2LnhtbERPy2rCQBTdF/yH4Qrd1YkKPqKjiFQoFIpJXLi8Zq7J&#10;YOZOmplq+vedRcHl4bzX29424k6dN44VjEcJCOLSacOVglNxeFuA8AFZY+OYFPySh+1m8LLGVLsH&#10;Z3TPQyViCPsUFdQhtKmUvqzJoh+5ljhyV9dZDBF2ldQdPmK4beQkSWbSouHYUGNL+5rKW/5jFezO&#10;nL2b76/LMbtmpiiWCX/Obkq9DvvdCkSgPjzF/+4PrWC6nMe58U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bOx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EB1E7A">
        <w:rPr>
          <w:rFonts w:eastAsia="Calibri"/>
          <w:noProof/>
          <w:sz w:val="20"/>
          <w:szCs w:val="20"/>
        </w:rPr>
        <mc:AlternateContent>
          <mc:Choice Requires="wpg">
            <w:drawing>
              <wp:anchor distT="0" distB="0" distL="114300" distR="114300" simplePos="0" relativeHeight="251671552" behindDoc="0" locked="1" layoutInCell="0" allowOverlap="1" wp14:anchorId="7C96D08D" wp14:editId="40CBA271">
                <wp:simplePos x="0" y="0"/>
                <wp:positionH relativeFrom="page">
                  <wp:posOffset>720090</wp:posOffset>
                </wp:positionH>
                <wp:positionV relativeFrom="page">
                  <wp:posOffset>252095</wp:posOffset>
                </wp:positionV>
                <wp:extent cx="6588760" cy="10189210"/>
                <wp:effectExtent l="15240" t="13970" r="15875" b="17145"/>
                <wp:wrapNone/>
                <wp:docPr id="3979" name="Группа 3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80" name="Rectangle 313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1" name="Line 314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2" name="Line 314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3" name="Line 314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4" name="Line 314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5" name="Line 314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6" name="Line 314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7" name="Line 314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8" name="Line 314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9" name="Line 314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0" name="Line 314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1" name="Rectangle 315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992" name="Rectangle 315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993" name="Rectangle 315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994" name="Rectangle 315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995" name="Rectangle 315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3996" name="Rectangle 315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3997" name="Rectangle 315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24"/>
                                </w:rPr>
                              </w:pPr>
                              <w:r>
                                <w:rPr>
                                  <w:sz w:val="24"/>
                                  <w:lang w:val="ru-RU"/>
                                </w:rPr>
                                <w:t>3</w:t>
                              </w:r>
                            </w:p>
                          </w:txbxContent>
                        </wps:txbx>
                        <wps:bodyPr rot="0" vert="horz" wrap="square" lIns="12700" tIns="12700" rIns="12700" bIns="12700" anchor="t" anchorCtr="0" upright="1">
                          <a:noAutofit/>
                        </wps:bodyPr>
                      </wps:wsp>
                      <wps:wsp>
                        <wps:cNvPr id="3998" name="Rectangle 315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035471">
                              <w:pPr>
                                <w:pStyle w:val="ad"/>
                                <w:jc w:val="center"/>
                                <w:rPr>
                                  <w:rFonts w:ascii="Journal" w:hAnsi="Journal"/>
                                  <w:lang w:val="ru-RU"/>
                                </w:rPr>
                              </w:pPr>
                              <w:r>
                                <w:rPr>
                                  <w:lang w:val="ru-RU"/>
                                </w:rPr>
                                <w:t>КП 53.09.03.01.212 П6</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6D08D" id="Группа 3979" o:spid="_x0000_s2385" style="position:absolute;left:0;text-align:left;margin-left:56.7pt;margin-top:19.85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BUG3qnIAcAAL1VAAAOAAAA&#10;AAAAAAAAAAAAAC4CAABkcnMvZTJvRG9jLnhtbFBLAQItABQABgAIAAAAIQCMQ7bK4QAAAAwBAAAP&#10;AAAAAAAAAAAAAAAAAHoJAABkcnMvZG93bnJldi54bWxQSwUGAAAAAAQABADzAAAAiAoAAAAA&#10;" o:allowincell="f">
                <v:rect id="Rectangle 3139" o:spid="_x0000_s23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FPMIA&#10;AADdAAAADwAAAGRycy9kb3ducmV2LnhtbERPy2qDQBTdF/oPwy10V8emEKJ1EkxA6Ko0xg+4OLcq&#10;ce5YZ3y0X99ZBLI8nHd2WE0vZhpdZ1nBaxSDIK6t7rhRUF2Klx0I55E19pZJwS85OOwfHzJMtV34&#10;THPpGxFC2KWooPV+SKV0dUsGXWQH4sB929GgD3BspB5xCeGml5s43kqDHYeGFgc6tVRfy8kouPp1&#10;/syb8q9IqmNSfx3zZfrJlXp+WvN3EJ5Wfxff3B9awVuyC/vDm/AE5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tkU8wgAAAN0AAAAPAAAAAAAAAAAAAAAAAJgCAABkcnMvZG93&#10;bnJldi54bWxQSwUGAAAAAAQABAD1AAAAhwMAAAAA&#10;" filled="f" strokeweight="2pt"/>
                <v:line id="Line 3140" o:spid="_x0000_s238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hGD8QAAADdAAAADwAAAGRycy9kb3ducmV2LnhtbESPT4vCMBTE7wt+h/AEb2uq4qLVKCJU&#10;vC1WL95em9c/2LyUJmr99htB2OMwM79h1tveNOJBnastK5iMIxDEudU1lwou5+R7AcJ5ZI2NZVLw&#10;IgfbzeBrjbG2Tz7RI/WlCBB2MSqovG9jKV1ekUE3ti1x8ArbGfRBdqXUHT4D3DRyGkU/0mDNYaHC&#10;lvYV5bf0bhTcrpd5cvjd63OT7nRWJv6aFVqp0bDfrUB46v1/+NM+agWz5WIC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yEYPxAAAAN0AAAAPAAAAAAAAAAAA&#10;AAAAAKECAABkcnMvZG93bnJldi54bWxQSwUGAAAAAAQABAD5AAAAkgMAAAAA&#10;" strokeweight="2pt"/>
                <v:line id="Line 3141" o:spid="_x0000_s238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YeMQAAADdAAAADwAAAGRycy9kb3ducmV2LnhtbESPT4vCMBTE74LfITxhb5qui6Jdo4jQ&#10;ZW9i68Xba/P6B5uX0mS1++2NIHgcZuY3zGY3mFbcqHeNZQWfswgEcWF1w5WCc5ZMVyCcR9bYWiYF&#10;/+Rgtx2PNhhre+cT3VJfiQBhF6OC2vsultIVNRl0M9sRB6+0vUEfZF9J3eM9wE0r51G0lAYbDgs1&#10;dnSoqbimf0bB9XJeJD/Hg87adK/zKvGXvNRKfUyG/TcIT4N/h1/tX63ga72aw/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Gth4xAAAAN0AAAAPAAAAAAAAAAAA&#10;AAAAAKECAABkcnMvZG93bnJldi54bWxQSwUGAAAAAAQABAD5AAAAkgMAAAAA&#10;" strokeweight="2pt"/>
                <v:line id="Line 3142" o:spid="_x0000_s238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948UAAADdAAAADwAAAGRycy9kb3ducmV2LnhtbESPzWrDMBCE74W8g9hAb43chhTHjRKM&#10;waW3EseX3NbW+odYK2Opifv2VSDQ4zAz3zC7w2wGcaXJ9ZYVvK4iEMS11T23CspT/hKDcB5Z42CZ&#10;FPySg8N+8bTDRNsbH+la+FYECLsEFXTej4mUru7IoFvZkTh4jZ0M+iCnVuoJbwFuBvkWRe/SYM9h&#10;ocORso7qS/FjFFzO5Sb//M70aShSXbW5P1eNVup5OacfIDzN/j/8aH9pBettvIb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Z948UAAADdAAAADwAAAAAAAAAA&#10;AAAAAAChAgAAZHJzL2Rvd25yZXYueG1sUEsFBgAAAAAEAAQA+QAAAJMDAAAAAA==&#10;" strokeweight="2pt"/>
                <v:line id="Line 3143" o:spid="_x0000_s239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l8UAAADdAAAADwAAAGRycy9kb3ducmV2LnhtbESPQWvCQBSE7wX/w/IEb3WjbUWjawiB&#10;SG+l0Yu3Z/aZBLNvQ3Yb03/fLQgeh5n5htklo2nFQL1rLCtYzCMQxKXVDVcKTsf8dQ3CeWSNrWVS&#10;8EsOkv3kZYextnf+pqHwlQgQdjEqqL3vYildWZNBN7cdcfCutjfog+wrqXu8B7hp5TKKVtJgw2Gh&#10;xo6ymspb8WMU3M6nj/zwleljW6T6UuX+fLlqpWbTMd2C8DT6Z/jR/tQK3jbrd/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ll8UAAADdAAAADwAAAAAAAAAA&#10;AAAAAAChAgAAZHJzL2Rvd25yZXYueG1sUEsFBgAAAAAEAAQA+QAAAJMDAAAAAA==&#10;" strokeweight="2pt"/>
                <v:line id="Line 3144" o:spid="_x0000_s239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NADMUAAADdAAAADwAAAGRycy9kb3ducmV2LnhtbESPzWrDMBCE74W8g9hAb43clhTHjRKM&#10;waW3EMeX3NbW+odYK2Opifv2VSDQ4zAz3zDb/WwGcaXJ9ZYVvK4iEMS11T23CspT/hKDcB5Z42CZ&#10;FPySg/1u8bTFRNsbH+la+FYECLsEFXTej4mUru7IoFvZkTh4jZ0M+iCnVuoJbwFuBvkWRR/SYM9h&#10;ocORso7qS/FjFFzO5Tr/OmT6NBSprtrcn6tGK/W8nNNPEJ5m/x9+tL+1gvdNvI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NADMUAAADdAAAADwAAAAAAAAAA&#10;AAAAAAChAgAAZHJzL2Rvd25yZXYueG1sUEsFBgAAAAAEAAQA+QAAAJMDAAAAAA==&#10;" strokeweight="2pt"/>
                <v:line id="Line 3145" o:spid="_x0000_s239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Hee8UAAADdAAAADwAAAGRycy9kb3ducmV2LnhtbESPzWrDMBCE74W8g9hAb43clgbHjRKM&#10;waW3EseX3NbW+odYK2Opifv2VSCQ4zAz3zDb/WwGcaHJ9ZYVvK4iEMS11T23Cspj/hKDcB5Z42CZ&#10;FPyRg/1u8bTFRNsrH+hS+FYECLsEFXTej4mUru7IoFvZkTh4jZ0M+iCnVuoJrwFuBvkWRWtpsOew&#10;0OFIWUf1ufg1Cs6n8iP/+sn0cShSXbW5P1WNVup5OaefIDzN/hG+t7+1gvdNvIb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Hee8UAAADdAAAADwAAAAAAAAAA&#10;AAAAAAChAgAAZHJzL2Rvd25yZXYueG1sUEsFBgAAAAAEAAQA+QAAAJMDAAAAAA==&#10;" strokeweight="2pt"/>
                <v:line id="Line 3146" o:spid="_x0000_s239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174MUAAADdAAAADwAAAGRycy9kb3ducmV2LnhtbESPQWvCQBSE7wX/w/IEb3WjpVWjawiB&#10;SG+l0Yu3Z/aZBLNvQ3Yb03/fLQgeh5n5htklo2nFQL1rLCtYzCMQxKXVDVcKTsf8dQ3CeWSNrWVS&#10;8EsOkv3kZYextnf+pqHwlQgQdjEqqL3vYildWZNBN7cdcfCutjfog+wrqXu8B7hp5TKKPqTBhsNC&#10;jR1lNZW34scouJ1P7/nhK9PHtkj1pcr9+XLVSs2mY7oF4Wn0z/Cj/akVvG3WK/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174MUAAADdAAAADwAAAAAAAAAA&#10;AAAAAAChAgAAZHJzL2Rvd25yZXYueG1sUEsFBgAAAAAEAAQA+QAAAJMDAAAAAA==&#10;" strokeweight="2pt"/>
                <v:line id="Line 3147" o:spid="_x0000_s23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eJeMIAAADdAAAADwAAAGRycy9kb3ducmV2LnhtbERP3WrCMBS+H/gO4Qi7m6kbDK1NRXQD&#10;xYsx9QGOzbGpNiclybTu6c3FYJcf338x720rruRD41jBeJSBIK6cbrhWcNh/vkxAhIissXVMCu4U&#10;YF4OngrMtbvxN113sRYphEOOCkyMXS5lqAxZDCPXESfu5LzFmKCvpfZ4S+G2la9Z9i4tNpwaDHa0&#10;NFRddj9WwcYft5fxb23kkTf+o/1aTYM9K/U87BczEJH6+C/+c6+1grfpJM1Nb9ITk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eJeMIAAADdAAAADwAAAAAAAAAAAAAA&#10;AAChAgAAZHJzL2Rvd25yZXYueG1sUEsFBgAAAAAEAAQA+QAAAJADAAAAAA==&#10;" strokeweight="1pt"/>
                <v:line id="Line 3148" o:spid="_x0000_s23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5KCcMAAADdAAAADwAAAGRycy9kb3ducmV2LnhtbESPQYvCMBSE74L/ITzBm01VFK1GEaHL&#10;3harF2+vzbMtNi+lyWr3328EweMwM98w231vGvGgztWWFUyjGARxYXXNpYLLOZ2sQDiPrLGxTAr+&#10;yMF+NxxsMdH2ySd6ZL4UAcIuQQWV920ipSsqMugi2xIH72Y7gz7IrpS6w2eAm0bO4ngpDdYcFips&#10;6VhRcc9+jYL79bJIv36O+txkB52Xqb/mN63UeNQfNiA89f4Tfre/tYL5erWG15v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SgnDAAAA3QAAAA8AAAAAAAAAAAAA&#10;AAAAoQIAAGRycy9kb3ducmV2LnhtbFBLBQYAAAAABAAEAPkAAACRAwAAAAA=&#10;" strokeweight="2pt"/>
                <v:line id="Line 3149" o:spid="_x0000_s239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To8MAAADdAAAADwAAAGRycy9kb3ducmV2LnhtbERP3WrCMBS+H/gO4QjezdQJY+1MizgF&#10;ZRdD3QMcm7OmszkpSdRuT79cDLz8+P4X1WA7cSUfWscKZtMMBHHtdMuNgs/j5vEFRIjIGjvHpOCH&#10;AlTl6GGBhXY33tP1EBuRQjgUqMDE2BdShtqQxTB1PXHivpy3GBP0jdQebyncdvIpy56lxZZTg8Ge&#10;Vobq8+FiFez86f08+22MPPHOr7uPtzzYb6Um42H5CiLSEO/if/dWK5jnedqf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YE6PDAAAA3QAAAA8AAAAAAAAAAAAA&#10;AAAAoQIAAGRycy9kb3ducmV2LnhtbFBLBQYAAAAABAAEAPkAAACRAwAAAAA=&#10;" strokeweight="1pt"/>
                <v:rect id="Rectangle 3150" o:spid="_x0000_s239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0zpMIA&#10;AADdAAAADwAAAGRycy9kb3ducmV2LnhtbESPQYvCMBSE78L+h/AWvGmqK2K7RikLwl6tCh4fzdu2&#10;2rx0k6j13xtB8DjMzDfMct2bVlzJ+caygsk4AUFcWt1wpWC/24wWIHxA1thaJgV38rBefQyWmGl7&#10;4y1di1CJCGGfoYI6hC6T0pc1GfRj2xFH7886gyFKV0nt8BbhppXTJJlLgw3HhRo7+qmpPBcXoyDP&#10;T/3hv0hx4+UicXM901V+VGr42effIAL14R1+tX+1gq80ncD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TOk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151" o:spid="_x0000_s239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08IA&#10;AADdAAAADwAAAGRycy9kb3ducmV2LnhtbESPQYvCMBSE78L+h/AW9qbpqojtGqUIglergsdH87at&#10;Ni/dJGr33xtB8DjMzDfMYtWbVtzI+caygu9RAoK4tLrhSsFhvxnOQfiArLG1TAr+ycNq+TFYYKbt&#10;nXd0K0IlIoR9hgrqELpMSl/WZNCPbEccvV/rDIYoXSW1w3uEm1aOk2QmDTYcF2rsaF1TeSmuRkGe&#10;n/vjX5Hixst54mZ6qqv8pNTXZ5//gAjUh3f41d5qBZM0HcP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63T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152" o:spid="_x0000_s239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MISMQA&#10;AADdAAAADwAAAGRycy9kb3ducmV2LnhtbESPwWrDMBBE74X8g9hAb42cupjYiRJMIdBr3BZ6XKyN&#10;7cRaOZJqu38fFQo9DjPzhtkdZtOLkZzvLCtYrxIQxLXVHTcKPt6PTxsQPiBr7C2Tgh/ycNgvHnZY&#10;aDvxicYqNCJC2BeooA1hKKT0dUsG/coOxNE7W2cwROkaqR1OEW56+ZwkmTTYcVxocaDXlupr9W0U&#10;lOVl/rxVOR693CQu0y+6Kb+UelzO5RZEoDn8h//ab1pBmucp/L6JT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E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153" o:spid="_x0000_s240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QPMQA&#10;AADdAAAADwAAAGRycy9kb3ducmV2LnhtbESPwWrDMBBE74H+g9hCb7Hc1hjbjRJMIdBr3QRyXKyt&#10;7cRauZKauH8fBQo5DjPzhlltZjOKMzk/WFbwnKQgiFurB+4U7L62ywKED8gaR8uk4I88bNYPixVW&#10;2l74k85N6ESEsK9QQR/CVEnp254M+sROxNH7ts5giNJ1Uju8RLgZ5Uua5tLgwHGhx4nee2pPza9R&#10;UNfHef/TlLj1skhdrjPd1Qelnh7n+g1EoDncw//tD63gtSwzuL2JT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kDz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154" o:spid="_x0000_s240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1p8MA&#10;AADdAAAADwAAAGRycy9kb3ducmV2LnhtbESPQWvCQBSE74X+h+UVvNVNqwYTXSUIgtdGhR4f2dck&#10;Nvs23V01/vuuIHgcZuYbZrkeTCcu5HxrWcHHOAFBXFndcq3gsN++z0H4gKyxs0wKbuRhvXp9WWKu&#10;7ZW/6FKGWkQI+xwVNCH0uZS+asigH9ueOHo/1hkMUbpaaofXCDed/EySVBpsOS402NOmoeq3PBsF&#10;RXEajn9lhlsv54lL9VTXxbdSo7ehWIAINIRn+NHeaQWTLJvB/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Y1p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155" o:spid="_x0000_s240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0MMA&#10;AADdAAAADwAAAGRycy9kb3ducmV2LnhtbESPQWvCQBSE70L/w/IKvZmNVoKJrhIKQq+NCj0+sq9J&#10;NPs23V01/fddQfA4zMw3zHo7ml5cyfnOsoJZkoIgrq3uuFFw2O+mSxA+IGvsLZOCP/Kw3bxM1lho&#10;e+MvulahERHCvkAFbQhDIaWvWzLoEzsQR+/HOoMhStdI7fAW4aaX8zTNpMGO40KLA320VJ+ri1FQ&#10;lqfx+FvluPNymbpML3RTfiv19jqWKxCBxvAMP9qfWsF7nmdwfx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r0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156" o:spid="_x0000_s240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OS8QA&#10;AADdAAAADwAAAGRycy9kb3ducmV2LnhtbESPQWvCQBSE70L/w/IKvemmrdgkdRNCQejVqNDjI/ua&#10;RLNv092txn/vFgoeh5n5hlmXkxnEmZzvLSt4XiQgiBure24V7HebeQrCB2SNg2VScCUPZfEwW2Ou&#10;7YW3dK5DKyKEfY4KuhDGXErfdGTQL+xIHL1v6wyGKF0rtcNLhJtBviTJShrsOS50ONJHR82p/jUK&#10;quo4HX7qDDdepolb6aVuqy+lnh6n6h1EoCncw//tT63gNcve4O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4DkvEAAAA3QAAAA8AAAAAAAAAAAAAAAAAmAIAAGRycy9k&#10;b3ducmV2LnhtbFBLBQYAAAAABAAEAPUAAACJAwAAAAA=&#10;" filled="f" stroked="f" strokeweight=".25pt">
                  <v:textbox inset="1pt,1pt,1pt,1pt">
                    <w:txbxContent>
                      <w:p w:rsidR="00FD58D3" w:rsidRDefault="00FD58D3">
                        <w:pPr>
                          <w:pStyle w:val="ad"/>
                          <w:jc w:val="center"/>
                          <w:rPr>
                            <w:sz w:val="24"/>
                          </w:rPr>
                        </w:pPr>
                        <w:r>
                          <w:rPr>
                            <w:sz w:val="24"/>
                            <w:lang w:val="ru-RU"/>
                          </w:rPr>
                          <w:t>3</w:t>
                        </w:r>
                      </w:p>
                    </w:txbxContent>
                  </v:textbox>
                </v:rect>
                <v:rect id="Rectangle 3157" o:spid="_x0000_s240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aOb8A&#10;AADdAAAADwAAAGRycy9kb3ducmV2LnhtbERPTYvCMBC9C/6HMII3TV1FbNcoZUHwalXwODSzbXeb&#10;SU2i1n9vDoLHx/teb3vTijs531hWMJsmIIhLqxuuFJyOu8kKhA/IGlvLpOBJHrab4WCNmbYPPtC9&#10;CJWIIewzVFCH0GVS+rImg35qO+LI/VpnMEToKqkdPmK4aeVXkiylwYZjQ40d/dRU/hc3oyDP//rz&#10;tUhx5+UqcUu90FV+UWo86vNvEIH68BG/3XutYJ6mcW58E5+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Z5o5vwAAAN0AAAAPAAAAAAAAAAAAAAAAAJgCAABkcnMvZG93bnJl&#10;di54bWxQSwUGAAAAAAQABAD1AAAAhAMAAAAA&#10;" filled="f" stroked="f" strokeweight=".25pt">
                  <v:textbox inset="1pt,1pt,1pt,1pt">
                    <w:txbxContent>
                      <w:p w:rsidR="00FD58D3" w:rsidRPr="0010657E" w:rsidRDefault="00FD58D3" w:rsidP="00035471">
                        <w:pPr>
                          <w:pStyle w:val="ad"/>
                          <w:jc w:val="center"/>
                          <w:rPr>
                            <w:rFonts w:ascii="Journal" w:hAnsi="Journal"/>
                            <w:lang w:val="ru-RU"/>
                          </w:rPr>
                        </w:pPr>
                        <w:r>
                          <w:rPr>
                            <w:lang w:val="ru-RU"/>
                          </w:rPr>
                          <w:t>КП 53.09.03.01.212 П6</w:t>
                        </w:r>
                      </w:p>
                      <w:p w:rsidR="00FD58D3" w:rsidRDefault="00FD58D3">
                        <w:pPr>
                          <w:pStyle w:val="ad"/>
                          <w:jc w:val="center"/>
                        </w:pPr>
                      </w:p>
                    </w:txbxContent>
                  </v:textbox>
                </v:rect>
                <w10:wrap anchorx="page" anchory="page"/>
                <w10:anchorlock/>
              </v:group>
            </w:pict>
          </mc:Fallback>
        </mc:AlternateContent>
      </w:r>
    </w:p>
    <w:p w:rsidR="00706424" w:rsidRPr="00706424" w:rsidRDefault="00706424" w:rsidP="00D26607">
      <w:pPr>
        <w:keepNext/>
        <w:keepLines/>
        <w:numPr>
          <w:ilvl w:val="0"/>
          <w:numId w:val="53"/>
        </w:numPr>
        <w:spacing w:before="240" w:line="360" w:lineRule="auto"/>
        <w:jc w:val="both"/>
        <w:outlineLvl w:val="0"/>
        <w:rPr>
          <w:rFonts w:eastAsiaTheme="majorEastAsia" w:cstheme="majorBidi"/>
          <w:b/>
          <w:sz w:val="28"/>
          <w:szCs w:val="32"/>
        </w:rPr>
      </w:pPr>
      <w:r w:rsidRPr="00706424">
        <w:rPr>
          <w:rFonts w:eastAsiaTheme="majorEastAsia" w:cstheme="majorBidi"/>
          <w:b/>
          <w:sz w:val="28"/>
          <w:szCs w:val="32"/>
        </w:rPr>
        <w:br w:type="page"/>
      </w:r>
      <w:bookmarkStart w:id="213" w:name="_Toc481366370"/>
      <w:bookmarkStart w:id="214" w:name="_Toc481488228"/>
      <w:bookmarkStart w:id="215" w:name="_Toc481178907"/>
      <w:bookmarkStart w:id="216" w:name="_Toc513507953"/>
      <w:r w:rsidRPr="00706424">
        <w:rPr>
          <w:rFonts w:eastAsiaTheme="majorEastAsia" w:cstheme="majorBidi"/>
          <w:b/>
          <w:sz w:val="28"/>
          <w:szCs w:val="32"/>
        </w:rPr>
        <w:lastRenderedPageBreak/>
        <w:t>Описание машинной информационной базы</w:t>
      </w:r>
      <w:bookmarkEnd w:id="213"/>
      <w:bookmarkEnd w:id="214"/>
      <w:bookmarkEnd w:id="216"/>
    </w:p>
    <w:p w:rsidR="00706424" w:rsidRPr="00706424" w:rsidRDefault="00706424" w:rsidP="00D26607">
      <w:pPr>
        <w:keepNext/>
        <w:keepLines/>
        <w:numPr>
          <w:ilvl w:val="1"/>
          <w:numId w:val="53"/>
        </w:numPr>
        <w:spacing w:before="240" w:line="360" w:lineRule="auto"/>
        <w:jc w:val="both"/>
        <w:outlineLvl w:val="0"/>
        <w:rPr>
          <w:rFonts w:eastAsiaTheme="majorEastAsia" w:cstheme="majorBidi"/>
          <w:b/>
          <w:sz w:val="28"/>
          <w:szCs w:val="32"/>
        </w:rPr>
      </w:pPr>
      <w:bookmarkStart w:id="217" w:name="_Toc481366371"/>
      <w:bookmarkStart w:id="218" w:name="_Toc481488229"/>
      <w:bookmarkStart w:id="219" w:name="_Toc513507954"/>
      <w:r w:rsidRPr="00706424">
        <w:rPr>
          <w:rFonts w:eastAsiaTheme="majorEastAsia" w:cstheme="majorBidi"/>
          <w:b/>
          <w:sz w:val="28"/>
          <w:szCs w:val="32"/>
        </w:rPr>
        <w:t>Логическая структура</w:t>
      </w:r>
      <w:bookmarkEnd w:id="215"/>
      <w:r w:rsidRPr="00706424">
        <w:rPr>
          <w:rFonts w:eastAsiaTheme="majorEastAsia" w:cstheme="majorBidi"/>
          <w:b/>
          <w:sz w:val="28"/>
          <w:szCs w:val="32"/>
        </w:rPr>
        <w:t xml:space="preserve"> машинной информационной базы</w:t>
      </w:r>
      <w:bookmarkEnd w:id="217"/>
      <w:bookmarkEnd w:id="218"/>
      <w:bookmarkEnd w:id="219"/>
    </w:p>
    <w:p w:rsidR="00706424" w:rsidRPr="00706424" w:rsidRDefault="00706424" w:rsidP="00706424">
      <w:pPr>
        <w:rPr>
          <w:rFonts w:eastAsia="Calibri"/>
          <w:sz w:val="28"/>
          <w:szCs w:val="20"/>
        </w:rPr>
      </w:pPr>
      <w:r w:rsidRPr="00706424">
        <w:rPr>
          <w:rFonts w:eastAsia="Calibri"/>
          <w:sz w:val="28"/>
          <w:szCs w:val="20"/>
        </w:rPr>
        <w:t xml:space="preserve">Логическая структура информационной базы </w:t>
      </w:r>
      <w:r w:rsidRPr="00706424">
        <w:rPr>
          <w:rFonts w:eastAsia="Calibri"/>
          <w:sz w:val="28"/>
          <w:szCs w:val="20"/>
          <w:lang w:val="en-US"/>
        </w:rPr>
        <w:t>web</w:t>
      </w:r>
      <w:r w:rsidRPr="00706424">
        <w:rPr>
          <w:rFonts w:eastAsia="Calibri"/>
          <w:sz w:val="28"/>
          <w:szCs w:val="20"/>
        </w:rPr>
        <w:t xml:space="preserve">-сайта задаётся платформой </w:t>
      </w:r>
      <w:proofErr w:type="spellStart"/>
      <w:r w:rsidRPr="00706424">
        <w:rPr>
          <w:rFonts w:eastAsia="Calibri"/>
          <w:sz w:val="28"/>
          <w:szCs w:val="20"/>
          <w:lang w:val="en-US"/>
        </w:rPr>
        <w:t>Wordpress</w:t>
      </w:r>
      <w:proofErr w:type="spellEnd"/>
      <w:r w:rsidRPr="00706424">
        <w:rPr>
          <w:rFonts w:eastAsia="Calibri"/>
          <w:sz w:val="28"/>
          <w:szCs w:val="20"/>
        </w:rPr>
        <w:t xml:space="preserve"> и приведена в приложении А. </w:t>
      </w: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r w:rsidRPr="00706424">
        <w:rPr>
          <w:rFonts w:eastAsia="Calibri"/>
          <w:sz w:val="28"/>
          <w:szCs w:val="20"/>
        </w:rPr>
        <w:t xml:space="preserve">Данная структура имеет 11 таблиц. Каждой таблице по умолчанию задаётся префикс </w:t>
      </w:r>
      <w:proofErr w:type="spellStart"/>
      <w:r w:rsidRPr="00706424">
        <w:rPr>
          <w:rFonts w:eastAsia="Calibri"/>
          <w:sz w:val="28"/>
          <w:szCs w:val="20"/>
          <w:lang w:val="en-US"/>
        </w:rPr>
        <w:t>wp</w:t>
      </w:r>
      <w:proofErr w:type="spellEnd"/>
      <w:r w:rsidRPr="00706424">
        <w:rPr>
          <w:rFonts w:eastAsia="Calibri"/>
          <w:sz w:val="28"/>
          <w:szCs w:val="20"/>
        </w:rPr>
        <w:t>_.</w:t>
      </w:r>
    </w:p>
    <w:p w:rsidR="00706424" w:rsidRPr="00706424" w:rsidRDefault="00706424" w:rsidP="00706424">
      <w:pPr>
        <w:rPr>
          <w:rFonts w:eastAsia="Calibri"/>
          <w:sz w:val="28"/>
          <w:szCs w:val="20"/>
        </w:rPr>
      </w:pPr>
    </w:p>
    <w:p w:rsidR="00706424" w:rsidRPr="00706424" w:rsidRDefault="00706424" w:rsidP="00706424">
      <w:pPr>
        <w:jc w:val="right"/>
        <w:rPr>
          <w:rFonts w:eastAsia="Calibri"/>
          <w:sz w:val="28"/>
          <w:szCs w:val="20"/>
        </w:rPr>
      </w:pPr>
      <w:r w:rsidRPr="00706424">
        <w:rPr>
          <w:rFonts w:eastAsia="Calibri"/>
          <w:sz w:val="28"/>
          <w:szCs w:val="20"/>
        </w:rPr>
        <w:t xml:space="preserve">Таблица 1. Описание таблиц логической структуры. </w:t>
      </w:r>
    </w:p>
    <w:p w:rsidR="00706424" w:rsidRPr="00706424" w:rsidRDefault="00706424" w:rsidP="00706424">
      <w:pPr>
        <w:rPr>
          <w:rFonts w:eastAsia="Calibri"/>
          <w:sz w:val="28"/>
          <w:szCs w:val="20"/>
        </w:rPr>
      </w:pPr>
    </w:p>
    <w:tbl>
      <w:tblPr>
        <w:tblStyle w:val="13"/>
        <w:tblW w:w="0" w:type="auto"/>
        <w:tblLook w:val="04A0" w:firstRow="1" w:lastRow="0" w:firstColumn="1" w:lastColumn="0" w:noHBand="0" w:noVBand="1"/>
      </w:tblPr>
      <w:tblGrid>
        <w:gridCol w:w="4672"/>
        <w:gridCol w:w="4673"/>
      </w:tblGrid>
      <w:tr w:rsidR="00706424" w:rsidRPr="00706424" w:rsidTr="000D0895">
        <w:tc>
          <w:tcPr>
            <w:tcW w:w="4672" w:type="dxa"/>
          </w:tcPr>
          <w:p w:rsidR="00706424" w:rsidRPr="00706424" w:rsidRDefault="00706424" w:rsidP="00706424">
            <w:pPr>
              <w:jc w:val="center"/>
              <w:rPr>
                <w:rFonts w:eastAsia="Calibri"/>
                <w:b/>
                <w:sz w:val="28"/>
                <w:szCs w:val="20"/>
              </w:rPr>
            </w:pPr>
            <w:r w:rsidRPr="00706424">
              <w:rPr>
                <w:rFonts w:eastAsia="Calibri"/>
                <w:b/>
                <w:sz w:val="28"/>
                <w:szCs w:val="20"/>
              </w:rPr>
              <w:t xml:space="preserve">Имя таблицы </w:t>
            </w:r>
            <w:r w:rsidRPr="00706424">
              <w:rPr>
                <w:rFonts w:eastAsia="Calibri"/>
                <w:b/>
                <w:sz w:val="28"/>
                <w:szCs w:val="20"/>
                <w:lang w:val="en-US"/>
              </w:rPr>
              <w:t>WP</w:t>
            </w:r>
          </w:p>
        </w:tc>
        <w:tc>
          <w:tcPr>
            <w:tcW w:w="4673" w:type="dxa"/>
          </w:tcPr>
          <w:p w:rsidR="00706424" w:rsidRPr="00706424" w:rsidRDefault="00706424" w:rsidP="00706424">
            <w:pPr>
              <w:jc w:val="center"/>
              <w:rPr>
                <w:rFonts w:eastAsia="Calibri"/>
                <w:b/>
                <w:sz w:val="28"/>
                <w:szCs w:val="20"/>
              </w:rPr>
            </w:pPr>
            <w:r w:rsidRPr="00706424">
              <w:rPr>
                <w:rFonts w:eastAsia="Calibri"/>
                <w:b/>
                <w:sz w:val="28"/>
                <w:szCs w:val="20"/>
              </w:rPr>
              <w:t>Характеристика таблицы</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wp_commentmeta</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 xml:space="preserve">Хранятся метаданные комментариев </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wp_comments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непосредственно комментарии</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wp_links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данные, относящиеся к ссылкам</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wp_options</w:t>
            </w:r>
            <w:proofErr w:type="spellEnd"/>
          </w:p>
        </w:tc>
        <w:tc>
          <w:tcPr>
            <w:tcW w:w="4673" w:type="dxa"/>
          </w:tcPr>
          <w:p w:rsidR="00706424" w:rsidRPr="00706424" w:rsidRDefault="00706424" w:rsidP="00706424">
            <w:pPr>
              <w:rPr>
                <w:rFonts w:eastAsia="Calibri"/>
                <w:sz w:val="28"/>
                <w:szCs w:val="20"/>
                <w:lang w:val="en-US"/>
              </w:rPr>
            </w:pPr>
            <w:r w:rsidRPr="00706424">
              <w:rPr>
                <w:rFonts w:eastAsia="Calibri"/>
                <w:sz w:val="28"/>
                <w:szCs w:val="20"/>
              </w:rPr>
              <w:t xml:space="preserve">Хранятся настройки </w:t>
            </w:r>
            <w:r w:rsidRPr="00706424">
              <w:rPr>
                <w:rFonts w:eastAsia="Calibri"/>
                <w:sz w:val="28"/>
                <w:szCs w:val="20"/>
                <w:lang w:val="en-US"/>
              </w:rPr>
              <w:t>WordPress</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wp_postmeta</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метаданные записей</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wp_posts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Хранится основные данные сайта: навигация, тексты записей и страниц</w:t>
            </w:r>
          </w:p>
        </w:tc>
      </w:tr>
      <w:tr w:rsidR="00706424" w:rsidRPr="00706424" w:rsidTr="000D0895">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wp_terms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категории для постов, тегов и ссылок</w:t>
            </w:r>
          </w:p>
        </w:tc>
      </w:tr>
      <w:tr w:rsidR="00706424" w:rsidRPr="00706424" w:rsidTr="000D0895">
        <w:trPr>
          <w:trHeight w:val="433"/>
        </w:trPr>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wp_term_relationships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связи между категориями и тегами</w:t>
            </w:r>
          </w:p>
        </w:tc>
      </w:tr>
      <w:tr w:rsidR="00706424" w:rsidRPr="00706424" w:rsidTr="000D0895">
        <w:trPr>
          <w:trHeight w:val="433"/>
        </w:trPr>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wp_term_taxonomy</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 xml:space="preserve">Описывает таксономию (категория, ссылка или теги) для записей в таблице </w:t>
            </w:r>
            <w:proofErr w:type="spellStart"/>
            <w:r w:rsidRPr="00706424">
              <w:rPr>
                <w:rFonts w:eastAsia="Calibri"/>
                <w:sz w:val="28"/>
                <w:szCs w:val="20"/>
              </w:rPr>
              <w:t>wp_terms</w:t>
            </w:r>
            <w:proofErr w:type="spellEnd"/>
            <w:r w:rsidRPr="00706424">
              <w:rPr>
                <w:rFonts w:eastAsia="Calibri"/>
                <w:sz w:val="28"/>
                <w:szCs w:val="20"/>
              </w:rPr>
              <w:t>.</w:t>
            </w:r>
          </w:p>
        </w:tc>
      </w:tr>
      <w:tr w:rsidR="00706424" w:rsidRPr="00706424" w:rsidTr="000D0895">
        <w:trPr>
          <w:trHeight w:val="433"/>
        </w:trPr>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wp_usermeta</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Хранятся метаданные о пользователях</w:t>
            </w:r>
          </w:p>
        </w:tc>
      </w:tr>
      <w:tr w:rsidR="00706424" w:rsidRPr="00706424" w:rsidTr="000D0895">
        <w:trPr>
          <w:trHeight w:val="433"/>
        </w:trPr>
        <w:tc>
          <w:tcPr>
            <w:tcW w:w="4672" w:type="dxa"/>
          </w:tcPr>
          <w:p w:rsidR="00706424" w:rsidRPr="00706424" w:rsidRDefault="00706424" w:rsidP="00706424">
            <w:pPr>
              <w:rPr>
                <w:rFonts w:eastAsia="Calibri"/>
                <w:sz w:val="28"/>
                <w:szCs w:val="20"/>
              </w:rPr>
            </w:pPr>
            <w:proofErr w:type="spellStart"/>
            <w:r w:rsidRPr="00706424">
              <w:rPr>
                <w:rFonts w:eastAsia="Calibri"/>
                <w:sz w:val="28"/>
                <w:szCs w:val="20"/>
              </w:rPr>
              <w:t>wp_users</w:t>
            </w:r>
            <w:proofErr w:type="spellEnd"/>
          </w:p>
        </w:tc>
        <w:tc>
          <w:tcPr>
            <w:tcW w:w="4673" w:type="dxa"/>
          </w:tcPr>
          <w:p w:rsidR="00706424" w:rsidRPr="00706424" w:rsidRDefault="00706424" w:rsidP="00706424">
            <w:pPr>
              <w:rPr>
                <w:rFonts w:eastAsia="Calibri"/>
                <w:sz w:val="28"/>
                <w:szCs w:val="20"/>
              </w:rPr>
            </w:pPr>
            <w:r w:rsidRPr="00706424">
              <w:rPr>
                <w:rFonts w:eastAsia="Calibri"/>
                <w:sz w:val="28"/>
                <w:szCs w:val="20"/>
              </w:rPr>
              <w:t>Хранится список пользователей</w:t>
            </w:r>
          </w:p>
        </w:tc>
      </w:tr>
    </w:tbl>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r w:rsidRPr="00706424">
        <w:rPr>
          <w:rFonts w:eastAsia="Calibri"/>
          <w:sz w:val="28"/>
          <w:szCs w:val="20"/>
        </w:rPr>
        <w:t>Каждая таблица состоит из следующих полей:</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Имя поля;</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Тип поля;</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Нулевое поле;</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Ключевое поле;</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По умолчанию;</w:t>
      </w:r>
    </w:p>
    <w:p w:rsidR="00706424" w:rsidRPr="00035471" w:rsidRDefault="00706424" w:rsidP="00D26607">
      <w:pPr>
        <w:pStyle w:val="af1"/>
        <w:numPr>
          <w:ilvl w:val="0"/>
          <w:numId w:val="56"/>
        </w:numPr>
        <w:rPr>
          <w:rFonts w:eastAsia="Calibri"/>
          <w:sz w:val="28"/>
          <w:szCs w:val="20"/>
        </w:rPr>
      </w:pPr>
      <w:r w:rsidRPr="00035471">
        <w:rPr>
          <w:rFonts w:eastAsia="Calibri"/>
          <w:sz w:val="28"/>
          <w:szCs w:val="20"/>
        </w:rPr>
        <w:t xml:space="preserve">Дополнительно. </w:t>
      </w:r>
    </w:p>
    <w:p w:rsidR="00706424" w:rsidRPr="00706424" w:rsidRDefault="00706424" w:rsidP="00706424">
      <w:pPr>
        <w:spacing w:line="360" w:lineRule="auto"/>
        <w:ind w:firstLine="708"/>
        <w:jc w:val="both"/>
        <w:rPr>
          <w:rFonts w:eastAsia="Calibri"/>
          <w:sz w:val="28"/>
          <w:szCs w:val="20"/>
        </w:rPr>
      </w:pPr>
      <w:r w:rsidRPr="00706424">
        <w:rPr>
          <w:rFonts w:eastAsia="Calibri"/>
          <w:sz w:val="28"/>
          <w:szCs w:val="20"/>
        </w:rPr>
        <w:t xml:space="preserve">Более подробное описание полей всех таблиц представлено ниже: </w:t>
      </w:r>
      <w:r w:rsidR="00035471" w:rsidRPr="00035471">
        <w:rPr>
          <w:rFonts w:eastAsia="Calibri"/>
          <w:noProof/>
          <w:sz w:val="20"/>
          <w:szCs w:val="20"/>
        </w:rPr>
        <mc:AlternateContent>
          <mc:Choice Requires="wpg">
            <w:drawing>
              <wp:anchor distT="0" distB="0" distL="114300" distR="114300" simplePos="0" relativeHeight="251672576" behindDoc="0" locked="1" layoutInCell="0" allowOverlap="1" wp14:anchorId="5F238E35" wp14:editId="72137A31">
                <wp:simplePos x="0" y="0"/>
                <wp:positionH relativeFrom="page">
                  <wp:posOffset>720090</wp:posOffset>
                </wp:positionH>
                <wp:positionV relativeFrom="page">
                  <wp:posOffset>252095</wp:posOffset>
                </wp:positionV>
                <wp:extent cx="6588760" cy="10189210"/>
                <wp:effectExtent l="15240" t="13970" r="15875" b="17145"/>
                <wp:wrapNone/>
                <wp:docPr id="3999" name="Группа 3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000" name="Rectangle 315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1" name="Line 316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2" name="Line 316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3" name="Line 316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4" name="Line 316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5" name="Line 316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6" name="Line 316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7" name="Line 316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8" name="Line 316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9" name="Line 316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0" name="Line 316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1" name="Rectangle 317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012" name="Rectangle 317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013" name="Rectangle 317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14" name="Rectangle 317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015" name="Rectangle 317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016" name="Rectangle 317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017" name="Rectangle 317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35471" w:rsidRDefault="00FD58D3">
                              <w:pPr>
                                <w:pStyle w:val="ad"/>
                                <w:jc w:val="center"/>
                                <w:rPr>
                                  <w:sz w:val="24"/>
                                  <w:lang w:val="ru-RU"/>
                                </w:rPr>
                              </w:pPr>
                              <w:r>
                                <w:rPr>
                                  <w:sz w:val="24"/>
                                  <w:lang w:val="ru-RU"/>
                                </w:rPr>
                                <w:t>4</w:t>
                              </w:r>
                            </w:p>
                          </w:txbxContent>
                        </wps:txbx>
                        <wps:bodyPr rot="0" vert="horz" wrap="square" lIns="12700" tIns="12700" rIns="12700" bIns="12700" anchor="t" anchorCtr="0" upright="1">
                          <a:noAutofit/>
                        </wps:bodyPr>
                      </wps:wsp>
                      <wps:wsp>
                        <wps:cNvPr id="4018" name="Rectangle 317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035471">
                              <w:pPr>
                                <w:pStyle w:val="ad"/>
                                <w:jc w:val="center"/>
                                <w:rPr>
                                  <w:rFonts w:ascii="Journal" w:hAnsi="Journal"/>
                                  <w:lang w:val="ru-RU"/>
                                </w:rPr>
                              </w:pPr>
                              <w:r>
                                <w:rPr>
                                  <w:lang w:val="ru-RU"/>
                                </w:rPr>
                                <w:t>КП 53.09.03.01.212 П6</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38E35" id="Группа 3999" o:spid="_x0000_s240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NnxpXEZBwAAvVUAAA4AAAAAAAAAAAAA&#10;AAAALgIAAGRycy9lMm9Eb2MueG1sUEsBAi0AFAAGAAgAAAAhAIxDtsrhAAAADAEAAA8AAAAAAAAA&#10;AAAAAAAAcwkAAGRycy9kb3ducmV2LnhtbFBLBQYAAAAABAAEAPMAAACBCgAAAAA=&#10;" o:allowincell="f">
                <v:rect id="Rectangle 3159" o:spid="_x0000_s240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RU8EA&#10;AADdAAAADwAAAGRycy9kb3ducmV2LnhtbERPzYrCMBC+C/sOYRa8abIislajVEHwJG71AYZmti02&#10;k9rEtvr05rCwx4/vf70dbC06an3lWMPXVIEgzp2puNBwvRwm3yB8QDZYOyYNT/Kw3XyM1pgY1/MP&#10;dVkoRAxhn6CGMoQmkdLnJVn0U9cQR+7XtRZDhG0hTYt9DLe1nCm1kBYrjg0lNrQvKb9lD6vhFobu&#10;lBbZ67C87pb5eZf2j3uq9fhzSFcgAg3hX/znPhoNc6Xi/vgmPg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VEVPBAAAA3QAAAA8AAAAAAAAAAAAAAAAAmAIAAGRycy9kb3du&#10;cmV2LnhtbFBLBQYAAAAABAAEAPUAAACGAwAAAAA=&#10;" filled="f" strokeweight="2pt"/>
                <v:line id="Line 3160" o:spid="_x0000_s240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SYMMAAADdAAAADwAAAGRycy9kb3ducmV2LnhtbESPQYvCMBSE74L/ITxhb5oouyLVVESo&#10;7G2xevH2bJ5tafNSmqjdf78RFjwOM/MNs9kOthUP6n3tWMN8pkAQF87UXGo4n7LpCoQPyAZbx6Th&#10;lzxs0/Fog4lxTz7SIw+liBD2CWqoQugSKX1RkUU/cx1x9G6utxii7EtpenxGuG3lQqmltFhzXKiw&#10;o31FRZPfrYbmcv7KDj97c2rznbmWWbhcb0brj8mwW4MINIR3+L/9bTR8KjWH15v4BG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EmDDAAAA3QAAAA8AAAAAAAAAAAAA&#10;AAAAoQIAAGRycy9kb3ducmV2LnhtbFBLBQYAAAAABAAEAPkAAACRAwAAAAA=&#10;" strokeweight="2pt"/>
                <v:line id="Line 3161" o:spid="_x0000_s240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mMF8MAAADdAAAADwAAAGRycy9kb3ducmV2LnhtbESPQYvCMBSE74L/ITzBmyYrq0jXVETo&#10;srfF6sXbs3m2pc1LabJa//1GEDwOM/MNs9kOthU36n3tWMPHXIEgLpypudRwOmazNQgfkA22jknD&#10;gzxs0/Fog4lxdz7QLQ+liBD2CWqoQugSKX1RkUU/dx1x9K6utxii7EtperxHuG3lQqmVtFhzXKiw&#10;o31FRZP/WQ3N+bTMvn/35tjmO3Mps3C+XI3W08mw+wIRaAjv8Kv9YzR8KrWA55v4BG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5jBfDAAAA3QAAAA8AAAAAAAAAAAAA&#10;AAAAoQIAAGRycy9kb3ducmV2LnhtbFBLBQYAAAAABAAEAPkAAACRAwAAAAA=&#10;" strokeweight="2pt"/>
                <v:line id="Line 3162" o:spid="_x0000_s240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pjMMAAADdAAAADwAAAGRycy9kb3ducmV2LnhtbESPT4vCMBTE78J+h/AWvGmy6x+kGkWE&#10;irfF6sXbs3m2xealNFHrt98IgsdhZn7DLFadrcWdWl851vAzVCCIc2cqLjQcD+lgBsIHZIO1Y9Lw&#10;JA+r5VdvgYlxD97TPQuFiBD2CWooQ2gSKX1ekkU/dA1x9C6utRiibAtpWnxEuK3lr1JTabHiuFBi&#10;Q5uS8mt2sxqup+Mk3f5tzKHO1uZcpOF0vhit+9/deg4iUBc+4Xd7ZzSMlRrB6018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1KYzDAAAA3QAAAA8AAAAAAAAAAAAA&#10;AAAAoQIAAGRycy9kb3ducmV2LnhtbFBLBQYAAAAABAAEAPkAAACRAwAAAAA=&#10;" strokeweight="2pt"/>
                <v:line id="Line 3163" o:spid="_x0000_s241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x+MMAAADdAAAADwAAAGRycy9kb3ducmV2LnhtbESPQYvCMBSE74L/ITzBmya7uCJdUxGh&#10;y97E6sXbs3m2pc1LabJa/70RFjwOM/MNs94MthU36n3tWMPHXIEgLpypudRwOmazFQgfkA22jknD&#10;gzxs0vFojYlxdz7QLQ+liBD2CWqoQugSKX1RkUU/dx1x9K6utxii7EtperxHuG3lp1JLabHmuFBh&#10;R7uKiib/sxqa8+kr+9nvzLHNt+ZSZuF8uRqtp5Nh+w0i0BDe4f/2r9GwUGoBrzfxCcj0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csfjDAAAA3QAAAA8AAAAAAAAAAAAA&#10;AAAAoQIAAGRycy9kb3ducmV2LnhtbFBLBQYAAAAABAAEAPkAAACRAwAAAAA=&#10;" strokeweight="2pt"/>
                <v:line id="Line 3164" o:spid="_x0000_s241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AUY8IAAADdAAAADwAAAGRycy9kb3ducmV2LnhtbESPQYvCMBSE7wv+h/AEb2uiqEg1iggV&#10;b4vVi7dn82yLzUtpotZ/bxYEj8PMfMMs152txYNaXznWMBoqEMS5MxUXGk7H9HcOwgdkg7Vj0vAi&#10;D+tV72eJiXFPPtAjC4WIEPYJaihDaBIpfV6SRT90DXH0rq61GKJsC2lafEa4reVYqZm0WHFcKLGh&#10;bUn5LbtbDbfzaZru/rbmWGcbcynScL5cjdaDfrdZgAjUhW/4094bDROlpvD/Jj4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AUY8IAAADdAAAADwAAAAAAAAAAAAAA&#10;AAChAgAAZHJzL2Rvd25yZXYueG1sUEsFBgAAAAAEAAQA+QAAAJADAAAAAA==&#10;" strokeweight="2pt"/>
                <v:line id="Line 3165" o:spid="_x0000_s241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KKFL8AAADdAAAADwAAAGRycy9kb3ducmV2LnhtbESPwQrCMBBE74L/EFbwpqmiItUoIlS8&#10;idWLt7VZ22KzKU3U+vdGEDwOM/OGWa5bU4knNa60rGA0jEAQZ1aXnCs4n5LBHITzyBory6TgTQ7W&#10;q25nibG2Lz7SM/W5CBB2MSoovK9jKV1WkEE3tDVx8G62MeiDbHKpG3wFuKnkOIpm0mDJYaHAmrYF&#10;Zff0YRTcL+dpsjts9alKN/qaJ/5yvWml+r12swDhqfX/8K+91womgQjfN+EJ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gKKFL8AAADdAAAADwAAAAAAAAAAAAAAAACh&#10;AgAAZHJzL2Rvd25yZXYueG1sUEsFBgAAAAAEAAQA+QAAAI0DAAAAAA==&#10;" strokeweight="2pt"/>
                <v:line id="Line 3166" o:spid="_x0000_s241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4vj8MAAADdAAAADwAAAGRycy9kb3ducmV2LnhtbESPT4vCMBTE78J+h/AWvGmyi/+oRhGh&#10;4m2xevH2bJ5tsXkpTdT67TeC4HGYmd8wi1Vna3Gn1leONfwMFQji3JmKCw3HQzqYgfAB2WDtmDQ8&#10;ycNq+dVbYGLcg/d0z0IhIoR9ghrKEJpESp+XZNEPXUMcvYtrLYYo20KaFh8Rbmv5q9REWqw4LpTY&#10;0Kak/JrdrIbr6ThOt38bc6iztTkXaTidL0br/ne3noMI1IVP+N3eGQ0jpabwehOf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OL4/DAAAA3QAAAA8AAAAAAAAAAAAA&#10;AAAAoQIAAGRycy9kb3ducmV2LnhtbFBLBQYAAAAABAAEAPkAAACRAwAAAAA=&#10;" strokeweight="2pt"/>
                <v:line id="Line 3167" o:spid="_x0000_s241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TdF8IAAADdAAAADwAAAGRycy9kb3ducmV2LnhtbERPzWoCMRC+F/oOYQreaqKI1NUo0lpQ&#10;PBRtH2DcjJvVzWRJUl19enMo9Pjx/c8WnWvEhUKsPWsY9BUI4tKbmisNP9+fr28gYkI22HgmDTeK&#10;sJg/P82wMP7KO7rsUyVyCMcCNdiU2kLKWFpyGPu+Jc7c0QeHKcNQSRPwmsNdI4dKjaXDmnODxZbe&#10;LZXn/a/TsAmH7Xlwr6w88Casmq+PSXQnrXsv3XIKIlGX/sV/7rXRMFIqz81v8hO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TdF8IAAADdAAAADwAAAAAAAAAAAAAA&#10;AAChAgAAZHJzL2Rvd25yZXYueG1sUEsFBgAAAAAEAAQA+QAAAJADAAAAAA==&#10;" strokeweight="1pt"/>
                <v:line id="Line 3168" o:spid="_x0000_s241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0eZsMAAADdAAAADwAAAGRycy9kb3ducmV2LnhtbESPQYvCMBSE78L+h/AWvGmyi4pWo4hQ&#10;8bZYvXh7Ns+22LyUJmr99xtB8DjMzDfMYtXZWtyp9ZVjDT9DBYI4d6biQsPxkA6mIHxANlg7Jg1P&#10;8rBafvUWmBj34D3ds1CICGGfoIYyhCaR0uclWfRD1xBH7+JaiyHKtpCmxUeE21r+KjWRFiuOCyU2&#10;tCkpv2Y3q+F6Oo7T7d/GHOpsbc5FGk7ni9G6/92t5yACdeETfrd3RsNIqRm83sQ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dHmbDAAAA3QAAAA8AAAAAAAAAAAAA&#10;AAAAoQIAAGRycy9kb3ducmV2LnhtbFBLBQYAAAAABAAEAPkAAACRAwAAAAA=&#10;" strokeweight="2pt"/>
                <v:line id="Line 3169" o:spid="_x0000_s241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HzMIAAADdAAAADwAAAGRycy9kb3ducmV2LnhtbERPy2oCMRTdF/oP4RbcaWZEREejSGtB&#10;6aL4+IDr5DoZndwMSaqjX98sCl0eznu+7GwjbuRD7VhBPshAEJdO11wpOB4++xMQISJrbByTggcF&#10;WC5eX+ZYaHfnHd32sRIphEOBCkyMbSFlKA1ZDAPXEifu7LzFmKCvpPZ4T+G2kcMsG0uLNacGgy29&#10;Gyqv+x+rYOtPX9f8WRl54q1fN98f02AvSvXeutUMRKQu/ov/3ButYJTlaX96k56A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tHzMIAAADdAAAADwAAAAAAAAAAAAAA&#10;AAChAgAAZHJzL2Rvd25yZXYueG1sUEsFBgAAAAAEAAQA+QAAAJADAAAAAA==&#10;" strokeweight="1pt"/>
                <v:rect id="Rectangle 3170" o:spid="_x0000_s241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5ny8IA&#10;AADdAAAADwAAAGRycy9kb3ducmV2LnhtbESPQYvCMBSE74L/IbyFvWlSEdFqlCIIe92ugsdH82zr&#10;Ni81yWr3328WBI/DzHzDbHaD7cSdfGgda8imCgRx5UzLtYbj12GyBBEissHOMWn4pQC77Xi0wdy4&#10;B3/SvYy1SBAOOWpoYuxzKUPVkMUwdT1x8i7OW4xJ+loaj48Et52cKbWQFltOCw32tG+o+i5/rIai&#10;uA6nW7nCQ5BL5RdmburirPX721CsQUQa4iv8bH8YDXOVZfD/Jj0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mfL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171" o:spid="_x0000_s241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5vMIA&#10;AADdAAAADwAAAGRycy9kb3ducmV2LnhtbESPQYvCMBSE7wv+h/AEb2uiiLjVKEUQvNrdhT0+mmdb&#10;bV5qErX+e7MgeBxm5htmteltK27kQ+NYw2SsQBCXzjRcafj53n0uQISIbLB1TBoeFGCzHnysMDPu&#10;zge6FbESCcIhQw11jF0mZShrshjGriNO3tF5izFJX0nj8Z7gtpVTpebSYsNpocaOtjWV5+JqNeT5&#10;qf+9FF+4C3Kh/NzMTJX/aT0a9vkSRKQ+vsOv9t5omKnJFP7f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Pm8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172" o:spid="_x0000_s241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cJ8MA&#10;AADdAAAADwAAAGRycy9kb3ducmV2LnhtbESPQWsCMRSE70L/Q3iF3jTRiqyrURZB6LVbBY+PzXN3&#10;7eZlm6S6/fdGKHgcZuYbZr0dbCeu5EPrWMN0okAQV860XGs4fO3HGYgQkQ12jknDHwXYbl5Ga8yN&#10;u/EnXctYiwThkKOGJsY+lzJUDVkME9cTJ+/svMWYpK+l8XhLcNvJmVILabHltNBgT7uGqu/y12oo&#10;istw/CmXuA8yU35h5qYuTlq/vQ7FCkSkIT7D/+0Po2Gupu/weJOe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BcJ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173" o:spid="_x0000_s242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EU8IA&#10;AADdAAAADwAAAGRycy9kb3ducmV2LnhtbESPQYvCMBSE7wv+h/AEb2viUkSrUcqCsFe7Ch4fzbOt&#10;Ni81yWr3328WBI/DzHzDrLeD7cSdfGgda5hNFQjiypmWaw2H7937AkSIyAY7x6ThlwJsN6O3NebG&#10;PXhP9zLWIkE45KihibHPpQxVQxbD1PXEyTs7bzEm6WtpPD4S3HbyQ6m5tNhyWmiwp8+Gqmv5YzUU&#10;xWU43sol7oJcKD83mamLk9aT8VCsQEQa4iv8bH8ZDZmaZfD/Jj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cRT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174" o:spid="_x0000_s242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hyMIA&#10;AADdAAAADwAAAGRycy9kb3ducmV2LnhtbESPQWsCMRSE7wX/Q3iCt5pYVHQ1ylIQenVtocfH5rm7&#10;unlZk1TXf28EocdhZr5h1tvetuJKPjSONUzGCgRx6UzDlYbvw+59ASJEZIOtY9JwpwDbzeBtjZlx&#10;N97TtYiVSBAOGWqoY+wyKUNZk8Uwdh1x8o7OW4xJ+koaj7cEt638UGouLTacFmrs6LOm8lz8WQ15&#10;fup/LsUSd0EulJ+bqanyX61Hwz5fgYjUx//wq/1lNEzVZAb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RWHI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Дата</w:t>
                        </w:r>
                      </w:p>
                    </w:txbxContent>
                  </v:textbox>
                </v:rect>
                <v:rect id="Rectangle 3175" o:spid="_x0000_s242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v8MA&#10;AADdAAAADwAAAGRycy9kb3ducmV2LnhtbESPQWvCQBSE7wX/w/IKvTW7igSNrhIEodemCh4f2WcS&#10;m30bd7ea/vtuQfA4zMw3zHo72l7cyIfOsYZppkAQ18503Gg4fO3fFyBCRDbYOyYNvxRgu5m8rLEw&#10;7s6fdKtiIxKEQ4Ea2hiHQspQt2QxZG4gTt7ZeYsxSd9I4/Ge4LaXM6VyabHjtNDiQLuW6u/qx2oo&#10;y8t4vFZL3Ae5UD43c9OUJ63fXsdyBSLSGJ/hR/vDaJiraQ7/b9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f/v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176" o:spid="_x0000_s242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aJMIA&#10;AADdAAAADwAAAGRycy9kb3ducmV2LnhtbESPQWsCMRSE7wX/Q3iCt5pYxOpqlKUg9OraQo+PzXN3&#10;dfOyJqmu/94IgsdhZr5hVpvetuJCPjSONUzGCgRx6UzDlYaf/fZ9DiJEZIOtY9JwowCb9eBthZlx&#10;V97RpYiVSBAOGWqoY+wyKUNZk8Uwdh1x8g7OW4xJ+koaj9cEt638UGomLTacFmrs6Kum8lT8Ww15&#10;fux/z8UCt0HOlZ+ZqanyP61Hwz5fgojUx1f42f42GqZq8gmPN+k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1okwgAAAN0AAAAPAAAAAAAAAAAAAAAAAJgCAABkcnMvZG93&#10;bnJldi54bWxQSwUGAAAAAAQABAD1AAAAhwMAAAAA&#10;" filled="f" stroked="f" strokeweight=".25pt">
                  <v:textbox inset="1pt,1pt,1pt,1pt">
                    <w:txbxContent>
                      <w:p w:rsidR="00FD58D3" w:rsidRPr="00035471" w:rsidRDefault="00FD58D3">
                        <w:pPr>
                          <w:pStyle w:val="ad"/>
                          <w:jc w:val="center"/>
                          <w:rPr>
                            <w:sz w:val="24"/>
                            <w:lang w:val="ru-RU"/>
                          </w:rPr>
                        </w:pPr>
                        <w:r>
                          <w:rPr>
                            <w:sz w:val="24"/>
                            <w:lang w:val="ru-RU"/>
                          </w:rPr>
                          <w:t>4</w:t>
                        </w:r>
                      </w:p>
                    </w:txbxContent>
                  </v:textbox>
                </v:rect>
                <v:rect id="Rectangle 3177" o:spid="_x0000_s242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TOVr4A&#10;AADdAAAADwAAAGRycy9kb3ducmV2LnhtbERPTYvCMBC9C/6HMII3TVxE3GqUIgherbuwx6EZ22oz&#10;qUlW6783B8Hj432vt71txZ18aBxrmE0VCOLSmYYrDT+n/WQJIkRkg61j0vCkANvNcLDGzLgHH+le&#10;xEqkEA4Zaqhj7DIpQ1mTxTB1HXHizs5bjAn6ShqPjxRuW/ml1EJabDg11NjRrqbyWvxbDXl+6X9v&#10;xTfug1wqvzBzU+V/Wo9Hfb4CEamPH/HbfTAa5mqW5qY36Qn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Ezla+AAAA3QAAAA8AAAAAAAAAAAAAAAAAmAIAAGRycy9kb3ducmV2&#10;LnhtbFBLBQYAAAAABAAEAPUAAACDAwAAAAA=&#10;" filled="f" stroked="f" strokeweight=".25pt">
                  <v:textbox inset="1pt,1pt,1pt,1pt">
                    <w:txbxContent>
                      <w:p w:rsidR="00FD58D3" w:rsidRPr="0010657E" w:rsidRDefault="00FD58D3" w:rsidP="00035471">
                        <w:pPr>
                          <w:pStyle w:val="ad"/>
                          <w:jc w:val="center"/>
                          <w:rPr>
                            <w:rFonts w:ascii="Journal" w:hAnsi="Journal"/>
                            <w:lang w:val="ru-RU"/>
                          </w:rPr>
                        </w:pPr>
                        <w:r>
                          <w:rPr>
                            <w:lang w:val="ru-RU"/>
                          </w:rPr>
                          <w:t>КП 53.09.03.01.212 П6</w:t>
                        </w:r>
                      </w:p>
                      <w:p w:rsidR="00FD58D3" w:rsidRDefault="00FD58D3">
                        <w:pPr>
                          <w:pStyle w:val="ad"/>
                          <w:jc w:val="center"/>
                        </w:pPr>
                      </w:p>
                    </w:txbxContent>
                  </v:textbox>
                </v:rect>
                <w10:wrap anchorx="page" anchory="page"/>
                <w10:anchorlock/>
              </v:group>
            </w:pict>
          </mc:Fallback>
        </mc:AlternateContent>
      </w:r>
      <w:r w:rsidR="00035471" w:rsidRPr="00035471">
        <w:rPr>
          <w:rFonts w:eastAsia="Calibri"/>
          <w:noProof/>
          <w:sz w:val="28"/>
          <w:szCs w:val="20"/>
        </w:rPr>
        <mc:AlternateContent>
          <mc:Choice Requires="wpg">
            <w:drawing>
              <wp:anchor distT="0" distB="0" distL="114300" distR="114300" simplePos="0" relativeHeight="251673600" behindDoc="0" locked="1" layoutInCell="0" allowOverlap="1" wp14:anchorId="70439C10" wp14:editId="6CC7122A">
                <wp:simplePos x="0" y="0"/>
                <wp:positionH relativeFrom="page">
                  <wp:posOffset>252095</wp:posOffset>
                </wp:positionH>
                <wp:positionV relativeFrom="page">
                  <wp:posOffset>252095</wp:posOffset>
                </wp:positionV>
                <wp:extent cx="467995" cy="10188575"/>
                <wp:effectExtent l="13970" t="13970" r="13335" b="17780"/>
                <wp:wrapNone/>
                <wp:docPr id="4019" name="Группа 4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020" name="Rectangle 317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1" name="Line 318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2" name="Line 318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3" name="Text Box 318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024" name="Text Box 318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025" name="Rectangle 318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6" name="Line 318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7" name="Line 318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8" name="Line 318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9" name="Line 318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0" name="Line 318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1" name="Text Box 319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032" name="Text Box 319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033" name="Text Box 319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034" name="Text Box 319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035" name="Text Box 319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036" name="Text Box 319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37" name="Text Box 319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038" name="Text Box 319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39" name="Text Box 319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40" name="Text Box 319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39C10" id="Группа 4019" o:spid="_x0000_s2425" style="position:absolute;left:0;text-align:left;margin-left:19.85pt;margin-top:19.85pt;width:36.85pt;height:802.25pt;z-index:25167360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" o:allowincell="f">
                <v:rect id="Rectangle 3179" o:spid="_x0000_s242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NM8IA&#10;AADdAAAADwAAAGRycy9kb3ducmV2LnhtbERPzYrCMBC+C75DGMGbpoosazWWdkHYk+xWH2BoxrbY&#10;TGoT2+rTm8PCHj++/30ymkb01LnasoLVMgJBXFhdc6ngcj4uPkE4j6yxsUwKnuQgOUwne4y1HfiX&#10;+tyXIoSwi1FB5X0bS+mKigy6pW2JA3e1nUEfYFdK3eEQwk0j11H0IQ3WHBoqbOmrouKWP4yCmx/7&#10;U1rmr+P2km2LnywdHvdUqflsTHcgPI3+X/zn/tYKNtE67A9vwhOQh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E0zwgAAAN0AAAAPAAAAAAAAAAAAAAAAAJgCAABkcnMvZG93&#10;bnJldi54bWxQSwUGAAAAAAQABAD1AAAAhwMAAAAA&#10;" filled="f" strokeweight="2pt"/>
                <v:line id="Line 3180" o:spid="_x0000_s242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5OAMAAAADdAAAADwAAAGRycy9kb3ducmV2LnhtbESPwQrCMBBE74L/EFbwpqmiItUoIlS8&#10;idWLt7VZ22KzKU3U+vdGEDwOM/OGWa5bU4knNa60rGA0jEAQZ1aXnCs4n5LBHITzyBory6TgTQ7W&#10;q25nibG2Lz7SM/W5CBB2MSoovK9jKV1WkEE3tDVx8G62MeiDbHKpG3wFuKnkOIpm0mDJYaHAmrYF&#10;Zff0YRTcL+dpsjts9alKN/qaJ/5yvWml+r12swDhqfX/8K+91wom0XgE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eTgDAAAAA3QAAAA8AAAAAAAAAAAAAAAAA&#10;oQIAAGRycy9kb3ducmV2LnhtbFBLBQYAAAAABAAEAPkAAACOAwAAAAA=&#10;" strokeweight="2pt"/>
                <v:line id="Line 3181" o:spid="_x0000_s242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Qd8QAAADdAAAADwAAAGRycy9kb3ducmV2LnhtbESPQYvCMBSE74L/ITxhb5puWUW6jSJC&#10;l72JtRdvz+bZljYvpclq998bQfA4zMw3TLodTSduNLjGsoLPRQSCuLS64UpBccrmaxDOI2vsLJOC&#10;f3Kw3UwnKSba3vlIt9xXIkDYJaig9r5PpHRlTQbdwvbEwbvawaAPcqikHvAe4KaTcRStpMGGw0KN&#10;Pe1rKtv8zyhoz8Uy+zns9anLd/pSZf58uWqlPmbj7huEp9G/w6/2r1bwFcUxPN+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jNB3xAAAAN0AAAAPAAAAAAAAAAAA&#10;AAAAAKECAABkcnMvZG93bnJldi54bWxQSwUGAAAAAAQABAD5AAAAkgMAAAAA&#10;" strokeweight="2pt"/>
                <v:shape id="Text Box 3182" o:spid="_x0000_s242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knMYA&#10;AADdAAAADwAAAGRycy9kb3ducmV2LnhtbESPQWsCMRSE70L/Q3iF3jSpLWK3RhFREArSdXvo8XXz&#10;3A1uXtZN1O2/b4SCx2FmvmFmi9414kJdsJ41PI8UCOLSG8uVhq9iM5yCCBHZYOOZNPxSgMX8YTDD&#10;zPgr53TZx0okCIcMNdQxtpmUoazJYRj5ljh5B985jEl2lTQdXhPcNXKs1EQ6tJwWamxpVVN53J+d&#10;huU352t72v185ofcFsWb4o/JUeunx375DiJSH+/h//bWaHhV4x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Ekn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183" o:spid="_x0000_s243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86MUA&#10;AADdAAAADwAAAGRycy9kb3ducmV2LnhtbESPQWsCMRSE7wX/Q3gFbzWpiNStUUQUhELpuh48vm6e&#10;u8HNy7qJuv33TaHgcZiZb5j5sneNuFEXrGcNryMFgrj0xnKl4VBsX95AhIhssPFMGn4owHIxeJpj&#10;Zvydc7rtYyUShEOGGuoY20zKUNbkMIx8S5y8k+8cxiS7SpoO7wnuGjlWaiodWk4LNba0rqk8769O&#10;w+rI+cZePr+/8lNui2Km+GN61nr43K/eQUTq4yP8394ZDRM1ns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Lzo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184" o:spid="_x0000_s243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fuq8QA&#10;AADdAAAADwAAAGRycy9kb3ducmV2LnhtbESP0YrCMBRE34X9h3AX9k1TZZW1GqUuCD6JVj/g0txt&#10;i81Nt4lt9euNIPg4zMwZZrnuTSVaalxpWcF4FIEgzqwuOVdwPm2HPyCcR9ZYWSYFN3KwXn0Mlhhr&#10;2/GR2tTnIkDYxaig8L6OpXRZQQbdyNbEwfuzjUEfZJNL3WAX4KaSkyiaSYMlh4UCa/otKLukV6Pg&#10;4vt2n+TpfTs/b+bZYZN01/9Eqa/PPlmA8NT7d/jV3mkF39FkCs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7qvEAAAA3QAAAA8AAAAAAAAAAAAAAAAAmAIAAGRycy9k&#10;b3ducmV2LnhtbFBLBQYAAAAABAAEAPUAAACJAwAAAAA=&#10;" filled="f" strokeweight="2pt"/>
                <v:line id="Line 3185" o:spid="_x0000_s243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fWdMAAAADdAAAADwAAAGRycy9kb3ducmV2LnhtbESPwQrCMBBE74L/EFbwpqmiItUoIlS8&#10;idWLt7VZ22KzKU3U+vdGEDwOM/OGWa5bU4knNa60rGA0jEAQZ1aXnCs4n5LBHITzyBory6TgTQ7W&#10;q25nibG2Lz7SM/W5CBB2MSoovK9jKV1WkEE3tDVx8G62MeiDbHKpG3wFuKnkOIpm0mDJYaHAmrYF&#10;Zff0YRTcL+dpsjts9alKN/qaJ/5yvWml+r12swDhqfX/8K+91wom0XgG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31nTAAAAA3QAAAA8AAAAAAAAAAAAAAAAA&#10;oQIAAGRycy9kb3ducmV2LnhtbFBLBQYAAAAABAAEAPkAAACOAwAAAAA=&#10;" strokeweight="2pt"/>
                <v:line id="Line 3186" o:spid="_x0000_s243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z78MAAADdAAAADwAAAGRycy9kb3ducmV2LnhtbESPT4vCMBTE7wt+h/AEb2uq6Cq1UUSo&#10;eFusXrw9m9c/2LyUJmr99htB2OMwM79hkk1vGvGgztWWFUzGEQji3OqaSwXnU/q9BOE8ssbGMil4&#10;kYPNevCVYKztk4/0yHwpAoRdjAoq79tYSpdXZNCNbUscvMJ2Bn2QXSl1h88AN42cRtGPNFhzWKiw&#10;pV1F+S27GwW3y3me7n93+tRkW30tU3+5Flqp0bDfrkB46v1/+NM+aAWzaLqA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c+/DAAAA3QAAAA8AAAAAAAAAAAAA&#10;AAAAoQIAAGRycy9kb3ducmV2LnhtbFBLBQYAAAAABAAEAPkAAACRAwAAAAA=&#10;" strokeweight="2pt"/>
                <v:line id="Line 3187" o:spid="_x0000_s243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Tnnb4AAADdAAAADwAAAGRycy9kb3ducmV2LnhtbERPvQrCMBDeBd8hnOCmqaIi1SgiVNzE&#10;2sXtbM622FxKE7W+vRkEx4/vf73tTC1e1LrKsoLJOAJBnFtdcaEguySjJQjnkTXWlknBhxxsN/3e&#10;GmNt33ymV+oLEULYxaig9L6JpXR5SQbd2DbEgbvb1qAPsC2kbvEdwk0tp1G0kAYrDg0lNrQvKX+k&#10;T6Pgcc3myeG015c63elbkfjr7a6VGg663QqEp87/xT/3USuYRdM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OedvgAAAN0AAAAPAAAAAAAAAAAAAAAAAKEC&#10;AABkcnMvZG93bnJldi54bWxQSwUGAAAAAAQABAD5AAAAjAMAAAAA&#10;" strokeweight="2pt"/>
                <v:line id="Line 3188" o:spid="_x0000_s243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hCBsMAAADdAAAADwAAAGRycy9kb3ducmV2LnhtbESPT4vCMBTE7wt+h/AEb2uq6KK1UUSo&#10;eFusXrw9m9c/2LyUJmr99htB2OMwM79hkk1vGvGgztWWFUzGEQji3OqaSwXnU/q9AOE8ssbGMil4&#10;kYPNevCVYKztk4/0yHwpAoRdjAoq79tYSpdXZNCNbUscvMJ2Bn2QXSl1h88AN42cRtGPNFhzWKiw&#10;pV1F+S27GwW3y3me7n93+tRkW30tU3+5Flqp0bDfrkB46v1/+NM+aAWzaLqE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oQgbDAAAA3QAAAA8AAAAAAAAAAAAA&#10;AAAAoQIAAGRycy9kb3ducmV2LnhtbFBLBQYAAAAABAAEAPkAAACRAwAAAAA=&#10;" strokeweight="2pt"/>
                <v:line id="Line 3189" o:spid="_x0000_s243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t9Rr4AAADdAAAADwAAAGRycy9kb3ducmV2LnhtbERPuwrCMBTdBf8hXMFNU59INYoIFTex&#10;urhdm2tbbG5KE7X+vRkEx8N5rzatqcSLGldaVjAaRiCIM6tLzhVczslgAcJ5ZI2VZVLwIQebdbez&#10;wljbN5/olfpchBB2MSoovK9jKV1WkEE3tDVx4O62MegDbHKpG3yHcFPJcRTNpcGSQ0OBNe0Kyh7p&#10;0yh4XC+zZH/c6XOVbvUtT/z1dtdK9XvtdgnCU+v/4p/7oBVMo0nYH96EJyD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y31GvgAAAN0AAAAPAAAAAAAAAAAAAAAAAKEC&#10;AABkcnMvZG93bnJldi54bWxQSwUGAAAAAAQABAD5AAAAjAMAAAAA&#10;" strokeweight="2pt"/>
                <v:shape id="Text Box 3190" o:spid="_x0000_s243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JrcYA&#10;AADdAAAADwAAAGRycy9kb3ducmV2LnhtbESPQWsCMRSE70L/Q3iF3jSxLWK3RpGiIBSk6/bQ4+vm&#10;uRvcvGw3Udd/b4SCx2FmvmFmi9414kRdsJ41jEcKBHHpjeVKw3exHk5BhIhssPFMGi4UYDF/GMww&#10;M/7MOZ12sRIJwiFDDXWMbSZlKGtyGEa+JU7e3ncOY5JdJU2H5wR3jXxWaiIdWk4LNbb0UVN52B2d&#10;huUP5yv7t/39yve5LYo3xZ+Tg9ZPj/3yHUSkPt7D/+2N0fCqXs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aJr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191" o:spid="_x0000_s243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X2sYA&#10;AADdAAAADwAAAGRycy9kb3ducmV2LnhtbESPQWsCMRSE70L/Q3iF3jSpLWK3RhFREArSdXvo8XXz&#10;3A1uXtZN1O2/b4SCx2FmvmFmi9414kJdsJ41PI8UCOLSG8uVhq9iM5yCCBHZYOOZNPxSgMX8YTDD&#10;zPgr53TZx0okCIcMNdQxtpmUoazJYRj5ljh5B985jEl2lTQdXhPcNXKs1EQ6tJwWamxpVVN53J+d&#10;huU352t72v185ofcFsWb4o/JUeunx375DiJSH+/h//bWaHhVL2O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QX2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192" o:spid="_x0000_s243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yQcYA&#10;AADdAAAADwAAAGRycy9kb3ducmV2LnhtbESPQWsCMRSE70L/Q3iF3jSpFtGtUURaKBSk63rw+Nw8&#10;d4Obl+0m1e2/b4SCx2FmvmEWq9414kJdsJ41PI8UCOLSG8uVhn3xPpyBCBHZYOOZNPxSgNXyYbDA&#10;zPgr53TZxUokCIcMNdQxtpmUoazJYRj5ljh5J985jEl2lTQdXhPcNXKs1FQ6tJwWamxpU1N53v04&#10;DesD52/2e3v8yk+5LYq54s/pWeunx379CiJSH+/h//aH0fCiJh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iyQ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193" o:spid="_x0000_s244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qNcYA&#10;AADdAAAADwAAAGRycy9kb3ducmV2LnhtbESPQWsCMRSE70L/Q3gFb5rUirRbo4hYKBTEdXvo8XXz&#10;3A1uXtZN1O2/bwShx2FmvmHmy9414kJdsJ41PI0VCOLSG8uVhq/iffQCIkRkg41n0vBLAZaLh8Ec&#10;M+OvnNNlHyuRIBwy1FDH2GZShrImh2HsW+LkHXznMCbZVdJ0eE1w18iJUjPp0HJaqLGldU3lcX92&#10;GlbfnG/safuzyw+5LYpXxZ+zo9bDx371BiJSH//D9/aH0TBVz1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EqN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194" o:spid="_x0000_s244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PrsYA&#10;AADdAAAADwAAAGRycy9kb3ducmV2LnhtbESPQWsCMRSE74L/IbxCb5rUWmm3RhGpIAil6/bQ4+vm&#10;uRvcvKybVNd/bwqFHoeZ+YaZL3vXiDN1wXrW8DBWIIhLbyxXGj6LzegZRIjIBhvPpOFKAZaL4WCO&#10;mfEXzum8j5VIEA4ZaqhjbDMpQ1mTwzD2LXHyDr5zGJPsKmk6vCS4a+REqZl0aDkt1NjSuqbyuP9x&#10;GlZfnL/Z0/v3R37IbVG8KN7Njlrf3/WrVxCR+vgf/mtvjYapenyC3zfp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2Pr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195" o:spid="_x0000_s244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R2cYA&#10;AADdAAAADwAAAGRycy9kb3ducmV2LnhtbESPQWsCMRSE74X+h/AKvdWkrSztahQpCgVBum4PPT43&#10;z93g5mW7SXX990YoeBxm5htmOh9cK47UB+tZw/NIgSCuvLFca/guV09vIEJENth6Jg1nCjCf3d9N&#10;MTf+xAUdt7EWCcIhRw1NjF0uZagachhGviNO3t73DmOSfS1Nj6cEd618USqTDi2nhQY7+mioOmz/&#10;nIbFDxdL+7vZfRX7wpblu+J1dtD68WFYTEBEGuIt/N/+NBrG6jWD65v0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8R2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96" o:spid="_x0000_s244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0QscA&#10;AADdAAAADwAAAGRycy9kb3ducmV2LnhtbESPT2sCMRTE7wW/Q3hCbzXRFv+sRpHSQqFQuq4Hj8/N&#10;cze4eVk3qW6/fVMo9DjMzG+Y1aZ3jbhSF6xnDeORAkFcemO50rAvXh/mIEJENth4Jg3fFGCzHtyt&#10;MDP+xjldd7ESCcIhQw11jG0mZShrchhGviVO3sl3DmOSXSVNh7cEd42cKDWVDi2nhRpbeq6pPO++&#10;nIbtgfMXe/k4fuan3BbFQvH79Kz1/bDfLkFE6uN/+K/9ZjQ8qccZ/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jtEL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197" o:spid="_x0000_s244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gMMMA&#10;AADdAAAADwAAAGRycy9kb3ducmV2LnhtbERPz2vCMBS+D/Y/hDfwNpNNka0zigwFQZDV7uDx2Tzb&#10;YPNSm6j1vzeHwY4f3+/pvHeNuFIXrGcNb0MFgrj0xnKl4bdYvX6ACBHZYOOZNNwpwHz2/DTFzPgb&#10;53TdxUqkEA4ZaqhjbDMpQ1mTwzD0LXHijr5zGBPsKmk6vKVw18h3pSbSoeXUUGNL3zWVp93FaVjs&#10;OV/a8/bwkx9zWxSfijeTk9aDl37xBSJSH//Ff+610TBWozQ3vUlP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wgM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98" o:spid="_x0000_s244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CFq8YA&#10;AADdAAAADwAAAGRycy9kb3ducmV2LnhtbESPT2sCMRTE70K/Q3iF3jTpH0S3RpGiIBSk6/bQ4+vm&#10;uRvcvGw3Uddvb4SCx2FmfsPMFr1rxIm6YD1reB4pEMSlN5YrDd/FejgBESKywcYzabhQgMX8YTDD&#10;zPgz53TaxUokCIcMNdQxtpmUoazJYRj5ljh5e985jEl2lTQdnhPcNfJFqbF0aDkt1NjSR03lYXd0&#10;GpY/nK/s3/b3K9/ntiimij/HB62fHvvlO4hIfbyH/9sbo+FNvU7h9iY9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CFq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199" o:spid="_x0000_s244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fS8IA&#10;AADdAAAADwAAAGRycy9kb3ducmV2LnhtbERPz2vCMBS+C/sfwht400QR0WoUEQfCYKzWw45vzbMN&#10;Ni+1ybT775fDwOPH93u97V0j7tQF61nDZKxAEJfeWK40nIu30QJEiMgGG8+k4ZcCbDcvgzVmxj84&#10;p/spViKFcMhQQx1jm0kZypochrFviRN38Z3DmGBXSdPhI4W7Rk6VmkuHllNDjS3tayqvpx+nYffF&#10;+cHePr4/80tui2Kp+H1+1Xr42u9WICL18Sn+dx+Nhpmapf3pTXo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9L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r w:rsidRPr="00706424">
        <w:rPr>
          <w:rFonts w:eastAsia="Calibri"/>
          <w:sz w:val="28"/>
          <w:szCs w:val="20"/>
        </w:rPr>
        <w:br w:type="page"/>
      </w:r>
    </w:p>
    <w:p w:rsidR="00706424" w:rsidRPr="00706424" w:rsidRDefault="00706424" w:rsidP="00706424">
      <w:pPr>
        <w:spacing w:line="360" w:lineRule="auto"/>
        <w:ind w:firstLine="708"/>
        <w:jc w:val="both"/>
        <w:rPr>
          <w:rFonts w:eastAsia="Calibri"/>
          <w:sz w:val="28"/>
          <w:szCs w:val="20"/>
        </w:rPr>
        <w:sectPr w:rsidR="00706424" w:rsidRPr="00706424" w:rsidSect="00706424">
          <w:footerReference w:type="default" r:id="rId25"/>
          <w:type w:val="continuous"/>
          <w:pgSz w:w="11906" w:h="16838"/>
          <w:pgMar w:top="1134" w:right="850" w:bottom="1134" w:left="1701" w:header="708" w:footer="708" w:gutter="0"/>
          <w:cols w:space="708"/>
          <w:titlePg/>
          <w:docGrid w:linePitch="381"/>
        </w:sectPr>
      </w:pPr>
    </w:p>
    <w:p w:rsidR="009A277A" w:rsidRDefault="0095120C" w:rsidP="00D4381D">
      <w:pPr>
        <w:spacing w:line="360" w:lineRule="auto"/>
        <w:ind w:firstLine="708"/>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28896" behindDoc="0" locked="0" layoutInCell="1" allowOverlap="1" wp14:anchorId="60A985B9" wp14:editId="627BE4DE">
                <wp:simplePos x="0" y="0"/>
                <wp:positionH relativeFrom="margin">
                  <wp:posOffset>66675</wp:posOffset>
                </wp:positionH>
                <wp:positionV relativeFrom="page">
                  <wp:posOffset>158750</wp:posOffset>
                </wp:positionV>
                <wp:extent cx="9725025" cy="7200900"/>
                <wp:effectExtent l="19050" t="19050" r="28575" b="19050"/>
                <wp:wrapNone/>
                <wp:docPr id="2726" name="Прямоугольник 2726"/>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A8AFE41" id="Прямоугольник 2726" o:spid="_x0000_s1026" style="position:absolute;margin-left:5.25pt;margin-top:12.5pt;width:765.75pt;height:567pt;z-index:25172889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" filled="f" strokecolor="windowText" strokeweight="2.25pt">
                <w10:wrap anchorx="margin" anchory="page"/>
              </v:rect>
            </w:pict>
          </mc:Fallback>
        </mc:AlternateContent>
      </w:r>
    </w:p>
    <w:p w:rsidR="009A277A" w:rsidRPr="00706424" w:rsidRDefault="009A277A" w:rsidP="009A277A">
      <w:pPr>
        <w:spacing w:line="360" w:lineRule="auto"/>
        <w:ind w:firstLine="708"/>
        <w:jc w:val="right"/>
        <w:rPr>
          <w:rFonts w:eastAsia="Calibri"/>
          <w:sz w:val="28"/>
          <w:szCs w:val="20"/>
        </w:rPr>
      </w:pPr>
      <w:r w:rsidRPr="00706424">
        <w:rPr>
          <w:rFonts w:eastAsia="Calibri"/>
          <w:sz w:val="28"/>
          <w:szCs w:val="20"/>
        </w:rPr>
        <w:t xml:space="preserve">Таблица 2. Описание полей таблицы </w:t>
      </w:r>
      <w:proofErr w:type="spellStart"/>
      <w:r w:rsidRPr="00706424">
        <w:rPr>
          <w:rFonts w:eastAsia="Calibri"/>
          <w:b/>
          <w:sz w:val="28"/>
          <w:szCs w:val="20"/>
        </w:rPr>
        <w:t>wp_commentmeta</w:t>
      </w:r>
      <w:proofErr w:type="spellEnd"/>
      <w:r w:rsidRPr="00706424">
        <w:rPr>
          <w:rFonts w:eastAsia="Calibri"/>
          <w:sz w:val="28"/>
          <w:szCs w:val="20"/>
        </w:rPr>
        <w:t xml:space="preserve"> </w:t>
      </w:r>
    </w:p>
    <w:tbl>
      <w:tblPr>
        <w:tblStyle w:val="13"/>
        <w:tblpPr w:leftFromText="180" w:rightFromText="180" w:vertAnchor="page" w:horzAnchor="margin" w:tblpXSpec="right" w:tblpY="2311"/>
        <w:tblW w:w="0" w:type="auto"/>
        <w:tblLook w:val="04A0" w:firstRow="1" w:lastRow="0" w:firstColumn="1" w:lastColumn="0" w:noHBand="0" w:noVBand="1"/>
      </w:tblPr>
      <w:tblGrid>
        <w:gridCol w:w="1616"/>
        <w:gridCol w:w="2417"/>
        <w:gridCol w:w="3254"/>
        <w:gridCol w:w="2141"/>
        <w:gridCol w:w="2107"/>
        <w:gridCol w:w="2199"/>
      </w:tblGrid>
      <w:tr w:rsidR="0095120C" w:rsidRPr="00706424" w:rsidTr="0095120C">
        <w:trPr>
          <w:trHeight w:val="822"/>
        </w:trPr>
        <w:tc>
          <w:tcPr>
            <w:tcW w:w="0" w:type="auto"/>
          </w:tcPr>
          <w:p w:rsidR="0095120C" w:rsidRPr="00706424" w:rsidRDefault="0095120C" w:rsidP="0095120C">
            <w:pPr>
              <w:spacing w:line="360" w:lineRule="auto"/>
              <w:jc w:val="center"/>
              <w:rPr>
                <w:rFonts w:eastAsia="Calibri"/>
                <w:b/>
                <w:sz w:val="28"/>
                <w:szCs w:val="20"/>
              </w:rPr>
            </w:pPr>
            <w:r w:rsidRPr="00706424">
              <w:rPr>
                <w:rFonts w:eastAsia="Calibri"/>
                <w:b/>
                <w:sz w:val="28"/>
                <w:szCs w:val="20"/>
              </w:rPr>
              <w:t>Имя поля</w:t>
            </w:r>
          </w:p>
        </w:tc>
        <w:tc>
          <w:tcPr>
            <w:tcW w:w="0" w:type="auto"/>
          </w:tcPr>
          <w:p w:rsidR="0095120C" w:rsidRPr="00706424" w:rsidRDefault="0095120C" w:rsidP="0095120C">
            <w:pPr>
              <w:spacing w:line="360" w:lineRule="auto"/>
              <w:jc w:val="center"/>
              <w:rPr>
                <w:rFonts w:eastAsia="Calibri"/>
                <w:b/>
                <w:sz w:val="28"/>
                <w:szCs w:val="20"/>
              </w:rPr>
            </w:pPr>
            <w:r w:rsidRPr="00706424">
              <w:rPr>
                <w:rFonts w:eastAsia="Calibri"/>
                <w:b/>
                <w:sz w:val="28"/>
                <w:szCs w:val="20"/>
              </w:rPr>
              <w:t>Тип поля</w:t>
            </w:r>
          </w:p>
        </w:tc>
        <w:tc>
          <w:tcPr>
            <w:tcW w:w="0" w:type="auto"/>
          </w:tcPr>
          <w:p w:rsidR="0095120C" w:rsidRPr="00706424" w:rsidRDefault="0095120C" w:rsidP="0095120C">
            <w:pPr>
              <w:spacing w:line="360" w:lineRule="auto"/>
              <w:jc w:val="center"/>
              <w:rPr>
                <w:rFonts w:eastAsia="Calibri"/>
                <w:b/>
                <w:sz w:val="28"/>
                <w:szCs w:val="20"/>
                <w:lang w:val="en-US"/>
              </w:rPr>
            </w:pPr>
            <w:r w:rsidRPr="00706424">
              <w:rPr>
                <w:rFonts w:eastAsia="Calibri"/>
                <w:b/>
                <w:sz w:val="28"/>
                <w:szCs w:val="20"/>
              </w:rPr>
              <w:t xml:space="preserve">Нулевое значение </w:t>
            </w:r>
            <w:r w:rsidRPr="00706424">
              <w:rPr>
                <w:rFonts w:eastAsia="Calibri"/>
                <w:b/>
                <w:sz w:val="28"/>
                <w:szCs w:val="20"/>
                <w:lang w:val="en-US"/>
              </w:rPr>
              <w:t>(Null)</w:t>
            </w:r>
          </w:p>
        </w:tc>
        <w:tc>
          <w:tcPr>
            <w:tcW w:w="0" w:type="auto"/>
          </w:tcPr>
          <w:p w:rsidR="0095120C" w:rsidRPr="00706424" w:rsidRDefault="0095120C" w:rsidP="0095120C">
            <w:pPr>
              <w:spacing w:line="360" w:lineRule="auto"/>
              <w:jc w:val="center"/>
              <w:rPr>
                <w:rFonts w:eastAsia="Calibri"/>
                <w:b/>
                <w:sz w:val="28"/>
                <w:szCs w:val="20"/>
              </w:rPr>
            </w:pPr>
            <w:r w:rsidRPr="00706424">
              <w:rPr>
                <w:rFonts w:eastAsia="Calibri"/>
                <w:b/>
                <w:sz w:val="28"/>
                <w:szCs w:val="20"/>
              </w:rPr>
              <w:t>Ключевое поле</w:t>
            </w:r>
          </w:p>
        </w:tc>
        <w:tc>
          <w:tcPr>
            <w:tcW w:w="0" w:type="auto"/>
          </w:tcPr>
          <w:p w:rsidR="0095120C" w:rsidRPr="00706424" w:rsidRDefault="0095120C" w:rsidP="0095120C">
            <w:pPr>
              <w:spacing w:line="360" w:lineRule="auto"/>
              <w:jc w:val="center"/>
              <w:rPr>
                <w:rFonts w:eastAsia="Calibri"/>
                <w:b/>
                <w:sz w:val="28"/>
                <w:szCs w:val="20"/>
              </w:rPr>
            </w:pPr>
            <w:r w:rsidRPr="00706424">
              <w:rPr>
                <w:rFonts w:eastAsia="Calibri"/>
                <w:b/>
                <w:sz w:val="28"/>
                <w:szCs w:val="20"/>
              </w:rPr>
              <w:t>По умолчанию</w:t>
            </w:r>
          </w:p>
        </w:tc>
        <w:tc>
          <w:tcPr>
            <w:tcW w:w="0" w:type="auto"/>
          </w:tcPr>
          <w:p w:rsidR="0095120C" w:rsidRPr="00706424" w:rsidRDefault="0095120C" w:rsidP="0095120C">
            <w:pPr>
              <w:spacing w:line="360" w:lineRule="auto"/>
              <w:jc w:val="center"/>
              <w:rPr>
                <w:rFonts w:eastAsia="Calibri"/>
                <w:b/>
                <w:sz w:val="28"/>
                <w:szCs w:val="20"/>
              </w:rPr>
            </w:pPr>
            <w:r w:rsidRPr="00706424">
              <w:rPr>
                <w:rFonts w:eastAsia="Calibri"/>
                <w:b/>
                <w:sz w:val="28"/>
                <w:szCs w:val="20"/>
              </w:rPr>
              <w:t>Дополнительно</w:t>
            </w:r>
          </w:p>
        </w:tc>
      </w:tr>
      <w:tr w:rsidR="0095120C" w:rsidRPr="00706424" w:rsidTr="0095120C">
        <w:trPr>
          <w:trHeight w:val="569"/>
        </w:trPr>
        <w:tc>
          <w:tcPr>
            <w:tcW w:w="0" w:type="auto"/>
          </w:tcPr>
          <w:p w:rsidR="0095120C" w:rsidRPr="00706424" w:rsidRDefault="0095120C" w:rsidP="0095120C">
            <w:pPr>
              <w:spacing w:line="360" w:lineRule="auto"/>
              <w:jc w:val="both"/>
              <w:rPr>
                <w:rFonts w:eastAsia="Calibri"/>
                <w:sz w:val="28"/>
                <w:szCs w:val="20"/>
                <w:lang w:val="en-US"/>
              </w:rPr>
            </w:pPr>
            <w:proofErr w:type="spellStart"/>
            <w:r w:rsidRPr="00706424">
              <w:rPr>
                <w:rFonts w:eastAsia="Calibri"/>
                <w:sz w:val="28"/>
                <w:szCs w:val="20"/>
                <w:lang w:val="en-US"/>
              </w:rPr>
              <w:t>meta_id</w:t>
            </w:r>
            <w:proofErr w:type="spellEnd"/>
          </w:p>
        </w:tc>
        <w:tc>
          <w:tcPr>
            <w:tcW w:w="0" w:type="auto"/>
          </w:tcPr>
          <w:p w:rsidR="0095120C" w:rsidRPr="00706424" w:rsidRDefault="0095120C" w:rsidP="0095120C">
            <w:pPr>
              <w:spacing w:line="360" w:lineRule="auto"/>
              <w:jc w:val="center"/>
              <w:rPr>
                <w:rFonts w:eastAsia="Calibri"/>
                <w:sz w:val="28"/>
                <w:szCs w:val="20"/>
                <w:lang w:val="en-US"/>
              </w:rPr>
            </w:pPr>
            <w:proofErr w:type="spellStart"/>
            <w:r w:rsidRPr="00706424">
              <w:rPr>
                <w:rFonts w:eastAsia="Calibri"/>
                <w:sz w:val="28"/>
                <w:szCs w:val="20"/>
                <w:lang w:val="en-US"/>
              </w:rPr>
              <w:t>bigint</w:t>
            </w:r>
            <w:proofErr w:type="spellEnd"/>
            <w:r w:rsidRPr="00706424">
              <w:rPr>
                <w:rFonts w:eastAsia="Calibri"/>
                <w:sz w:val="28"/>
                <w:szCs w:val="20"/>
                <w:lang w:val="en-US"/>
              </w:rPr>
              <w:t>(20) unsigned</w:t>
            </w:r>
          </w:p>
        </w:tc>
        <w:tc>
          <w:tcPr>
            <w:tcW w:w="0" w:type="auto"/>
          </w:tcPr>
          <w:p w:rsidR="0095120C" w:rsidRPr="00706424" w:rsidRDefault="0095120C" w:rsidP="0095120C">
            <w:pPr>
              <w:spacing w:line="360" w:lineRule="auto"/>
              <w:jc w:val="center"/>
              <w:rPr>
                <w:rFonts w:eastAsia="Calibri"/>
                <w:sz w:val="28"/>
                <w:szCs w:val="20"/>
                <w:lang w:val="en-US"/>
              </w:rPr>
            </w:pPr>
          </w:p>
        </w:tc>
        <w:tc>
          <w:tcPr>
            <w:tcW w:w="0" w:type="auto"/>
          </w:tcPr>
          <w:p w:rsidR="0095120C" w:rsidRPr="00706424" w:rsidRDefault="0095120C" w:rsidP="0095120C">
            <w:pPr>
              <w:spacing w:line="360" w:lineRule="auto"/>
              <w:jc w:val="center"/>
              <w:rPr>
                <w:rFonts w:eastAsia="Calibri"/>
                <w:sz w:val="28"/>
                <w:szCs w:val="20"/>
                <w:lang w:val="en-US"/>
              </w:rPr>
            </w:pPr>
            <w:r w:rsidRPr="00706424">
              <w:rPr>
                <w:rFonts w:eastAsia="Calibri"/>
                <w:sz w:val="28"/>
                <w:szCs w:val="20"/>
                <w:lang w:val="en-US"/>
              </w:rPr>
              <w:t>PRI</w:t>
            </w:r>
          </w:p>
        </w:tc>
        <w:tc>
          <w:tcPr>
            <w:tcW w:w="0" w:type="auto"/>
          </w:tcPr>
          <w:p w:rsidR="0095120C" w:rsidRPr="00706424" w:rsidRDefault="0095120C" w:rsidP="0095120C">
            <w:pPr>
              <w:spacing w:line="360" w:lineRule="auto"/>
              <w:jc w:val="center"/>
              <w:rPr>
                <w:rFonts w:eastAsia="Calibri"/>
                <w:sz w:val="28"/>
                <w:szCs w:val="20"/>
                <w:lang w:val="en-US"/>
              </w:rPr>
            </w:pPr>
          </w:p>
        </w:tc>
        <w:tc>
          <w:tcPr>
            <w:tcW w:w="0" w:type="auto"/>
          </w:tcPr>
          <w:p w:rsidR="0095120C" w:rsidRPr="00706424" w:rsidRDefault="0095120C" w:rsidP="0095120C">
            <w:pPr>
              <w:spacing w:line="360" w:lineRule="auto"/>
              <w:jc w:val="center"/>
              <w:rPr>
                <w:rFonts w:eastAsia="Calibri"/>
                <w:sz w:val="28"/>
                <w:szCs w:val="20"/>
                <w:lang w:val="en-US"/>
              </w:rPr>
            </w:pPr>
            <w:proofErr w:type="spellStart"/>
            <w:r w:rsidRPr="00706424">
              <w:rPr>
                <w:rFonts w:eastAsia="Calibri"/>
                <w:sz w:val="28"/>
                <w:szCs w:val="20"/>
                <w:lang w:val="en-US"/>
              </w:rPr>
              <w:t>auto_increment</w:t>
            </w:r>
            <w:proofErr w:type="spellEnd"/>
          </w:p>
        </w:tc>
      </w:tr>
      <w:tr w:rsidR="0095120C" w:rsidRPr="00706424" w:rsidTr="0095120C">
        <w:trPr>
          <w:trHeight w:val="822"/>
        </w:trPr>
        <w:tc>
          <w:tcPr>
            <w:tcW w:w="0" w:type="auto"/>
          </w:tcPr>
          <w:p w:rsidR="0095120C" w:rsidRPr="00706424" w:rsidRDefault="0095120C" w:rsidP="0095120C">
            <w:pPr>
              <w:spacing w:line="360" w:lineRule="auto"/>
              <w:jc w:val="both"/>
              <w:rPr>
                <w:rFonts w:eastAsia="Calibri"/>
                <w:sz w:val="28"/>
                <w:szCs w:val="20"/>
                <w:lang w:val="en-US"/>
              </w:rPr>
            </w:pPr>
            <w:proofErr w:type="spellStart"/>
            <w:r w:rsidRPr="00706424">
              <w:rPr>
                <w:rFonts w:eastAsia="Calibri"/>
                <w:sz w:val="28"/>
                <w:szCs w:val="20"/>
                <w:lang w:val="en-US"/>
              </w:rPr>
              <w:t>comment_id</w:t>
            </w:r>
            <w:proofErr w:type="spellEnd"/>
          </w:p>
        </w:tc>
        <w:tc>
          <w:tcPr>
            <w:tcW w:w="0" w:type="auto"/>
          </w:tcPr>
          <w:p w:rsidR="0095120C" w:rsidRPr="00706424" w:rsidRDefault="0095120C" w:rsidP="0095120C">
            <w:pPr>
              <w:spacing w:line="360" w:lineRule="auto"/>
              <w:jc w:val="center"/>
              <w:rPr>
                <w:rFonts w:eastAsia="Calibri"/>
                <w:sz w:val="28"/>
                <w:szCs w:val="20"/>
              </w:rPr>
            </w:pPr>
            <w:proofErr w:type="spellStart"/>
            <w:r w:rsidRPr="00706424">
              <w:rPr>
                <w:rFonts w:eastAsia="Calibri"/>
                <w:sz w:val="28"/>
                <w:szCs w:val="20"/>
                <w:lang w:val="en-US"/>
              </w:rPr>
              <w:t>bigint</w:t>
            </w:r>
            <w:proofErr w:type="spellEnd"/>
            <w:r w:rsidRPr="00706424">
              <w:rPr>
                <w:rFonts w:eastAsia="Calibri"/>
                <w:sz w:val="28"/>
                <w:szCs w:val="20"/>
                <w:lang w:val="en-US"/>
              </w:rPr>
              <w:t>(20) u</w:t>
            </w:r>
            <w:proofErr w:type="spellStart"/>
            <w:r w:rsidRPr="00706424">
              <w:rPr>
                <w:rFonts w:eastAsia="Calibri"/>
                <w:sz w:val="28"/>
                <w:szCs w:val="20"/>
              </w:rPr>
              <w:t>nsigned</w:t>
            </w:r>
            <w:proofErr w:type="spellEnd"/>
          </w:p>
        </w:tc>
        <w:tc>
          <w:tcPr>
            <w:tcW w:w="0" w:type="auto"/>
          </w:tcPr>
          <w:p w:rsidR="0095120C" w:rsidRPr="00706424" w:rsidRDefault="0095120C" w:rsidP="0095120C">
            <w:pPr>
              <w:spacing w:line="360" w:lineRule="auto"/>
              <w:jc w:val="center"/>
              <w:rPr>
                <w:rFonts w:eastAsia="Calibri"/>
                <w:sz w:val="28"/>
                <w:szCs w:val="20"/>
              </w:rPr>
            </w:pPr>
          </w:p>
        </w:tc>
        <w:tc>
          <w:tcPr>
            <w:tcW w:w="0" w:type="auto"/>
          </w:tcPr>
          <w:p w:rsidR="0095120C" w:rsidRPr="00706424" w:rsidRDefault="0095120C" w:rsidP="0095120C">
            <w:pPr>
              <w:spacing w:line="360" w:lineRule="auto"/>
              <w:jc w:val="center"/>
              <w:rPr>
                <w:rFonts w:eastAsia="Calibri"/>
                <w:sz w:val="28"/>
                <w:szCs w:val="20"/>
              </w:rPr>
            </w:pPr>
            <w:r w:rsidRPr="00706424">
              <w:rPr>
                <w:rFonts w:eastAsia="Calibri"/>
                <w:sz w:val="28"/>
                <w:szCs w:val="20"/>
              </w:rPr>
              <w:t>IND</w:t>
            </w:r>
          </w:p>
        </w:tc>
        <w:tc>
          <w:tcPr>
            <w:tcW w:w="0" w:type="auto"/>
          </w:tcPr>
          <w:p w:rsidR="0095120C" w:rsidRPr="00706424" w:rsidRDefault="0095120C" w:rsidP="0095120C">
            <w:pPr>
              <w:spacing w:line="360" w:lineRule="auto"/>
              <w:jc w:val="center"/>
              <w:rPr>
                <w:rFonts w:eastAsia="Calibri"/>
                <w:sz w:val="28"/>
                <w:szCs w:val="20"/>
              </w:rPr>
            </w:pPr>
            <w:r w:rsidRPr="00706424">
              <w:rPr>
                <w:rFonts w:eastAsia="Calibri"/>
                <w:sz w:val="28"/>
                <w:szCs w:val="20"/>
              </w:rPr>
              <w:t>0</w:t>
            </w:r>
          </w:p>
        </w:tc>
        <w:tc>
          <w:tcPr>
            <w:tcW w:w="0" w:type="auto"/>
          </w:tcPr>
          <w:p w:rsidR="0095120C" w:rsidRPr="00706424" w:rsidRDefault="0095120C" w:rsidP="0095120C">
            <w:pPr>
              <w:spacing w:line="360" w:lineRule="auto"/>
              <w:jc w:val="center"/>
              <w:rPr>
                <w:rFonts w:eastAsia="Calibri"/>
                <w:sz w:val="28"/>
                <w:szCs w:val="20"/>
              </w:rPr>
            </w:pPr>
          </w:p>
        </w:tc>
      </w:tr>
      <w:tr w:rsidR="0095120C" w:rsidRPr="00706424" w:rsidTr="0095120C">
        <w:trPr>
          <w:trHeight w:val="403"/>
        </w:trPr>
        <w:tc>
          <w:tcPr>
            <w:tcW w:w="0" w:type="auto"/>
          </w:tcPr>
          <w:p w:rsidR="0095120C" w:rsidRPr="00706424" w:rsidRDefault="0095120C" w:rsidP="0095120C">
            <w:pPr>
              <w:rPr>
                <w:color w:val="000000"/>
                <w:sz w:val="28"/>
                <w:szCs w:val="20"/>
              </w:rPr>
            </w:pPr>
            <w:proofErr w:type="spellStart"/>
            <w:r w:rsidRPr="00706424">
              <w:rPr>
                <w:rFonts w:eastAsia="Calibri"/>
                <w:color w:val="000000"/>
                <w:sz w:val="28"/>
                <w:szCs w:val="20"/>
              </w:rPr>
              <w:t>meta_key</w:t>
            </w:r>
            <w:proofErr w:type="spellEnd"/>
          </w:p>
        </w:tc>
        <w:tc>
          <w:tcPr>
            <w:tcW w:w="0" w:type="auto"/>
          </w:tcPr>
          <w:p w:rsidR="0095120C" w:rsidRPr="00706424" w:rsidRDefault="0095120C" w:rsidP="0095120C">
            <w:pPr>
              <w:spacing w:line="360" w:lineRule="auto"/>
              <w:jc w:val="center"/>
              <w:rPr>
                <w:rFonts w:eastAsia="Calibri"/>
                <w:color w:val="000000"/>
                <w:sz w:val="28"/>
                <w:szCs w:val="20"/>
              </w:rPr>
            </w:pPr>
            <w:proofErr w:type="spellStart"/>
            <w:r w:rsidRPr="00706424">
              <w:rPr>
                <w:rFonts w:eastAsia="Calibri"/>
                <w:color w:val="000000"/>
                <w:sz w:val="28"/>
                <w:szCs w:val="20"/>
              </w:rPr>
              <w:t>varchar</w:t>
            </w:r>
            <w:proofErr w:type="spellEnd"/>
            <w:r w:rsidRPr="00706424">
              <w:rPr>
                <w:rFonts w:eastAsia="Calibri"/>
                <w:color w:val="000000"/>
                <w:sz w:val="28"/>
                <w:szCs w:val="20"/>
              </w:rPr>
              <w:t>(255)</w:t>
            </w:r>
          </w:p>
        </w:tc>
        <w:tc>
          <w:tcPr>
            <w:tcW w:w="0" w:type="auto"/>
          </w:tcPr>
          <w:p w:rsidR="0095120C" w:rsidRPr="00706424" w:rsidRDefault="0095120C" w:rsidP="0095120C">
            <w:pPr>
              <w:spacing w:line="360" w:lineRule="auto"/>
              <w:jc w:val="center"/>
              <w:rPr>
                <w:rFonts w:eastAsia="Calibri"/>
                <w:color w:val="000000"/>
                <w:sz w:val="28"/>
                <w:szCs w:val="20"/>
              </w:rPr>
            </w:pPr>
            <w:r w:rsidRPr="00706424">
              <w:rPr>
                <w:rFonts w:eastAsia="Calibri"/>
                <w:color w:val="000000"/>
                <w:sz w:val="28"/>
                <w:szCs w:val="20"/>
              </w:rPr>
              <w:t>Да</w:t>
            </w:r>
          </w:p>
        </w:tc>
        <w:tc>
          <w:tcPr>
            <w:tcW w:w="0" w:type="auto"/>
          </w:tcPr>
          <w:p w:rsidR="0095120C" w:rsidRPr="00706424" w:rsidRDefault="0095120C" w:rsidP="0095120C">
            <w:pPr>
              <w:spacing w:line="360" w:lineRule="auto"/>
              <w:jc w:val="center"/>
              <w:rPr>
                <w:rFonts w:eastAsia="Calibri"/>
                <w:color w:val="000000"/>
                <w:sz w:val="28"/>
                <w:szCs w:val="20"/>
              </w:rPr>
            </w:pPr>
            <w:r w:rsidRPr="00706424">
              <w:rPr>
                <w:rFonts w:eastAsia="Calibri"/>
                <w:color w:val="000000"/>
                <w:sz w:val="28"/>
                <w:szCs w:val="20"/>
              </w:rPr>
              <w:t>IND</w:t>
            </w:r>
          </w:p>
        </w:tc>
        <w:tc>
          <w:tcPr>
            <w:tcW w:w="0" w:type="auto"/>
          </w:tcPr>
          <w:p w:rsidR="0095120C" w:rsidRPr="00706424" w:rsidRDefault="0095120C" w:rsidP="0095120C">
            <w:pPr>
              <w:spacing w:line="360" w:lineRule="auto"/>
              <w:jc w:val="center"/>
              <w:rPr>
                <w:rFonts w:eastAsia="Calibri"/>
                <w:color w:val="000000"/>
                <w:sz w:val="28"/>
                <w:szCs w:val="20"/>
              </w:rPr>
            </w:pPr>
            <w:r w:rsidRPr="00706424">
              <w:rPr>
                <w:rFonts w:eastAsia="Calibri"/>
                <w:color w:val="000000"/>
                <w:sz w:val="28"/>
                <w:szCs w:val="20"/>
              </w:rPr>
              <w:t>NULL</w:t>
            </w:r>
          </w:p>
        </w:tc>
        <w:tc>
          <w:tcPr>
            <w:tcW w:w="0" w:type="auto"/>
          </w:tcPr>
          <w:p w:rsidR="0095120C" w:rsidRPr="00706424" w:rsidRDefault="0095120C" w:rsidP="0095120C">
            <w:pPr>
              <w:jc w:val="center"/>
              <w:rPr>
                <w:rFonts w:ascii="Arial" w:hAnsi="Arial" w:cs="Arial"/>
                <w:color w:val="000000"/>
                <w:sz w:val="20"/>
                <w:szCs w:val="20"/>
              </w:rPr>
            </w:pPr>
          </w:p>
        </w:tc>
      </w:tr>
      <w:tr w:rsidR="0095120C" w:rsidRPr="00706424" w:rsidTr="0095120C">
        <w:trPr>
          <w:trHeight w:val="484"/>
        </w:trPr>
        <w:tc>
          <w:tcPr>
            <w:tcW w:w="0" w:type="auto"/>
          </w:tcPr>
          <w:p w:rsidR="0095120C" w:rsidRPr="00706424" w:rsidRDefault="0095120C" w:rsidP="0095120C">
            <w:pPr>
              <w:rPr>
                <w:color w:val="000000"/>
                <w:sz w:val="28"/>
                <w:szCs w:val="20"/>
              </w:rPr>
            </w:pPr>
            <w:proofErr w:type="spellStart"/>
            <w:r w:rsidRPr="00706424">
              <w:rPr>
                <w:rFonts w:eastAsia="Calibri"/>
                <w:color w:val="000000"/>
                <w:sz w:val="28"/>
                <w:szCs w:val="20"/>
              </w:rPr>
              <w:t>meta_value</w:t>
            </w:r>
            <w:proofErr w:type="spellEnd"/>
          </w:p>
        </w:tc>
        <w:tc>
          <w:tcPr>
            <w:tcW w:w="0" w:type="auto"/>
          </w:tcPr>
          <w:p w:rsidR="0095120C" w:rsidRPr="00706424" w:rsidRDefault="0095120C" w:rsidP="0095120C">
            <w:pPr>
              <w:spacing w:line="360" w:lineRule="auto"/>
              <w:jc w:val="center"/>
              <w:rPr>
                <w:rFonts w:eastAsia="Calibri"/>
                <w:color w:val="000000"/>
                <w:sz w:val="28"/>
                <w:szCs w:val="20"/>
              </w:rPr>
            </w:pPr>
            <w:proofErr w:type="spellStart"/>
            <w:r w:rsidRPr="00706424">
              <w:rPr>
                <w:rFonts w:eastAsia="Calibri"/>
                <w:color w:val="000000"/>
                <w:sz w:val="28"/>
                <w:szCs w:val="20"/>
              </w:rPr>
              <w:t>longtext</w:t>
            </w:r>
            <w:proofErr w:type="spellEnd"/>
          </w:p>
        </w:tc>
        <w:tc>
          <w:tcPr>
            <w:tcW w:w="0" w:type="auto"/>
          </w:tcPr>
          <w:p w:rsidR="0095120C" w:rsidRPr="00706424" w:rsidRDefault="0095120C" w:rsidP="0095120C">
            <w:pPr>
              <w:spacing w:line="360" w:lineRule="auto"/>
              <w:jc w:val="center"/>
              <w:rPr>
                <w:rFonts w:eastAsia="Calibri"/>
                <w:color w:val="000000"/>
                <w:sz w:val="28"/>
                <w:szCs w:val="20"/>
              </w:rPr>
            </w:pPr>
            <w:r w:rsidRPr="00706424">
              <w:rPr>
                <w:rFonts w:eastAsia="Calibri"/>
                <w:color w:val="000000"/>
                <w:sz w:val="28"/>
                <w:szCs w:val="20"/>
              </w:rPr>
              <w:t>Да</w:t>
            </w:r>
          </w:p>
        </w:tc>
        <w:tc>
          <w:tcPr>
            <w:tcW w:w="0" w:type="auto"/>
          </w:tcPr>
          <w:p w:rsidR="0095120C" w:rsidRPr="00706424" w:rsidRDefault="0095120C" w:rsidP="0095120C">
            <w:pPr>
              <w:spacing w:line="360" w:lineRule="auto"/>
              <w:jc w:val="center"/>
              <w:rPr>
                <w:rFonts w:eastAsia="Calibri"/>
                <w:color w:val="000000"/>
                <w:sz w:val="28"/>
                <w:szCs w:val="20"/>
              </w:rPr>
            </w:pPr>
          </w:p>
        </w:tc>
        <w:tc>
          <w:tcPr>
            <w:tcW w:w="0" w:type="auto"/>
          </w:tcPr>
          <w:p w:rsidR="0095120C" w:rsidRPr="00706424" w:rsidRDefault="0095120C" w:rsidP="0095120C">
            <w:pPr>
              <w:spacing w:line="360" w:lineRule="auto"/>
              <w:jc w:val="center"/>
              <w:rPr>
                <w:rFonts w:eastAsia="Calibri"/>
                <w:color w:val="000000"/>
                <w:sz w:val="28"/>
                <w:szCs w:val="20"/>
              </w:rPr>
            </w:pPr>
            <w:r w:rsidRPr="00706424">
              <w:rPr>
                <w:rFonts w:eastAsia="Calibri"/>
                <w:color w:val="000000"/>
                <w:sz w:val="28"/>
                <w:szCs w:val="20"/>
              </w:rPr>
              <w:t>NULL</w:t>
            </w:r>
          </w:p>
        </w:tc>
        <w:tc>
          <w:tcPr>
            <w:tcW w:w="0" w:type="auto"/>
            <w:vAlign w:val="center"/>
          </w:tcPr>
          <w:p w:rsidR="0095120C" w:rsidRPr="00706424" w:rsidRDefault="0095120C" w:rsidP="0095120C">
            <w:pPr>
              <w:spacing w:line="360" w:lineRule="auto"/>
              <w:jc w:val="center"/>
              <w:rPr>
                <w:rFonts w:eastAsia="Calibri"/>
                <w:szCs w:val="20"/>
              </w:rPr>
            </w:pPr>
          </w:p>
        </w:tc>
      </w:tr>
    </w:tbl>
    <w:p w:rsidR="00786EB3" w:rsidRDefault="00786EB3" w:rsidP="009A277A">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rPr>
          <w:rFonts w:eastAsia="Calibri"/>
          <w:sz w:val="28"/>
          <w:szCs w:val="20"/>
        </w:rPr>
      </w:pPr>
    </w:p>
    <w:p w:rsidR="00786EB3" w:rsidRPr="00786EB3" w:rsidRDefault="00786EB3" w:rsidP="00786EB3">
      <w:pPr>
        <w:tabs>
          <w:tab w:val="left" w:pos="13170"/>
        </w:tabs>
        <w:rPr>
          <w:rFonts w:eastAsia="Calibri"/>
          <w:sz w:val="28"/>
          <w:szCs w:val="20"/>
        </w:rPr>
      </w:pPr>
      <w:r>
        <w:rPr>
          <w:rFonts w:eastAsia="Calibri"/>
          <w:sz w:val="28"/>
          <w:szCs w:val="20"/>
        </w:rPr>
        <w:tab/>
      </w:r>
    </w:p>
    <w:p w:rsidR="00EE5A84" w:rsidRPr="00786EB3" w:rsidRDefault="00786EB3" w:rsidP="00786EB3">
      <w:pPr>
        <w:tabs>
          <w:tab w:val="left" w:pos="13170"/>
        </w:tabs>
        <w:rPr>
          <w:rFonts w:eastAsia="Calibri"/>
          <w:sz w:val="28"/>
          <w:szCs w:val="20"/>
        </w:rPr>
        <w:sectPr w:rsidR="00EE5A84" w:rsidRPr="00786EB3" w:rsidSect="00786EB3">
          <w:footerReference w:type="default" r:id="rId26"/>
          <w:pgSz w:w="16838" w:h="11906" w:orient="landscape"/>
          <w:pgMar w:top="851" w:right="1134" w:bottom="1701" w:left="1134" w:header="709" w:footer="0" w:gutter="0"/>
          <w:cols w:space="708"/>
          <w:docGrid w:linePitch="360"/>
        </w:sectPr>
      </w:pPr>
      <w:r>
        <w:rPr>
          <w:rFonts w:eastAsia="Calibri"/>
          <w:sz w:val="28"/>
          <w:szCs w:val="20"/>
        </w:rPr>
        <w:tab/>
      </w:r>
    </w:p>
    <w:p w:rsidR="00706424" w:rsidRPr="00706424" w:rsidRDefault="0095120C" w:rsidP="00BF4076">
      <w:pPr>
        <w:spacing w:line="360" w:lineRule="auto"/>
        <w:jc w:val="right"/>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30944" behindDoc="0" locked="0" layoutInCell="1" allowOverlap="1" wp14:anchorId="5DD628C1" wp14:editId="7BE661F4">
                <wp:simplePos x="0" y="0"/>
                <wp:positionH relativeFrom="margin">
                  <wp:posOffset>80010</wp:posOffset>
                </wp:positionH>
                <wp:positionV relativeFrom="page">
                  <wp:posOffset>171450</wp:posOffset>
                </wp:positionV>
                <wp:extent cx="9725025" cy="7200900"/>
                <wp:effectExtent l="19050" t="19050" r="28575" b="19050"/>
                <wp:wrapNone/>
                <wp:docPr id="5452" name="Прямоугольник 5452"/>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EA30C5E" id="Прямоугольник 5452" o:spid="_x0000_s1026" style="position:absolute;margin-left:6.3pt;margin-top:13.5pt;width:765.75pt;height:567pt;z-index:25173094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" filled="f" strokecolor="windowText" strokeweight="2.25pt">
                <w10:wrap anchorx="margin" anchory="page"/>
              </v:rect>
            </w:pict>
          </mc:Fallback>
        </mc:AlternateContent>
      </w:r>
      <w:r w:rsidR="00706424" w:rsidRPr="00706424">
        <w:rPr>
          <w:rFonts w:eastAsia="Calibri"/>
          <w:sz w:val="28"/>
          <w:szCs w:val="20"/>
        </w:rPr>
        <w:t xml:space="preserve">Таблица 3. Описание полей таблицы </w:t>
      </w:r>
      <w:proofErr w:type="spellStart"/>
      <w:r w:rsidR="00706424" w:rsidRPr="00706424">
        <w:rPr>
          <w:rFonts w:eastAsia="Calibri"/>
          <w:b/>
          <w:sz w:val="28"/>
          <w:szCs w:val="20"/>
        </w:rPr>
        <w:t>wp_comments</w:t>
      </w:r>
      <w:proofErr w:type="spellEnd"/>
    </w:p>
    <w:tbl>
      <w:tblPr>
        <w:tblStyle w:val="13"/>
        <w:tblpPr w:leftFromText="180" w:rightFromText="180" w:vertAnchor="page" w:horzAnchor="margin" w:tblpXSpec="right" w:tblpY="1966"/>
        <w:tblW w:w="0" w:type="auto"/>
        <w:tblLook w:val="04A0" w:firstRow="1" w:lastRow="0" w:firstColumn="1" w:lastColumn="0" w:noHBand="0" w:noVBand="1"/>
      </w:tblPr>
      <w:tblGrid>
        <w:gridCol w:w="2496"/>
        <w:gridCol w:w="2103"/>
        <w:gridCol w:w="2820"/>
        <w:gridCol w:w="1866"/>
        <w:gridCol w:w="2250"/>
        <w:gridCol w:w="1915"/>
      </w:tblGrid>
      <w:tr w:rsidR="00706424" w:rsidRPr="0095120C" w:rsidTr="0095120C">
        <w:trPr>
          <w:trHeight w:val="340"/>
        </w:trPr>
        <w:tc>
          <w:tcPr>
            <w:tcW w:w="0" w:type="auto"/>
          </w:tcPr>
          <w:p w:rsidR="00706424" w:rsidRPr="0095120C" w:rsidRDefault="00706424" w:rsidP="0095120C">
            <w:pPr>
              <w:spacing w:line="360" w:lineRule="auto"/>
              <w:jc w:val="center"/>
              <w:rPr>
                <w:rFonts w:eastAsia="Calibri"/>
                <w:b/>
                <w:szCs w:val="20"/>
              </w:rPr>
            </w:pPr>
            <w:r w:rsidRPr="0095120C">
              <w:rPr>
                <w:rFonts w:eastAsia="Calibri"/>
                <w:b/>
                <w:szCs w:val="20"/>
              </w:rPr>
              <w:t>Имя поля</w:t>
            </w:r>
          </w:p>
        </w:tc>
        <w:tc>
          <w:tcPr>
            <w:tcW w:w="0" w:type="auto"/>
          </w:tcPr>
          <w:p w:rsidR="00706424" w:rsidRPr="0095120C" w:rsidRDefault="00706424" w:rsidP="0095120C">
            <w:pPr>
              <w:spacing w:line="360" w:lineRule="auto"/>
              <w:jc w:val="center"/>
              <w:rPr>
                <w:rFonts w:eastAsia="Calibri"/>
                <w:b/>
                <w:szCs w:val="20"/>
              </w:rPr>
            </w:pPr>
            <w:r w:rsidRPr="0095120C">
              <w:rPr>
                <w:rFonts w:eastAsia="Calibri"/>
                <w:b/>
                <w:szCs w:val="20"/>
              </w:rPr>
              <w:t>Тип поля</w:t>
            </w:r>
          </w:p>
        </w:tc>
        <w:tc>
          <w:tcPr>
            <w:tcW w:w="0" w:type="auto"/>
          </w:tcPr>
          <w:p w:rsidR="00706424" w:rsidRPr="0095120C" w:rsidRDefault="00706424" w:rsidP="0095120C">
            <w:pPr>
              <w:spacing w:line="360" w:lineRule="auto"/>
              <w:jc w:val="center"/>
              <w:rPr>
                <w:rFonts w:eastAsia="Calibri"/>
                <w:b/>
                <w:szCs w:val="20"/>
                <w:lang w:val="en-US"/>
              </w:rPr>
            </w:pPr>
            <w:r w:rsidRPr="0095120C">
              <w:rPr>
                <w:rFonts w:eastAsia="Calibri"/>
                <w:b/>
                <w:szCs w:val="20"/>
              </w:rPr>
              <w:t xml:space="preserve">Нулевое значение </w:t>
            </w:r>
            <w:r w:rsidRPr="0095120C">
              <w:rPr>
                <w:rFonts w:eastAsia="Calibri"/>
                <w:b/>
                <w:szCs w:val="20"/>
                <w:lang w:val="en-US"/>
              </w:rPr>
              <w:t>(Null)</w:t>
            </w:r>
          </w:p>
        </w:tc>
        <w:tc>
          <w:tcPr>
            <w:tcW w:w="0" w:type="auto"/>
          </w:tcPr>
          <w:p w:rsidR="00706424" w:rsidRPr="0095120C" w:rsidRDefault="00706424" w:rsidP="0095120C">
            <w:pPr>
              <w:spacing w:line="360" w:lineRule="auto"/>
              <w:jc w:val="center"/>
              <w:rPr>
                <w:rFonts w:eastAsia="Calibri"/>
                <w:b/>
                <w:szCs w:val="20"/>
              </w:rPr>
            </w:pPr>
            <w:r w:rsidRPr="0095120C">
              <w:rPr>
                <w:rFonts w:eastAsia="Calibri"/>
                <w:b/>
                <w:szCs w:val="20"/>
              </w:rPr>
              <w:t>Ключевое поле</w:t>
            </w:r>
          </w:p>
        </w:tc>
        <w:tc>
          <w:tcPr>
            <w:tcW w:w="0" w:type="auto"/>
          </w:tcPr>
          <w:p w:rsidR="00706424" w:rsidRPr="0095120C" w:rsidRDefault="00706424" w:rsidP="0095120C">
            <w:pPr>
              <w:spacing w:line="360" w:lineRule="auto"/>
              <w:jc w:val="center"/>
              <w:rPr>
                <w:rFonts w:eastAsia="Calibri"/>
                <w:b/>
                <w:szCs w:val="20"/>
              </w:rPr>
            </w:pPr>
            <w:r w:rsidRPr="0095120C">
              <w:rPr>
                <w:rFonts w:eastAsia="Calibri"/>
                <w:b/>
                <w:szCs w:val="20"/>
              </w:rPr>
              <w:t>По умолчанию</w:t>
            </w:r>
          </w:p>
        </w:tc>
        <w:tc>
          <w:tcPr>
            <w:tcW w:w="0" w:type="auto"/>
          </w:tcPr>
          <w:p w:rsidR="00706424" w:rsidRPr="0095120C" w:rsidRDefault="00706424" w:rsidP="0095120C">
            <w:pPr>
              <w:spacing w:line="360" w:lineRule="auto"/>
              <w:jc w:val="center"/>
              <w:rPr>
                <w:rFonts w:eastAsia="Calibri"/>
                <w:b/>
                <w:szCs w:val="20"/>
              </w:rPr>
            </w:pPr>
            <w:r w:rsidRPr="0095120C">
              <w:rPr>
                <w:rFonts w:eastAsia="Calibri"/>
                <w:b/>
                <w:szCs w:val="20"/>
              </w:rPr>
              <w:t>Дополнительно</w:t>
            </w:r>
          </w:p>
        </w:tc>
      </w:tr>
      <w:tr w:rsidR="00706424" w:rsidRPr="0095120C" w:rsidTr="0095120C">
        <w:trPr>
          <w:trHeight w:val="340"/>
        </w:trPr>
        <w:tc>
          <w:tcPr>
            <w:tcW w:w="0" w:type="auto"/>
          </w:tcPr>
          <w:p w:rsidR="00706424" w:rsidRPr="0095120C" w:rsidRDefault="00706424" w:rsidP="0095120C">
            <w:pPr>
              <w:rPr>
                <w:color w:val="000000"/>
                <w:szCs w:val="28"/>
              </w:rPr>
            </w:pPr>
            <w:proofErr w:type="spellStart"/>
            <w:r w:rsidRPr="0095120C">
              <w:rPr>
                <w:rFonts w:eastAsia="Calibri"/>
                <w:color w:val="000000"/>
                <w:szCs w:val="28"/>
              </w:rPr>
              <w:t>comment_ID</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PRI</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auto_increment</w:t>
            </w:r>
            <w:proofErr w:type="spellEnd"/>
          </w:p>
        </w:tc>
      </w:tr>
      <w:tr w:rsidR="00706424" w:rsidRPr="0095120C" w:rsidTr="0095120C">
        <w:trPr>
          <w:trHeight w:val="340"/>
        </w:trPr>
        <w:tc>
          <w:tcPr>
            <w:tcW w:w="0" w:type="auto"/>
          </w:tcPr>
          <w:p w:rsidR="00706424" w:rsidRPr="0095120C" w:rsidRDefault="00706424" w:rsidP="0095120C">
            <w:pPr>
              <w:rPr>
                <w:color w:val="000000"/>
                <w:szCs w:val="28"/>
              </w:rPr>
            </w:pPr>
            <w:proofErr w:type="spellStart"/>
            <w:r w:rsidRPr="0095120C">
              <w:rPr>
                <w:rFonts w:eastAsia="Calibri"/>
                <w:color w:val="000000"/>
                <w:szCs w:val="28"/>
              </w:rPr>
              <w:t>comment_post_ID</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IND</w:t>
            </w: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0</w:t>
            </w: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comment_author</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tinytext</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comment_author_email</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(100)</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IND</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rPr>
                <w:color w:val="000000"/>
                <w:szCs w:val="28"/>
              </w:rPr>
            </w:pPr>
            <w:proofErr w:type="spellStart"/>
            <w:r w:rsidRPr="0095120C">
              <w:rPr>
                <w:rFonts w:eastAsia="Calibri"/>
                <w:color w:val="000000"/>
                <w:szCs w:val="28"/>
              </w:rPr>
              <w:t>comment_author_url</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(200)</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comment_author_IP</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(100)</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comment_date</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datetime</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0000-00-00 00:00:00</w:t>
            </w: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comment_date_gmt</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datetime</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IND &amp; IND Pt2</w:t>
            </w: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0000-00-00 00:00:00</w:t>
            </w: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comment_content</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text</w:t>
            </w:r>
            <w:proofErr w:type="spellEnd"/>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comment_karma</w:t>
            </w:r>
            <w:proofErr w:type="spellEnd"/>
          </w:p>
        </w:tc>
        <w:tc>
          <w:tcPr>
            <w:tcW w:w="0" w:type="auto"/>
          </w:tcPr>
          <w:p w:rsidR="00706424" w:rsidRPr="0095120C" w:rsidRDefault="00706424" w:rsidP="0095120C">
            <w:pPr>
              <w:spacing w:line="360" w:lineRule="auto"/>
              <w:jc w:val="center"/>
              <w:rPr>
                <w:rFonts w:eastAsia="Calibri"/>
                <w:color w:val="000000"/>
                <w:szCs w:val="28"/>
              </w:rPr>
            </w:pPr>
            <w:proofErr w:type="spellStart"/>
            <w:r w:rsidRPr="0095120C">
              <w:rPr>
                <w:rFonts w:eastAsia="Calibri"/>
                <w:color w:val="000000"/>
                <w:szCs w:val="28"/>
              </w:rPr>
              <w:t>int</w:t>
            </w:r>
            <w:proofErr w:type="spellEnd"/>
            <w:r w:rsidRPr="0095120C">
              <w:rPr>
                <w:rFonts w:eastAsia="Calibri"/>
                <w:color w:val="000000"/>
                <w:szCs w:val="28"/>
              </w:rPr>
              <w:t>(11)</w:t>
            </w: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p>
        </w:tc>
        <w:tc>
          <w:tcPr>
            <w:tcW w:w="0" w:type="auto"/>
          </w:tcPr>
          <w:p w:rsidR="00706424" w:rsidRPr="0095120C" w:rsidRDefault="00706424" w:rsidP="0095120C">
            <w:pPr>
              <w:spacing w:line="360" w:lineRule="auto"/>
              <w:jc w:val="center"/>
              <w:rPr>
                <w:rFonts w:eastAsia="Calibri"/>
                <w:color w:val="000000"/>
                <w:szCs w:val="28"/>
              </w:rPr>
            </w:pPr>
            <w:r w:rsidRPr="0095120C">
              <w:rPr>
                <w:rFonts w:eastAsia="Calibri"/>
                <w:color w:val="000000"/>
                <w:szCs w:val="28"/>
              </w:rPr>
              <w:t>0</w:t>
            </w:r>
          </w:p>
        </w:tc>
        <w:tc>
          <w:tcPr>
            <w:tcW w:w="0" w:type="auto"/>
          </w:tcPr>
          <w:p w:rsidR="00706424" w:rsidRPr="0095120C" w:rsidRDefault="00706424" w:rsidP="0095120C">
            <w:pPr>
              <w:spacing w:line="360" w:lineRule="auto"/>
              <w:jc w:val="center"/>
              <w:rPr>
                <w:rFonts w:eastAsia="Calibri"/>
                <w:color w:val="000000"/>
                <w:szCs w:val="28"/>
              </w:rPr>
            </w:pP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comment_approved</w:t>
            </w:r>
            <w:proofErr w:type="spellEnd"/>
          </w:p>
        </w:tc>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(20)</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IND Pt1</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1</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comment_agent</w:t>
            </w:r>
            <w:proofErr w:type="spellEnd"/>
          </w:p>
        </w:tc>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comment_type</w:t>
            </w:r>
            <w:proofErr w:type="spellEnd"/>
          </w:p>
        </w:tc>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(20)</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comment_parent</w:t>
            </w:r>
            <w:proofErr w:type="spellEnd"/>
          </w:p>
        </w:tc>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IND</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0</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r>
      <w:tr w:rsidR="00706424" w:rsidRPr="0095120C" w:rsidTr="0095120C">
        <w:trPr>
          <w:trHeight w:val="340"/>
        </w:trPr>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user_id</w:t>
            </w:r>
            <w:proofErr w:type="spellEnd"/>
          </w:p>
        </w:tc>
        <w:tc>
          <w:tcPr>
            <w:tcW w:w="0" w:type="auto"/>
          </w:tcPr>
          <w:p w:rsidR="00706424" w:rsidRPr="0095120C" w:rsidRDefault="00706424" w:rsidP="0095120C">
            <w:pPr>
              <w:spacing w:line="360" w:lineRule="auto"/>
              <w:jc w:val="both"/>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 </w:t>
            </w:r>
          </w:p>
        </w:tc>
        <w:tc>
          <w:tcPr>
            <w:tcW w:w="0" w:type="auto"/>
          </w:tcPr>
          <w:p w:rsidR="00706424" w:rsidRPr="0095120C" w:rsidRDefault="00706424" w:rsidP="0095120C">
            <w:pPr>
              <w:spacing w:line="360" w:lineRule="auto"/>
              <w:jc w:val="both"/>
              <w:rPr>
                <w:rFonts w:eastAsia="Calibri"/>
                <w:color w:val="000000"/>
                <w:szCs w:val="28"/>
              </w:rPr>
            </w:pPr>
            <w:r w:rsidRPr="0095120C">
              <w:rPr>
                <w:rFonts w:eastAsia="Calibri"/>
                <w:color w:val="000000"/>
                <w:szCs w:val="28"/>
              </w:rPr>
              <w:t>0</w:t>
            </w:r>
          </w:p>
        </w:tc>
        <w:tc>
          <w:tcPr>
            <w:tcW w:w="0" w:type="auto"/>
            <w:vAlign w:val="center"/>
          </w:tcPr>
          <w:p w:rsidR="00706424" w:rsidRPr="0095120C" w:rsidRDefault="00706424" w:rsidP="0095120C">
            <w:pPr>
              <w:spacing w:line="360" w:lineRule="auto"/>
              <w:jc w:val="both"/>
              <w:rPr>
                <w:rFonts w:eastAsia="Calibri"/>
                <w:szCs w:val="28"/>
              </w:rPr>
            </w:pPr>
          </w:p>
        </w:tc>
      </w:tr>
    </w:tbl>
    <w:p w:rsidR="00706424" w:rsidRPr="00706424" w:rsidRDefault="00706424" w:rsidP="00706424">
      <w:pPr>
        <w:spacing w:line="360" w:lineRule="auto"/>
        <w:ind w:firstLine="708"/>
        <w:jc w:val="right"/>
        <w:rPr>
          <w:rFonts w:eastAsia="Calibri"/>
          <w:b/>
          <w:sz w:val="28"/>
          <w:szCs w:val="20"/>
        </w:rPr>
      </w:pPr>
    </w:p>
    <w:p w:rsidR="00706424" w:rsidRPr="00706424" w:rsidRDefault="00706424" w:rsidP="00706424">
      <w:pPr>
        <w:spacing w:line="360" w:lineRule="auto"/>
        <w:ind w:firstLine="708"/>
        <w:jc w:val="right"/>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Pr="00706424" w:rsidRDefault="00706424" w:rsidP="00706424">
      <w:pPr>
        <w:rPr>
          <w:rFonts w:eastAsia="Calibri"/>
          <w:sz w:val="28"/>
          <w:szCs w:val="20"/>
        </w:rPr>
      </w:pPr>
    </w:p>
    <w:p w:rsidR="00706424" w:rsidRDefault="00706424" w:rsidP="00706424">
      <w:pPr>
        <w:rPr>
          <w:rFonts w:eastAsia="Calibri"/>
          <w:sz w:val="28"/>
          <w:szCs w:val="20"/>
        </w:rPr>
      </w:pPr>
    </w:p>
    <w:p w:rsidR="002B283F" w:rsidRPr="00706424" w:rsidRDefault="002B283F" w:rsidP="00706424">
      <w:pPr>
        <w:rPr>
          <w:rFonts w:eastAsia="Calibri"/>
          <w:sz w:val="28"/>
          <w:szCs w:val="20"/>
        </w:rPr>
      </w:pPr>
    </w:p>
    <w:p w:rsidR="00706424" w:rsidRDefault="00706424" w:rsidP="00BF4076">
      <w:pPr>
        <w:rPr>
          <w:rFonts w:eastAsia="Calibri"/>
          <w:sz w:val="28"/>
          <w:szCs w:val="20"/>
        </w:rPr>
      </w:pPr>
    </w:p>
    <w:p w:rsidR="0095120C" w:rsidRDefault="00B9387F" w:rsidP="00BF4076">
      <w:pPr>
        <w:rPr>
          <w:rFonts w:eastAsia="Calibri"/>
          <w:sz w:val="28"/>
          <w:szCs w:val="20"/>
        </w:rPr>
      </w:pPr>
      <w:r>
        <w:rPr>
          <w:rFonts w:eastAsia="Calibri"/>
          <w:sz w:val="28"/>
          <w:szCs w:val="20"/>
        </w:rPr>
        <w:tab/>
      </w:r>
    </w:p>
    <w:p w:rsidR="0095120C" w:rsidRDefault="0095120C" w:rsidP="00BF4076">
      <w:pPr>
        <w:rPr>
          <w:rFonts w:eastAsia="Calibri"/>
          <w:sz w:val="28"/>
          <w:szCs w:val="20"/>
        </w:rPr>
      </w:pPr>
    </w:p>
    <w:p w:rsidR="0095120C" w:rsidRDefault="0095120C" w:rsidP="00BF4076">
      <w:pPr>
        <w:rPr>
          <w:rFonts w:eastAsia="Calibri"/>
          <w:sz w:val="28"/>
          <w:szCs w:val="20"/>
        </w:rPr>
      </w:pPr>
    </w:p>
    <w:p w:rsidR="0095120C" w:rsidRDefault="0095120C" w:rsidP="00BF4076">
      <w:pPr>
        <w:rPr>
          <w:rFonts w:eastAsia="Calibri"/>
          <w:sz w:val="28"/>
          <w:szCs w:val="20"/>
        </w:rPr>
      </w:pPr>
    </w:p>
    <w:p w:rsidR="0095120C" w:rsidRDefault="0095120C" w:rsidP="00BF4076">
      <w:pPr>
        <w:rPr>
          <w:rFonts w:eastAsia="Calibri"/>
          <w:sz w:val="28"/>
          <w:szCs w:val="20"/>
        </w:rPr>
        <w:sectPr w:rsidR="0095120C" w:rsidSect="0095120C">
          <w:headerReference w:type="default" r:id="rId27"/>
          <w:footerReference w:type="default" r:id="rId28"/>
          <w:pgSz w:w="16838" w:h="11906" w:orient="landscape"/>
          <w:pgMar w:top="851" w:right="1134" w:bottom="1701" w:left="1134" w:header="709" w:footer="0" w:gutter="0"/>
          <w:cols w:space="708"/>
          <w:docGrid w:linePitch="360"/>
        </w:sectPr>
      </w:pPr>
    </w:p>
    <w:p w:rsidR="0095120C" w:rsidRDefault="0095120C" w:rsidP="00BF4076">
      <w:pPr>
        <w:rPr>
          <w:rFonts w:eastAsia="Calibri"/>
          <w:sz w:val="28"/>
          <w:szCs w:val="20"/>
        </w:rPr>
      </w:pPr>
    </w:p>
    <w:p w:rsidR="0095120C" w:rsidRDefault="0095120C" w:rsidP="00BF4076">
      <w:pPr>
        <w:rPr>
          <w:rFonts w:eastAsia="Calibri"/>
          <w:sz w:val="28"/>
          <w:szCs w:val="20"/>
        </w:rPr>
      </w:pPr>
    </w:p>
    <w:tbl>
      <w:tblPr>
        <w:tblStyle w:val="13"/>
        <w:tblpPr w:leftFromText="180" w:rightFromText="180" w:vertAnchor="page" w:horzAnchor="margin" w:tblpXSpec="right" w:tblpY="1696"/>
        <w:tblW w:w="0" w:type="auto"/>
        <w:tblLook w:val="04A0" w:firstRow="1" w:lastRow="0" w:firstColumn="1" w:lastColumn="0" w:noHBand="0" w:noVBand="1"/>
      </w:tblPr>
      <w:tblGrid>
        <w:gridCol w:w="1776"/>
        <w:gridCol w:w="2103"/>
        <w:gridCol w:w="2820"/>
        <w:gridCol w:w="1866"/>
        <w:gridCol w:w="2250"/>
        <w:gridCol w:w="1915"/>
      </w:tblGrid>
      <w:tr w:rsidR="0095120C" w:rsidRPr="00706424" w:rsidTr="0095120C">
        <w:trPr>
          <w:trHeight w:val="20"/>
        </w:trPr>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lastRenderedPageBreak/>
              <w:t>Имя поля</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Тип поля</w:t>
            </w:r>
          </w:p>
        </w:tc>
        <w:tc>
          <w:tcPr>
            <w:tcW w:w="0" w:type="auto"/>
          </w:tcPr>
          <w:p w:rsidR="0095120C" w:rsidRPr="0095120C" w:rsidRDefault="0095120C" w:rsidP="0095120C">
            <w:pPr>
              <w:spacing w:line="360" w:lineRule="auto"/>
              <w:jc w:val="center"/>
              <w:rPr>
                <w:rFonts w:eastAsia="Calibri"/>
                <w:b/>
                <w:szCs w:val="20"/>
                <w:lang w:val="en-US"/>
              </w:rPr>
            </w:pPr>
            <w:r w:rsidRPr="0095120C">
              <w:rPr>
                <w:rFonts w:eastAsia="Calibri"/>
                <w:b/>
                <w:szCs w:val="20"/>
              </w:rPr>
              <w:t xml:space="preserve">Нулевое значение </w:t>
            </w:r>
            <w:r w:rsidRPr="0095120C">
              <w:rPr>
                <w:rFonts w:eastAsia="Calibri"/>
                <w:b/>
                <w:szCs w:val="20"/>
                <w:lang w:val="en-US"/>
              </w:rPr>
              <w:t>(Null)</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Ключевое поле</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По умолчанию</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Дополнительно</w:t>
            </w:r>
          </w:p>
        </w:tc>
      </w:tr>
      <w:tr w:rsidR="0095120C" w:rsidRPr="00706424" w:rsidTr="0095120C">
        <w:trPr>
          <w:trHeight w:val="20"/>
        </w:trPr>
        <w:tc>
          <w:tcPr>
            <w:tcW w:w="0" w:type="auto"/>
          </w:tcPr>
          <w:p w:rsidR="0095120C" w:rsidRPr="0095120C" w:rsidRDefault="0095120C" w:rsidP="0095120C">
            <w:pPr>
              <w:rPr>
                <w:color w:val="000000"/>
                <w:szCs w:val="28"/>
              </w:rPr>
            </w:pPr>
            <w:proofErr w:type="spellStart"/>
            <w:r w:rsidRPr="0095120C">
              <w:rPr>
                <w:rFonts w:eastAsia="Calibri"/>
                <w:color w:val="000000"/>
                <w:szCs w:val="28"/>
              </w:rPr>
              <w:t>link_id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PRI</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auto_increment</w:t>
            </w:r>
            <w:proofErr w:type="spellEnd"/>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link_url</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link_name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link_image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link_target</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link_description</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link_visible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(20)</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IND</w:t>
            </w: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Y</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link_owner</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1</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link_rating</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int</w:t>
            </w:r>
            <w:proofErr w:type="spellEnd"/>
            <w:r w:rsidRPr="0095120C">
              <w:rPr>
                <w:rFonts w:eastAsia="Calibri"/>
                <w:color w:val="000000"/>
                <w:szCs w:val="28"/>
              </w:rPr>
              <w:t>(11)</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0</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link_updated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datetime</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0000-00-00 00:00:00</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link_rel</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link_notes</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mediumtext</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706424"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link_rss</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bl>
    <w:p w:rsidR="0095120C" w:rsidRPr="00E62164" w:rsidRDefault="0095120C" w:rsidP="0095120C">
      <w:pPr>
        <w:jc w:val="right"/>
        <w:rPr>
          <w:rFonts w:eastAsia="Calibri"/>
          <w:sz w:val="28"/>
          <w:szCs w:val="20"/>
        </w:rPr>
      </w:pPr>
      <w:r w:rsidRPr="00076FE3">
        <w:rPr>
          <w:rFonts w:eastAsia="Calibri"/>
          <w:b/>
          <w:noProof/>
          <w:sz w:val="32"/>
          <w:szCs w:val="20"/>
        </w:rPr>
        <mc:AlternateContent>
          <mc:Choice Requires="wps">
            <w:drawing>
              <wp:anchor distT="0" distB="0" distL="114300" distR="114300" simplePos="0" relativeHeight="251732992" behindDoc="0" locked="0" layoutInCell="1" allowOverlap="1" wp14:anchorId="3D4BBEC9" wp14:editId="1DE2F186">
                <wp:simplePos x="0" y="0"/>
                <wp:positionH relativeFrom="margin">
                  <wp:posOffset>76200</wp:posOffset>
                </wp:positionH>
                <wp:positionV relativeFrom="page">
                  <wp:posOffset>161925</wp:posOffset>
                </wp:positionV>
                <wp:extent cx="9725025" cy="7200900"/>
                <wp:effectExtent l="19050" t="19050" r="28575" b="19050"/>
                <wp:wrapNone/>
                <wp:docPr id="5453" name="Прямоугольник 5453"/>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AE9A49" id="Прямоугольник 5453" o:spid="_x0000_s1026" style="position:absolute;margin-left:6pt;margin-top:12.75pt;width:765.75pt;height:567pt;z-index:2517329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" filled="f" strokecolor="windowText" strokeweight="2.25pt">
                <w10:wrap anchorx="margin" anchory="page"/>
              </v:rect>
            </w:pict>
          </mc:Fallback>
        </mc:AlternateContent>
      </w:r>
      <w:r w:rsidRPr="00706424">
        <w:rPr>
          <w:rFonts w:eastAsia="Calibri"/>
          <w:sz w:val="28"/>
          <w:szCs w:val="20"/>
        </w:rPr>
        <w:t xml:space="preserve">Таблица 4. Описание полей таблицы </w:t>
      </w:r>
      <w:proofErr w:type="spellStart"/>
      <w:r w:rsidRPr="00706424">
        <w:rPr>
          <w:rFonts w:eastAsia="Calibri"/>
          <w:b/>
          <w:sz w:val="28"/>
          <w:szCs w:val="20"/>
        </w:rPr>
        <w:t>wp_links</w:t>
      </w:r>
      <w:proofErr w:type="spellEnd"/>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sectPr w:rsidR="0095120C" w:rsidSect="0095120C">
          <w:footerReference w:type="default" r:id="rId29"/>
          <w:type w:val="continuous"/>
          <w:pgSz w:w="16838" w:h="11906" w:orient="landscape"/>
          <w:pgMar w:top="851" w:right="1134" w:bottom="1701" w:left="1134" w:header="709" w:footer="0" w:gutter="0"/>
          <w:cols w:space="708"/>
          <w:docGrid w:linePitch="360"/>
        </w:sect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95120C" w:rsidRDefault="0095120C" w:rsidP="0095120C">
      <w:pPr>
        <w:jc w:val="right"/>
        <w:rPr>
          <w:rFonts w:eastAsia="Calibri"/>
          <w:sz w:val="28"/>
          <w:szCs w:val="20"/>
        </w:rPr>
      </w:pPr>
    </w:p>
    <w:p w:rsidR="00B9387F" w:rsidRDefault="00B9387F" w:rsidP="004A78BF">
      <w:pPr>
        <w:jc w:val="right"/>
        <w:rPr>
          <w:rFonts w:eastAsia="Calibri"/>
          <w:sz w:val="28"/>
          <w:szCs w:val="20"/>
        </w:rPr>
      </w:pPr>
    </w:p>
    <w:p w:rsidR="0095120C" w:rsidRDefault="0095120C" w:rsidP="004A78BF">
      <w:pPr>
        <w:jc w:val="right"/>
        <w:rPr>
          <w:rFonts w:eastAsia="Calibri"/>
          <w:sz w:val="28"/>
          <w:szCs w:val="20"/>
        </w:rPr>
      </w:pPr>
    </w:p>
    <w:p w:rsidR="00706424" w:rsidRPr="00706424" w:rsidRDefault="0095120C" w:rsidP="004A78BF">
      <w:pPr>
        <w:jc w:val="right"/>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35040" behindDoc="0" locked="0" layoutInCell="1" allowOverlap="1" wp14:anchorId="2D554568" wp14:editId="3B5482C2">
                <wp:simplePos x="0" y="0"/>
                <wp:positionH relativeFrom="margin">
                  <wp:posOffset>76200</wp:posOffset>
                </wp:positionH>
                <wp:positionV relativeFrom="page">
                  <wp:posOffset>171450</wp:posOffset>
                </wp:positionV>
                <wp:extent cx="9725025" cy="7200900"/>
                <wp:effectExtent l="19050" t="19050" r="28575" b="19050"/>
                <wp:wrapNone/>
                <wp:docPr id="5454" name="Прямоугольник 5454"/>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73CA2726" id="Прямоугольник 5454" o:spid="_x0000_s1026" style="position:absolute;margin-left:6pt;margin-top:13.5pt;width:765.75pt;height:567pt;z-index:25173504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" filled="f" strokecolor="windowText" strokeweight="2.25pt">
                <w10:wrap anchorx="margin" anchory="page"/>
              </v:rect>
            </w:pict>
          </mc:Fallback>
        </mc:AlternateContent>
      </w:r>
      <w:r w:rsidR="004A78BF" w:rsidRPr="004A78BF">
        <w:rPr>
          <w:rFonts w:eastAsia="Calibri"/>
          <w:sz w:val="28"/>
          <w:szCs w:val="20"/>
        </w:rPr>
        <w:t xml:space="preserve">Таблица 5. Описание полей таблицы </w:t>
      </w:r>
      <w:proofErr w:type="spellStart"/>
      <w:r w:rsidR="004A78BF" w:rsidRPr="004A78BF">
        <w:rPr>
          <w:rFonts w:eastAsia="Calibri"/>
          <w:b/>
          <w:sz w:val="28"/>
          <w:szCs w:val="20"/>
        </w:rPr>
        <w:t>wp_options</w:t>
      </w:r>
      <w:proofErr w:type="spellEnd"/>
    </w:p>
    <w:tbl>
      <w:tblPr>
        <w:tblStyle w:val="13"/>
        <w:tblpPr w:leftFromText="180" w:rightFromText="180" w:vertAnchor="page" w:horzAnchor="margin" w:tblpXSpec="right" w:tblpY="1906"/>
        <w:tblW w:w="0" w:type="auto"/>
        <w:tblLook w:val="04A0" w:firstRow="1" w:lastRow="0" w:firstColumn="1" w:lastColumn="0" w:noHBand="0" w:noVBand="1"/>
      </w:tblPr>
      <w:tblGrid>
        <w:gridCol w:w="1470"/>
        <w:gridCol w:w="2103"/>
        <w:gridCol w:w="2820"/>
        <w:gridCol w:w="1866"/>
        <w:gridCol w:w="1837"/>
        <w:gridCol w:w="1915"/>
      </w:tblGrid>
      <w:tr w:rsidR="0095120C" w:rsidRPr="0095120C" w:rsidTr="0095120C">
        <w:trPr>
          <w:trHeight w:val="20"/>
        </w:trPr>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Имя поля</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Тип поля</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Нулевое значение (</w:t>
            </w:r>
            <w:r w:rsidRPr="0095120C">
              <w:rPr>
                <w:rFonts w:eastAsia="Calibri"/>
                <w:b/>
                <w:szCs w:val="20"/>
                <w:lang w:val="en-US"/>
              </w:rPr>
              <w:t>Null</w:t>
            </w:r>
            <w:r w:rsidRPr="0095120C">
              <w:rPr>
                <w:rFonts w:eastAsia="Calibri"/>
                <w:b/>
                <w:szCs w:val="20"/>
              </w:rPr>
              <w:t>)</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Ключевое поле</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По умолчанию</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Дополнительно</w:t>
            </w:r>
          </w:p>
        </w:tc>
      </w:tr>
      <w:tr w:rsidR="0095120C" w:rsidRPr="0095120C" w:rsidTr="0095120C">
        <w:trPr>
          <w:trHeight w:val="20"/>
        </w:trPr>
        <w:tc>
          <w:tcPr>
            <w:tcW w:w="0" w:type="auto"/>
          </w:tcPr>
          <w:p w:rsidR="0095120C" w:rsidRPr="0095120C" w:rsidRDefault="0095120C" w:rsidP="0095120C">
            <w:pPr>
              <w:rPr>
                <w:color w:val="000000"/>
                <w:szCs w:val="28"/>
              </w:rPr>
            </w:pPr>
            <w:proofErr w:type="spellStart"/>
            <w:r w:rsidRPr="0095120C">
              <w:rPr>
                <w:rFonts w:eastAsia="Calibri"/>
                <w:color w:val="000000"/>
                <w:szCs w:val="28"/>
              </w:rPr>
              <w:t>option_id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PRI</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auto_increment</w:t>
            </w:r>
            <w:proofErr w:type="spellEnd"/>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option_name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(64)</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UNI</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option_value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longtext</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autoload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(20)</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Да</w:t>
            </w:r>
          </w:p>
        </w:tc>
        <w:tc>
          <w:tcPr>
            <w:tcW w:w="0" w:type="auto"/>
          </w:tcPr>
          <w:p w:rsidR="0095120C" w:rsidRPr="0095120C" w:rsidRDefault="0095120C" w:rsidP="0095120C">
            <w:pPr>
              <w:spacing w:line="360" w:lineRule="auto"/>
              <w:jc w:val="center"/>
              <w:rPr>
                <w:rFonts w:eastAsia="Calibri"/>
                <w:color w:val="000000"/>
                <w:szCs w:val="28"/>
              </w:rPr>
            </w:pPr>
          </w:p>
        </w:tc>
      </w:tr>
    </w:tbl>
    <w:p w:rsidR="00706424" w:rsidRPr="00706424" w:rsidRDefault="00706424" w:rsidP="00706424">
      <w:pPr>
        <w:spacing w:line="360" w:lineRule="auto"/>
        <w:ind w:firstLine="708"/>
        <w:jc w:val="both"/>
        <w:rPr>
          <w:rFonts w:eastAsia="Calibri"/>
          <w:sz w:val="28"/>
          <w:szCs w:val="20"/>
        </w:rPr>
      </w:pPr>
    </w:p>
    <w:p w:rsidR="00706424" w:rsidRPr="00706424" w:rsidRDefault="00706424" w:rsidP="00706424">
      <w:pPr>
        <w:spacing w:line="360" w:lineRule="auto"/>
        <w:ind w:firstLine="708"/>
        <w:jc w:val="both"/>
        <w:rPr>
          <w:rFonts w:eastAsia="Calibri"/>
          <w:sz w:val="28"/>
          <w:szCs w:val="20"/>
        </w:rPr>
      </w:pPr>
    </w:p>
    <w:p w:rsidR="00706424" w:rsidRDefault="00706424" w:rsidP="00706424">
      <w:pPr>
        <w:spacing w:line="360" w:lineRule="auto"/>
        <w:ind w:firstLine="708"/>
        <w:jc w:val="both"/>
        <w:rPr>
          <w:rFonts w:eastAsia="Calibri"/>
          <w:sz w:val="28"/>
          <w:szCs w:val="20"/>
        </w:rPr>
      </w:pPr>
    </w:p>
    <w:p w:rsidR="004A78BF" w:rsidRDefault="004A78BF" w:rsidP="00706424">
      <w:pPr>
        <w:spacing w:line="360" w:lineRule="auto"/>
        <w:ind w:firstLine="708"/>
        <w:jc w:val="both"/>
        <w:rPr>
          <w:rFonts w:eastAsia="Calibri"/>
          <w:sz w:val="28"/>
          <w:szCs w:val="20"/>
        </w:rPr>
      </w:pPr>
    </w:p>
    <w:p w:rsidR="004A78BF" w:rsidRDefault="004A78BF" w:rsidP="00706424">
      <w:pPr>
        <w:spacing w:line="360" w:lineRule="auto"/>
        <w:ind w:firstLine="708"/>
        <w:jc w:val="both"/>
        <w:rPr>
          <w:rFonts w:eastAsia="Calibri"/>
          <w:sz w:val="28"/>
          <w:szCs w:val="20"/>
        </w:rPr>
      </w:pPr>
    </w:p>
    <w:p w:rsidR="004A78BF" w:rsidRDefault="004A78BF" w:rsidP="0095120C">
      <w:pPr>
        <w:spacing w:line="360" w:lineRule="auto"/>
        <w:jc w:val="both"/>
        <w:rPr>
          <w:rFonts w:eastAsia="Calibri"/>
          <w:sz w:val="28"/>
          <w:szCs w:val="20"/>
        </w:rPr>
      </w:pPr>
    </w:p>
    <w:p w:rsidR="00E62164" w:rsidRDefault="004A78BF" w:rsidP="004A78BF">
      <w:pPr>
        <w:spacing w:line="360" w:lineRule="auto"/>
        <w:ind w:firstLine="708"/>
        <w:jc w:val="right"/>
        <w:rPr>
          <w:rFonts w:eastAsia="Calibri"/>
          <w:sz w:val="28"/>
          <w:szCs w:val="20"/>
        </w:rPr>
      </w:pPr>
      <w:r w:rsidRPr="004A78BF">
        <w:rPr>
          <w:rFonts w:eastAsia="Calibri"/>
          <w:sz w:val="28"/>
          <w:szCs w:val="20"/>
        </w:rPr>
        <w:t xml:space="preserve">Таблица 6. Описание полей таблицы </w:t>
      </w:r>
      <w:proofErr w:type="spellStart"/>
      <w:r w:rsidRPr="004A78BF">
        <w:rPr>
          <w:rFonts w:eastAsia="Calibri"/>
          <w:b/>
          <w:sz w:val="28"/>
          <w:szCs w:val="20"/>
        </w:rPr>
        <w:t>wp_postmeta</w:t>
      </w:r>
      <w:proofErr w:type="spellEnd"/>
    </w:p>
    <w:tbl>
      <w:tblPr>
        <w:tblStyle w:val="13"/>
        <w:tblpPr w:leftFromText="180" w:rightFromText="180" w:vertAnchor="page" w:horzAnchor="margin" w:tblpXSpec="right" w:tblpY="5071"/>
        <w:tblW w:w="0" w:type="auto"/>
        <w:tblLook w:val="04A0" w:firstRow="1" w:lastRow="0" w:firstColumn="1" w:lastColumn="0" w:noHBand="0" w:noVBand="1"/>
      </w:tblPr>
      <w:tblGrid>
        <w:gridCol w:w="1323"/>
        <w:gridCol w:w="2103"/>
        <w:gridCol w:w="2820"/>
        <w:gridCol w:w="1866"/>
        <w:gridCol w:w="1837"/>
        <w:gridCol w:w="1915"/>
      </w:tblGrid>
      <w:tr w:rsidR="0095120C" w:rsidRPr="0095120C" w:rsidTr="0095120C">
        <w:trPr>
          <w:trHeight w:val="20"/>
        </w:trPr>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Имя поля</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Тип поля</w:t>
            </w:r>
          </w:p>
        </w:tc>
        <w:tc>
          <w:tcPr>
            <w:tcW w:w="0" w:type="auto"/>
          </w:tcPr>
          <w:p w:rsidR="0095120C" w:rsidRPr="0095120C" w:rsidRDefault="0095120C" w:rsidP="0095120C">
            <w:pPr>
              <w:spacing w:line="360" w:lineRule="auto"/>
              <w:jc w:val="center"/>
              <w:rPr>
                <w:rFonts w:eastAsia="Calibri"/>
                <w:b/>
                <w:szCs w:val="20"/>
                <w:lang w:val="en-US"/>
              </w:rPr>
            </w:pPr>
            <w:r w:rsidRPr="0095120C">
              <w:rPr>
                <w:rFonts w:eastAsia="Calibri"/>
                <w:b/>
                <w:szCs w:val="20"/>
              </w:rPr>
              <w:t xml:space="preserve">Нулевое значение </w:t>
            </w:r>
            <w:r w:rsidRPr="0095120C">
              <w:rPr>
                <w:rFonts w:eastAsia="Calibri"/>
                <w:b/>
                <w:szCs w:val="20"/>
                <w:lang w:val="en-US"/>
              </w:rPr>
              <w:t>(Null)</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Ключевое поле</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По умолчанию</w:t>
            </w:r>
          </w:p>
        </w:tc>
        <w:tc>
          <w:tcPr>
            <w:tcW w:w="0" w:type="auto"/>
          </w:tcPr>
          <w:p w:rsidR="0095120C" w:rsidRPr="0095120C" w:rsidRDefault="0095120C" w:rsidP="0095120C">
            <w:pPr>
              <w:spacing w:line="360" w:lineRule="auto"/>
              <w:jc w:val="center"/>
              <w:rPr>
                <w:rFonts w:eastAsia="Calibri"/>
                <w:b/>
                <w:szCs w:val="20"/>
              </w:rPr>
            </w:pPr>
            <w:r w:rsidRPr="0095120C">
              <w:rPr>
                <w:rFonts w:eastAsia="Calibri"/>
                <w:b/>
                <w:szCs w:val="20"/>
              </w:rPr>
              <w:t>Дополнительно</w:t>
            </w:r>
          </w:p>
        </w:tc>
      </w:tr>
      <w:tr w:rsidR="0095120C" w:rsidRPr="0095120C" w:rsidTr="0095120C">
        <w:trPr>
          <w:trHeight w:val="20"/>
        </w:trPr>
        <w:tc>
          <w:tcPr>
            <w:tcW w:w="0" w:type="auto"/>
          </w:tcPr>
          <w:p w:rsidR="0095120C" w:rsidRPr="0095120C" w:rsidRDefault="0095120C" w:rsidP="0095120C">
            <w:pPr>
              <w:rPr>
                <w:color w:val="000000"/>
                <w:szCs w:val="28"/>
              </w:rPr>
            </w:pPr>
            <w:proofErr w:type="spellStart"/>
            <w:r w:rsidRPr="0095120C">
              <w:rPr>
                <w:rFonts w:eastAsia="Calibri"/>
                <w:color w:val="000000"/>
                <w:szCs w:val="28"/>
              </w:rPr>
              <w:t>meta_id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PRI</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auto_increment</w:t>
            </w:r>
            <w:proofErr w:type="spellEnd"/>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post_id</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bigint</w:t>
            </w:r>
            <w:proofErr w:type="spellEnd"/>
            <w:r w:rsidRPr="0095120C">
              <w:rPr>
                <w:rFonts w:eastAsia="Calibri"/>
                <w:color w:val="000000"/>
                <w:szCs w:val="28"/>
              </w:rPr>
              <w:t xml:space="preserve">(20) </w:t>
            </w:r>
            <w:proofErr w:type="spellStart"/>
            <w:r w:rsidRPr="0095120C">
              <w:rPr>
                <w:rFonts w:eastAsia="Calibri"/>
                <w:color w:val="000000"/>
                <w:szCs w:val="28"/>
              </w:rPr>
              <w:t>unsigned</w:t>
            </w:r>
            <w:proofErr w:type="spellEnd"/>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IND</w:t>
            </w: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0</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meta_key</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varchar</w:t>
            </w:r>
            <w:proofErr w:type="spellEnd"/>
            <w:r w:rsidRPr="0095120C">
              <w:rPr>
                <w:rFonts w:eastAsia="Calibri"/>
                <w:color w:val="000000"/>
                <w:szCs w:val="28"/>
              </w:rPr>
              <w:t>(255)</w:t>
            </w: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Да</w:t>
            </w: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IND</w:t>
            </w: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NULL</w:t>
            </w:r>
          </w:p>
        </w:tc>
        <w:tc>
          <w:tcPr>
            <w:tcW w:w="0" w:type="auto"/>
          </w:tcPr>
          <w:p w:rsidR="0095120C" w:rsidRPr="0095120C" w:rsidRDefault="0095120C" w:rsidP="0095120C">
            <w:pPr>
              <w:spacing w:line="360" w:lineRule="auto"/>
              <w:jc w:val="center"/>
              <w:rPr>
                <w:rFonts w:eastAsia="Calibri"/>
                <w:color w:val="000000"/>
                <w:szCs w:val="28"/>
              </w:rPr>
            </w:pPr>
          </w:p>
        </w:tc>
      </w:tr>
      <w:tr w:rsidR="0095120C" w:rsidRPr="0095120C" w:rsidTr="0095120C">
        <w:trPr>
          <w:trHeight w:val="20"/>
        </w:trPr>
        <w:tc>
          <w:tcPr>
            <w:tcW w:w="0" w:type="auto"/>
          </w:tcPr>
          <w:p w:rsidR="0095120C" w:rsidRPr="0095120C" w:rsidRDefault="0095120C" w:rsidP="0095120C">
            <w:pPr>
              <w:spacing w:line="360" w:lineRule="auto"/>
              <w:jc w:val="both"/>
              <w:rPr>
                <w:rFonts w:eastAsia="Calibri"/>
                <w:color w:val="000000"/>
                <w:szCs w:val="28"/>
              </w:rPr>
            </w:pPr>
            <w:proofErr w:type="spellStart"/>
            <w:r w:rsidRPr="0095120C">
              <w:rPr>
                <w:rFonts w:eastAsia="Calibri"/>
                <w:color w:val="000000"/>
                <w:szCs w:val="28"/>
              </w:rPr>
              <w:t>meta_value</w:t>
            </w:r>
            <w:proofErr w:type="spellEnd"/>
          </w:p>
        </w:tc>
        <w:tc>
          <w:tcPr>
            <w:tcW w:w="0" w:type="auto"/>
          </w:tcPr>
          <w:p w:rsidR="0095120C" w:rsidRPr="0095120C" w:rsidRDefault="0095120C" w:rsidP="0095120C">
            <w:pPr>
              <w:spacing w:line="360" w:lineRule="auto"/>
              <w:jc w:val="center"/>
              <w:rPr>
                <w:rFonts w:eastAsia="Calibri"/>
                <w:color w:val="000000"/>
                <w:szCs w:val="28"/>
              </w:rPr>
            </w:pPr>
            <w:proofErr w:type="spellStart"/>
            <w:r w:rsidRPr="0095120C">
              <w:rPr>
                <w:rFonts w:eastAsia="Calibri"/>
                <w:color w:val="000000"/>
                <w:szCs w:val="28"/>
              </w:rPr>
              <w:t>longtext</w:t>
            </w:r>
            <w:proofErr w:type="spellEnd"/>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Да</w:t>
            </w:r>
          </w:p>
        </w:tc>
        <w:tc>
          <w:tcPr>
            <w:tcW w:w="0" w:type="auto"/>
          </w:tcPr>
          <w:p w:rsidR="0095120C" w:rsidRPr="0095120C" w:rsidRDefault="0095120C" w:rsidP="0095120C">
            <w:pPr>
              <w:spacing w:line="360" w:lineRule="auto"/>
              <w:jc w:val="center"/>
              <w:rPr>
                <w:rFonts w:eastAsia="Calibri"/>
                <w:color w:val="000000"/>
                <w:szCs w:val="28"/>
              </w:rPr>
            </w:pPr>
          </w:p>
        </w:tc>
        <w:tc>
          <w:tcPr>
            <w:tcW w:w="0" w:type="auto"/>
          </w:tcPr>
          <w:p w:rsidR="0095120C" w:rsidRPr="0095120C" w:rsidRDefault="0095120C" w:rsidP="0095120C">
            <w:pPr>
              <w:spacing w:line="360" w:lineRule="auto"/>
              <w:jc w:val="center"/>
              <w:rPr>
                <w:rFonts w:eastAsia="Calibri"/>
                <w:color w:val="000000"/>
                <w:szCs w:val="28"/>
              </w:rPr>
            </w:pPr>
            <w:r w:rsidRPr="0095120C">
              <w:rPr>
                <w:rFonts w:eastAsia="Calibri"/>
                <w:color w:val="000000"/>
                <w:szCs w:val="28"/>
              </w:rPr>
              <w:t>NULL</w:t>
            </w:r>
          </w:p>
        </w:tc>
        <w:tc>
          <w:tcPr>
            <w:tcW w:w="0" w:type="auto"/>
            <w:vAlign w:val="center"/>
          </w:tcPr>
          <w:p w:rsidR="0095120C" w:rsidRPr="0095120C" w:rsidRDefault="0095120C" w:rsidP="0095120C">
            <w:pPr>
              <w:spacing w:line="360" w:lineRule="auto"/>
              <w:jc w:val="center"/>
              <w:rPr>
                <w:rFonts w:eastAsia="Calibri"/>
                <w:szCs w:val="28"/>
              </w:rPr>
            </w:pPr>
          </w:p>
        </w:tc>
      </w:tr>
    </w:tbl>
    <w:p w:rsidR="00E62164" w:rsidRDefault="00E62164" w:rsidP="00706424">
      <w:pPr>
        <w:spacing w:line="360" w:lineRule="auto"/>
        <w:ind w:firstLine="708"/>
        <w:jc w:val="both"/>
        <w:rPr>
          <w:rFonts w:eastAsia="Calibri"/>
          <w:sz w:val="28"/>
          <w:szCs w:val="20"/>
        </w:rPr>
      </w:pPr>
    </w:p>
    <w:p w:rsidR="00E62164" w:rsidRDefault="00E62164" w:rsidP="0095120C">
      <w:pPr>
        <w:spacing w:line="360" w:lineRule="auto"/>
        <w:jc w:val="both"/>
        <w:rPr>
          <w:rFonts w:eastAsia="Calibri"/>
          <w:sz w:val="28"/>
          <w:szCs w:val="20"/>
        </w:rPr>
      </w:pPr>
    </w:p>
    <w:p w:rsidR="00E62164" w:rsidRDefault="00E62164" w:rsidP="00706424">
      <w:pPr>
        <w:spacing w:line="360" w:lineRule="auto"/>
        <w:ind w:firstLine="708"/>
        <w:jc w:val="both"/>
        <w:rPr>
          <w:rFonts w:eastAsia="Calibri"/>
          <w:sz w:val="28"/>
          <w:szCs w:val="20"/>
        </w:rPr>
      </w:pPr>
    </w:p>
    <w:p w:rsidR="00E62164" w:rsidRDefault="00E62164" w:rsidP="00706424">
      <w:pPr>
        <w:spacing w:line="360" w:lineRule="auto"/>
        <w:ind w:firstLine="708"/>
        <w:jc w:val="both"/>
        <w:rPr>
          <w:rFonts w:eastAsia="Calibri"/>
          <w:sz w:val="28"/>
          <w:szCs w:val="20"/>
        </w:rPr>
      </w:pPr>
    </w:p>
    <w:p w:rsidR="00E62164" w:rsidRDefault="00E62164" w:rsidP="00706424">
      <w:pPr>
        <w:spacing w:line="360" w:lineRule="auto"/>
        <w:ind w:firstLine="708"/>
        <w:jc w:val="both"/>
        <w:rPr>
          <w:rFonts w:eastAsia="Calibri"/>
          <w:sz w:val="28"/>
          <w:szCs w:val="20"/>
        </w:rPr>
      </w:pPr>
    </w:p>
    <w:p w:rsidR="00E62164" w:rsidRPr="00706424" w:rsidRDefault="00E62164" w:rsidP="00E62164">
      <w:pPr>
        <w:spacing w:line="360" w:lineRule="auto"/>
        <w:ind w:firstLine="708"/>
        <w:jc w:val="right"/>
        <w:rPr>
          <w:rFonts w:eastAsia="Calibri"/>
          <w:sz w:val="28"/>
          <w:szCs w:val="20"/>
        </w:rPr>
      </w:pPr>
    </w:p>
    <w:p w:rsidR="00E15FC8" w:rsidRDefault="00E15FC8" w:rsidP="00E15FC8">
      <w:pPr>
        <w:spacing w:line="360" w:lineRule="auto"/>
        <w:jc w:val="both"/>
        <w:rPr>
          <w:rFonts w:eastAsia="Calibri"/>
          <w:sz w:val="28"/>
          <w:szCs w:val="20"/>
        </w:rPr>
        <w:sectPr w:rsidR="00E15FC8" w:rsidSect="0095120C">
          <w:footerReference w:type="default" r:id="rId30"/>
          <w:type w:val="continuous"/>
          <w:pgSz w:w="16838" w:h="11906" w:orient="landscape"/>
          <w:pgMar w:top="851" w:right="1134" w:bottom="1701" w:left="1134" w:header="709" w:footer="0" w:gutter="0"/>
          <w:cols w:space="708"/>
          <w:docGrid w:linePitch="360"/>
        </w:sectPr>
      </w:pPr>
    </w:p>
    <w:p w:rsidR="004A78BF" w:rsidRDefault="00E15FC8" w:rsidP="004A78BF">
      <w:pPr>
        <w:spacing w:line="360" w:lineRule="auto"/>
        <w:jc w:val="both"/>
        <w:rPr>
          <w:rFonts w:eastAsia="Calibri"/>
          <w:sz w:val="28"/>
          <w:szCs w:val="20"/>
        </w:rPr>
      </w:pPr>
      <w:r w:rsidRPr="00035471">
        <w:rPr>
          <w:rFonts w:eastAsia="Calibri"/>
          <w:noProof/>
          <w:sz w:val="20"/>
          <w:szCs w:val="20"/>
        </w:rPr>
        <w:lastRenderedPageBreak/>
        <mc:AlternateContent>
          <mc:Choice Requires="wpg">
            <w:drawing>
              <wp:anchor distT="0" distB="0" distL="114300" distR="114300" simplePos="0" relativeHeight="251737088" behindDoc="0" locked="0" layoutInCell="0" allowOverlap="1" wp14:anchorId="446D86EC" wp14:editId="38DDE726">
                <wp:simplePos x="0" y="0"/>
                <wp:positionH relativeFrom="page">
                  <wp:posOffset>720090</wp:posOffset>
                </wp:positionH>
                <wp:positionV relativeFrom="page">
                  <wp:posOffset>252095</wp:posOffset>
                </wp:positionV>
                <wp:extent cx="6588760" cy="10189210"/>
                <wp:effectExtent l="0" t="0" r="21590" b="21590"/>
                <wp:wrapNone/>
                <wp:docPr id="5455" name="Группа 5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56" name="Rectangle 315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7" name="Line 316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8" name="Line 316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9" name="Line 316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0" name="Line 316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1" name="Line 316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2" name="Line 316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3" name="Line 316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4" name="Line 316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5" name="Line 316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6" name="Line 316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7" name="Rectangle 317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468" name="Rectangle 317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r>
                                <w:rPr>
                                  <w:sz w:val="18"/>
                                </w:rPr>
                                <w:t>Лист</w:t>
                              </w:r>
                            </w:p>
                          </w:txbxContent>
                        </wps:txbx>
                        <wps:bodyPr rot="0" vert="horz" wrap="square" lIns="12700" tIns="12700" rIns="12700" bIns="12700" anchor="t" anchorCtr="0" upright="1">
                          <a:noAutofit/>
                        </wps:bodyPr>
                      </wps:wsp>
                      <wps:wsp>
                        <wps:cNvPr id="5469" name="Rectangle 317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470" name="Rectangle 317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471" name="Rectangle 317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r>
                                <w:rPr>
                                  <w:sz w:val="18"/>
                                </w:rPr>
                                <w:t>Дата</w:t>
                              </w:r>
                            </w:p>
                          </w:txbxContent>
                        </wps:txbx>
                        <wps:bodyPr rot="0" vert="horz" wrap="square" lIns="12700" tIns="12700" rIns="12700" bIns="12700" anchor="t" anchorCtr="0" upright="1">
                          <a:noAutofit/>
                        </wps:bodyPr>
                      </wps:wsp>
                      <wps:wsp>
                        <wps:cNvPr id="5472" name="Rectangle 317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15FC8">
                              <w:pPr>
                                <w:pStyle w:val="ad"/>
                                <w:jc w:val="center"/>
                                <w:rPr>
                                  <w:sz w:val="18"/>
                                </w:rPr>
                              </w:pPr>
                              <w:r>
                                <w:rPr>
                                  <w:sz w:val="18"/>
                                </w:rPr>
                                <w:t>Лист</w:t>
                              </w:r>
                            </w:p>
                          </w:txbxContent>
                        </wps:txbx>
                        <wps:bodyPr rot="0" vert="horz" wrap="square" lIns="12700" tIns="12700" rIns="12700" bIns="12700" anchor="t" anchorCtr="0" upright="1">
                          <a:noAutofit/>
                        </wps:bodyPr>
                      </wps:wsp>
                      <wps:wsp>
                        <wps:cNvPr id="5473" name="Rectangle 317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35471" w:rsidRDefault="00FD58D3" w:rsidP="00E15FC8">
                              <w:pPr>
                                <w:pStyle w:val="ad"/>
                                <w:jc w:val="center"/>
                                <w:rPr>
                                  <w:sz w:val="24"/>
                                  <w:lang w:val="ru-RU"/>
                                </w:rPr>
                              </w:pPr>
                              <w:r>
                                <w:rPr>
                                  <w:sz w:val="24"/>
                                  <w:lang w:val="ru-RU"/>
                                </w:rPr>
                                <w:t>9</w:t>
                              </w:r>
                            </w:p>
                          </w:txbxContent>
                        </wps:txbx>
                        <wps:bodyPr rot="0" vert="horz" wrap="square" lIns="12700" tIns="12700" rIns="12700" bIns="12700" anchor="t" anchorCtr="0" upright="1">
                          <a:noAutofit/>
                        </wps:bodyPr>
                      </wps:wsp>
                      <wps:wsp>
                        <wps:cNvPr id="5474" name="Rectangle 317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E15FC8">
                              <w:pPr>
                                <w:pStyle w:val="ad"/>
                                <w:jc w:val="center"/>
                                <w:rPr>
                                  <w:rFonts w:ascii="Journal" w:hAnsi="Journal"/>
                                  <w:lang w:val="ru-RU"/>
                                </w:rPr>
                              </w:pPr>
                              <w:r>
                                <w:rPr>
                                  <w:lang w:val="ru-RU"/>
                                </w:rPr>
                                <w:t>КП 53.09.03.01.212 П6</w:t>
                              </w:r>
                            </w:p>
                            <w:p w:rsidR="00FD58D3" w:rsidRDefault="00FD58D3" w:rsidP="00E15FC8">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D86EC" id="Группа 5455" o:spid="_x0000_s2447" style="position:absolute;left:0;text-align:left;margin-left:56.7pt;margin-top:19.85pt;width:518.8pt;height:802.3pt;z-index:2517370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DJ9PzaHQcAAL1VAAAOAAAAAAAA&#10;AAAAAAAAAC4CAABkcnMvZTJvRG9jLnhtbFBLAQItABQABgAIAAAAIQCMQ7bK4QAAAAwBAAAPAAAA&#10;AAAAAAAAAAAAAHcJAABkcnMvZG93bnJldi54bWxQSwUGAAAAAAQABADzAAAAhQoAAAAA&#10;" o:allowincell="f">
                <v:rect id="Rectangle 3159" o:spid="_x0000_s24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UAcUA&#10;AADdAAAADwAAAGRycy9kb3ducmV2LnhtbESP0YrCMBRE3xf8h3AF39ZUUVmrUaog+CRu1w+4NNe2&#10;2NzUJrZ1v34jCPs4zMwZZr3tTSVaalxpWcFkHIEgzqwuOVdw+Tl8foFwHlljZZkUPMnBdjP4WGOs&#10;bcff1KY+FwHCLkYFhfd1LKXLCjLoxrYmDt7VNgZ9kE0udYNdgJtKTqNoIQ2WHBYKrGlfUHZLH0bB&#10;zfftKcnT38Pysltm513SPe6JUqNhn6xAeOr9f/jdPmoF89l8Aa834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11QBxQAAAN0AAAAPAAAAAAAAAAAAAAAAAJgCAABkcnMv&#10;ZG93bnJldi54bWxQSwUGAAAAAAQABAD1AAAAigMAAAAA&#10;" filled="f" strokeweight="2pt"/>
                <v:line id="Line 3160" o:spid="_x0000_s244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MsQAAADdAAAADwAAAGRycy9kb3ducmV2LnhtbESPT4vCMBTE74LfITxhb5ruYt2laxQR&#10;Kt7E6sXba/P6B5uX0mS1++2NIHgcZuY3zHI9mFbcqHeNZQWfswgEcWF1w5WC8ymd/oBwHllja5kU&#10;/JOD9Wo8WmKi7Z2PdMt8JQKEXYIKau+7REpX1GTQzWxHHLzS9gZ9kH0ldY/3ADet/IqihTTYcFio&#10;saNtTcU1+zMKrpdznO4OW31qs43Oq9Rf8lIr9TEZNr8gPA3+HX6191pBPI+/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VcyxAAAAN0AAAAPAAAAAAAAAAAA&#10;AAAAAKECAABkcnMvZG93bnJldi54bWxQSwUGAAAAAAQABAD5AAAAkgMAAAAA&#10;" strokeweight="2pt"/>
                <v:line id="Line 3161" o:spid="_x0000_s245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DQL4AAADdAAAADwAAAGRycy9kb3ducmV2LnhtbERPvQrCMBDeBd8hnOCmqWJFqlFEqLiJ&#10;1cXtbM622FxKE7W+vRkEx4/vf7XpTC1e1LrKsoLJOAJBnFtdcaHgck5HCxDOI2usLZOCDznYrPu9&#10;FSbavvlEr8wXIoSwS1BB6X2TSOnykgy6sW2IA3e3rUEfYFtI3eI7hJtaTqNoLg1WHBpKbGhXUv7I&#10;nkbB43qJ0/1xp891ttW3IvXX210rNRx02yUIT53/i3/ug1YQz+I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NsNAvgAAAN0AAAAPAAAAAAAAAAAAAAAAAKEC&#10;AABkcnMvZG93bnJldi54bWxQSwUGAAAAAAQABAD5AAAAjAMAAAAA&#10;" strokeweight="2pt"/>
                <v:line id="Line 3162" o:spid="_x0000_s245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pm28QAAADdAAAADwAAAGRycy9kb3ducmV2LnhtbESPT4vCMBTE74LfITxhb5ruYmW3axQR&#10;Kt7E6sXba/P6B5uX0mS1++2NIHgcZuY3zHI9mFbcqHeNZQWfswgEcWF1w5WC8ymdfoNwHllja5kU&#10;/JOD9Wo8WmKi7Z2PdMt8JQKEXYIKau+7REpX1GTQzWxHHLzS9gZ9kH0ldY/3ADet/IqihTTYcFio&#10;saNtTcU1+zMKrpdznO4OW31qs43Oq9Rf8lIr9TEZNr8gPA3+HX6191pBPI9/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embbxAAAAN0AAAAPAAAAAAAAAAAA&#10;AAAAAKECAABkcnMvZG93bnJldi54bWxQSwUGAAAAAAQABAD5AAAAkgMAAAAA&#10;" strokeweight="2pt"/>
                <v:line id="Line 3163" o:spid="_x0000_s245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F+74AAADdAAAADwAAAGRycy9kb3ducmV2LnhtbERPvQrCMBDeBd8hnOCmqaIi1SgiVNzE&#10;2sXtbM622FxKE7W+vRkEx4/vf73tTC1e1LrKsoLJOAJBnFtdcaEguySjJQjnkTXWlknBhxxsN/3e&#10;GmNt33ymV+oLEULYxaig9L6JpXR5SQbd2DbEgbvb1qAPsC2kbvEdwk0tp1G0kAYrDg0lNrQvKX+k&#10;T6Pgcc3myeG015c63elbkfjr7a6VGg663QqEp87/xT/3USuYzx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LAX7vgAAAN0AAAAPAAAAAAAAAAAAAAAAAKEC&#10;AABkcnMvZG93bnJldi54bWxQSwUGAAAAAAQABAD5AAAAjAMAAAAA&#10;" strokeweight="2pt"/>
                <v:line id="Line 3164" o:spid="_x0000_s245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CgYMEAAADdAAAADwAAAGRycy9kb3ducmV2LnhtbESPwQrCMBBE74L/EFbwpqmiItUoIlS8&#10;idWLt7VZ22KzKU3U+vdGEDwOM/OGWa5bU4knNa60rGA0jEAQZ1aXnCs4n5LBHITzyBory6TgTQ7W&#10;q25nibG2Lz7SM/W5CBB2MSoovK9jKV1WkEE3tDVx8G62MeiDbHKpG3wFuKnkOIpm0mDJYaHAmrYF&#10;Zff0YRTcL+dpsjts9alKN/qaJ/5yvWml+r12swDhqfX/8K+91wqmk9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YKBgwQAAAN0AAAAPAAAAAAAAAAAAAAAA&#10;AKECAABkcnMvZG93bnJldi54bWxQSwUGAAAAAAQABAD5AAAAjwMAAAAA&#10;" strokeweight="2pt"/>
                <v:line id="Line 3165" o:spid="_x0000_s245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F8EAAADdAAAADwAAAGRycy9kb3ducmV2LnhtbESPwQrCMBBE74L/EFbwpqmiItUoIlS8&#10;idWLt7VZ22KzKU3U+vdGEDwOM/OGWa5bU4knNa60rGA0jEAQZ1aXnCs4n5LBHITzyBory6TgTQ7W&#10;q25nibG2Lz7SM/W5CBB2MSoovK9jKV1WkEE3tDVx8G62MeiDbHKpG3wFuKnkOIpm0mDJYaHAmrYF&#10;Zff0YRTcL+dpsjts9alKN/qaJ/5yvWml+r12swDhqfX/8K+91wqmk9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sj4XwQAAAN0AAAAPAAAAAAAAAAAAAAAA&#10;AKECAABkcnMvZG93bnJldi54bWxQSwUGAAAAAAQABAD5AAAAjwMAAAAA&#10;" strokeweight="2pt"/>
                <v:line id="Line 3166" o:spid="_x0000_s245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6bjMUAAADdAAAADwAAAGRycy9kb3ducmV2LnhtbESPS2vDMBCE74X8B7GB3hq5j5jgRgnG&#10;4NJbieNLbmtr/SDWylhq4v77KhDIcZiZb5jtfjaDuNDkessKXlcRCOLa6p5bBeUxf9mAcB5Z42CZ&#10;FPyRg/1u8bTFRNsrH+hS+FYECLsEFXTej4mUru7IoFvZkTh4jZ0M+iCnVuoJrwFuBvkWRbE02HNY&#10;6HCkrKP6XPwaBedTuc6/fjJ9HIpUV23uT1WjlXpezuknCE+zf4Tv7W+tYP0Rv8P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6bjMUAAADdAAAADwAAAAAAAAAA&#10;AAAAAAChAgAAZHJzL2Rvd25yZXYueG1sUEsFBgAAAAAEAAQA+QAAAJMDAAAAAA==&#10;" strokeweight="2pt"/>
                <v:line id="Line 3167" o:spid="_x0000_s24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JlEsUAAADdAAAADwAAAGRycy9kb3ducmV2LnhtbESP3WoCMRSE7wu+QzhC7zRrsaKrUaQ/&#10;UPGiVH2A4+a4Wd2cLEmqW5/eCEIvh5n5hpktWluLM/lQOVYw6GcgiAunKy4V7LafvTGIEJE11o5J&#10;wR8FWMw7TzPMtbvwD503sRQJwiFHBSbGJpcyFIYshr5riJN3cN5iTNKXUnu8JLit5UuWjaTFitOC&#10;wYbeDBWnza9VsPL79WlwLY3c88p/1N/vk2CPSj132+UURKQ2/ocf7S+t4HU4GsL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JlEsUAAADdAAAADwAAAAAAAAAA&#10;AAAAAAChAgAAZHJzL2Rvd25yZXYueG1sUEsFBgAAAAAEAAQA+QAAAJMDAAAAAA==&#10;" strokeweight="1pt"/>
                <v:line id="Line 3168" o:spid="_x0000_s24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umY8MAAADdAAAADwAAAGRycy9kb3ducmV2LnhtbESPQYvCMBSE74L/ITxhb5oqVpZuo4hQ&#10;8bZYvXh7Ns+2tHkpTdTuv98IgsdhZr5h0s1gWvGg3tWWFcxnEQjiwuqaSwXnUzb9BuE8ssbWMin4&#10;Iweb9XiUYqLtk4/0yH0pAoRdggoq77tESldUZNDNbEccvJvtDfog+1LqHp8Bblq5iKKVNFhzWKiw&#10;o11FRZPfjYLmco6z/e9On9p8q69l5i/Xm1bqazJsf0B4Gvwn/G4ftIJ4uYrh9SY8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bpmPDAAAA3QAAAA8AAAAAAAAAAAAA&#10;AAAAoQIAAGRycy9kb3ducmV2LnhtbFBLBQYAAAAABAAEAPkAAACRAwAAAAA=&#10;" strokeweight="2pt"/>
                <v:line id="Line 3169" o:spid="_x0000_s245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xe/sYAAADdAAAADwAAAGRycy9kb3ducmV2LnhtbESP0WoCMRRE3wv+Q7iCbzWr1KVdjSLa&#10;QqUPUusHXDe3m62bmyWJuvr1plDo4zAzZ5jZorONOJMPtWMFo2EGgrh0uuZKwf7r7fEZRIjIGhvH&#10;pOBKARbz3sMMC+0u/EnnXaxEgnAoUIGJsS2kDKUhi2HoWuLkfTtvMSbpK6k9XhLcNnKcZbm0WHNa&#10;MNjSylB53J2sgo0/fBxHt8rIA2/8a7NdvwT7o9Sg3y2nICJ18T/8137XCiZPeQ6/b9IT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MXv7GAAAA3QAAAA8AAAAAAAAA&#10;AAAAAAAAoQIAAGRycy9kb3ducmV2LnhtbFBLBQYAAAAABAAEAPkAAACUAwAAAAA=&#10;" strokeweight="1pt"/>
                <v:rect id="Rectangle 3170" o:spid="_x0000_s245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cMA&#10;AADdAAAADwAAAGRycy9kb3ducmV2LnhtbESPQWvCQBSE7wX/w/IEb3Wj2KjRVYIgeG3agsdH9plE&#10;s2/j7qrx37uFQo/DzHzDrLe9acWdnG8sK5iMExDEpdUNVwq+v/bvCxA+IGtsLZOCJ3nYbgZva8y0&#10;ffAn3YtQiQhhn6GCOoQuk9KXNRn0Y9sRR+9kncEQpaukdviIcNPKaZKk0mDDcaHGjnY1lZfiZhTk&#10;+bn/uRZL3Hu5SFyqZ7rKj0qNhn2+AhGoD//hv/ZBK/iYpXP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l++cMAAADdAAAADwAAAAAAAAAAAAAAAACYAgAAZHJzL2Rv&#10;d25yZXYueG1sUEsFBgAAAAAEAAQA9QAAAIgDAAAAAA==&#10;" filled="f" stroked="f" strokeweight=".25pt">
                  <v:textbox inset="1pt,1pt,1pt,1pt">
                    <w:txbxContent>
                      <w:p w:rsidR="00FD58D3" w:rsidRDefault="00FD58D3" w:rsidP="00E15FC8">
                        <w:pPr>
                          <w:pStyle w:val="ad"/>
                          <w:jc w:val="center"/>
                          <w:rPr>
                            <w:sz w:val="18"/>
                          </w:rPr>
                        </w:pPr>
                        <w:proofErr w:type="spellStart"/>
                        <w:r>
                          <w:rPr>
                            <w:sz w:val="18"/>
                          </w:rPr>
                          <w:t>Изм</w:t>
                        </w:r>
                        <w:proofErr w:type="spellEnd"/>
                        <w:r>
                          <w:rPr>
                            <w:sz w:val="18"/>
                          </w:rPr>
                          <w:t>.</w:t>
                        </w:r>
                      </w:p>
                    </w:txbxContent>
                  </v:textbox>
                </v:rect>
                <v:rect id="Rectangle 3171" o:spid="_x0000_s246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qi78A&#10;AADdAAAADwAAAGRycy9kb3ducmV2LnhtbERPTYvCMBC9L/gfwgje1lRxi1ajFEHwancFj0MzttVm&#10;UpOo9d9vDoLHx/tebXrTigc531hWMBknIIhLqxuuFPz97r7nIHxA1thaJgUv8rBZD75WmGn75AM9&#10;ilCJGMI+QwV1CF0mpS9rMujHtiOO3Nk6gyFCV0nt8BnDTSunSZJKgw3Hhho72tZUXou7UZDnl/54&#10;Kxa483KeuFTPdJWflBoN+3wJIlAfPuK3e68V/MzSODe+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FuqLvwAAAN0AAAAPAAAAAAAAAAAAAAAAAJgCAABkcnMvZG93bnJl&#10;di54bWxQSwUGAAAAAAQABAD1AAAAhAMAAAAA&#10;" filled="f" stroked="f" strokeweight=".25pt">
                  <v:textbox inset="1pt,1pt,1pt,1pt">
                    <w:txbxContent>
                      <w:p w:rsidR="00FD58D3" w:rsidRDefault="00FD58D3" w:rsidP="00E15FC8">
                        <w:pPr>
                          <w:pStyle w:val="ad"/>
                          <w:jc w:val="center"/>
                          <w:rPr>
                            <w:sz w:val="18"/>
                          </w:rPr>
                        </w:pPr>
                        <w:r>
                          <w:rPr>
                            <w:sz w:val="18"/>
                          </w:rPr>
                          <w:t>Лист</w:t>
                        </w:r>
                      </w:p>
                    </w:txbxContent>
                  </v:textbox>
                </v:rect>
                <v:rect id="Rectangle 3172" o:spid="_x0000_s246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PEMQA&#10;AADdAAAADwAAAGRycy9kb3ducmV2LnhtbESPwWrDMBBE74X8g9hAb42c4prEiRJMwdBr3BZ6XKyN&#10;7cRaOZJqu38fFQo9DjPzhtkfZ9OLkZzvLCtYrxIQxLXVHTcKPt7Lpw0IH5A19pZJwQ95OB4WD3vM&#10;tZ34RGMVGhEh7HNU0IYw5FL6uiWDfmUH4uidrTMYonSN1A6nCDe9fE6STBrsOC60ONBrS/W1+jYK&#10;iuIyf96qLZZebhKX6VQ3xZdSj8u52IEINIf/8F/7TSt4SbMt/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aTxDEAAAA3QAAAA8AAAAAAAAAAAAAAAAAmAIAAGRycy9k&#10;b3ducmV2LnhtbFBLBQYAAAAABAAEAPUAAACJAwAAAAA=&#10;" filled="f" stroked="f" strokeweight=".25pt">
                  <v:textbox inset="1pt,1pt,1pt,1pt">
                    <w:txbxContent>
                      <w:p w:rsidR="00FD58D3" w:rsidRDefault="00FD58D3" w:rsidP="00E15FC8">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173" o:spid="_x0000_s246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wUMEA&#10;AADdAAAADwAAAGRycy9kb3ducmV2LnhtbERPyWrDMBC9B/oPYgq9JXKDs9SNEkzAkGudBHocrKnt&#10;1hq5kmo7f18dAjk+3r47TKYTAznfWlbwukhAEFdWt1wruJyL+RaED8gaO8uk4EYeDvun2Q4zbUf+&#10;oKEMtYgh7DNU0ITQZ1L6qiGDfmF74sh9WWcwROhqqR2OMdx0cpkka2mw5djQYE/Hhqqf8s8oyPPv&#10;6fpbvmHh5TZxa53qOv9U6uV5yt9BBJrCQ3x3n7SCVbqJ++Ob+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cFDBAAAA3QAAAA8AAAAAAAAAAAAAAAAAmAIAAGRycy9kb3du&#10;cmV2LnhtbFBLBQYAAAAABAAEAPUAAACGAwAAAAA=&#10;" filled="f" stroked="f" strokeweight=".25pt">
                  <v:textbox inset="1pt,1pt,1pt,1pt">
                    <w:txbxContent>
                      <w:p w:rsidR="00FD58D3" w:rsidRDefault="00FD58D3" w:rsidP="00E15FC8">
                        <w:pPr>
                          <w:pStyle w:val="ad"/>
                          <w:jc w:val="center"/>
                          <w:rPr>
                            <w:sz w:val="18"/>
                          </w:rPr>
                        </w:pPr>
                        <w:proofErr w:type="spellStart"/>
                        <w:r>
                          <w:rPr>
                            <w:sz w:val="18"/>
                          </w:rPr>
                          <w:t>Подпись</w:t>
                        </w:r>
                        <w:proofErr w:type="spellEnd"/>
                      </w:p>
                    </w:txbxContent>
                  </v:textbox>
                </v:rect>
                <v:rect id="Rectangle 3174" o:spid="_x0000_s246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Vy8MA&#10;AADdAAAADwAAAGRycy9kb3ducmV2LnhtbESPT4vCMBTE78J+h/AWvGmq+G+rUcqC4NWqsMdH82y7&#10;27zUJKv12xtB8DjMzG+Y1aYzjbiS87VlBaNhAoK4sLrmUsHxsB0sQPiArLGxTAru5GGz/uitMNX2&#10;xnu65qEUEcI+RQVVCG0qpS8qMuiHtiWO3tk6gyFKV0rt8BbhppHjJJlJgzXHhQpb+q6o+Mv/jYIs&#10;++1Ol/wLt14uEjfTE11mP0r1P7tsCSJQF97hV3unFUwn8xE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XVy8MAAADdAAAADwAAAAAAAAAAAAAAAACYAgAAZHJzL2Rv&#10;d25yZXYueG1sUEsFBgAAAAAEAAQA9QAAAIgDAAAAAA==&#10;" filled="f" stroked="f" strokeweight=".25pt">
                  <v:textbox inset="1pt,1pt,1pt,1pt">
                    <w:txbxContent>
                      <w:p w:rsidR="00FD58D3" w:rsidRDefault="00FD58D3" w:rsidP="00E15FC8">
                        <w:pPr>
                          <w:pStyle w:val="ad"/>
                          <w:jc w:val="center"/>
                          <w:rPr>
                            <w:sz w:val="18"/>
                          </w:rPr>
                        </w:pPr>
                        <w:r>
                          <w:rPr>
                            <w:sz w:val="18"/>
                          </w:rPr>
                          <w:t>Дата</w:t>
                        </w:r>
                      </w:p>
                    </w:txbxContent>
                  </v:textbox>
                </v:rect>
                <v:rect id="Rectangle 3175" o:spid="_x0000_s246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LvMQA&#10;AADdAAAADwAAAGRycy9kb3ducmV2LnhtbESPzWrDMBCE74W+g9hAb42c4ObHiRJMwdBr3QRyXKyN&#10;7cRauZJqu29fFQo9DjPzDbM/TqYTAznfWlawmCcgiCurW64VnD6K5w0IH5A1dpZJwTd5OB4eH/aY&#10;aTvyOw1lqEWEsM9QQRNCn0npq4YM+rntiaN3tc5giNLVUjscI9x0cpkkK2mw5bjQYE+vDVX38sso&#10;yPPbdP4st1h4uUncSqe6zi9KPc2mfAci0BT+w3/tN63gJV0v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nS7zEAAAA3QAAAA8AAAAAAAAAAAAAAAAAmAIAAGRycy9k&#10;b3ducmV2LnhtbFBLBQYAAAAABAAEAPUAAACJAwAAAAA=&#10;" filled="f" stroked="f" strokeweight=".25pt">
                  <v:textbox inset="1pt,1pt,1pt,1pt">
                    <w:txbxContent>
                      <w:p w:rsidR="00FD58D3" w:rsidRDefault="00FD58D3" w:rsidP="00E15FC8">
                        <w:pPr>
                          <w:pStyle w:val="ad"/>
                          <w:jc w:val="center"/>
                          <w:rPr>
                            <w:sz w:val="18"/>
                          </w:rPr>
                        </w:pPr>
                        <w:r>
                          <w:rPr>
                            <w:sz w:val="18"/>
                          </w:rPr>
                          <w:t>Лист</w:t>
                        </w:r>
                      </w:p>
                    </w:txbxContent>
                  </v:textbox>
                </v:rect>
                <v:rect id="Rectangle 3176" o:spid="_x0000_s246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uJ8UA&#10;AADdAAAADwAAAGRycy9kb3ducmV2LnhtbESPS2vDMBCE74X+B7GF3Bo5j+bhWA6mEMi1Tgs5LtbG&#10;dmKtHElNnH9fFQo9DjPzDZNtB9OJGznfWlYwGScgiCurW64VfB52rysQPiBr7CyTggd52ObPTxmm&#10;2t75g25lqEWEsE9RQRNCn0rpq4YM+rHtiaN3ss5giNLVUju8R7jp5DRJFtJgy3GhwZ7eG6ou5bdR&#10;UBTn4etarnHn5SpxCz3XdXFUavQyFBsQgYbwH/5r77WCt/lyBr9v4hO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a+4nxQAAAN0AAAAPAAAAAAAAAAAAAAAAAJgCAABkcnMv&#10;ZG93bnJldi54bWxQSwUGAAAAAAQABAD1AAAAigMAAAAA&#10;" filled="f" stroked="f" strokeweight=".25pt">
                  <v:textbox inset="1pt,1pt,1pt,1pt">
                    <w:txbxContent>
                      <w:p w:rsidR="00FD58D3" w:rsidRPr="00035471" w:rsidRDefault="00FD58D3" w:rsidP="00E15FC8">
                        <w:pPr>
                          <w:pStyle w:val="ad"/>
                          <w:jc w:val="center"/>
                          <w:rPr>
                            <w:sz w:val="24"/>
                            <w:lang w:val="ru-RU"/>
                          </w:rPr>
                        </w:pPr>
                        <w:r>
                          <w:rPr>
                            <w:sz w:val="24"/>
                            <w:lang w:val="ru-RU"/>
                          </w:rPr>
                          <w:t>9</w:t>
                        </w:r>
                      </w:p>
                    </w:txbxContent>
                  </v:textbox>
                </v:rect>
                <v:rect id="Rectangle 3177" o:spid="_x0000_s246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2U8QA&#10;AADdAAAADwAAAGRycy9kb3ducmV2LnhtbESPQWvCQBSE70L/w/IKvemmJbVpdBOCIPTaqNDjI/ua&#10;xGbfprurxn/vFgoeh5n5hlmXkxnEmZzvLSt4XiQgiBure24V7HfbeQbCB2SNg2VScCUPZfEwW2Ou&#10;7YU/6VyHVkQI+xwVdCGMuZS+6cigX9iROHrf1hkMUbpWaoeXCDeDfEmSpTTYc1zocKRNR81PfTIK&#10;quo4HX7rd9x6mSVuqVPdVl9KPT1O1QpEoCncw//tD63gNX1L4e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dlPEAAAA3QAAAA8AAAAAAAAAAAAAAAAAmAIAAGRycy9k&#10;b3ducmV2LnhtbFBLBQYAAAAABAAEAPUAAACJAwAAAAA=&#10;" filled="f" stroked="f" strokeweight=".25pt">
                  <v:textbox inset="1pt,1pt,1pt,1pt">
                    <w:txbxContent>
                      <w:p w:rsidR="00FD58D3" w:rsidRPr="0010657E" w:rsidRDefault="00FD58D3" w:rsidP="00E15FC8">
                        <w:pPr>
                          <w:pStyle w:val="ad"/>
                          <w:jc w:val="center"/>
                          <w:rPr>
                            <w:rFonts w:ascii="Journal" w:hAnsi="Journal"/>
                            <w:lang w:val="ru-RU"/>
                          </w:rPr>
                        </w:pPr>
                        <w:r>
                          <w:rPr>
                            <w:lang w:val="ru-RU"/>
                          </w:rPr>
                          <w:t>КП 53.09.03.01.212 П6</w:t>
                        </w:r>
                      </w:p>
                      <w:p w:rsidR="00FD58D3" w:rsidRDefault="00FD58D3" w:rsidP="00E15FC8">
                        <w:pPr>
                          <w:pStyle w:val="ad"/>
                          <w:jc w:val="center"/>
                        </w:pPr>
                      </w:p>
                    </w:txbxContent>
                  </v:textbox>
                </v:rect>
                <w10:wrap anchorx="page" anchory="page"/>
              </v:group>
            </w:pict>
          </mc:Fallback>
        </mc:AlternateContent>
      </w:r>
    </w:p>
    <w:tbl>
      <w:tblPr>
        <w:tblStyle w:val="13"/>
        <w:tblpPr w:leftFromText="180" w:rightFromText="180" w:vertAnchor="page" w:horzAnchor="margin" w:tblpXSpec="center" w:tblpY="2566"/>
        <w:tblW w:w="10201" w:type="dxa"/>
        <w:tblLook w:val="04A0" w:firstRow="1" w:lastRow="0" w:firstColumn="1" w:lastColumn="0" w:noHBand="0" w:noVBand="1"/>
      </w:tblPr>
      <w:tblGrid>
        <w:gridCol w:w="2256"/>
        <w:gridCol w:w="2103"/>
        <w:gridCol w:w="1866"/>
        <w:gridCol w:w="2250"/>
        <w:gridCol w:w="1726"/>
      </w:tblGrid>
      <w:tr w:rsidR="00E15FC8" w:rsidRPr="0095120C" w:rsidTr="00E15FC8">
        <w:trPr>
          <w:trHeight w:val="20"/>
        </w:trPr>
        <w:tc>
          <w:tcPr>
            <w:tcW w:w="0" w:type="auto"/>
          </w:tcPr>
          <w:p w:rsidR="00E15FC8" w:rsidRPr="0095120C" w:rsidRDefault="00E15FC8" w:rsidP="00E15FC8">
            <w:pPr>
              <w:spacing w:line="360" w:lineRule="auto"/>
              <w:jc w:val="center"/>
              <w:rPr>
                <w:rFonts w:eastAsia="Calibri"/>
                <w:b/>
                <w:szCs w:val="20"/>
              </w:rPr>
            </w:pPr>
            <w:r w:rsidRPr="0095120C">
              <w:rPr>
                <w:rFonts w:eastAsia="Calibri"/>
                <w:b/>
                <w:szCs w:val="20"/>
              </w:rPr>
              <w:t>Имя поля</w:t>
            </w:r>
          </w:p>
        </w:tc>
        <w:tc>
          <w:tcPr>
            <w:tcW w:w="0" w:type="auto"/>
          </w:tcPr>
          <w:p w:rsidR="00E15FC8" w:rsidRPr="0095120C" w:rsidRDefault="00E15FC8" w:rsidP="00E15FC8">
            <w:pPr>
              <w:spacing w:line="360" w:lineRule="auto"/>
              <w:jc w:val="center"/>
              <w:rPr>
                <w:rFonts w:eastAsia="Calibri"/>
                <w:b/>
                <w:szCs w:val="20"/>
              </w:rPr>
            </w:pPr>
            <w:r w:rsidRPr="0095120C">
              <w:rPr>
                <w:rFonts w:eastAsia="Calibri"/>
                <w:b/>
                <w:szCs w:val="20"/>
              </w:rPr>
              <w:t>Тип поля</w:t>
            </w:r>
          </w:p>
        </w:tc>
        <w:tc>
          <w:tcPr>
            <w:tcW w:w="0" w:type="auto"/>
          </w:tcPr>
          <w:p w:rsidR="00E15FC8" w:rsidRPr="0095120C" w:rsidRDefault="00E15FC8" w:rsidP="00E15FC8">
            <w:pPr>
              <w:spacing w:line="360" w:lineRule="auto"/>
              <w:jc w:val="center"/>
              <w:rPr>
                <w:rFonts w:eastAsia="Calibri"/>
                <w:b/>
                <w:szCs w:val="20"/>
              </w:rPr>
            </w:pPr>
            <w:r w:rsidRPr="0095120C">
              <w:rPr>
                <w:rFonts w:eastAsia="Calibri"/>
                <w:b/>
                <w:szCs w:val="20"/>
              </w:rPr>
              <w:t>Ключевое поле</w:t>
            </w:r>
          </w:p>
        </w:tc>
        <w:tc>
          <w:tcPr>
            <w:tcW w:w="0" w:type="auto"/>
          </w:tcPr>
          <w:p w:rsidR="00E15FC8" w:rsidRPr="0095120C" w:rsidRDefault="00E15FC8" w:rsidP="00E15FC8">
            <w:pPr>
              <w:spacing w:line="360" w:lineRule="auto"/>
              <w:jc w:val="center"/>
              <w:rPr>
                <w:rFonts w:eastAsia="Calibri"/>
                <w:b/>
                <w:szCs w:val="20"/>
              </w:rPr>
            </w:pPr>
            <w:r w:rsidRPr="0095120C">
              <w:rPr>
                <w:rFonts w:eastAsia="Calibri"/>
                <w:b/>
                <w:szCs w:val="20"/>
              </w:rPr>
              <w:t>По умолчанию</w:t>
            </w:r>
          </w:p>
        </w:tc>
        <w:tc>
          <w:tcPr>
            <w:tcW w:w="1726" w:type="dxa"/>
          </w:tcPr>
          <w:p w:rsidR="00E15FC8" w:rsidRPr="0095120C" w:rsidRDefault="00E15FC8" w:rsidP="00E15FC8">
            <w:pPr>
              <w:spacing w:line="360" w:lineRule="auto"/>
              <w:ind w:left="-230" w:right="-110"/>
              <w:jc w:val="center"/>
              <w:rPr>
                <w:rFonts w:eastAsia="Calibri"/>
                <w:b/>
                <w:szCs w:val="20"/>
              </w:rPr>
            </w:pPr>
            <w:r w:rsidRPr="0095120C">
              <w:rPr>
                <w:rFonts w:eastAsia="Calibri"/>
                <w:b/>
                <w:szCs w:val="20"/>
              </w:rPr>
              <w:t>Дополнительно</w:t>
            </w: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r w:rsidRPr="0095120C">
              <w:rPr>
                <w:rFonts w:eastAsia="Calibri"/>
                <w:szCs w:val="20"/>
              </w:rPr>
              <w:t>ID</w:t>
            </w: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 xml:space="preserve">(20) </w:t>
            </w:r>
            <w:proofErr w:type="spellStart"/>
            <w:r w:rsidRPr="0095120C">
              <w:rPr>
                <w:rFonts w:eastAsia="Calibri"/>
                <w:szCs w:val="20"/>
              </w:rPr>
              <w:t>unsigned</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PRI &amp; IND Pt4</w:t>
            </w: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auto_increment</w:t>
            </w:r>
            <w:proofErr w:type="spellEnd"/>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post_author</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 xml:space="preserve">(20) </w:t>
            </w:r>
            <w:proofErr w:type="spellStart"/>
            <w:r w:rsidRPr="0095120C">
              <w:rPr>
                <w:rFonts w:eastAsia="Calibri"/>
                <w:szCs w:val="20"/>
              </w:rPr>
              <w:t>unsigned</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post_date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datetime</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 Pt3</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0000-00-00 00:00:00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post_date_gmt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datetime</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0000-00-00 00:00:00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post_content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longtext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post_title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post_excerpt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post_status</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 PT2</w:t>
            </w: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publish</w:t>
            </w:r>
            <w:proofErr w:type="spellEnd"/>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comment_status</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open</w:t>
            </w:r>
            <w:proofErr w:type="spellEnd"/>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ping_status</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open</w:t>
            </w:r>
            <w:proofErr w:type="spellEnd"/>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post_password</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post_name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(200)</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w:t>
            </w: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to_ping</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pinged</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post_modified</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datetime</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0000-00-00 00:00:00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post_modified_gmt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datetime</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0000-00-00 00:00:00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post_content_filtered</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longtext</w:t>
            </w:r>
            <w:proofErr w:type="spellEnd"/>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post_parent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 xml:space="preserve">(20) </w:t>
            </w:r>
            <w:proofErr w:type="spellStart"/>
            <w:r w:rsidRPr="0095120C">
              <w:rPr>
                <w:rFonts w:eastAsia="Calibri"/>
                <w:szCs w:val="20"/>
              </w:rPr>
              <w:t>unsigned</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guid</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(255)</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menu_order</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int</w:t>
            </w:r>
            <w:proofErr w:type="spellEnd"/>
            <w:r w:rsidRPr="0095120C">
              <w:rPr>
                <w:rFonts w:eastAsia="Calibri"/>
                <w:szCs w:val="20"/>
              </w:rPr>
              <w:t>(11)</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post_type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 Pt1</w:t>
            </w: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post</w:t>
            </w:r>
            <w:proofErr w:type="spellEnd"/>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post_mime_type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varchar</w:t>
            </w:r>
            <w:proofErr w:type="spellEnd"/>
            <w:r w:rsidRPr="0095120C">
              <w:rPr>
                <w:rFonts w:eastAsia="Calibri"/>
                <w:szCs w:val="20"/>
              </w:rPr>
              <w:t>(100)</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comment_count</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(20)</w:t>
            </w:r>
          </w:p>
        </w:tc>
        <w:tc>
          <w:tcPr>
            <w:tcW w:w="0" w:type="auto"/>
          </w:tcPr>
          <w:p w:rsidR="00E15FC8" w:rsidRPr="0095120C" w:rsidRDefault="00E15FC8" w:rsidP="00E15FC8">
            <w:pPr>
              <w:spacing w:line="360" w:lineRule="auto"/>
              <w:jc w:val="center"/>
              <w:rPr>
                <w:rFonts w:eastAsia="Calibri"/>
                <w:szCs w:val="20"/>
              </w:rPr>
            </w:pP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r w:rsidRPr="0095120C">
              <w:rPr>
                <w:rFonts w:eastAsia="Calibri"/>
                <w:szCs w:val="20"/>
              </w:rPr>
              <w:t>ID</w:t>
            </w:r>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 xml:space="preserve">(20) </w:t>
            </w:r>
            <w:proofErr w:type="spellStart"/>
            <w:r w:rsidRPr="0095120C">
              <w:rPr>
                <w:rFonts w:eastAsia="Calibri"/>
                <w:szCs w:val="20"/>
              </w:rPr>
              <w:t>unsigned</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PRI &amp; IND Pt4</w:t>
            </w:r>
          </w:p>
        </w:tc>
        <w:tc>
          <w:tcPr>
            <w:tcW w:w="0" w:type="auto"/>
          </w:tcPr>
          <w:p w:rsidR="00E15FC8" w:rsidRPr="0095120C" w:rsidRDefault="00E15FC8" w:rsidP="00E15FC8">
            <w:pPr>
              <w:spacing w:line="360" w:lineRule="auto"/>
              <w:jc w:val="center"/>
              <w:rPr>
                <w:rFonts w:eastAsia="Calibri"/>
                <w:szCs w:val="20"/>
              </w:rPr>
            </w:pPr>
          </w:p>
        </w:tc>
        <w:tc>
          <w:tcPr>
            <w:tcW w:w="1726" w:type="dxa"/>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auto_increment</w:t>
            </w:r>
            <w:proofErr w:type="spellEnd"/>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post_author</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bigint</w:t>
            </w:r>
            <w:proofErr w:type="spellEnd"/>
            <w:r w:rsidRPr="0095120C">
              <w:rPr>
                <w:rFonts w:eastAsia="Calibri"/>
                <w:szCs w:val="20"/>
              </w:rPr>
              <w:t xml:space="preserve">(20) </w:t>
            </w:r>
            <w:proofErr w:type="spellStart"/>
            <w:r w:rsidRPr="0095120C">
              <w:rPr>
                <w:rFonts w:eastAsia="Calibri"/>
                <w:szCs w:val="20"/>
              </w:rPr>
              <w:t>unsigned</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w:t>
            </w:r>
          </w:p>
        </w:tc>
        <w:tc>
          <w:tcPr>
            <w:tcW w:w="1726" w:type="dxa"/>
          </w:tcPr>
          <w:p w:rsidR="00E15FC8" w:rsidRPr="0095120C" w:rsidRDefault="00E15FC8" w:rsidP="00E15FC8">
            <w:pPr>
              <w:spacing w:line="360" w:lineRule="auto"/>
              <w:jc w:val="center"/>
              <w:rPr>
                <w:rFonts w:eastAsia="Calibri"/>
                <w:szCs w:val="20"/>
              </w:rPr>
            </w:pPr>
          </w:p>
        </w:tc>
      </w:tr>
      <w:tr w:rsidR="00E15FC8" w:rsidRPr="0095120C" w:rsidTr="00E15FC8">
        <w:trPr>
          <w:trHeight w:val="20"/>
        </w:trPr>
        <w:tc>
          <w:tcPr>
            <w:tcW w:w="0" w:type="auto"/>
          </w:tcPr>
          <w:p w:rsidR="00E15FC8" w:rsidRPr="0095120C" w:rsidRDefault="00E15FC8" w:rsidP="00E15FC8">
            <w:pPr>
              <w:spacing w:line="360" w:lineRule="auto"/>
              <w:jc w:val="both"/>
              <w:rPr>
                <w:rFonts w:eastAsia="Calibri"/>
                <w:szCs w:val="20"/>
              </w:rPr>
            </w:pPr>
            <w:proofErr w:type="spellStart"/>
            <w:r w:rsidRPr="0095120C">
              <w:rPr>
                <w:rFonts w:eastAsia="Calibri"/>
                <w:szCs w:val="20"/>
              </w:rPr>
              <w:t>post_date</w:t>
            </w:r>
            <w:proofErr w:type="spellEnd"/>
          </w:p>
        </w:tc>
        <w:tc>
          <w:tcPr>
            <w:tcW w:w="0" w:type="auto"/>
          </w:tcPr>
          <w:p w:rsidR="00E15FC8" w:rsidRPr="0095120C" w:rsidRDefault="00E15FC8" w:rsidP="00E15FC8">
            <w:pPr>
              <w:spacing w:line="360" w:lineRule="auto"/>
              <w:jc w:val="center"/>
              <w:rPr>
                <w:rFonts w:eastAsia="Calibri"/>
                <w:szCs w:val="20"/>
              </w:rPr>
            </w:pPr>
            <w:proofErr w:type="spellStart"/>
            <w:r w:rsidRPr="0095120C">
              <w:rPr>
                <w:rFonts w:eastAsia="Calibri"/>
                <w:szCs w:val="20"/>
              </w:rPr>
              <w:t>datetime</w:t>
            </w:r>
            <w:proofErr w:type="spellEnd"/>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IND Pt3</w:t>
            </w:r>
          </w:p>
        </w:tc>
        <w:tc>
          <w:tcPr>
            <w:tcW w:w="0" w:type="auto"/>
          </w:tcPr>
          <w:p w:rsidR="00E15FC8" w:rsidRPr="0095120C" w:rsidRDefault="00E15FC8" w:rsidP="00E15FC8">
            <w:pPr>
              <w:spacing w:line="360" w:lineRule="auto"/>
              <w:jc w:val="center"/>
              <w:rPr>
                <w:rFonts w:eastAsia="Calibri"/>
                <w:szCs w:val="20"/>
              </w:rPr>
            </w:pPr>
            <w:r w:rsidRPr="0095120C">
              <w:rPr>
                <w:rFonts w:eastAsia="Calibri"/>
                <w:szCs w:val="20"/>
              </w:rPr>
              <w:t>0000-00-00 00:00:00</w:t>
            </w:r>
          </w:p>
        </w:tc>
        <w:tc>
          <w:tcPr>
            <w:tcW w:w="1726" w:type="dxa"/>
          </w:tcPr>
          <w:p w:rsidR="00E15FC8" w:rsidRPr="0095120C" w:rsidRDefault="00E15FC8" w:rsidP="00E15FC8">
            <w:pPr>
              <w:spacing w:line="360" w:lineRule="auto"/>
              <w:jc w:val="center"/>
              <w:rPr>
                <w:rFonts w:eastAsia="Calibri"/>
                <w:szCs w:val="20"/>
              </w:rPr>
            </w:pPr>
          </w:p>
        </w:tc>
      </w:tr>
    </w:tbl>
    <w:p w:rsidR="00706424" w:rsidRDefault="00706424" w:rsidP="004A78BF">
      <w:pPr>
        <w:spacing w:line="360" w:lineRule="auto"/>
        <w:jc w:val="right"/>
        <w:rPr>
          <w:rFonts w:eastAsia="Calibri"/>
          <w:b/>
          <w:sz w:val="28"/>
          <w:szCs w:val="20"/>
        </w:rPr>
      </w:pPr>
      <w:r w:rsidRPr="00706424">
        <w:rPr>
          <w:rFonts w:eastAsia="Calibri"/>
          <w:sz w:val="28"/>
          <w:szCs w:val="20"/>
        </w:rPr>
        <w:t xml:space="preserve">Таблица 7. Описание полей таблицы </w:t>
      </w:r>
      <w:proofErr w:type="spellStart"/>
      <w:r w:rsidRPr="00706424">
        <w:rPr>
          <w:rFonts w:eastAsia="Calibri"/>
          <w:b/>
          <w:sz w:val="28"/>
          <w:szCs w:val="20"/>
        </w:rPr>
        <w:t>wp_posts</w:t>
      </w:r>
      <w:proofErr w:type="spellEnd"/>
    </w:p>
    <w:p w:rsidR="00E15FC8" w:rsidRDefault="00E15FC8" w:rsidP="00E15FC8">
      <w:pPr>
        <w:rPr>
          <w:rFonts w:eastAsia="Calibri"/>
          <w:sz w:val="28"/>
          <w:szCs w:val="20"/>
        </w:rPr>
        <w:sectPr w:rsidR="00E15FC8" w:rsidSect="00E15FC8">
          <w:footerReference w:type="default" r:id="rId31"/>
          <w:pgSz w:w="11906" w:h="16838"/>
          <w:pgMar w:top="1134" w:right="851" w:bottom="1134" w:left="1701" w:header="709" w:footer="0" w:gutter="0"/>
          <w:cols w:space="708"/>
          <w:docGrid w:linePitch="360"/>
        </w:sectPr>
      </w:pPr>
    </w:p>
    <w:p w:rsidR="00E15FC8" w:rsidRPr="00E15FC8" w:rsidRDefault="00E15FC8" w:rsidP="00E15FC8">
      <w:pPr>
        <w:rPr>
          <w:rFonts w:eastAsia="Calibri"/>
          <w:sz w:val="28"/>
          <w:szCs w:val="20"/>
        </w:rPr>
      </w:pPr>
    </w:p>
    <w:p w:rsidR="00E15FC8" w:rsidRPr="00E15FC8" w:rsidRDefault="00020B07" w:rsidP="00E15FC8">
      <w:pPr>
        <w:tabs>
          <w:tab w:val="left" w:pos="915"/>
        </w:tabs>
        <w:rPr>
          <w:rFonts w:eastAsia="Calibri"/>
          <w:sz w:val="28"/>
          <w:szCs w:val="20"/>
        </w:rPr>
      </w:pPr>
      <w:r w:rsidRPr="00EB1E7A">
        <w:rPr>
          <w:rFonts w:eastAsia="Calibri"/>
          <w:noProof/>
          <w:sz w:val="28"/>
          <w:szCs w:val="20"/>
        </w:rPr>
        <mc:AlternateContent>
          <mc:Choice Requires="wpg">
            <w:drawing>
              <wp:anchor distT="0" distB="0" distL="114300" distR="114300" simplePos="0" relativeHeight="251745280" behindDoc="0" locked="0" layoutInCell="0" allowOverlap="1" wp14:anchorId="53FEE147" wp14:editId="74154A70">
                <wp:simplePos x="0" y="0"/>
                <wp:positionH relativeFrom="page">
                  <wp:posOffset>252095</wp:posOffset>
                </wp:positionH>
                <wp:positionV relativeFrom="page">
                  <wp:posOffset>252095</wp:posOffset>
                </wp:positionV>
                <wp:extent cx="467995" cy="10188575"/>
                <wp:effectExtent l="0" t="0" r="27305" b="22225"/>
                <wp:wrapNone/>
                <wp:docPr id="5565" name="Группа 5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566" name="Rectangle 311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7" name="Line 311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311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Text Box 312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rsidP="00020B07"/>
                          </w:txbxContent>
                        </wps:txbx>
                        <wps:bodyPr rot="0" vert="horz" wrap="square" lIns="0" tIns="0" rIns="0" bIns="0" anchor="t" anchorCtr="0" upright="1">
                          <a:noAutofit/>
                        </wps:bodyPr>
                      </wps:wsp>
                      <wps:wsp>
                        <wps:cNvPr id="1026" name="Text Box 312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rsidP="00020B07"/>
                          </w:txbxContent>
                        </wps:txbx>
                        <wps:bodyPr rot="0" vert="horz" wrap="square" lIns="0" tIns="0" rIns="0" bIns="0" anchor="t" anchorCtr="0" upright="1">
                          <a:noAutofit/>
                        </wps:bodyPr>
                      </wps:wsp>
                      <wps:wsp>
                        <wps:cNvPr id="1027" name="Rectangle 312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Line 312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312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312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312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8" name="Line 312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9" name="Text Box 312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rsidP="00020B07"/>
                          </w:txbxContent>
                        </wps:txbx>
                        <wps:bodyPr rot="0" vert="horz" wrap="square" lIns="0" tIns="0" rIns="0" bIns="0" anchor="t" anchorCtr="0" upright="1">
                          <a:noAutofit/>
                        </wps:bodyPr>
                      </wps:wsp>
                      <wps:wsp>
                        <wps:cNvPr id="1140" name="Text Box 312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rsidP="00020B07"/>
                          </w:txbxContent>
                        </wps:txbx>
                        <wps:bodyPr rot="0" vert="horz" wrap="square" lIns="0" tIns="0" rIns="0" bIns="0" anchor="t" anchorCtr="0" upright="1">
                          <a:noAutofit/>
                        </wps:bodyPr>
                      </wps:wsp>
                      <wps:wsp>
                        <wps:cNvPr id="1141" name="Text Box 313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rsidP="00020B07"/>
                          </w:txbxContent>
                        </wps:txbx>
                        <wps:bodyPr rot="0" vert="horz" wrap="square" lIns="0" tIns="0" rIns="0" bIns="0" anchor="t" anchorCtr="0" upright="1">
                          <a:noAutofit/>
                        </wps:bodyPr>
                      </wps:wsp>
                      <wps:wsp>
                        <wps:cNvPr id="1142" name="Text Box 313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rsidP="00020B07"/>
                          </w:txbxContent>
                        </wps:txbx>
                        <wps:bodyPr rot="0" vert="horz" wrap="square" lIns="0" tIns="0" rIns="0" bIns="0" anchor="t" anchorCtr="0" upright="1">
                          <a:noAutofit/>
                        </wps:bodyPr>
                      </wps:wsp>
                      <wps:wsp>
                        <wps:cNvPr id="1143" name="Text Box 313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rsidP="00020B07"/>
                          </w:txbxContent>
                        </wps:txbx>
                        <wps:bodyPr rot="0" vert="horz" wrap="square" lIns="0" tIns="0" rIns="0" bIns="0" anchor="t" anchorCtr="0" upright="1">
                          <a:noAutofit/>
                        </wps:bodyPr>
                      </wps:wsp>
                      <wps:wsp>
                        <wps:cNvPr id="1144" name="Text Box 313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wps:txbx>
                        <wps:bodyPr rot="0" vert="horz" wrap="square" lIns="0" tIns="0" rIns="0" bIns="0" anchor="t" anchorCtr="0" upright="1">
                          <a:noAutofit/>
                        </wps:bodyPr>
                      </wps:wsp>
                      <wps:wsp>
                        <wps:cNvPr id="1145" name="Text Box 313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rsidP="00020B07"/>
                          </w:txbxContent>
                        </wps:txbx>
                        <wps:bodyPr rot="0" vert="horz" wrap="square" lIns="0" tIns="0" rIns="0" bIns="0" anchor="t" anchorCtr="0" upright="1">
                          <a:noAutofit/>
                        </wps:bodyPr>
                      </wps:wsp>
                      <wps:wsp>
                        <wps:cNvPr id="1146" name="Text Box 313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wps:txbx>
                        <wps:bodyPr rot="0" vert="horz" wrap="square" lIns="0" tIns="0" rIns="0" bIns="0" anchor="t" anchorCtr="0" upright="1">
                          <a:noAutofit/>
                        </wps:bodyPr>
                      </wps:wsp>
                      <wps:wsp>
                        <wps:cNvPr id="1147" name="Text Box 313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wps:txbx>
                        <wps:bodyPr rot="0" vert="horz" wrap="square" lIns="0" tIns="0" rIns="0" bIns="0" anchor="t" anchorCtr="0" upright="1">
                          <a:noAutofit/>
                        </wps:bodyPr>
                      </wps:wsp>
                      <wps:wsp>
                        <wps:cNvPr id="1148" name="Text Box 313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EE147" id="Группа 5565" o:spid="_x0000_s2467" style="position:absolute;margin-left:19.85pt;margin-top:19.85pt;width:36.85pt;height:802.25pt;z-index:25174528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" o:allowincell="f">
                <v:rect id="Rectangle 3117" o:spid="_x0000_s246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qRIcQA&#10;AADdAAAADwAAAGRycy9kb3ducmV2LnhtbESP0YrCMBRE3wX/IVzBN01dsKzVKHVB8Glxqx9waa5t&#10;sbmpTWyrX78RFvZxmJkzzGY3mFp01LrKsoLFPAJBnFtdcaHgcj7MPkE4j6yxtkwKnuRgtx2PNpho&#10;2/MPdZkvRICwS1BB6X2TSOnykgy6uW2Ig3e1rUEfZFtI3WIf4KaWH1EUS4MVh4USG/oqKb9lD6Pg&#10;5ofuOy2y12F12a/y0z7tH/dUqelkSNcgPA3+P/zXPmoFy2Ucw/t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akSHEAAAA3QAAAA8AAAAAAAAAAAAAAAAAmAIAAGRycy9k&#10;b3ducmV2LnhtbFBLBQYAAAAABAAEAPUAAACJAwAAAAA=&#10;" filled="f" strokeweight="2pt"/>
                <v:line id="Line 3118" o:spid="_x0000_s246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SSEsMAAADdAAAADwAAAGRycy9kb3ducmV2LnhtbESPQYvCMBSE7wv+h/AEb2uqUJVqFBEq&#10;3hZrL96ezbMtNi+liVr/vVkQPA4z8w2z2vSmEQ/qXG1ZwWQcgSAurK65VJCf0t8FCOeRNTaWScGL&#10;HGzWg58VJto++UiPzJciQNglqKDyvk2kdEVFBt3YtsTBu9rOoA+yK6Xu8BngppHTKJpJgzWHhQpb&#10;2lVU3LK7UXA753G6/9vpU5Nt9aVM/fly1UqNhv12CcJT77/hT/ugFcTxbA7/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kkhLDAAAA3QAAAA8AAAAAAAAAAAAA&#10;AAAAoQIAAGRycy9kb3ducmV2LnhtbFBLBQYAAAAABAAEAPkAAACRAwAAAAA=&#10;" strokeweight="2pt"/>
                <v:line id="Line 3119" o:spid="_x0000_s247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qq74AAADdAAAADwAAAGRycy9kb3ducmV2LnhtbERPvQrCMBDeBd8hnOCmqaI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l2qrvgAAAN0AAAAPAAAAAAAAAAAAAAAAAKEC&#10;AABkcnMvZG93bnJldi54bWxQSwUGAAAAAAQABAD5AAAAjAMAAAAA&#10;" strokeweight="2pt"/>
                <v:shape id="Text Box 3120" o:spid="_x0000_s247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QMMA&#10;AADdAAAADwAAAGRycy9kb3ducmV2LnhtbERPTWsCMRC9F/wPYQRvNamg1K1RRFoQhNJ1PfQ43Yy7&#10;wc1k3URd/31TKHibx/ucxap3jbhSF6xnDS9jBYK49MZypeFQfDy/gggR2WDjmTTcKcBqOXhaYGb8&#10;jXO67mMlUgiHDDXUMbaZlKGsyWEY+5Y4cUffOYwJdpU0Hd5SuGvkRKmZdGg5NdTY0qam8rS/OA3r&#10;b87f7fnz5ys/5rYo5op3s5PWo2G/fgMRqY8P8b97a9J8NZnC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eQ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rsidP="00020B07"/>
                    </w:txbxContent>
                  </v:textbox>
                </v:shape>
                <v:shape id="Text Box 3121" o:spid="_x0000_s247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AN8MA&#10;AADdAAAADwAAAGRycy9kb3ducmV2LnhtbERPTWsCMRC9F/wPYYTeaqKHpV2NImKhUChdt4cex824&#10;G9xM1k2q6783gtDbPN7nLFaDa8WZ+mA9a5hOFAjiyhvLtYaf8v3lFUSIyAZbz6ThSgFWy9HTAnPj&#10;L1zQeRdrkUI45KihibHLpQxVQw7DxHfEiTv43mFMsK+l6fGSwl0rZ0pl0qHl1NBgR5uGquPuz2lY&#10;/3Kxtaev/XdxKGxZvin+zI5aP4+H9RxEpCH+ix/uD5Pmq1kG92/S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AN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rsidP="00020B07"/>
                    </w:txbxContent>
                  </v:textbox>
                </v:shape>
                <v:rect id="Rectangle 3122" o:spid="_x0000_s247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SdMMA&#10;AADdAAAADwAAAGRycy9kb3ducmV2LnhtbERPS2rDMBDdB3IHMYHuErletLEbJdgFQ1cldXOAwZra&#10;JtbIteRPe/qoUMhuHu87h9NiOjHR4FrLCh53EQjiyuqWawWXz2K7B+E8ssbOMin4IQen43p1wFTb&#10;mT9oKn0tQgi7FBU03veplK5qyKDb2Z44cF92MOgDHGqpB5xDuOlkHEVP0mDLoaHBnl4bqq7laBRc&#10;/TK9Z3X5WySXPKnOeTaP35lSD5slewHhafF38b/7TYf5Ufw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dSdMMAAADdAAAADwAAAAAAAAAAAAAAAACYAgAAZHJzL2Rv&#10;d25yZXYueG1sUEsFBgAAAAAEAAQA9QAAAIgDAAAAAA==&#10;" filled="f" strokeweight="2pt"/>
                <v:line id="Line 3123" o:spid="_x0000_s247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68EAAADdAAAADwAAAGRycy9kb3ducmV2LnhtbERPS4vCMBC+C/6HMII3m/pEqlFE6LK3&#10;xerF27QZ22IzKU1Wu/9+Iwje5uN7znbfm0Y8qHO1ZQXTKAZBXFhdc6ngck4naxDOI2tsLJOCP3Kw&#10;3w0HW0y0ffKJHpkvRQhhl6CCyvs2kdIVFRl0kW2JA3eznUEfYFdK3eEzhJtGzuJ4JQ3WHBoqbOlY&#10;UXHPfo2C+/WyTL9+jvrcZAedl6m/5jet1HjUHzYgPPX+I367v3WYP50v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r/PrwQAAAN0AAAAPAAAAAAAAAAAAAAAA&#10;AKECAABkcnMvZG93bnJldi54bWxQSwUGAAAAAAQABAD5AAAAjwMAAAAA&#10;" strokeweight="2pt"/>
                <v:line id="Line 3124" o:spid="_x0000_s247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NWcL4AAADdAAAADwAAAGRycy9kb3ducmV2LnhtbERPvQrCMBDeBd8hnOCmqYo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41ZwvgAAAN0AAAAPAAAAAAAAAAAAAAAAAKEC&#10;AABkcnMvZG93bnJldi54bWxQSwUGAAAAAAQABAD5AAAAjAMAAAAA&#10;" strokeweight="2pt"/>
                <v:line id="Line 3125" o:spid="_x0000_s247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IB74AAADdAAAADwAAAGRycy9kb3ducmV2LnhtbERPvQrCMBDeBd8hnOCmqYo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gHvgAAAN0AAAAPAAAAAAAAAAAAAAAAAKEC&#10;AABkcnMvZG93bnJldi54bWxQSwUGAAAAAAQABAD5AAAAjAMAAAAA&#10;" strokeweight="2pt"/>
                <v:line id="Line 3126" o:spid="_x0000_s247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1tnMEAAADdAAAADwAAAGRycy9kb3ducmV2LnhtbERPS4vCMBC+C/6HMII3m6r4oBpFhC57&#10;W6xevE2bsS02k9JktfvvN4LgbT6+52z3vWnEgzpXW1YwjWIQxIXVNZcKLud0sgbhPLLGxjIp+CMH&#10;+91wsMVE2yef6JH5UoQQdgkqqLxvEyldUZFBF9mWOHA32xn0AXal1B0+Q7hp5CyOl9JgzaGhwpaO&#10;FRX37NcouF8vi/Tr56jPTXbQeZn6a37TSo1H/WEDwlPvP+K3+1uH+dP5Cl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fW2cwQAAAN0AAAAPAAAAAAAAAAAAAAAA&#10;AKECAABkcnMvZG93bnJldi54bWxQSwUGAAAAAAQABAD5AAAAjwMAAAAA&#10;" strokeweight="2pt"/>
                <v:line id="Line 3127" o:spid="_x0000_s247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57sMAAADdAAAADwAAAGRycy9kb3ducmV2LnhtbESPQYvCQAyF7wv+hyGCt3Wq4iLVUUSo&#10;eFusXrzFTmyLnUzpjFr/vTks7C3hvbz3ZbXpXaOe1IXas4HJOAFFXHhbc2ngfMq+F6BCRLbYeCYD&#10;bwqwWQ++Vpha/+IjPfNYKgnhkKKBKsY21ToUFTkMY98Si3bzncMoa1dq2+FLwl2jp0nyox3WLA0V&#10;trSrqLjnD2fgfjnPs/3vzp6afGuvZRYv15s1ZjTst0tQkfr4b/67PljBn8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i+e7DAAAA3QAAAA8AAAAAAAAAAAAA&#10;AAAAoQIAAGRycy9kb3ducmV2LnhtbFBLBQYAAAAABAAEAPkAAACRAwAAAAA=&#10;" strokeweight="2pt"/>
                <v:shape id="Text Box 3128" o:spid="_x0000_s247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NBcQA&#10;AADdAAAADwAAAGRycy9kb3ducmV2LnhtbERPTWvCQBC9F/wPywje6sYKUqMbEWmhIBRjevA4ZifJ&#10;YnY2zW41/vuuUOhtHu9z1pvBtuJKvTeOFcymCQji0mnDtYKv4v35FYQPyBpbx6TgTh422ehpjal2&#10;N87pegy1iCHsU1TQhNClUvqyIYt+6jriyFWutxgi7Gupe7zFcNvKlyRZSIuGY0ODHe0aKi/HH6tg&#10;e+L8zXx/ng95lZuiWCa8X1yUmoyH7QpEoCH8i//cHzrOn82X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vDQX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rsidP="00020B07"/>
                    </w:txbxContent>
                  </v:textbox>
                </v:shape>
                <v:shape id="Text Box 3129" o:spid="_x0000_s248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X5cYA&#10;AADdAAAADwAAAGRycy9kb3ducmV2LnhtbESPQWvCQBCF70L/wzJCb7pRitjoKlIqCIXSmB56nGbH&#10;ZDE7m2ZXTf9951DwNsN789436+3gW3WlPrrABmbTDBRxFazj2sBnuZ8sQcWEbLENTAZ+KcJ28zBa&#10;Y27DjQu6HlOtJIRjjgaalLpc61g15DFOQ0cs2in0HpOsfa1tjzcJ962eZ9lCe3QsDQ129NJQdT5e&#10;vIHdFxev7uf9+6M4Fa4snzN+W5yNeRwPuxWoREO6m/+vD1bwZ0/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PX5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rsidP="00020B07"/>
                    </w:txbxContent>
                  </v:textbox>
                </v:shape>
                <v:shape id="Text Box 3130" o:spid="_x0000_s248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yfsMA&#10;AADdAAAADwAAAGRycy9kb3ducmV2LnhtbERPTWvCQBC9C/6HZYTedJNSpEZXEbFQKBRjPHgcs2Oy&#10;mJ2N2a2m/74rFLzN433OYtXbRtyo88axgnSSgCAunTZcKTgUH+N3ED4ga2wck4Jf8rBaDgcLzLS7&#10;c063fahEDGGfoYI6hDaT0pc1WfQT1xJH7uw6iyHCrpK6w3sMt418TZKptGg4NtTY0qam8rL/sQrW&#10;R8635vp92uXn3BTFLOGv6UWpl1G/noMI1Ien+N/9qeP89C2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9yf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rsidP="00020B07"/>
                    </w:txbxContent>
                  </v:textbox>
                </v:shape>
                <v:shape id="Text Box 3131" o:spid="_x0000_s248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3sCcMA&#10;AADdAAAADwAAAGRycy9kb3ducmV2LnhtbERPTYvCMBC9C/6HMII3TRURrUaRRWFBWLZ2D3scm7EN&#10;NpNuk9X67zcLgrd5vM9Zbztbixu13jhWMBknIIgLpw2XCr7yw2gBwgdkjbVjUvAgD9tNv7fGVLs7&#10;Z3Q7hVLEEPYpKqhCaFIpfVGRRT92DXHkLq61GCJsS6lbvMdwW8tpksylRcOxocKG3ioqrqdfq2D3&#10;zdne/HycP7NLZvJ8mfBxflVqOOh2KxCBuvASP93vOs6fzK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3sC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rsidP="00020B07"/>
                    </w:txbxContent>
                  </v:textbox>
                </v:shape>
                <v:shape id="Text Box 3132" o:spid="_x0000_s248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JksQA&#10;AADdAAAADwAAAGRycy9kb3ducmV2LnhtbERPTWvCQBC9F/wPywi91Y1tkRqziohCoVAa48HjmJ0k&#10;i9nZNLvV+O/dQqG3ebzPyVaDbcWFem8cK5hOEhDEpdOGawWHYvf0BsIHZI2tY1JwIw+r5eghw1S7&#10;K+d02YdaxBD2KSpoQuhSKX3ZkEU/cR1x5CrXWwwR9rXUPV5juG3lc5LMpEXDsaHBjjYNlef9j1Ww&#10;PnK+Nd+fp6+8yk1RzBP+mJ2VehwP6wWIQEP4F/+533WcP319g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BSZ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rsidP="00020B07"/>
                    </w:txbxContent>
                  </v:textbox>
                </v:shape>
                <v:shape id="Text Box 3133" o:spid="_x0000_s248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R5sMA&#10;AADdAAAADwAAAGRycy9kb3ducmV2LnhtbERPTYvCMBC9L/gfwgje1tRF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jR5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v:textbox>
                </v:shape>
                <v:shape id="Text Box 3134" o:spid="_x0000_s248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0fcQA&#10;AADdAAAADwAAAGRycy9kb3ducmV2LnhtbERPTWvCQBC9F/wPywi91Y2ll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dH3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rsidP="00020B07"/>
                    </w:txbxContent>
                  </v:textbox>
                </v:shape>
                <v:shape id="Text Box 3135" o:spid="_x0000_s248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bqCsMA&#10;AADdAAAADwAAAGRycy9kb3ducmV2LnhtbERPTWvCQBC9C/6HZYTedGMpoUZXEbFQKBRjPHgcs2Oy&#10;mJ2N2a2m/74rFLzN433OYtXbRtyo88axgukkAUFcOm24UnAoPsbvIHxA1tg4JgW/5GG1HA4WmGl3&#10;55xu+1CJGMI+QwV1CG0mpS9rsugnriWO3Nl1FkOEXSV1h/cYbhv5miSptGg4NtTY0qam8rL/sQrW&#10;R8635vp92uXn3BTFLOGv9KLUy6hfz0EE6sNT/O/+1HH+9C2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bqC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v:textbox>
                </v:shape>
                <v:shape id="Text Box 3136" o:spid="_x0000_s248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PkcQA&#10;AADdAAAADwAAAGRycy9kb3ducmV2LnhtbERPTWvCQBC9F/wPywi91Y2l2BqziohCoSCN8eBxzE6S&#10;xexsmt1q+u/dQqG3ebzPyVaDbcWVem8cK5hOEhDEpdOGawXHYvf0BsIHZI2tY1LwQx5Wy9FDhql2&#10;N87pegi1iCHsU1TQhNClUvqyIYt+4jriyFWutxgi7Gupe7zFcNvK5ySZSYuGY0ODHW0aKi+Hb6tg&#10;feJ8a77258+8yk1RzBP+mF2U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6T5H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v:textbox>
                </v:shape>
                <v:shape id="Text Box 3137" o:spid="_x0000_s248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b48YA&#10;AADdAAAADwAAAGRycy9kb3ducmV2LnhtbESPQWvCQBCF70L/wzJCb7pRitjoKlIqCIXSmB56nGbH&#10;ZDE7m2ZXTf9951DwNsN789436+3gW3WlPrrABmbTDBRxFazj2sBnuZ8sQcWEbLENTAZ+KcJ28zBa&#10;Y27DjQu6HlOtJIRjjgaalLpc61g15DFOQ0cs2in0HpOsfa1tjzcJ962eZ9lCe3QsDQ129NJQdT5e&#10;vIHdFxev7uf9+6M4Fa4snzN+W5yNeRwPuxWoREO6m/+vD1bwZ0+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Xb4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rsidP="00020B07"/>
                    </w:txbxContent>
                  </v:textbox>
                </v:shape>
                <w10:wrap anchorx="page" anchory="page"/>
              </v:group>
            </w:pict>
          </mc:Fallback>
        </mc:AlternateContent>
      </w:r>
      <w:r w:rsidR="00E15FC8">
        <w:rPr>
          <w:rFonts w:eastAsia="Calibri"/>
          <w:sz w:val="28"/>
          <w:szCs w:val="20"/>
        </w:rPr>
        <w:tab/>
      </w:r>
    </w:p>
    <w:p w:rsidR="00E15FC8" w:rsidRPr="00E15FC8" w:rsidRDefault="00E15FC8" w:rsidP="00E15FC8">
      <w:pPr>
        <w:tabs>
          <w:tab w:val="left" w:pos="915"/>
        </w:tabs>
        <w:rPr>
          <w:rFonts w:eastAsia="Calibri"/>
          <w:sz w:val="28"/>
          <w:szCs w:val="20"/>
        </w:rPr>
        <w:sectPr w:rsidR="00E15FC8" w:rsidRPr="00E15FC8" w:rsidSect="00E15FC8">
          <w:type w:val="continuous"/>
          <w:pgSz w:w="11906" w:h="16838"/>
          <w:pgMar w:top="1134" w:right="851" w:bottom="1134" w:left="1701" w:header="709" w:footer="0" w:gutter="0"/>
          <w:cols w:space="708"/>
          <w:docGrid w:linePitch="360"/>
        </w:sectPr>
      </w:pPr>
      <w:r>
        <w:rPr>
          <w:rFonts w:eastAsia="Calibri"/>
          <w:sz w:val="28"/>
          <w:szCs w:val="20"/>
        </w:rPr>
        <w:tab/>
      </w:r>
    </w:p>
    <w:p w:rsidR="00E15FC8" w:rsidRPr="00706424" w:rsidRDefault="00E15FC8" w:rsidP="004A78BF">
      <w:pPr>
        <w:spacing w:line="360" w:lineRule="auto"/>
        <w:jc w:val="right"/>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39136" behindDoc="0" locked="0" layoutInCell="1" allowOverlap="1" wp14:anchorId="335C5DDE" wp14:editId="7989E9BB">
                <wp:simplePos x="0" y="0"/>
                <wp:positionH relativeFrom="margin">
                  <wp:posOffset>66675</wp:posOffset>
                </wp:positionH>
                <wp:positionV relativeFrom="page">
                  <wp:posOffset>167005</wp:posOffset>
                </wp:positionV>
                <wp:extent cx="9725025" cy="7200900"/>
                <wp:effectExtent l="19050" t="19050" r="28575" b="19050"/>
                <wp:wrapNone/>
                <wp:docPr id="5475" name="Прямоугольник 5475"/>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8638B0B" id="Прямоугольник 5475" o:spid="_x0000_s1026" style="position:absolute;margin-left:5.25pt;margin-top:13.15pt;width:765.75pt;height:567pt;z-index:25173913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" filled="f" strokecolor="windowText" strokeweight="2.25pt">
                <w10:wrap anchorx="margin" anchory="page"/>
              </v:rect>
            </w:pict>
          </mc:Fallback>
        </mc:AlternateContent>
      </w:r>
    </w:p>
    <w:p w:rsidR="00E15FC8" w:rsidRDefault="00E15FC8" w:rsidP="00E15FC8">
      <w:pPr>
        <w:spacing w:line="360" w:lineRule="auto"/>
        <w:ind w:firstLine="708"/>
        <w:jc w:val="right"/>
        <w:rPr>
          <w:rFonts w:eastAsia="Calibri"/>
          <w:sz w:val="28"/>
          <w:szCs w:val="20"/>
        </w:rPr>
      </w:pPr>
      <w:r w:rsidRPr="00BA2946">
        <w:rPr>
          <w:rFonts w:eastAsia="Calibri"/>
          <w:sz w:val="28"/>
          <w:szCs w:val="20"/>
        </w:rPr>
        <w:t xml:space="preserve">Таблица 8. Описание полей таблицы </w:t>
      </w:r>
      <w:proofErr w:type="spellStart"/>
      <w:r w:rsidRPr="00BA2946">
        <w:rPr>
          <w:rFonts w:eastAsia="Calibri"/>
          <w:sz w:val="28"/>
          <w:szCs w:val="20"/>
        </w:rPr>
        <w:t>wp_terms</w:t>
      </w:r>
      <w:proofErr w:type="spellEnd"/>
    </w:p>
    <w:p w:rsidR="00F41122" w:rsidRDefault="00F41122" w:rsidP="00706424">
      <w:pPr>
        <w:spacing w:line="360" w:lineRule="auto"/>
        <w:ind w:firstLine="708"/>
        <w:jc w:val="right"/>
        <w:rPr>
          <w:rFonts w:eastAsia="Calibri"/>
          <w:sz w:val="28"/>
          <w:szCs w:val="20"/>
        </w:rPr>
      </w:pPr>
    </w:p>
    <w:p w:rsidR="00F41122" w:rsidRDefault="00F41122" w:rsidP="00E15FC8">
      <w:pPr>
        <w:spacing w:line="360" w:lineRule="auto"/>
        <w:rPr>
          <w:rFonts w:eastAsia="Calibri"/>
          <w:sz w:val="28"/>
          <w:szCs w:val="20"/>
        </w:rPr>
      </w:pPr>
    </w:p>
    <w:p w:rsidR="002D6BC9" w:rsidRDefault="002D6BC9" w:rsidP="00706424">
      <w:pPr>
        <w:spacing w:line="360" w:lineRule="auto"/>
        <w:ind w:firstLine="708"/>
        <w:jc w:val="right"/>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E15FC8" w:rsidRPr="00706424" w:rsidRDefault="00E15FC8" w:rsidP="00E15FC8">
      <w:pPr>
        <w:spacing w:line="360" w:lineRule="auto"/>
        <w:jc w:val="right"/>
        <w:rPr>
          <w:rFonts w:eastAsia="Calibri"/>
          <w:sz w:val="28"/>
          <w:szCs w:val="20"/>
        </w:rPr>
      </w:pPr>
      <w:r w:rsidRPr="0088462C">
        <w:rPr>
          <w:rFonts w:eastAsia="Calibri"/>
          <w:sz w:val="28"/>
          <w:szCs w:val="20"/>
        </w:rPr>
        <w:t xml:space="preserve">Таблица 9. Описание полей таблицы </w:t>
      </w:r>
      <w:proofErr w:type="spellStart"/>
      <w:r w:rsidRPr="0088462C">
        <w:rPr>
          <w:rFonts w:eastAsia="Calibri"/>
          <w:b/>
          <w:sz w:val="28"/>
          <w:szCs w:val="20"/>
        </w:rPr>
        <w:t>wp_term_relationships</w:t>
      </w:r>
      <w:proofErr w:type="spellEnd"/>
    </w:p>
    <w:p w:rsidR="00706424" w:rsidRPr="00706424" w:rsidRDefault="00706424" w:rsidP="00E15FC8">
      <w:pPr>
        <w:spacing w:line="360" w:lineRule="auto"/>
        <w:jc w:val="right"/>
        <w:rPr>
          <w:rFonts w:eastAsia="Calibri"/>
          <w:sz w:val="28"/>
          <w:szCs w:val="20"/>
        </w:rPr>
      </w:pPr>
    </w:p>
    <w:tbl>
      <w:tblPr>
        <w:tblStyle w:val="13"/>
        <w:tblpPr w:leftFromText="180" w:rightFromText="180" w:vertAnchor="page" w:horzAnchor="margin" w:tblpXSpec="right" w:tblpY="6091"/>
        <w:tblW w:w="0" w:type="auto"/>
        <w:tblLook w:val="04A0" w:firstRow="1" w:lastRow="0" w:firstColumn="1" w:lastColumn="0" w:noHBand="0" w:noVBand="1"/>
      </w:tblPr>
      <w:tblGrid>
        <w:gridCol w:w="2043"/>
        <w:gridCol w:w="2103"/>
        <w:gridCol w:w="2820"/>
        <w:gridCol w:w="1866"/>
        <w:gridCol w:w="1837"/>
        <w:gridCol w:w="1915"/>
      </w:tblGrid>
      <w:tr w:rsidR="00E15FC8" w:rsidRPr="00E15FC8" w:rsidTr="00E15FC8">
        <w:trPr>
          <w:trHeight w:val="20"/>
        </w:trPr>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Имя поля</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Тип поля</w:t>
            </w:r>
          </w:p>
        </w:tc>
        <w:tc>
          <w:tcPr>
            <w:tcW w:w="0" w:type="auto"/>
          </w:tcPr>
          <w:p w:rsidR="00E15FC8" w:rsidRPr="00E15FC8" w:rsidRDefault="00E15FC8" w:rsidP="00E15FC8">
            <w:pPr>
              <w:spacing w:line="360" w:lineRule="auto"/>
              <w:jc w:val="center"/>
              <w:rPr>
                <w:rFonts w:eastAsia="Calibri"/>
                <w:b/>
                <w:szCs w:val="20"/>
                <w:lang w:val="en-US"/>
              </w:rPr>
            </w:pPr>
            <w:r w:rsidRPr="00E15FC8">
              <w:rPr>
                <w:rFonts w:eastAsia="Calibri"/>
                <w:b/>
                <w:szCs w:val="20"/>
              </w:rPr>
              <w:t xml:space="preserve">Нулевое значение </w:t>
            </w:r>
            <w:r w:rsidRPr="00E15FC8">
              <w:rPr>
                <w:rFonts w:eastAsia="Calibri"/>
                <w:b/>
                <w:szCs w:val="20"/>
                <w:lang w:val="en-US"/>
              </w:rPr>
              <w:t>(Null)</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Ключевое поле</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По умолчанию</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Дополнительно</w:t>
            </w:r>
          </w:p>
        </w:tc>
      </w:tr>
      <w:tr w:rsidR="00E15FC8" w:rsidRPr="00E15FC8" w:rsidTr="00E15FC8">
        <w:trPr>
          <w:trHeight w:val="20"/>
        </w:trPr>
        <w:tc>
          <w:tcPr>
            <w:tcW w:w="0" w:type="auto"/>
          </w:tcPr>
          <w:p w:rsidR="00E15FC8" w:rsidRPr="00E15FC8" w:rsidRDefault="00E15FC8" w:rsidP="00E15FC8">
            <w:pPr>
              <w:rPr>
                <w:color w:val="000000"/>
                <w:szCs w:val="28"/>
              </w:rPr>
            </w:pPr>
            <w:proofErr w:type="spellStart"/>
            <w:r w:rsidRPr="00E15FC8">
              <w:rPr>
                <w:rFonts w:eastAsia="Calibri"/>
                <w:color w:val="000000"/>
                <w:szCs w:val="28"/>
              </w:rPr>
              <w:t>object_id</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PRI Pt1</w:t>
            </w: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term_taxonomy_id</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PRI Pt2 &amp; IND</w:t>
            </w: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term_order</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int</w:t>
            </w:r>
            <w:proofErr w:type="spellEnd"/>
            <w:r w:rsidRPr="00E15FC8">
              <w:rPr>
                <w:rFonts w:eastAsia="Calibri"/>
                <w:color w:val="000000"/>
                <w:szCs w:val="28"/>
              </w:rPr>
              <w:t>(11)</w:t>
            </w: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rPr>
                <w:color w:val="000000"/>
                <w:szCs w:val="28"/>
              </w:rPr>
            </w:pPr>
            <w:proofErr w:type="spellStart"/>
            <w:r w:rsidRPr="00E15FC8">
              <w:rPr>
                <w:rFonts w:eastAsia="Calibri"/>
                <w:color w:val="000000"/>
                <w:szCs w:val="28"/>
              </w:rPr>
              <w:t>object_id</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PRI Pt1</w:t>
            </w: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bl>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tbl>
      <w:tblPr>
        <w:tblStyle w:val="13"/>
        <w:tblpPr w:leftFromText="180" w:rightFromText="180" w:vertAnchor="page" w:horzAnchor="margin" w:tblpXSpec="right" w:tblpY="2641"/>
        <w:tblW w:w="0" w:type="auto"/>
        <w:tblLook w:val="04A0" w:firstRow="1" w:lastRow="0" w:firstColumn="1" w:lastColumn="0" w:noHBand="0" w:noVBand="1"/>
      </w:tblPr>
      <w:tblGrid>
        <w:gridCol w:w="1336"/>
        <w:gridCol w:w="2103"/>
        <w:gridCol w:w="2820"/>
        <w:gridCol w:w="1866"/>
        <w:gridCol w:w="1837"/>
        <w:gridCol w:w="1915"/>
      </w:tblGrid>
      <w:tr w:rsidR="00706424" w:rsidRPr="00706424" w:rsidTr="00E15FC8">
        <w:trPr>
          <w:trHeight w:val="20"/>
        </w:trPr>
        <w:tc>
          <w:tcPr>
            <w:tcW w:w="0" w:type="auto"/>
          </w:tcPr>
          <w:p w:rsidR="00706424" w:rsidRPr="00E15FC8" w:rsidRDefault="00706424" w:rsidP="00E15FC8">
            <w:pPr>
              <w:spacing w:line="360" w:lineRule="auto"/>
              <w:jc w:val="center"/>
              <w:rPr>
                <w:rFonts w:eastAsia="Calibri"/>
                <w:b/>
                <w:szCs w:val="20"/>
              </w:rPr>
            </w:pPr>
            <w:r w:rsidRPr="00E15FC8">
              <w:rPr>
                <w:rFonts w:eastAsia="Calibri"/>
                <w:b/>
                <w:szCs w:val="20"/>
              </w:rPr>
              <w:t>Имя поля</w:t>
            </w:r>
          </w:p>
        </w:tc>
        <w:tc>
          <w:tcPr>
            <w:tcW w:w="0" w:type="auto"/>
          </w:tcPr>
          <w:p w:rsidR="00706424" w:rsidRPr="00E15FC8" w:rsidRDefault="00706424" w:rsidP="00E15FC8">
            <w:pPr>
              <w:spacing w:line="360" w:lineRule="auto"/>
              <w:jc w:val="center"/>
              <w:rPr>
                <w:rFonts w:eastAsia="Calibri"/>
                <w:b/>
                <w:szCs w:val="20"/>
              </w:rPr>
            </w:pPr>
            <w:r w:rsidRPr="00E15FC8">
              <w:rPr>
                <w:rFonts w:eastAsia="Calibri"/>
                <w:b/>
                <w:szCs w:val="20"/>
              </w:rPr>
              <w:t>Тип поля</w:t>
            </w:r>
          </w:p>
        </w:tc>
        <w:tc>
          <w:tcPr>
            <w:tcW w:w="0" w:type="auto"/>
          </w:tcPr>
          <w:p w:rsidR="00706424" w:rsidRPr="00E15FC8" w:rsidRDefault="00706424" w:rsidP="00E15FC8">
            <w:pPr>
              <w:spacing w:line="360" w:lineRule="auto"/>
              <w:jc w:val="center"/>
              <w:rPr>
                <w:rFonts w:eastAsia="Calibri"/>
                <w:b/>
                <w:szCs w:val="20"/>
                <w:lang w:val="en-US"/>
              </w:rPr>
            </w:pPr>
            <w:r w:rsidRPr="00E15FC8">
              <w:rPr>
                <w:rFonts w:eastAsia="Calibri"/>
                <w:b/>
                <w:szCs w:val="20"/>
              </w:rPr>
              <w:t xml:space="preserve">Нулевое значение </w:t>
            </w:r>
            <w:r w:rsidRPr="00E15FC8">
              <w:rPr>
                <w:rFonts w:eastAsia="Calibri"/>
                <w:b/>
                <w:szCs w:val="20"/>
                <w:lang w:val="en-US"/>
              </w:rPr>
              <w:t>(Null)</w:t>
            </w:r>
          </w:p>
        </w:tc>
        <w:tc>
          <w:tcPr>
            <w:tcW w:w="0" w:type="auto"/>
          </w:tcPr>
          <w:p w:rsidR="00706424" w:rsidRPr="00E15FC8" w:rsidRDefault="00706424" w:rsidP="00E15FC8">
            <w:pPr>
              <w:spacing w:line="360" w:lineRule="auto"/>
              <w:jc w:val="center"/>
              <w:rPr>
                <w:rFonts w:eastAsia="Calibri"/>
                <w:b/>
                <w:szCs w:val="20"/>
              </w:rPr>
            </w:pPr>
            <w:r w:rsidRPr="00E15FC8">
              <w:rPr>
                <w:rFonts w:eastAsia="Calibri"/>
                <w:b/>
                <w:szCs w:val="20"/>
              </w:rPr>
              <w:t>Ключевое поле</w:t>
            </w:r>
          </w:p>
        </w:tc>
        <w:tc>
          <w:tcPr>
            <w:tcW w:w="0" w:type="auto"/>
          </w:tcPr>
          <w:p w:rsidR="00706424" w:rsidRPr="00E15FC8" w:rsidRDefault="00706424" w:rsidP="00E15FC8">
            <w:pPr>
              <w:spacing w:line="360" w:lineRule="auto"/>
              <w:jc w:val="center"/>
              <w:rPr>
                <w:rFonts w:eastAsia="Calibri"/>
                <w:b/>
                <w:szCs w:val="20"/>
              </w:rPr>
            </w:pPr>
            <w:r w:rsidRPr="00E15FC8">
              <w:rPr>
                <w:rFonts w:eastAsia="Calibri"/>
                <w:b/>
                <w:szCs w:val="20"/>
              </w:rPr>
              <w:t>По умолчанию</w:t>
            </w:r>
          </w:p>
        </w:tc>
        <w:tc>
          <w:tcPr>
            <w:tcW w:w="0" w:type="auto"/>
          </w:tcPr>
          <w:p w:rsidR="00706424" w:rsidRPr="00E15FC8" w:rsidRDefault="00706424" w:rsidP="00E15FC8">
            <w:pPr>
              <w:spacing w:line="360" w:lineRule="auto"/>
              <w:jc w:val="center"/>
              <w:rPr>
                <w:rFonts w:eastAsia="Calibri"/>
                <w:b/>
                <w:szCs w:val="20"/>
              </w:rPr>
            </w:pPr>
            <w:r w:rsidRPr="00E15FC8">
              <w:rPr>
                <w:rFonts w:eastAsia="Calibri"/>
                <w:b/>
                <w:szCs w:val="20"/>
              </w:rPr>
              <w:t>Дополнительно</w:t>
            </w:r>
          </w:p>
        </w:tc>
      </w:tr>
      <w:tr w:rsidR="00706424" w:rsidRPr="00706424" w:rsidTr="00E15FC8">
        <w:trPr>
          <w:trHeight w:val="20"/>
        </w:trPr>
        <w:tc>
          <w:tcPr>
            <w:tcW w:w="0" w:type="auto"/>
          </w:tcPr>
          <w:p w:rsidR="00706424" w:rsidRPr="00E15FC8" w:rsidRDefault="00706424" w:rsidP="00E15FC8">
            <w:pPr>
              <w:rPr>
                <w:color w:val="000000"/>
                <w:szCs w:val="28"/>
              </w:rPr>
            </w:pPr>
            <w:proofErr w:type="spellStart"/>
            <w:r w:rsidRPr="00E15FC8">
              <w:rPr>
                <w:rFonts w:eastAsia="Calibri"/>
                <w:color w:val="000000"/>
                <w:szCs w:val="28"/>
              </w:rPr>
              <w:t>term_id</w:t>
            </w:r>
            <w:proofErr w:type="spellEnd"/>
          </w:p>
        </w:tc>
        <w:tc>
          <w:tcPr>
            <w:tcW w:w="0" w:type="auto"/>
          </w:tcPr>
          <w:p w:rsidR="00706424" w:rsidRPr="00E15FC8" w:rsidRDefault="00706424"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r w:rsidRPr="00E15FC8">
              <w:rPr>
                <w:rFonts w:eastAsia="Calibri"/>
                <w:color w:val="000000"/>
                <w:szCs w:val="28"/>
              </w:rPr>
              <w:t>PRI</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proofErr w:type="spellStart"/>
            <w:r w:rsidRPr="00E15FC8">
              <w:rPr>
                <w:rFonts w:eastAsia="Calibri"/>
                <w:color w:val="000000"/>
                <w:szCs w:val="28"/>
              </w:rPr>
              <w:t>auto_increment</w:t>
            </w:r>
            <w:proofErr w:type="spellEnd"/>
          </w:p>
        </w:tc>
      </w:tr>
      <w:tr w:rsidR="00706424" w:rsidRPr="00706424" w:rsidTr="00E15FC8">
        <w:trPr>
          <w:trHeight w:val="20"/>
        </w:trPr>
        <w:tc>
          <w:tcPr>
            <w:tcW w:w="0" w:type="auto"/>
          </w:tcPr>
          <w:p w:rsidR="00706424" w:rsidRPr="00E15FC8" w:rsidRDefault="00706424" w:rsidP="00E15FC8">
            <w:pPr>
              <w:spacing w:line="360" w:lineRule="auto"/>
              <w:jc w:val="both"/>
              <w:rPr>
                <w:rFonts w:eastAsia="Calibri"/>
                <w:color w:val="000000"/>
                <w:szCs w:val="28"/>
              </w:rPr>
            </w:pPr>
            <w:proofErr w:type="spellStart"/>
            <w:r w:rsidRPr="00E15FC8">
              <w:rPr>
                <w:rFonts w:eastAsia="Calibri"/>
                <w:color w:val="000000"/>
                <w:szCs w:val="28"/>
              </w:rPr>
              <w:t>name</w:t>
            </w:r>
            <w:proofErr w:type="spellEnd"/>
          </w:p>
        </w:tc>
        <w:tc>
          <w:tcPr>
            <w:tcW w:w="0" w:type="auto"/>
          </w:tcPr>
          <w:p w:rsidR="00706424" w:rsidRPr="00E15FC8" w:rsidRDefault="00706424" w:rsidP="00E15FC8">
            <w:pPr>
              <w:spacing w:line="360" w:lineRule="auto"/>
              <w:jc w:val="center"/>
              <w:rPr>
                <w:rFonts w:eastAsia="Calibri"/>
                <w:color w:val="000000"/>
                <w:szCs w:val="28"/>
              </w:rPr>
            </w:pPr>
            <w:proofErr w:type="spellStart"/>
            <w:r w:rsidRPr="00E15FC8">
              <w:rPr>
                <w:rFonts w:eastAsia="Calibri"/>
                <w:color w:val="000000"/>
                <w:szCs w:val="28"/>
              </w:rPr>
              <w:t>varchar</w:t>
            </w:r>
            <w:proofErr w:type="spellEnd"/>
            <w:r w:rsidRPr="00E15FC8">
              <w:rPr>
                <w:rFonts w:eastAsia="Calibri"/>
                <w:color w:val="000000"/>
                <w:szCs w:val="28"/>
              </w:rPr>
              <w:t>(200)</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r w:rsidRPr="00E15FC8">
              <w:rPr>
                <w:rFonts w:eastAsia="Calibri"/>
                <w:color w:val="000000"/>
                <w:szCs w:val="28"/>
              </w:rPr>
              <w:t>IND</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p>
        </w:tc>
      </w:tr>
      <w:tr w:rsidR="00706424" w:rsidRPr="00706424" w:rsidTr="00E15FC8">
        <w:trPr>
          <w:trHeight w:val="20"/>
        </w:trPr>
        <w:tc>
          <w:tcPr>
            <w:tcW w:w="0" w:type="auto"/>
          </w:tcPr>
          <w:p w:rsidR="00706424" w:rsidRPr="00E15FC8" w:rsidRDefault="00706424" w:rsidP="00E15FC8">
            <w:pPr>
              <w:spacing w:line="360" w:lineRule="auto"/>
              <w:jc w:val="both"/>
              <w:rPr>
                <w:rFonts w:eastAsia="Calibri"/>
                <w:color w:val="000000"/>
                <w:szCs w:val="28"/>
              </w:rPr>
            </w:pPr>
            <w:proofErr w:type="spellStart"/>
            <w:r w:rsidRPr="00E15FC8">
              <w:rPr>
                <w:rFonts w:eastAsia="Calibri"/>
                <w:color w:val="000000"/>
                <w:szCs w:val="28"/>
              </w:rPr>
              <w:t>slug</w:t>
            </w:r>
            <w:proofErr w:type="spellEnd"/>
          </w:p>
        </w:tc>
        <w:tc>
          <w:tcPr>
            <w:tcW w:w="0" w:type="auto"/>
          </w:tcPr>
          <w:p w:rsidR="00706424" w:rsidRPr="00E15FC8" w:rsidRDefault="00706424" w:rsidP="00E15FC8">
            <w:pPr>
              <w:spacing w:line="360" w:lineRule="auto"/>
              <w:jc w:val="center"/>
              <w:rPr>
                <w:rFonts w:eastAsia="Calibri"/>
                <w:color w:val="000000"/>
                <w:szCs w:val="28"/>
              </w:rPr>
            </w:pPr>
            <w:proofErr w:type="spellStart"/>
            <w:r w:rsidRPr="00E15FC8">
              <w:rPr>
                <w:rFonts w:eastAsia="Calibri"/>
                <w:color w:val="000000"/>
                <w:szCs w:val="28"/>
              </w:rPr>
              <w:t>varchar</w:t>
            </w:r>
            <w:proofErr w:type="spellEnd"/>
            <w:r w:rsidRPr="00E15FC8">
              <w:rPr>
                <w:rFonts w:eastAsia="Calibri"/>
                <w:color w:val="000000"/>
                <w:szCs w:val="28"/>
              </w:rPr>
              <w:t>(200)</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r w:rsidRPr="00E15FC8">
              <w:rPr>
                <w:rFonts w:eastAsia="Calibri"/>
                <w:color w:val="000000"/>
                <w:szCs w:val="28"/>
              </w:rPr>
              <w:t>UNI</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p>
        </w:tc>
      </w:tr>
      <w:tr w:rsidR="00706424" w:rsidRPr="00706424" w:rsidTr="00E15FC8">
        <w:trPr>
          <w:trHeight w:val="20"/>
        </w:trPr>
        <w:tc>
          <w:tcPr>
            <w:tcW w:w="0" w:type="auto"/>
          </w:tcPr>
          <w:p w:rsidR="00706424" w:rsidRPr="00E15FC8" w:rsidRDefault="00706424" w:rsidP="00E15FC8">
            <w:pPr>
              <w:spacing w:line="360" w:lineRule="auto"/>
              <w:jc w:val="both"/>
              <w:rPr>
                <w:rFonts w:eastAsia="Calibri"/>
                <w:color w:val="000000"/>
                <w:szCs w:val="28"/>
              </w:rPr>
            </w:pPr>
            <w:proofErr w:type="spellStart"/>
            <w:r w:rsidRPr="00E15FC8">
              <w:rPr>
                <w:rFonts w:eastAsia="Calibri"/>
                <w:color w:val="000000"/>
                <w:szCs w:val="28"/>
              </w:rPr>
              <w:t>term_group</w:t>
            </w:r>
            <w:proofErr w:type="spellEnd"/>
          </w:p>
        </w:tc>
        <w:tc>
          <w:tcPr>
            <w:tcW w:w="0" w:type="auto"/>
          </w:tcPr>
          <w:p w:rsidR="00706424" w:rsidRPr="00E15FC8" w:rsidRDefault="00706424"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(10)</w:t>
            </w: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p>
        </w:tc>
        <w:tc>
          <w:tcPr>
            <w:tcW w:w="0" w:type="auto"/>
          </w:tcPr>
          <w:p w:rsidR="00706424" w:rsidRPr="00E15FC8" w:rsidRDefault="00706424"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706424" w:rsidRPr="00E15FC8" w:rsidRDefault="00706424" w:rsidP="00E15FC8">
            <w:pPr>
              <w:spacing w:line="360" w:lineRule="auto"/>
              <w:jc w:val="center"/>
              <w:rPr>
                <w:rFonts w:eastAsia="Calibri"/>
                <w:color w:val="000000"/>
                <w:szCs w:val="28"/>
              </w:rPr>
            </w:pPr>
          </w:p>
        </w:tc>
      </w:tr>
    </w:tbl>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E15FC8" w:rsidRDefault="00E15FC8" w:rsidP="00706424">
      <w:pPr>
        <w:spacing w:line="360" w:lineRule="auto"/>
        <w:jc w:val="both"/>
        <w:rPr>
          <w:rFonts w:eastAsia="Calibri"/>
          <w:sz w:val="28"/>
          <w:szCs w:val="20"/>
        </w:rPr>
        <w:sectPr w:rsidR="00E15FC8" w:rsidSect="00E15FC8">
          <w:footerReference w:type="default" r:id="rId32"/>
          <w:pgSz w:w="16838" w:h="11906" w:orient="landscape"/>
          <w:pgMar w:top="851" w:right="1134" w:bottom="1701" w:left="1134" w:header="709" w:footer="0" w:gutter="0"/>
          <w:cols w:space="708"/>
          <w:docGrid w:linePitch="360"/>
        </w:sect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E15FC8" w:rsidRPr="00706424" w:rsidRDefault="00020B07" w:rsidP="00E15FC8">
      <w:pPr>
        <w:spacing w:line="360" w:lineRule="auto"/>
        <w:ind w:firstLine="708"/>
        <w:jc w:val="right"/>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41184" behindDoc="0" locked="0" layoutInCell="1" allowOverlap="1" wp14:anchorId="42F9D2B1" wp14:editId="0514A366">
                <wp:simplePos x="0" y="0"/>
                <wp:positionH relativeFrom="margin">
                  <wp:posOffset>66675</wp:posOffset>
                </wp:positionH>
                <wp:positionV relativeFrom="page">
                  <wp:posOffset>171450</wp:posOffset>
                </wp:positionV>
                <wp:extent cx="9725025" cy="7200900"/>
                <wp:effectExtent l="19050" t="19050" r="28575" b="19050"/>
                <wp:wrapNone/>
                <wp:docPr id="5476" name="Прямоугольник 5476"/>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4062A37" id="Прямоугольник 5476" o:spid="_x0000_s1026" style="position:absolute;margin-left:5.25pt;margin-top:13.5pt;width:765.75pt;height:567pt;z-index:2517411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" filled="f" strokecolor="windowText" strokeweight="2.25pt">
                <w10:wrap anchorx="margin" anchory="page"/>
              </v:rect>
            </w:pict>
          </mc:Fallback>
        </mc:AlternateContent>
      </w:r>
      <w:r w:rsidR="00E15FC8" w:rsidRPr="00706424">
        <w:rPr>
          <w:rFonts w:eastAsia="Calibri"/>
          <w:sz w:val="28"/>
          <w:szCs w:val="20"/>
        </w:rPr>
        <w:t xml:space="preserve">Таблица 10. Описание полей таблицы </w:t>
      </w:r>
      <w:proofErr w:type="spellStart"/>
      <w:r w:rsidR="00E15FC8" w:rsidRPr="00706424">
        <w:rPr>
          <w:rFonts w:eastAsia="Calibri"/>
          <w:b/>
          <w:sz w:val="28"/>
          <w:szCs w:val="20"/>
        </w:rPr>
        <w:t>wp_term_taxonomy</w:t>
      </w:r>
      <w:proofErr w:type="spellEnd"/>
    </w:p>
    <w:tbl>
      <w:tblPr>
        <w:tblStyle w:val="13"/>
        <w:tblpPr w:leftFromText="180" w:rightFromText="180" w:vertAnchor="page" w:horzAnchor="margin" w:tblpXSpec="right" w:tblpY="1816"/>
        <w:tblW w:w="0" w:type="auto"/>
        <w:tblLook w:val="04A0" w:firstRow="1" w:lastRow="0" w:firstColumn="1" w:lastColumn="0" w:noHBand="0" w:noVBand="1"/>
      </w:tblPr>
      <w:tblGrid>
        <w:gridCol w:w="2043"/>
        <w:gridCol w:w="2103"/>
        <w:gridCol w:w="2820"/>
        <w:gridCol w:w="1866"/>
        <w:gridCol w:w="1837"/>
        <w:gridCol w:w="1915"/>
      </w:tblGrid>
      <w:tr w:rsidR="00E15FC8" w:rsidRPr="00E15FC8" w:rsidTr="00E15FC8">
        <w:trPr>
          <w:trHeight w:val="20"/>
        </w:trPr>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Имя поля</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Тип поля</w:t>
            </w:r>
          </w:p>
        </w:tc>
        <w:tc>
          <w:tcPr>
            <w:tcW w:w="0" w:type="auto"/>
          </w:tcPr>
          <w:p w:rsidR="00E15FC8" w:rsidRPr="00E15FC8" w:rsidRDefault="00E15FC8" w:rsidP="00E15FC8">
            <w:pPr>
              <w:spacing w:line="360" w:lineRule="auto"/>
              <w:jc w:val="center"/>
              <w:rPr>
                <w:rFonts w:eastAsia="Calibri"/>
                <w:b/>
                <w:szCs w:val="20"/>
                <w:lang w:val="en-US"/>
              </w:rPr>
            </w:pPr>
            <w:r w:rsidRPr="00E15FC8">
              <w:rPr>
                <w:rFonts w:eastAsia="Calibri"/>
                <w:b/>
                <w:szCs w:val="20"/>
              </w:rPr>
              <w:t xml:space="preserve">Нулевое значение </w:t>
            </w:r>
            <w:r w:rsidRPr="00E15FC8">
              <w:rPr>
                <w:rFonts w:eastAsia="Calibri"/>
                <w:b/>
                <w:szCs w:val="20"/>
                <w:lang w:val="en-US"/>
              </w:rPr>
              <w:t>(Null)</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Ключевое поле</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По умолчанию</w:t>
            </w:r>
          </w:p>
        </w:tc>
        <w:tc>
          <w:tcPr>
            <w:tcW w:w="0" w:type="auto"/>
          </w:tcPr>
          <w:p w:rsidR="00E15FC8" w:rsidRPr="00E15FC8" w:rsidRDefault="00E15FC8" w:rsidP="00E15FC8">
            <w:pPr>
              <w:spacing w:line="360" w:lineRule="auto"/>
              <w:jc w:val="center"/>
              <w:rPr>
                <w:rFonts w:eastAsia="Calibri"/>
                <w:b/>
                <w:szCs w:val="20"/>
              </w:rPr>
            </w:pPr>
            <w:r w:rsidRPr="00E15FC8">
              <w:rPr>
                <w:rFonts w:eastAsia="Calibri"/>
                <w:b/>
                <w:szCs w:val="20"/>
              </w:rPr>
              <w:t>Дополнительно</w:t>
            </w:r>
          </w:p>
        </w:tc>
      </w:tr>
      <w:tr w:rsidR="00E15FC8" w:rsidRPr="00E15FC8" w:rsidTr="00E15FC8">
        <w:trPr>
          <w:trHeight w:val="20"/>
        </w:trPr>
        <w:tc>
          <w:tcPr>
            <w:tcW w:w="0" w:type="auto"/>
          </w:tcPr>
          <w:p w:rsidR="00E15FC8" w:rsidRPr="00E15FC8" w:rsidRDefault="00E15FC8" w:rsidP="00E15FC8">
            <w:pPr>
              <w:rPr>
                <w:color w:val="000000"/>
                <w:szCs w:val="28"/>
              </w:rPr>
            </w:pPr>
            <w:proofErr w:type="spellStart"/>
            <w:r w:rsidRPr="00E15FC8">
              <w:rPr>
                <w:rFonts w:eastAsia="Calibri"/>
                <w:color w:val="000000"/>
                <w:szCs w:val="28"/>
              </w:rPr>
              <w:t>term_taxonomy_id</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PRI</w:t>
            </w: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auto_increment</w:t>
            </w:r>
            <w:proofErr w:type="spellEnd"/>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term_id</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UNI Pt1</w:t>
            </w: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taxonomy</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varchar</w:t>
            </w:r>
            <w:proofErr w:type="spellEnd"/>
            <w:r w:rsidRPr="00E15FC8">
              <w:rPr>
                <w:rFonts w:eastAsia="Calibri"/>
                <w:color w:val="000000"/>
                <w:szCs w:val="28"/>
              </w:rPr>
              <w:t>(32)</w:t>
            </w: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UNI Pt2 &amp; IND</w:t>
            </w: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description</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longtext</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rPr>
                <w:color w:val="000000"/>
                <w:szCs w:val="28"/>
              </w:rPr>
            </w:pPr>
            <w:proofErr w:type="spellStart"/>
            <w:r w:rsidRPr="00E15FC8">
              <w:rPr>
                <w:rFonts w:eastAsia="Calibri"/>
                <w:color w:val="000000"/>
                <w:szCs w:val="28"/>
              </w:rPr>
              <w:t>parent</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 xml:space="preserve">(20) </w:t>
            </w:r>
            <w:proofErr w:type="spellStart"/>
            <w:r w:rsidRPr="00E15FC8">
              <w:rPr>
                <w:rFonts w:eastAsia="Calibri"/>
                <w:color w:val="000000"/>
                <w:szCs w:val="28"/>
              </w:rPr>
              <w:t>unsigned</w:t>
            </w:r>
            <w:proofErr w:type="spellEnd"/>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r w:rsidR="00E15FC8" w:rsidRPr="00E15FC8" w:rsidTr="00E15FC8">
        <w:trPr>
          <w:trHeight w:val="20"/>
        </w:trPr>
        <w:tc>
          <w:tcPr>
            <w:tcW w:w="0" w:type="auto"/>
          </w:tcPr>
          <w:p w:rsidR="00E15FC8" w:rsidRPr="00E15FC8" w:rsidRDefault="00E15FC8" w:rsidP="00E15FC8">
            <w:pPr>
              <w:spacing w:line="360" w:lineRule="auto"/>
              <w:jc w:val="both"/>
              <w:rPr>
                <w:rFonts w:eastAsia="Calibri"/>
                <w:color w:val="000000"/>
                <w:szCs w:val="28"/>
              </w:rPr>
            </w:pPr>
            <w:proofErr w:type="spellStart"/>
            <w:r w:rsidRPr="00E15FC8">
              <w:rPr>
                <w:rFonts w:eastAsia="Calibri"/>
                <w:color w:val="000000"/>
                <w:szCs w:val="28"/>
              </w:rPr>
              <w:t>count</w:t>
            </w:r>
            <w:proofErr w:type="spellEnd"/>
          </w:p>
        </w:tc>
        <w:tc>
          <w:tcPr>
            <w:tcW w:w="0" w:type="auto"/>
          </w:tcPr>
          <w:p w:rsidR="00E15FC8" w:rsidRPr="00E15FC8" w:rsidRDefault="00E15FC8" w:rsidP="00E15FC8">
            <w:pPr>
              <w:spacing w:line="360" w:lineRule="auto"/>
              <w:jc w:val="center"/>
              <w:rPr>
                <w:rFonts w:eastAsia="Calibri"/>
                <w:color w:val="000000"/>
                <w:szCs w:val="28"/>
              </w:rPr>
            </w:pPr>
            <w:proofErr w:type="spellStart"/>
            <w:r w:rsidRPr="00E15FC8">
              <w:rPr>
                <w:rFonts w:eastAsia="Calibri"/>
                <w:color w:val="000000"/>
                <w:szCs w:val="28"/>
              </w:rPr>
              <w:t>bigint</w:t>
            </w:r>
            <w:proofErr w:type="spellEnd"/>
            <w:r w:rsidRPr="00E15FC8">
              <w:rPr>
                <w:rFonts w:eastAsia="Calibri"/>
                <w:color w:val="000000"/>
                <w:szCs w:val="28"/>
              </w:rPr>
              <w:t>(20)</w:t>
            </w: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p>
        </w:tc>
        <w:tc>
          <w:tcPr>
            <w:tcW w:w="0" w:type="auto"/>
          </w:tcPr>
          <w:p w:rsidR="00E15FC8" w:rsidRPr="00E15FC8" w:rsidRDefault="00E15FC8" w:rsidP="00E15FC8">
            <w:pPr>
              <w:spacing w:line="360" w:lineRule="auto"/>
              <w:jc w:val="center"/>
              <w:rPr>
                <w:rFonts w:eastAsia="Calibri"/>
                <w:color w:val="000000"/>
                <w:szCs w:val="28"/>
              </w:rPr>
            </w:pPr>
            <w:r w:rsidRPr="00E15FC8">
              <w:rPr>
                <w:rFonts w:eastAsia="Calibri"/>
                <w:color w:val="000000"/>
                <w:szCs w:val="28"/>
              </w:rPr>
              <w:t>0</w:t>
            </w:r>
          </w:p>
        </w:tc>
        <w:tc>
          <w:tcPr>
            <w:tcW w:w="0" w:type="auto"/>
          </w:tcPr>
          <w:p w:rsidR="00E15FC8" w:rsidRPr="00E15FC8" w:rsidRDefault="00E15FC8" w:rsidP="00E15FC8">
            <w:pPr>
              <w:spacing w:line="360" w:lineRule="auto"/>
              <w:jc w:val="center"/>
              <w:rPr>
                <w:rFonts w:eastAsia="Calibri"/>
                <w:color w:val="000000"/>
                <w:szCs w:val="28"/>
              </w:rPr>
            </w:pPr>
          </w:p>
        </w:tc>
      </w:tr>
    </w:tbl>
    <w:p w:rsidR="00706424" w:rsidRPr="00706424" w:rsidRDefault="00706424" w:rsidP="00E15FC8">
      <w:pPr>
        <w:spacing w:line="360" w:lineRule="auto"/>
        <w:jc w:val="right"/>
        <w:rPr>
          <w:rFonts w:eastAsia="Calibri"/>
          <w:sz w:val="28"/>
          <w:szCs w:val="20"/>
        </w:rPr>
      </w:pPr>
    </w:p>
    <w:p w:rsidR="00F41122" w:rsidRDefault="00F41122" w:rsidP="00E15FC8">
      <w:pPr>
        <w:spacing w:line="360" w:lineRule="auto"/>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9C0D24" w:rsidP="009C0D24">
      <w:pPr>
        <w:spacing w:line="360" w:lineRule="auto"/>
        <w:jc w:val="right"/>
        <w:rPr>
          <w:rFonts w:eastAsia="Calibri"/>
          <w:sz w:val="28"/>
          <w:szCs w:val="20"/>
        </w:rPr>
      </w:pPr>
      <w:r w:rsidRPr="00706424">
        <w:rPr>
          <w:rFonts w:eastAsia="Calibri"/>
          <w:sz w:val="28"/>
          <w:szCs w:val="20"/>
        </w:rPr>
        <w:t xml:space="preserve">Таблица 11. Описание полей таблицы </w:t>
      </w:r>
      <w:proofErr w:type="spellStart"/>
      <w:r w:rsidRPr="00706424">
        <w:rPr>
          <w:rFonts w:eastAsia="Calibri"/>
          <w:b/>
          <w:sz w:val="28"/>
          <w:szCs w:val="20"/>
          <w:lang w:val="en-US"/>
        </w:rPr>
        <w:t>wp</w:t>
      </w:r>
      <w:proofErr w:type="spellEnd"/>
      <w:r w:rsidRPr="00706424">
        <w:rPr>
          <w:rFonts w:eastAsia="Calibri"/>
          <w:b/>
          <w:sz w:val="28"/>
          <w:szCs w:val="20"/>
        </w:rPr>
        <w:t>_</w:t>
      </w:r>
      <w:proofErr w:type="spellStart"/>
      <w:r w:rsidRPr="00706424">
        <w:rPr>
          <w:rFonts w:eastAsia="Calibri"/>
          <w:b/>
          <w:sz w:val="28"/>
          <w:szCs w:val="20"/>
          <w:lang w:val="en-US"/>
        </w:rPr>
        <w:t>usermeta</w:t>
      </w:r>
      <w:proofErr w:type="spellEnd"/>
    </w:p>
    <w:tbl>
      <w:tblPr>
        <w:tblStyle w:val="13"/>
        <w:tblpPr w:leftFromText="180" w:rightFromText="180" w:vertAnchor="page" w:horzAnchor="margin" w:tblpXSpec="right" w:tblpY="5986"/>
        <w:tblW w:w="0" w:type="auto"/>
        <w:tblLook w:val="04A0" w:firstRow="1" w:lastRow="0" w:firstColumn="1" w:lastColumn="0" w:noHBand="0" w:noVBand="1"/>
      </w:tblPr>
      <w:tblGrid>
        <w:gridCol w:w="1323"/>
        <w:gridCol w:w="2103"/>
        <w:gridCol w:w="2820"/>
        <w:gridCol w:w="1866"/>
        <w:gridCol w:w="1837"/>
        <w:gridCol w:w="1915"/>
      </w:tblGrid>
      <w:tr w:rsidR="00020B07" w:rsidRPr="00020B07" w:rsidTr="00020B07">
        <w:trPr>
          <w:trHeight w:val="20"/>
        </w:trPr>
        <w:tc>
          <w:tcPr>
            <w:tcW w:w="0" w:type="auto"/>
          </w:tcPr>
          <w:p w:rsidR="00020B07" w:rsidRPr="00020B07" w:rsidRDefault="00020B07" w:rsidP="00020B07">
            <w:pPr>
              <w:spacing w:line="360" w:lineRule="auto"/>
              <w:jc w:val="center"/>
              <w:rPr>
                <w:rFonts w:eastAsia="Calibri"/>
                <w:b/>
                <w:szCs w:val="20"/>
              </w:rPr>
            </w:pPr>
            <w:r w:rsidRPr="00020B07">
              <w:rPr>
                <w:rFonts w:eastAsia="Calibri"/>
                <w:b/>
                <w:szCs w:val="20"/>
              </w:rPr>
              <w:t>Имя поля</w:t>
            </w:r>
          </w:p>
        </w:tc>
        <w:tc>
          <w:tcPr>
            <w:tcW w:w="0" w:type="auto"/>
          </w:tcPr>
          <w:p w:rsidR="00020B07" w:rsidRPr="00020B07" w:rsidRDefault="00020B07" w:rsidP="00020B07">
            <w:pPr>
              <w:spacing w:line="360" w:lineRule="auto"/>
              <w:jc w:val="center"/>
              <w:rPr>
                <w:rFonts w:eastAsia="Calibri"/>
                <w:b/>
                <w:szCs w:val="20"/>
              </w:rPr>
            </w:pPr>
            <w:r w:rsidRPr="00020B07">
              <w:rPr>
                <w:rFonts w:eastAsia="Calibri"/>
                <w:b/>
                <w:szCs w:val="20"/>
              </w:rPr>
              <w:t>Тип поля</w:t>
            </w:r>
          </w:p>
        </w:tc>
        <w:tc>
          <w:tcPr>
            <w:tcW w:w="0" w:type="auto"/>
          </w:tcPr>
          <w:p w:rsidR="00020B07" w:rsidRPr="00020B07" w:rsidRDefault="00020B07" w:rsidP="00020B07">
            <w:pPr>
              <w:spacing w:line="360" w:lineRule="auto"/>
              <w:jc w:val="center"/>
              <w:rPr>
                <w:rFonts w:eastAsia="Calibri"/>
                <w:b/>
                <w:szCs w:val="20"/>
                <w:lang w:val="en-US"/>
              </w:rPr>
            </w:pPr>
            <w:r w:rsidRPr="00020B07">
              <w:rPr>
                <w:rFonts w:eastAsia="Calibri"/>
                <w:b/>
                <w:szCs w:val="20"/>
              </w:rPr>
              <w:t xml:space="preserve">Нулевое значение </w:t>
            </w:r>
            <w:r w:rsidRPr="00020B07">
              <w:rPr>
                <w:rFonts w:eastAsia="Calibri"/>
                <w:b/>
                <w:szCs w:val="20"/>
                <w:lang w:val="en-US"/>
              </w:rPr>
              <w:t>(Null)</w:t>
            </w:r>
          </w:p>
        </w:tc>
        <w:tc>
          <w:tcPr>
            <w:tcW w:w="0" w:type="auto"/>
          </w:tcPr>
          <w:p w:rsidR="00020B07" w:rsidRPr="00020B07" w:rsidRDefault="00020B07" w:rsidP="00020B07">
            <w:pPr>
              <w:spacing w:line="360" w:lineRule="auto"/>
              <w:jc w:val="center"/>
              <w:rPr>
                <w:rFonts w:eastAsia="Calibri"/>
                <w:b/>
                <w:szCs w:val="20"/>
              </w:rPr>
            </w:pPr>
            <w:r w:rsidRPr="00020B07">
              <w:rPr>
                <w:rFonts w:eastAsia="Calibri"/>
                <w:b/>
                <w:szCs w:val="20"/>
              </w:rPr>
              <w:t>Ключевое поле</w:t>
            </w:r>
          </w:p>
        </w:tc>
        <w:tc>
          <w:tcPr>
            <w:tcW w:w="0" w:type="auto"/>
          </w:tcPr>
          <w:p w:rsidR="00020B07" w:rsidRPr="00020B07" w:rsidRDefault="00020B07" w:rsidP="00020B07">
            <w:pPr>
              <w:spacing w:line="360" w:lineRule="auto"/>
              <w:jc w:val="center"/>
              <w:rPr>
                <w:rFonts w:eastAsia="Calibri"/>
                <w:b/>
                <w:szCs w:val="20"/>
              </w:rPr>
            </w:pPr>
            <w:r w:rsidRPr="00020B07">
              <w:rPr>
                <w:rFonts w:eastAsia="Calibri"/>
                <w:b/>
                <w:szCs w:val="20"/>
              </w:rPr>
              <w:t>По умолчанию</w:t>
            </w:r>
          </w:p>
        </w:tc>
        <w:tc>
          <w:tcPr>
            <w:tcW w:w="0" w:type="auto"/>
          </w:tcPr>
          <w:p w:rsidR="00020B07" w:rsidRPr="00020B07" w:rsidRDefault="00020B07" w:rsidP="00020B07">
            <w:pPr>
              <w:spacing w:line="360" w:lineRule="auto"/>
              <w:jc w:val="center"/>
              <w:rPr>
                <w:rFonts w:eastAsia="Calibri"/>
                <w:b/>
                <w:szCs w:val="20"/>
              </w:rPr>
            </w:pPr>
            <w:r w:rsidRPr="00020B07">
              <w:rPr>
                <w:rFonts w:eastAsia="Calibri"/>
                <w:b/>
                <w:szCs w:val="20"/>
              </w:rPr>
              <w:t>Дополнительно</w:t>
            </w:r>
          </w:p>
        </w:tc>
      </w:tr>
      <w:tr w:rsidR="00020B07" w:rsidRPr="00020B07" w:rsidTr="00020B07">
        <w:trPr>
          <w:trHeight w:val="20"/>
        </w:trPr>
        <w:tc>
          <w:tcPr>
            <w:tcW w:w="0" w:type="auto"/>
          </w:tcPr>
          <w:p w:rsidR="00020B07" w:rsidRPr="00020B07" w:rsidRDefault="00020B07" w:rsidP="00020B07">
            <w:pPr>
              <w:rPr>
                <w:color w:val="000000"/>
                <w:szCs w:val="28"/>
                <w:lang w:val="en-US"/>
              </w:rPr>
            </w:pPr>
            <w:proofErr w:type="spellStart"/>
            <w:r w:rsidRPr="00020B07">
              <w:rPr>
                <w:rFonts w:eastAsia="Calibri"/>
                <w:color w:val="000000"/>
                <w:szCs w:val="28"/>
                <w:lang w:val="en-US"/>
              </w:rPr>
              <w:t>umeta_id</w:t>
            </w:r>
            <w:proofErr w:type="spellEnd"/>
          </w:p>
        </w:tc>
        <w:tc>
          <w:tcPr>
            <w:tcW w:w="0" w:type="auto"/>
          </w:tcPr>
          <w:p w:rsidR="00020B07" w:rsidRPr="00020B07" w:rsidRDefault="00020B07" w:rsidP="00020B07">
            <w:pPr>
              <w:spacing w:line="360" w:lineRule="auto"/>
              <w:jc w:val="center"/>
              <w:rPr>
                <w:rFonts w:eastAsia="Calibri"/>
                <w:color w:val="000000"/>
                <w:szCs w:val="28"/>
                <w:lang w:val="en-US"/>
              </w:rPr>
            </w:pPr>
            <w:proofErr w:type="spellStart"/>
            <w:r w:rsidRPr="00020B07">
              <w:rPr>
                <w:rFonts w:eastAsia="Calibri"/>
                <w:color w:val="000000"/>
                <w:szCs w:val="28"/>
                <w:lang w:val="en-US"/>
              </w:rPr>
              <w:t>bigint</w:t>
            </w:r>
            <w:proofErr w:type="spellEnd"/>
            <w:r w:rsidRPr="00020B07">
              <w:rPr>
                <w:rFonts w:eastAsia="Calibri"/>
                <w:color w:val="000000"/>
                <w:szCs w:val="28"/>
                <w:lang w:val="en-US"/>
              </w:rPr>
              <w:t>(20) unsigned</w:t>
            </w:r>
          </w:p>
        </w:tc>
        <w:tc>
          <w:tcPr>
            <w:tcW w:w="0" w:type="auto"/>
          </w:tcPr>
          <w:p w:rsidR="00020B07" w:rsidRPr="00020B07" w:rsidRDefault="00020B07" w:rsidP="00020B07">
            <w:pPr>
              <w:spacing w:line="360" w:lineRule="auto"/>
              <w:jc w:val="center"/>
              <w:rPr>
                <w:rFonts w:eastAsia="Calibri"/>
                <w:color w:val="000000"/>
                <w:szCs w:val="28"/>
                <w:lang w:val="en-US"/>
              </w:rPr>
            </w:pPr>
          </w:p>
        </w:tc>
        <w:tc>
          <w:tcPr>
            <w:tcW w:w="0" w:type="auto"/>
          </w:tcPr>
          <w:p w:rsidR="00020B07" w:rsidRPr="00020B07" w:rsidRDefault="00020B07" w:rsidP="00020B07">
            <w:pPr>
              <w:spacing w:line="360" w:lineRule="auto"/>
              <w:jc w:val="center"/>
              <w:rPr>
                <w:rFonts w:eastAsia="Calibri"/>
                <w:color w:val="000000"/>
                <w:szCs w:val="28"/>
                <w:lang w:val="en-US"/>
              </w:rPr>
            </w:pPr>
            <w:r w:rsidRPr="00020B07">
              <w:rPr>
                <w:rFonts w:eastAsia="Calibri"/>
                <w:color w:val="000000"/>
                <w:szCs w:val="28"/>
                <w:lang w:val="en-US"/>
              </w:rPr>
              <w:t>PRI</w:t>
            </w:r>
          </w:p>
        </w:tc>
        <w:tc>
          <w:tcPr>
            <w:tcW w:w="0" w:type="auto"/>
          </w:tcPr>
          <w:p w:rsidR="00020B07" w:rsidRPr="00020B07" w:rsidRDefault="00020B07" w:rsidP="00020B07">
            <w:pPr>
              <w:spacing w:line="360" w:lineRule="auto"/>
              <w:jc w:val="center"/>
              <w:rPr>
                <w:rFonts w:eastAsia="Calibri"/>
                <w:color w:val="000000"/>
                <w:szCs w:val="28"/>
                <w:lang w:val="en-US"/>
              </w:rPr>
            </w:pPr>
          </w:p>
        </w:tc>
        <w:tc>
          <w:tcPr>
            <w:tcW w:w="0" w:type="auto"/>
          </w:tcPr>
          <w:p w:rsidR="00020B07" w:rsidRPr="00020B07" w:rsidRDefault="00020B07" w:rsidP="00020B07">
            <w:pPr>
              <w:spacing w:line="360" w:lineRule="auto"/>
              <w:jc w:val="center"/>
              <w:rPr>
                <w:rFonts w:eastAsia="Calibri"/>
                <w:color w:val="000000"/>
                <w:szCs w:val="28"/>
                <w:lang w:val="en-US"/>
              </w:rPr>
            </w:pPr>
            <w:proofErr w:type="spellStart"/>
            <w:r w:rsidRPr="00020B07">
              <w:rPr>
                <w:rFonts w:eastAsia="Calibri"/>
                <w:color w:val="000000"/>
                <w:szCs w:val="28"/>
                <w:lang w:val="en-US"/>
              </w:rPr>
              <w:t>auto_increment</w:t>
            </w:r>
            <w:proofErr w:type="spellEnd"/>
          </w:p>
        </w:tc>
      </w:tr>
      <w:tr w:rsidR="00020B07" w:rsidRPr="00020B07" w:rsidTr="00020B07">
        <w:trPr>
          <w:trHeight w:val="20"/>
        </w:trPr>
        <w:tc>
          <w:tcPr>
            <w:tcW w:w="0" w:type="auto"/>
          </w:tcPr>
          <w:p w:rsidR="00020B07" w:rsidRPr="00020B07" w:rsidRDefault="00020B07" w:rsidP="00020B07">
            <w:pPr>
              <w:spacing w:line="360" w:lineRule="auto"/>
              <w:jc w:val="both"/>
              <w:rPr>
                <w:rFonts w:eastAsia="Calibri"/>
                <w:color w:val="000000"/>
                <w:szCs w:val="28"/>
                <w:lang w:val="en-US"/>
              </w:rPr>
            </w:pPr>
            <w:proofErr w:type="spellStart"/>
            <w:r w:rsidRPr="00020B07">
              <w:rPr>
                <w:rFonts w:eastAsia="Calibri"/>
                <w:color w:val="000000"/>
                <w:szCs w:val="28"/>
                <w:lang w:val="en-US"/>
              </w:rPr>
              <w:t>user_id</w:t>
            </w:r>
            <w:proofErr w:type="spellEnd"/>
          </w:p>
        </w:tc>
        <w:tc>
          <w:tcPr>
            <w:tcW w:w="0" w:type="auto"/>
          </w:tcPr>
          <w:p w:rsidR="00020B07" w:rsidRPr="00020B07" w:rsidRDefault="00020B07" w:rsidP="00020B07">
            <w:pPr>
              <w:spacing w:line="360" w:lineRule="auto"/>
              <w:jc w:val="center"/>
              <w:rPr>
                <w:rFonts w:eastAsia="Calibri"/>
                <w:color w:val="000000"/>
                <w:szCs w:val="28"/>
                <w:lang w:val="en-US"/>
              </w:rPr>
            </w:pPr>
            <w:proofErr w:type="spellStart"/>
            <w:r w:rsidRPr="00020B07">
              <w:rPr>
                <w:rFonts w:eastAsia="Calibri"/>
                <w:color w:val="000000"/>
                <w:szCs w:val="28"/>
                <w:lang w:val="en-US"/>
              </w:rPr>
              <w:t>bigint</w:t>
            </w:r>
            <w:proofErr w:type="spellEnd"/>
            <w:r w:rsidRPr="00020B07">
              <w:rPr>
                <w:rFonts w:eastAsia="Calibri"/>
                <w:color w:val="000000"/>
                <w:szCs w:val="28"/>
                <w:lang w:val="en-US"/>
              </w:rPr>
              <w:t>(20) unsigned</w:t>
            </w:r>
          </w:p>
        </w:tc>
        <w:tc>
          <w:tcPr>
            <w:tcW w:w="0" w:type="auto"/>
          </w:tcPr>
          <w:p w:rsidR="00020B07" w:rsidRPr="00020B07" w:rsidRDefault="00020B07" w:rsidP="00020B07">
            <w:pPr>
              <w:spacing w:line="360" w:lineRule="auto"/>
              <w:jc w:val="center"/>
              <w:rPr>
                <w:rFonts w:eastAsia="Calibri"/>
                <w:color w:val="000000"/>
                <w:szCs w:val="28"/>
                <w:lang w:val="en-US"/>
              </w:rPr>
            </w:pPr>
          </w:p>
        </w:tc>
        <w:tc>
          <w:tcPr>
            <w:tcW w:w="0" w:type="auto"/>
          </w:tcPr>
          <w:p w:rsidR="00020B07" w:rsidRPr="00020B07" w:rsidRDefault="00020B07" w:rsidP="00020B07">
            <w:pPr>
              <w:spacing w:line="360" w:lineRule="auto"/>
              <w:jc w:val="center"/>
              <w:rPr>
                <w:rFonts w:eastAsia="Calibri"/>
                <w:color w:val="000000"/>
                <w:szCs w:val="28"/>
                <w:lang w:val="en-US"/>
              </w:rPr>
            </w:pPr>
          </w:p>
        </w:tc>
        <w:tc>
          <w:tcPr>
            <w:tcW w:w="0" w:type="auto"/>
          </w:tcPr>
          <w:p w:rsidR="00020B07" w:rsidRPr="00020B07" w:rsidRDefault="00020B07" w:rsidP="00020B07">
            <w:pPr>
              <w:spacing w:line="360" w:lineRule="auto"/>
              <w:jc w:val="center"/>
              <w:rPr>
                <w:rFonts w:eastAsia="Calibri"/>
                <w:color w:val="000000"/>
                <w:szCs w:val="28"/>
                <w:lang w:val="en-US"/>
              </w:rPr>
            </w:pPr>
            <w:r w:rsidRPr="00020B07">
              <w:rPr>
                <w:rFonts w:eastAsia="Calibri"/>
                <w:color w:val="000000"/>
                <w:szCs w:val="28"/>
                <w:lang w:val="en-US"/>
              </w:rPr>
              <w:t>0</w:t>
            </w:r>
          </w:p>
        </w:tc>
        <w:tc>
          <w:tcPr>
            <w:tcW w:w="0" w:type="auto"/>
          </w:tcPr>
          <w:p w:rsidR="00020B07" w:rsidRPr="00020B07" w:rsidRDefault="00020B07" w:rsidP="00020B07">
            <w:pPr>
              <w:spacing w:line="360" w:lineRule="auto"/>
              <w:jc w:val="center"/>
              <w:rPr>
                <w:rFonts w:eastAsia="Calibri"/>
                <w:color w:val="000000"/>
                <w:szCs w:val="28"/>
                <w:lang w:val="en-US"/>
              </w:rPr>
            </w:pPr>
          </w:p>
        </w:tc>
      </w:tr>
      <w:tr w:rsidR="00020B07" w:rsidRPr="00020B07" w:rsidTr="00020B07">
        <w:trPr>
          <w:trHeight w:val="20"/>
        </w:trPr>
        <w:tc>
          <w:tcPr>
            <w:tcW w:w="0" w:type="auto"/>
          </w:tcPr>
          <w:p w:rsidR="00020B07" w:rsidRPr="00020B07" w:rsidRDefault="00020B07" w:rsidP="00020B07">
            <w:pPr>
              <w:spacing w:line="360" w:lineRule="auto"/>
              <w:jc w:val="both"/>
              <w:rPr>
                <w:rFonts w:eastAsia="Calibri"/>
                <w:color w:val="000000"/>
                <w:szCs w:val="28"/>
              </w:rPr>
            </w:pPr>
            <w:proofErr w:type="spellStart"/>
            <w:r w:rsidRPr="00020B07">
              <w:rPr>
                <w:rFonts w:eastAsia="Calibri"/>
                <w:color w:val="000000"/>
                <w:szCs w:val="28"/>
              </w:rPr>
              <w:t>meta_key</w:t>
            </w:r>
            <w:proofErr w:type="spellEnd"/>
          </w:p>
        </w:tc>
        <w:tc>
          <w:tcPr>
            <w:tcW w:w="0" w:type="auto"/>
          </w:tcPr>
          <w:p w:rsidR="00020B07" w:rsidRPr="00020B07" w:rsidRDefault="00020B07"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(255)</w:t>
            </w:r>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Да</w:t>
            </w:r>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IND</w:t>
            </w:r>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NULL</w:t>
            </w:r>
          </w:p>
        </w:tc>
        <w:tc>
          <w:tcPr>
            <w:tcW w:w="0" w:type="auto"/>
          </w:tcPr>
          <w:p w:rsidR="00020B07" w:rsidRPr="00020B07" w:rsidRDefault="00020B07" w:rsidP="00020B07">
            <w:pPr>
              <w:spacing w:line="360" w:lineRule="auto"/>
              <w:jc w:val="center"/>
              <w:rPr>
                <w:rFonts w:eastAsia="Calibri"/>
                <w:color w:val="000000"/>
                <w:szCs w:val="28"/>
              </w:rPr>
            </w:pPr>
          </w:p>
        </w:tc>
      </w:tr>
      <w:tr w:rsidR="00020B07" w:rsidRPr="00020B07" w:rsidTr="00020B07">
        <w:trPr>
          <w:trHeight w:val="20"/>
        </w:trPr>
        <w:tc>
          <w:tcPr>
            <w:tcW w:w="0" w:type="auto"/>
          </w:tcPr>
          <w:p w:rsidR="00020B07" w:rsidRPr="00020B07" w:rsidRDefault="00020B07" w:rsidP="00020B07">
            <w:pPr>
              <w:spacing w:line="360" w:lineRule="auto"/>
              <w:jc w:val="both"/>
              <w:rPr>
                <w:rFonts w:eastAsia="Calibri"/>
                <w:color w:val="000000"/>
                <w:szCs w:val="28"/>
              </w:rPr>
            </w:pPr>
            <w:proofErr w:type="spellStart"/>
            <w:r w:rsidRPr="00020B07">
              <w:rPr>
                <w:rFonts w:eastAsia="Calibri"/>
                <w:color w:val="000000"/>
                <w:szCs w:val="28"/>
              </w:rPr>
              <w:t>meta_value</w:t>
            </w:r>
            <w:proofErr w:type="spellEnd"/>
          </w:p>
        </w:tc>
        <w:tc>
          <w:tcPr>
            <w:tcW w:w="0" w:type="auto"/>
          </w:tcPr>
          <w:p w:rsidR="00020B07" w:rsidRPr="00020B07" w:rsidRDefault="00020B07" w:rsidP="00020B07">
            <w:pPr>
              <w:spacing w:line="360" w:lineRule="auto"/>
              <w:jc w:val="center"/>
              <w:rPr>
                <w:rFonts w:eastAsia="Calibri"/>
                <w:color w:val="000000"/>
                <w:szCs w:val="28"/>
              </w:rPr>
            </w:pPr>
            <w:proofErr w:type="spellStart"/>
            <w:r w:rsidRPr="00020B07">
              <w:rPr>
                <w:rFonts w:eastAsia="Calibri"/>
                <w:color w:val="000000"/>
                <w:szCs w:val="28"/>
              </w:rPr>
              <w:t>longtext</w:t>
            </w:r>
            <w:proofErr w:type="spellEnd"/>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Да</w:t>
            </w:r>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IND</w:t>
            </w:r>
          </w:p>
        </w:tc>
        <w:tc>
          <w:tcPr>
            <w:tcW w:w="0" w:type="auto"/>
          </w:tcPr>
          <w:p w:rsidR="00020B07" w:rsidRPr="00020B07" w:rsidRDefault="00020B07" w:rsidP="00020B07">
            <w:pPr>
              <w:spacing w:line="360" w:lineRule="auto"/>
              <w:jc w:val="center"/>
              <w:rPr>
                <w:rFonts w:eastAsia="Calibri"/>
                <w:color w:val="000000"/>
                <w:szCs w:val="28"/>
              </w:rPr>
            </w:pPr>
            <w:r w:rsidRPr="00020B07">
              <w:rPr>
                <w:rFonts w:eastAsia="Calibri"/>
                <w:color w:val="000000"/>
                <w:szCs w:val="28"/>
              </w:rPr>
              <w:t>NULL</w:t>
            </w:r>
          </w:p>
        </w:tc>
        <w:tc>
          <w:tcPr>
            <w:tcW w:w="0" w:type="auto"/>
          </w:tcPr>
          <w:p w:rsidR="00020B07" w:rsidRPr="00020B07" w:rsidRDefault="00020B07" w:rsidP="00020B07">
            <w:pPr>
              <w:spacing w:line="360" w:lineRule="auto"/>
              <w:jc w:val="center"/>
              <w:rPr>
                <w:rFonts w:eastAsia="Calibri"/>
                <w:color w:val="000000"/>
                <w:szCs w:val="28"/>
              </w:rPr>
            </w:pPr>
          </w:p>
        </w:tc>
      </w:tr>
    </w:tbl>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ind w:firstLine="708"/>
        <w:jc w:val="right"/>
        <w:rPr>
          <w:rFonts w:eastAsia="Calibri"/>
          <w:sz w:val="28"/>
          <w:szCs w:val="20"/>
        </w:rPr>
      </w:pPr>
    </w:p>
    <w:p w:rsidR="00706424" w:rsidRPr="00706424" w:rsidRDefault="00706424" w:rsidP="00706424">
      <w:pPr>
        <w:spacing w:line="360" w:lineRule="auto"/>
        <w:jc w:val="right"/>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Default="00706424" w:rsidP="00706424">
      <w:pPr>
        <w:spacing w:line="360" w:lineRule="auto"/>
        <w:jc w:val="both"/>
        <w:rPr>
          <w:rFonts w:eastAsia="Calibri"/>
          <w:sz w:val="28"/>
          <w:szCs w:val="20"/>
        </w:rPr>
      </w:pPr>
    </w:p>
    <w:p w:rsidR="00020B07" w:rsidRDefault="00020B07" w:rsidP="00706424">
      <w:pPr>
        <w:spacing w:line="360" w:lineRule="auto"/>
        <w:jc w:val="both"/>
        <w:rPr>
          <w:rFonts w:eastAsia="Calibri"/>
          <w:sz w:val="28"/>
          <w:szCs w:val="20"/>
        </w:rPr>
      </w:pPr>
    </w:p>
    <w:p w:rsidR="00020B07" w:rsidRDefault="00020B07" w:rsidP="00706424">
      <w:pPr>
        <w:spacing w:line="360" w:lineRule="auto"/>
        <w:jc w:val="both"/>
        <w:rPr>
          <w:rFonts w:eastAsia="Calibri"/>
          <w:sz w:val="28"/>
          <w:szCs w:val="20"/>
        </w:rPr>
        <w:sectPr w:rsidR="00020B07" w:rsidSect="00E15FC8">
          <w:footerReference w:type="default" r:id="rId33"/>
          <w:type w:val="continuous"/>
          <w:pgSz w:w="16838" w:h="11906" w:orient="landscape"/>
          <w:pgMar w:top="851" w:right="1134" w:bottom="1701" w:left="1134" w:header="709" w:footer="0" w:gutter="0"/>
          <w:cols w:space="708"/>
          <w:docGrid w:linePitch="360"/>
        </w:sectPr>
      </w:pPr>
    </w:p>
    <w:p w:rsidR="00020B07" w:rsidRPr="00706424" w:rsidRDefault="00020B07" w:rsidP="00706424">
      <w:pPr>
        <w:spacing w:line="360" w:lineRule="auto"/>
        <w:jc w:val="both"/>
        <w:rPr>
          <w:rFonts w:eastAsia="Calibri"/>
          <w:sz w:val="28"/>
          <w:szCs w:val="20"/>
        </w:rPr>
      </w:pPr>
    </w:p>
    <w:p w:rsidR="00B6178B" w:rsidRDefault="00020B07" w:rsidP="00B6178B">
      <w:pPr>
        <w:spacing w:line="360" w:lineRule="auto"/>
        <w:rPr>
          <w:rFonts w:eastAsia="Calibri"/>
          <w:sz w:val="28"/>
          <w:szCs w:val="20"/>
        </w:rPr>
      </w:pPr>
      <w:r w:rsidRPr="00076FE3">
        <w:rPr>
          <w:rFonts w:eastAsia="Calibri"/>
          <w:b/>
          <w:noProof/>
          <w:sz w:val="32"/>
          <w:szCs w:val="20"/>
        </w:rPr>
        <w:lastRenderedPageBreak/>
        <mc:AlternateContent>
          <mc:Choice Requires="wps">
            <w:drawing>
              <wp:anchor distT="0" distB="0" distL="114300" distR="114300" simplePos="0" relativeHeight="251743232" behindDoc="0" locked="0" layoutInCell="1" allowOverlap="1" wp14:anchorId="65C4352F" wp14:editId="33394815">
                <wp:simplePos x="0" y="0"/>
                <wp:positionH relativeFrom="margin">
                  <wp:posOffset>76200</wp:posOffset>
                </wp:positionH>
                <wp:positionV relativeFrom="page">
                  <wp:posOffset>161925</wp:posOffset>
                </wp:positionV>
                <wp:extent cx="9725025" cy="7200900"/>
                <wp:effectExtent l="19050" t="19050" r="28575" b="19050"/>
                <wp:wrapNone/>
                <wp:docPr id="5477" name="Прямоугольник 5477"/>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97056B8" id="Прямоугольник 5477" o:spid="_x0000_s1026" style="position:absolute;margin-left:6pt;margin-top:12.75pt;width:765.75pt;height:567pt;z-index:25174323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" filled="f" strokecolor="windowText" strokeweight="2.25pt">
                <w10:wrap anchorx="margin" anchory="page"/>
              </v:rect>
            </w:pict>
          </mc:Fallback>
        </mc:AlternateContent>
      </w:r>
    </w:p>
    <w:p w:rsidR="00706424" w:rsidRPr="00706424" w:rsidRDefault="00706424" w:rsidP="00020B07">
      <w:pPr>
        <w:spacing w:line="360" w:lineRule="auto"/>
        <w:jc w:val="right"/>
        <w:rPr>
          <w:rFonts w:eastAsia="Calibri"/>
          <w:sz w:val="28"/>
          <w:szCs w:val="20"/>
        </w:rPr>
      </w:pPr>
      <w:r w:rsidRPr="00706424">
        <w:rPr>
          <w:rFonts w:eastAsia="Calibri"/>
          <w:sz w:val="28"/>
          <w:szCs w:val="20"/>
        </w:rPr>
        <w:t xml:space="preserve">Таблица 12. Описание полей таблицы </w:t>
      </w:r>
      <w:proofErr w:type="spellStart"/>
      <w:r w:rsidRPr="00706424">
        <w:rPr>
          <w:rFonts w:eastAsia="Calibri"/>
          <w:b/>
          <w:sz w:val="28"/>
          <w:szCs w:val="20"/>
          <w:lang w:val="en-US"/>
        </w:rPr>
        <w:t>wp</w:t>
      </w:r>
      <w:proofErr w:type="spellEnd"/>
      <w:r w:rsidRPr="00706424">
        <w:rPr>
          <w:rFonts w:eastAsia="Calibri"/>
          <w:b/>
          <w:sz w:val="28"/>
          <w:szCs w:val="20"/>
        </w:rPr>
        <w:t>_</w:t>
      </w:r>
      <w:r w:rsidRPr="00706424">
        <w:rPr>
          <w:rFonts w:eastAsia="Calibri"/>
          <w:b/>
          <w:sz w:val="28"/>
          <w:szCs w:val="20"/>
          <w:lang w:val="en-US"/>
        </w:rPr>
        <w:t>users</w:t>
      </w: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p w:rsidR="00706424" w:rsidRPr="00706424" w:rsidRDefault="00706424" w:rsidP="00706424">
      <w:pPr>
        <w:spacing w:line="360" w:lineRule="auto"/>
        <w:jc w:val="both"/>
        <w:rPr>
          <w:rFonts w:eastAsia="Calibri"/>
          <w:sz w:val="28"/>
          <w:szCs w:val="20"/>
        </w:rPr>
      </w:pPr>
    </w:p>
    <w:tbl>
      <w:tblPr>
        <w:tblStyle w:val="13"/>
        <w:tblpPr w:leftFromText="180" w:rightFromText="180" w:vertAnchor="page" w:horzAnchor="margin" w:tblpXSpec="right" w:tblpY="2596"/>
        <w:tblW w:w="0" w:type="auto"/>
        <w:tblLook w:val="04A0" w:firstRow="1" w:lastRow="0" w:firstColumn="1" w:lastColumn="0" w:noHBand="0" w:noVBand="1"/>
      </w:tblPr>
      <w:tblGrid>
        <w:gridCol w:w="2149"/>
        <w:gridCol w:w="2103"/>
        <w:gridCol w:w="2820"/>
        <w:gridCol w:w="1866"/>
        <w:gridCol w:w="2250"/>
        <w:gridCol w:w="1915"/>
      </w:tblGrid>
      <w:tr w:rsidR="00706424" w:rsidRPr="00020B07" w:rsidTr="00020B07">
        <w:trPr>
          <w:trHeight w:val="20"/>
        </w:trPr>
        <w:tc>
          <w:tcPr>
            <w:tcW w:w="0" w:type="auto"/>
          </w:tcPr>
          <w:p w:rsidR="00706424" w:rsidRPr="00020B07" w:rsidRDefault="00706424" w:rsidP="00020B07">
            <w:pPr>
              <w:spacing w:line="360" w:lineRule="auto"/>
              <w:jc w:val="center"/>
              <w:rPr>
                <w:rFonts w:eastAsia="Calibri"/>
                <w:b/>
                <w:szCs w:val="20"/>
              </w:rPr>
            </w:pPr>
            <w:r w:rsidRPr="00020B07">
              <w:rPr>
                <w:rFonts w:eastAsia="Calibri"/>
                <w:b/>
                <w:szCs w:val="20"/>
              </w:rPr>
              <w:t>Имя поля</w:t>
            </w:r>
          </w:p>
        </w:tc>
        <w:tc>
          <w:tcPr>
            <w:tcW w:w="0" w:type="auto"/>
          </w:tcPr>
          <w:p w:rsidR="00706424" w:rsidRPr="00020B07" w:rsidRDefault="00706424" w:rsidP="00020B07">
            <w:pPr>
              <w:spacing w:line="360" w:lineRule="auto"/>
              <w:jc w:val="center"/>
              <w:rPr>
                <w:rFonts w:eastAsia="Calibri"/>
                <w:b/>
                <w:szCs w:val="20"/>
              </w:rPr>
            </w:pPr>
            <w:r w:rsidRPr="00020B07">
              <w:rPr>
                <w:rFonts w:eastAsia="Calibri"/>
                <w:b/>
                <w:szCs w:val="20"/>
              </w:rPr>
              <w:t>Тип поля</w:t>
            </w:r>
          </w:p>
        </w:tc>
        <w:tc>
          <w:tcPr>
            <w:tcW w:w="0" w:type="auto"/>
          </w:tcPr>
          <w:p w:rsidR="00706424" w:rsidRPr="00020B07" w:rsidRDefault="00706424" w:rsidP="00020B07">
            <w:pPr>
              <w:spacing w:line="360" w:lineRule="auto"/>
              <w:jc w:val="center"/>
              <w:rPr>
                <w:rFonts w:eastAsia="Calibri"/>
                <w:b/>
                <w:szCs w:val="20"/>
                <w:lang w:val="en-US"/>
              </w:rPr>
            </w:pPr>
            <w:r w:rsidRPr="00020B07">
              <w:rPr>
                <w:rFonts w:eastAsia="Calibri"/>
                <w:b/>
                <w:szCs w:val="20"/>
              </w:rPr>
              <w:t xml:space="preserve">Нулевое значение </w:t>
            </w:r>
            <w:r w:rsidRPr="00020B07">
              <w:rPr>
                <w:rFonts w:eastAsia="Calibri"/>
                <w:b/>
                <w:szCs w:val="20"/>
                <w:lang w:val="en-US"/>
              </w:rPr>
              <w:t>(Null)</w:t>
            </w:r>
          </w:p>
        </w:tc>
        <w:tc>
          <w:tcPr>
            <w:tcW w:w="0" w:type="auto"/>
          </w:tcPr>
          <w:p w:rsidR="00706424" w:rsidRPr="00020B07" w:rsidRDefault="00706424" w:rsidP="00020B07">
            <w:pPr>
              <w:spacing w:line="360" w:lineRule="auto"/>
              <w:jc w:val="center"/>
              <w:rPr>
                <w:rFonts w:eastAsia="Calibri"/>
                <w:b/>
                <w:szCs w:val="20"/>
              </w:rPr>
            </w:pPr>
            <w:r w:rsidRPr="00020B07">
              <w:rPr>
                <w:rFonts w:eastAsia="Calibri"/>
                <w:b/>
                <w:szCs w:val="20"/>
              </w:rPr>
              <w:t>Ключевое поле</w:t>
            </w:r>
          </w:p>
        </w:tc>
        <w:tc>
          <w:tcPr>
            <w:tcW w:w="0" w:type="auto"/>
          </w:tcPr>
          <w:p w:rsidR="00706424" w:rsidRPr="00020B07" w:rsidRDefault="00706424" w:rsidP="00020B07">
            <w:pPr>
              <w:spacing w:line="360" w:lineRule="auto"/>
              <w:jc w:val="center"/>
              <w:rPr>
                <w:rFonts w:eastAsia="Calibri"/>
                <w:b/>
                <w:szCs w:val="20"/>
              </w:rPr>
            </w:pPr>
            <w:r w:rsidRPr="00020B07">
              <w:rPr>
                <w:rFonts w:eastAsia="Calibri"/>
                <w:b/>
                <w:szCs w:val="20"/>
              </w:rPr>
              <w:t>По умолчанию</w:t>
            </w:r>
          </w:p>
        </w:tc>
        <w:tc>
          <w:tcPr>
            <w:tcW w:w="0" w:type="auto"/>
          </w:tcPr>
          <w:p w:rsidR="00706424" w:rsidRPr="00020B07" w:rsidRDefault="00706424" w:rsidP="00020B07">
            <w:pPr>
              <w:spacing w:line="360" w:lineRule="auto"/>
              <w:jc w:val="center"/>
              <w:rPr>
                <w:rFonts w:eastAsia="Calibri"/>
                <w:b/>
                <w:szCs w:val="20"/>
              </w:rPr>
            </w:pPr>
            <w:r w:rsidRPr="00020B07">
              <w:rPr>
                <w:rFonts w:eastAsia="Calibri"/>
                <w:b/>
                <w:szCs w:val="20"/>
              </w:rPr>
              <w:t>Дополнительно</w:t>
            </w:r>
          </w:p>
        </w:tc>
      </w:tr>
      <w:tr w:rsidR="00706424" w:rsidRPr="00020B07" w:rsidTr="00020B07">
        <w:trPr>
          <w:trHeight w:val="20"/>
        </w:trPr>
        <w:tc>
          <w:tcPr>
            <w:tcW w:w="0" w:type="auto"/>
          </w:tcPr>
          <w:p w:rsidR="00706424" w:rsidRPr="00020B07" w:rsidRDefault="00706424" w:rsidP="00020B07">
            <w:pPr>
              <w:rPr>
                <w:color w:val="000000"/>
                <w:szCs w:val="28"/>
              </w:rPr>
            </w:pPr>
            <w:r w:rsidRPr="00020B07">
              <w:rPr>
                <w:rFonts w:eastAsia="Calibri"/>
                <w:color w:val="000000"/>
                <w:szCs w:val="28"/>
              </w:rPr>
              <w:t>ID</w:t>
            </w:r>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bigint</w:t>
            </w:r>
            <w:proofErr w:type="spellEnd"/>
            <w:r w:rsidRPr="00020B07">
              <w:rPr>
                <w:rFonts w:eastAsia="Calibri"/>
                <w:color w:val="000000"/>
                <w:szCs w:val="28"/>
              </w:rPr>
              <w:t xml:space="preserve">(20) </w:t>
            </w:r>
            <w:proofErr w:type="spellStart"/>
            <w:r w:rsidRPr="00020B07">
              <w:rPr>
                <w:rFonts w:eastAsia="Calibri"/>
                <w:color w:val="000000"/>
                <w:szCs w:val="28"/>
              </w:rPr>
              <w:t>unsigned</w:t>
            </w:r>
            <w:proofErr w:type="spellEnd"/>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r w:rsidRPr="00020B07">
              <w:rPr>
                <w:rFonts w:eastAsia="Calibri"/>
                <w:color w:val="000000"/>
                <w:szCs w:val="28"/>
              </w:rPr>
              <w:t>PRI</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auto_increment</w:t>
            </w:r>
            <w:proofErr w:type="spellEnd"/>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user_login</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(60)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r w:rsidRPr="00020B07">
              <w:rPr>
                <w:rFonts w:eastAsia="Calibri"/>
                <w:color w:val="000000"/>
                <w:szCs w:val="28"/>
              </w:rPr>
              <w:t>IND</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user_pass</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(64)</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user_nicename</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(50)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r w:rsidRPr="00020B07">
              <w:rPr>
                <w:rFonts w:eastAsia="Calibri"/>
                <w:color w:val="000000"/>
                <w:szCs w:val="28"/>
              </w:rPr>
              <w:t>IND</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user_email</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(100)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user_url</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(100)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user_registered</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datetime</w:t>
            </w:r>
            <w:proofErr w:type="spellEnd"/>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r w:rsidRPr="00020B07">
              <w:rPr>
                <w:rFonts w:eastAsia="Calibri"/>
                <w:color w:val="000000"/>
                <w:szCs w:val="28"/>
              </w:rPr>
              <w:t>0000-00-00 00:00:00</w:t>
            </w: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user_activation_key</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(60)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user_status</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int</w:t>
            </w:r>
            <w:proofErr w:type="spellEnd"/>
            <w:r w:rsidRPr="00020B07">
              <w:rPr>
                <w:rFonts w:eastAsia="Calibri"/>
                <w:color w:val="000000"/>
                <w:szCs w:val="28"/>
              </w:rPr>
              <w:t>(11)</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r w:rsidRPr="00020B07">
              <w:rPr>
                <w:rFonts w:eastAsia="Calibri"/>
                <w:color w:val="000000"/>
                <w:szCs w:val="28"/>
              </w:rPr>
              <w:t>0</w:t>
            </w:r>
          </w:p>
        </w:tc>
        <w:tc>
          <w:tcPr>
            <w:tcW w:w="0" w:type="auto"/>
          </w:tcPr>
          <w:p w:rsidR="00706424" w:rsidRPr="00020B07" w:rsidRDefault="00706424" w:rsidP="00020B07">
            <w:pPr>
              <w:spacing w:line="360" w:lineRule="auto"/>
              <w:jc w:val="center"/>
              <w:rPr>
                <w:rFonts w:eastAsia="Calibri"/>
                <w:color w:val="000000"/>
                <w:szCs w:val="28"/>
              </w:rPr>
            </w:pPr>
          </w:p>
        </w:tc>
      </w:tr>
      <w:tr w:rsidR="00706424" w:rsidRPr="00020B07" w:rsidTr="00020B07">
        <w:trPr>
          <w:trHeight w:val="20"/>
        </w:trPr>
        <w:tc>
          <w:tcPr>
            <w:tcW w:w="0" w:type="auto"/>
          </w:tcPr>
          <w:p w:rsidR="00706424" w:rsidRPr="00020B07" w:rsidRDefault="00706424" w:rsidP="00020B07">
            <w:pPr>
              <w:spacing w:line="360" w:lineRule="auto"/>
              <w:jc w:val="both"/>
              <w:rPr>
                <w:rFonts w:eastAsia="Calibri"/>
                <w:color w:val="000000"/>
                <w:szCs w:val="28"/>
              </w:rPr>
            </w:pPr>
            <w:proofErr w:type="spellStart"/>
            <w:r w:rsidRPr="00020B07">
              <w:rPr>
                <w:rFonts w:eastAsia="Calibri"/>
                <w:color w:val="000000"/>
                <w:szCs w:val="28"/>
              </w:rPr>
              <w:t>display_name</w:t>
            </w:r>
            <w:proofErr w:type="spellEnd"/>
          </w:p>
        </w:tc>
        <w:tc>
          <w:tcPr>
            <w:tcW w:w="0" w:type="auto"/>
          </w:tcPr>
          <w:p w:rsidR="00706424" w:rsidRPr="00020B07" w:rsidRDefault="00706424" w:rsidP="00020B07">
            <w:pPr>
              <w:spacing w:line="360" w:lineRule="auto"/>
              <w:jc w:val="center"/>
              <w:rPr>
                <w:rFonts w:eastAsia="Calibri"/>
                <w:color w:val="000000"/>
                <w:szCs w:val="28"/>
              </w:rPr>
            </w:pPr>
            <w:proofErr w:type="spellStart"/>
            <w:r w:rsidRPr="00020B07">
              <w:rPr>
                <w:rFonts w:eastAsia="Calibri"/>
                <w:color w:val="000000"/>
                <w:szCs w:val="28"/>
              </w:rPr>
              <w:t>varchar</w:t>
            </w:r>
            <w:proofErr w:type="spellEnd"/>
            <w:r w:rsidRPr="00020B07">
              <w:rPr>
                <w:rFonts w:eastAsia="Calibri"/>
                <w:color w:val="000000"/>
                <w:szCs w:val="28"/>
              </w:rPr>
              <w:t>(250)</w:t>
            </w: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c>
          <w:tcPr>
            <w:tcW w:w="0" w:type="auto"/>
          </w:tcPr>
          <w:p w:rsidR="00706424" w:rsidRPr="00020B07" w:rsidRDefault="00706424" w:rsidP="00020B07">
            <w:pPr>
              <w:spacing w:line="360" w:lineRule="auto"/>
              <w:jc w:val="center"/>
              <w:rPr>
                <w:rFonts w:eastAsia="Calibri"/>
                <w:color w:val="000000"/>
                <w:szCs w:val="28"/>
              </w:rPr>
            </w:pPr>
          </w:p>
        </w:tc>
      </w:tr>
    </w:tbl>
    <w:p w:rsidR="00706424" w:rsidRPr="00706424" w:rsidRDefault="00706424" w:rsidP="00706424">
      <w:pPr>
        <w:spacing w:line="360" w:lineRule="auto"/>
        <w:jc w:val="both"/>
        <w:rPr>
          <w:rFonts w:eastAsia="Calibri"/>
          <w:sz w:val="28"/>
          <w:szCs w:val="20"/>
        </w:rPr>
        <w:sectPr w:rsidR="00706424" w:rsidRPr="00706424" w:rsidSect="00E15FC8">
          <w:footerReference w:type="default" r:id="rId34"/>
          <w:type w:val="continuous"/>
          <w:pgSz w:w="16838" w:h="11906" w:orient="landscape"/>
          <w:pgMar w:top="851" w:right="1134" w:bottom="1701" w:left="1134" w:header="709" w:footer="0" w:gutter="0"/>
          <w:cols w:space="708"/>
          <w:docGrid w:linePitch="360"/>
        </w:sectPr>
      </w:pPr>
    </w:p>
    <w:p w:rsidR="00706424" w:rsidRPr="00706424" w:rsidRDefault="00706424" w:rsidP="00D26607">
      <w:pPr>
        <w:keepNext/>
        <w:keepLines/>
        <w:numPr>
          <w:ilvl w:val="1"/>
          <w:numId w:val="53"/>
        </w:numPr>
        <w:spacing w:before="240" w:line="360" w:lineRule="auto"/>
        <w:jc w:val="both"/>
        <w:outlineLvl w:val="0"/>
        <w:rPr>
          <w:rFonts w:eastAsiaTheme="majorEastAsia" w:cstheme="majorBidi"/>
          <w:b/>
          <w:sz w:val="28"/>
          <w:szCs w:val="32"/>
        </w:rPr>
      </w:pPr>
      <w:bookmarkStart w:id="220" w:name="_Toc481178908"/>
      <w:bookmarkStart w:id="221" w:name="_Toc481366372"/>
      <w:bookmarkStart w:id="222" w:name="_Toc481488230"/>
      <w:bookmarkStart w:id="223" w:name="_Toc513507955"/>
      <w:r w:rsidRPr="00706424">
        <w:rPr>
          <w:rFonts w:eastAsiaTheme="majorEastAsia" w:cstheme="majorBidi"/>
          <w:b/>
          <w:sz w:val="28"/>
          <w:szCs w:val="32"/>
        </w:rPr>
        <w:lastRenderedPageBreak/>
        <w:t>Физическая структура</w:t>
      </w:r>
      <w:bookmarkEnd w:id="220"/>
      <w:r w:rsidRPr="00706424">
        <w:rPr>
          <w:rFonts w:eastAsiaTheme="majorEastAsia" w:cstheme="majorBidi"/>
          <w:b/>
          <w:sz w:val="28"/>
          <w:szCs w:val="32"/>
        </w:rPr>
        <w:t xml:space="preserve"> машинной информационной базы</w:t>
      </w:r>
      <w:bookmarkEnd w:id="221"/>
      <w:bookmarkEnd w:id="222"/>
      <w:bookmarkEnd w:id="223"/>
    </w:p>
    <w:p w:rsidR="00020B07" w:rsidRDefault="00706424" w:rsidP="00706424">
      <w:pPr>
        <w:ind w:firstLine="709"/>
        <w:jc w:val="both"/>
        <w:rPr>
          <w:rFonts w:eastAsia="Calibri"/>
          <w:sz w:val="28"/>
          <w:szCs w:val="20"/>
        </w:rPr>
      </w:pPr>
      <w:r w:rsidRPr="00706424">
        <w:rPr>
          <w:rFonts w:eastAsia="Calibri"/>
          <w:sz w:val="28"/>
          <w:szCs w:val="20"/>
        </w:rPr>
        <w:t xml:space="preserve">База данных </w:t>
      </w:r>
      <w:r w:rsidRPr="00706424">
        <w:rPr>
          <w:rFonts w:eastAsia="Calibri"/>
          <w:sz w:val="28"/>
          <w:szCs w:val="20"/>
          <w:lang w:val="en-US"/>
        </w:rPr>
        <w:t>web</w:t>
      </w:r>
      <w:r w:rsidRPr="00706424">
        <w:rPr>
          <w:rFonts w:eastAsia="Calibri"/>
          <w:sz w:val="28"/>
          <w:szCs w:val="20"/>
        </w:rPr>
        <w:t xml:space="preserve">-сайта должна располагаться в специально выделенной папке на жестком диске офисного компьютера.    Для обеспечения работоспособности и сопровождения системы достаточно дискового пространства объемом 2 Гб. </w:t>
      </w:r>
      <w:r w:rsidR="00F83CFA" w:rsidRPr="00706424">
        <w:rPr>
          <w:rFonts w:eastAsia="Calibri"/>
          <w:sz w:val="28"/>
          <w:szCs w:val="20"/>
        </w:rPr>
        <w:t>В случае</w:t>
      </w:r>
      <w:r w:rsidRPr="00706424">
        <w:rPr>
          <w:rFonts w:eastAsia="Calibri"/>
          <w:sz w:val="28"/>
          <w:szCs w:val="20"/>
        </w:rPr>
        <w:t xml:space="preserve"> </w:t>
      </w:r>
      <w:r w:rsidR="00F83CFA" w:rsidRPr="00706424">
        <w:rPr>
          <w:rFonts w:eastAsia="Calibri"/>
          <w:sz w:val="28"/>
          <w:szCs w:val="20"/>
        </w:rPr>
        <w:t xml:space="preserve">расширения базы </w:t>
      </w:r>
      <w:r w:rsidR="00020B07" w:rsidRPr="00706424">
        <w:rPr>
          <w:rFonts w:eastAsia="Calibri"/>
          <w:sz w:val="28"/>
          <w:szCs w:val="20"/>
        </w:rPr>
        <w:t>данных возможно</w:t>
      </w:r>
      <w:r w:rsidRPr="00706424">
        <w:rPr>
          <w:rFonts w:eastAsia="Calibri"/>
          <w:sz w:val="28"/>
          <w:szCs w:val="20"/>
        </w:rPr>
        <w:t xml:space="preserve"> увели</w:t>
      </w:r>
      <w:r w:rsidR="00FA0072">
        <w:rPr>
          <w:rFonts w:eastAsia="Calibri"/>
          <w:sz w:val="28"/>
          <w:szCs w:val="20"/>
        </w:rPr>
        <w:t>чение дискового простра</w:t>
      </w:r>
      <w:r w:rsidR="00020B07">
        <w:rPr>
          <w:rFonts w:eastAsia="Calibri"/>
          <w:sz w:val="28"/>
          <w:szCs w:val="20"/>
        </w:rPr>
        <w:t>нства.</w:t>
      </w:r>
    </w:p>
    <w:p w:rsidR="00020B07" w:rsidRPr="00706424" w:rsidRDefault="00020B07" w:rsidP="00020B07">
      <w:pPr>
        <w:keepNext/>
        <w:keepLines/>
        <w:numPr>
          <w:ilvl w:val="1"/>
          <w:numId w:val="53"/>
        </w:numPr>
        <w:spacing w:before="240" w:line="360" w:lineRule="auto"/>
        <w:jc w:val="both"/>
        <w:outlineLvl w:val="0"/>
        <w:rPr>
          <w:rFonts w:eastAsiaTheme="majorEastAsia" w:cstheme="majorBidi"/>
          <w:b/>
          <w:sz w:val="28"/>
          <w:szCs w:val="32"/>
        </w:rPr>
      </w:pPr>
      <w:bookmarkStart w:id="224" w:name="_Toc481178909"/>
      <w:bookmarkStart w:id="225" w:name="_Toc481366373"/>
      <w:bookmarkStart w:id="226" w:name="_Toc481488231"/>
      <w:bookmarkStart w:id="227" w:name="_Toc513507956"/>
      <w:r w:rsidRPr="00706424">
        <w:rPr>
          <w:rFonts w:eastAsiaTheme="majorEastAsia" w:cstheme="majorBidi"/>
          <w:b/>
          <w:sz w:val="28"/>
          <w:szCs w:val="32"/>
        </w:rPr>
        <w:t>Организация ведения машинной информационной базы</w:t>
      </w:r>
      <w:bookmarkEnd w:id="224"/>
      <w:bookmarkEnd w:id="225"/>
      <w:bookmarkEnd w:id="226"/>
      <w:bookmarkEnd w:id="227"/>
    </w:p>
    <w:p w:rsidR="00020B07" w:rsidRPr="00706424" w:rsidRDefault="00020B07" w:rsidP="00020B07">
      <w:pPr>
        <w:ind w:firstLine="709"/>
        <w:jc w:val="both"/>
        <w:rPr>
          <w:rFonts w:eastAsia="Calibri"/>
          <w:sz w:val="28"/>
          <w:szCs w:val="20"/>
        </w:rPr>
      </w:pPr>
      <w:r w:rsidRPr="00706424">
        <w:rPr>
          <w:rFonts w:eastAsia="Calibri"/>
          <w:sz w:val="28"/>
          <w:szCs w:val="20"/>
        </w:rPr>
        <w:t xml:space="preserve">Основная структура базы данных </w:t>
      </w:r>
      <w:r w:rsidRPr="00706424">
        <w:rPr>
          <w:rFonts w:eastAsia="Calibri"/>
          <w:sz w:val="28"/>
          <w:szCs w:val="20"/>
          <w:lang w:val="en-US"/>
        </w:rPr>
        <w:t>web</w:t>
      </w:r>
      <w:r w:rsidRPr="00706424">
        <w:rPr>
          <w:rFonts w:eastAsia="Calibri"/>
          <w:sz w:val="28"/>
          <w:szCs w:val="20"/>
        </w:rPr>
        <w:t xml:space="preserve">-сайта создаётся автоматически при установке платформы </w:t>
      </w:r>
      <w:proofErr w:type="spellStart"/>
      <w:r w:rsidRPr="00706424">
        <w:rPr>
          <w:rFonts w:eastAsia="Calibri"/>
          <w:sz w:val="28"/>
          <w:szCs w:val="20"/>
        </w:rPr>
        <w:t>WordPress</w:t>
      </w:r>
      <w:proofErr w:type="spellEnd"/>
      <w:r w:rsidRPr="00706424">
        <w:rPr>
          <w:rFonts w:eastAsia="Calibri"/>
          <w:sz w:val="28"/>
          <w:szCs w:val="20"/>
        </w:rPr>
        <w:t xml:space="preserve">, в качестве системы управления базами данных (СУБД) будет применяться </w:t>
      </w:r>
      <w:r w:rsidRPr="00706424">
        <w:rPr>
          <w:rFonts w:eastAsia="Calibri"/>
          <w:sz w:val="28"/>
          <w:szCs w:val="20"/>
          <w:lang w:val="en-US"/>
        </w:rPr>
        <w:t>MySQL</w:t>
      </w:r>
      <w:r w:rsidRPr="00706424">
        <w:rPr>
          <w:rFonts w:eastAsia="Calibri"/>
          <w:sz w:val="28"/>
          <w:szCs w:val="20"/>
        </w:rPr>
        <w:t xml:space="preserve"> </w:t>
      </w:r>
      <w:r w:rsidRPr="00706424">
        <w:rPr>
          <w:rFonts w:eastAsia="Calibri"/>
          <w:sz w:val="28"/>
          <w:szCs w:val="20"/>
          <w:lang w:val="en-US"/>
        </w:rPr>
        <w:t>Server</w:t>
      </w:r>
      <w:r w:rsidRPr="00706424">
        <w:rPr>
          <w:rFonts w:eastAsia="Calibri"/>
          <w:sz w:val="28"/>
          <w:szCs w:val="20"/>
        </w:rPr>
        <w:t xml:space="preserve">.  Очистка базы данных от устаревших записей для улучшения производительности и оптимизации использования дискового пространства будет производиться встроенными средствами платформы </w:t>
      </w:r>
      <w:proofErr w:type="spellStart"/>
      <w:r w:rsidRPr="00706424">
        <w:rPr>
          <w:rFonts w:eastAsia="Calibri"/>
          <w:sz w:val="28"/>
          <w:szCs w:val="20"/>
        </w:rPr>
        <w:t>WordPress</w:t>
      </w:r>
      <w:proofErr w:type="spellEnd"/>
      <w:r w:rsidRPr="00706424">
        <w:rPr>
          <w:rFonts w:eastAsia="Calibri"/>
          <w:sz w:val="28"/>
          <w:szCs w:val="20"/>
        </w:rPr>
        <w:t xml:space="preserve">. Резервные копии машинной БД должны создаваться автоматически каждую неделю и вручную – ежемесячно. </w:t>
      </w:r>
      <w:r w:rsidRPr="00706424">
        <w:rPr>
          <w:rFonts w:eastAsia="Calibri"/>
          <w:sz w:val="28"/>
          <w:szCs w:val="20"/>
        </w:rPr>
        <w:cr/>
      </w:r>
    </w:p>
    <w:p w:rsidR="00EE5A84" w:rsidRDefault="00F83CFA" w:rsidP="00020B07">
      <w:pPr>
        <w:jc w:val="both"/>
        <w:rPr>
          <w:rFonts w:eastAsia="Calibri"/>
          <w:sz w:val="28"/>
          <w:szCs w:val="20"/>
        </w:rPr>
        <w:sectPr w:rsidR="00EE5A84" w:rsidSect="0095120C">
          <w:footerReference w:type="default" r:id="rId35"/>
          <w:pgSz w:w="11906" w:h="16838"/>
          <w:pgMar w:top="1134" w:right="850" w:bottom="1134" w:left="1701" w:header="708" w:footer="708" w:gutter="0"/>
          <w:cols w:space="708"/>
          <w:docGrid w:linePitch="360"/>
        </w:sectPr>
      </w:pPr>
      <w:r w:rsidRPr="00F83CFA">
        <w:rPr>
          <w:rFonts w:eastAsia="Calibri"/>
          <w:noProof/>
          <w:sz w:val="28"/>
          <w:szCs w:val="20"/>
        </w:rPr>
        <mc:AlternateContent>
          <mc:Choice Requires="wpg">
            <w:drawing>
              <wp:anchor distT="0" distB="0" distL="114300" distR="114300" simplePos="0" relativeHeight="251674624" behindDoc="0" locked="1" layoutInCell="0" allowOverlap="1" wp14:anchorId="2E5B07DF" wp14:editId="7549B2B3">
                <wp:simplePos x="0" y="0"/>
                <wp:positionH relativeFrom="page">
                  <wp:posOffset>252095</wp:posOffset>
                </wp:positionH>
                <wp:positionV relativeFrom="page">
                  <wp:posOffset>252095</wp:posOffset>
                </wp:positionV>
                <wp:extent cx="467995" cy="10188575"/>
                <wp:effectExtent l="13970" t="13970" r="13335" b="17780"/>
                <wp:wrapNone/>
                <wp:docPr id="4063" name="Группа 4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064" name="Rectangle 322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5" name="Line 322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6" name="Line 322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7" name="Text Box 322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068" name="Text Box 322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069" name="Rectangle 322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0" name="Line 322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1" name="Line 323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2" name="Line 323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3" name="Line 323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4" name="Line 323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5" name="Text Box 323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076" name="Text Box 323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077" name="Text Box 323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078" name="Text Box 323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079" name="Text Box 323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080" name="Text Box 323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81" name="Text Box 324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082" name="Text Box 324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83" name="Text Box 324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084" name="Text Box 324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5B07DF" id="Группа 4063" o:spid="_x0000_s2489" style="position:absolute;left:0;text-align:left;margin-left:19.85pt;margin-top:19.85pt;width:36.85pt;height:802.25pt;z-index:25167462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" o:allowincell="f">
                <v:rect id="Rectangle 3223" o:spid="_x0000_s249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y8MUA&#10;AADdAAAADwAAAGRycy9kb3ducmV2LnhtbESP0WrCQBRE3wv+w3ILvjWbFpGaukosCD6JjfmAy+5t&#10;Eszejdk1Sfv1rlDo4zAzZ5j1drKtGKj3jWMFr0kKglg703CloDzvX95B+IBssHVMCn7Iw3Yze1pj&#10;ZtzIXzQUoRIRwj5DBXUIXSal1zVZ9InriKP37XqLIcq+kqbHMcJtK9/SdCktNhwXauzosyZ9KW5W&#10;wSVMwzGvit/9qtyt9GmXj7drrtT8eco/QASawn/4r30wChbpcgGP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fLwxQAAAN0AAAAPAAAAAAAAAAAAAAAAAJgCAABkcnMv&#10;ZG93bnJldi54bWxQSwUGAAAAAAQABAD1AAAAigMAAAAA&#10;" filled="f" strokeweight="2pt"/>
                <v:line id="Line 3224" o:spid="_x0000_s249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w8AAAADdAAAADwAAAGRycy9kb3ducmV2LnhtbESPwQrCMBBE74L/EFbwpqmiItUoIlS8&#10;idWLt7VZ22KzKU3U+vdGEDwOM/OGWa5bU4knNa60rGA0jEAQZ1aXnCs4n5LBHITzyBory6TgTQ7W&#10;q25nibG2Lz7SM/W5CBB2MSoovK9jKV1WkEE3tDVx8G62MeiDbHKpG3wFuKnkOIpm0mDJYaHAmrYF&#10;Zff0YRTcL+dpsjts9alKN/qaJ/5yvWml+r12swDhqfX/8K+91wom0WwK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P8cPAAAAA3QAAAA8AAAAAAAAAAAAAAAAA&#10;oQIAAGRycy9kb3ducmV2LnhtbFBLBQYAAAAABAAEAPkAAACOAwAAAAA=&#10;" strokeweight="2pt"/>
                <v:line id="Line 3225" o:spid="_x0000_s249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1vtMQAAADdAAAADwAAAGRycy9kb3ducmV2LnhtbESPQYvCMBSE74L/ITzBm6a7aJFuo4jQ&#10;ZW9i7cXbs3m2pc1LabLa/fcbQfA4zMw3TLobTSfuNLjGsoKPZQSCuLS64UpBcc4WGxDOI2vsLJOC&#10;P3Kw204nKSbaPvhE99xXIkDYJaig9r5PpHRlTQbd0vbEwbvZwaAPcqikHvAR4KaTn1EUS4MNh4Ua&#10;ezrUVLb5r1HQXop19n086HOX7/W1yvzletNKzWfj/guEp9G/w6/2j1awiuIY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3W+0xAAAAN0AAAAPAAAAAAAAAAAA&#10;AAAAAKECAABkcnMvZG93bnJldi54bWxQSwUGAAAAAAQABAD5AAAAkgMAAAAA&#10;" strokeweight="2pt"/>
                <v:shape id="Text Box 3226" o:spid="_x0000_s249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bX8YA&#10;AADdAAAADwAAAGRycy9kb3ducmV2LnhtbESPQWsCMRSE74X+h/AK3mrSItt2NYoUhYIgXbeHHp+b&#10;525w87LdpLr+e1MoeBxm5htmthhcK07UB+tZw9NYgSCuvLFca/gq14+vIEJENth6Jg0XCrCY39/N&#10;MDf+zAWddrEWCcIhRw1NjF0uZagachjGviNO3sH3DmOSfS1Nj+cEd618ViqTDi2nhQY7em+oOu5+&#10;nYblNxcr+7PdfxaHwpblm+JNdtR69DAspyAiDfEW/m9/GA0Tlb3A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CbX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227" o:spid="_x0000_s249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8PLcMA&#10;AADdAAAADwAAAGRycy9kb3ducmV2LnhtbERPz2vCMBS+C/sfwhvspsnGKNoZRYYDYTDW1oPHt+bZ&#10;BpuX2kTt/vvlMPD48f1erkfXiSsNwXrW8DxTIIhrbyw3GvbVx3QOIkRkg51n0vBLAdarh8kSc+Nv&#10;XNC1jI1IIRxy1NDG2OdShrolh2Hme+LEHf3gMCY4NNIMeEvhrpMvSmXSoeXU0GJP7y3Vp/LiNGwO&#10;XGzt+evnuzgWtqoWij+zk9ZPj+PmDUSkMd7F/+6d0fCqsj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8PL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228" o:spid="_x0000_s249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dbsQA&#10;AADdAAAADwAAAGRycy9kb3ducmV2LnhtbESP0YrCMBRE3wX/IVxh3zR1WcRWo1RB2KdlrX7Apbm2&#10;xeamNrGtfv1mQfBxmJkzzHo7mFp01LrKsoL5LAJBnFtdcaHgfDpMlyCcR9ZYWyYFD3Kw3YxHa0y0&#10;7flIXeYLESDsElRQet8kUrq8JINuZhvi4F1sa9AH2RZSt9gHuKnlZxQtpMGKw0KJDe1Lyq/Z3Si4&#10;+qH7SYvseYjPuzj/3aX9/ZYq9TEZ0hUIT4N/h1/tb63gK1rE8P8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XW7EAAAA3QAAAA8AAAAAAAAAAAAAAAAAmAIAAGRycy9k&#10;b3ducmV2LnhtbFBLBQYAAAAABAAEAPUAAACJAwAAAAA=&#10;" filled="f" strokeweight="2pt"/>
                <v:line id="Line 3229" o:spid="_x0000_s249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Ehr4AAADdAAAADwAAAGRycy9kb3ducmV2LnhtbERPuwrCMBTdBf8hXMFNU8UX1SgiVNzE&#10;6uJ2ba5tsbkpTdT692YQHA/nvdq0phIvalxpWcFoGIEgzqwuOVdwOSeDBQjnkTVWlknBhxxs1t3O&#10;CmNt33yiV+pzEULYxaig8L6OpXRZQQbd0NbEgbvbxqAPsMmlbvAdwk0lx1E0kwZLDg0F1rQrKHuk&#10;T6Pgcb1Mk/1xp89VutW3PPHX210r1e+12yUIT63/i3/ug1YwieZhf3gTnoBc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ocSGvgAAAN0AAAAPAAAAAAAAAAAAAAAAAKEC&#10;AABkcnMvZG93bnJldi54bWxQSwUGAAAAAAQABAD5AAAAjAMAAAAA&#10;" strokeweight="2pt"/>
                <v:line id="Line 3230" o:spid="_x0000_s249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hHcUAAADdAAAADwAAAGRycy9kb3ducmV2LnhtbESPQWvCQBSE74X+h+UVvNVNiq2Sugki&#10;RLxJEy/entlnEpJ9G7Krxn/vFgo9DjPzDbPOJtOLG42utawgnkcgiCurW64VHMv8fQXCeWSNvWVS&#10;8CAHWfr6ssZE2zv/0K3wtQgQdgkqaLwfEild1ZBBN7cDcfAudjTogxxrqUe8B7jp5UcUfUmDLYeF&#10;BgfaNlR1xdUo6E7Hz3x32OqyLzb6XOf+dL5opWZv0+YbhKfJ/4f/2nutYBEtY/h9E56AT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1hHcUAAADdAAAADwAAAAAAAAAA&#10;AAAAAAChAgAAZHJzL2Rvd25yZXYueG1sUEsFBgAAAAAEAAQA+QAAAJMDAAAAAA==&#10;" strokeweight="2pt"/>
                <v:line id="Line 3231" o:spid="_x0000_s249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sMAAADdAAAADwAAAGRycy9kb3ducmV2LnhtbESPT4vCMBTE7wt+h/AEb2uq6Cq1UUSo&#10;eFusXrw9m9c/2LyUJmr99htB2OMwM79hkk1vGvGgztWWFUzGEQji3OqaSwXnU/q9BOE8ssbGMil4&#10;kYPNevCVYKztk4/0yHwpAoRdjAoq79tYSpdXZNCNbUscvMJ2Bn2QXSl1h88AN42cRtGPNFhzWKiw&#10;pV1F+S27GwW3y3me7n93+tRkW30tU3+5Flqp0bDfrkB46v1/+NM+aAWzaDGF9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2rDAAAA3QAAAA8AAAAAAAAAAAAA&#10;AAAAoQIAAGRycy9kb3ducmV2LnhtbFBLBQYAAAAABAAEAPkAAACRAwAAAAA=&#10;" strokeweight="2pt"/>
                <v:line id="Line 3232" o:spid="_x0000_s249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Na8cUAAADdAAAADwAAAGRycy9kb3ducmV2LnhtbESPS2vDMBCE74H8B7GF3BK5SV+4UYIx&#10;OPRW6uSS29paP4i1MpZiu/++KhR6HGbmG2Z/nE0nRhpca1nB4yYCQVxa3XKt4HLO1m8gnEfW2Fkm&#10;Bd/k4HhYLvYYazvxF425r0WAsItRQeN9H0vpyoYMuo3tiYNX2cGgD3KopR5wCnDTyW0UvUiDLYeF&#10;BntKGypv+d0ouF0vz9npM9XnLk90UWf+WlRaqdXDnLyD8DT7//Bf+0MreIped/D7JjwBe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Na8cUAAADdAAAADwAAAAAAAAAA&#10;AAAAAAChAgAAZHJzL2Rvd25yZXYueG1sUEsFBgAAAAAEAAQA+QAAAJMDAAAAAA==&#10;" strokeweight="2pt"/>
                <v:line id="Line 3233" o:spid="_x0000_s250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rChcMAAADdAAAADwAAAGRycy9kb3ducmV2LnhtbESPT4vCMBTE74LfITzBm6aKq1IbRYSK&#10;t2WrF2/P5vUPNi+liVq//WZhweMwM79hkl1vGvGkztWWFcymEQji3OqaSwWXczpZg3AeWWNjmRS8&#10;ycFuOxwkGGv74h96Zr4UAcIuRgWV920spcsrMuimtiUOXmE7gz7IrpS6w1eAm0bOo2gpDdYcFips&#10;6VBRfs8eRsH9evlKj98HfW6yvb6Vqb/eCq3UeNTvNyA89f4T/m+ftIJFtFrA35vw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awoXDAAAA3QAAAA8AAAAAAAAAAAAA&#10;AAAAoQIAAGRycy9kb3ducmV2LnhtbFBLBQYAAAAABAAEAPkAAACRAwAAAAA=&#10;" strokeweight="2pt"/>
                <v:shape id="Text Box 3234" o:spid="_x0000_s250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2bscA&#10;AADdAAAADwAAAGRycy9kb3ducmV2LnhtbESPT2sCMRTE7wW/Q3hCbzVRWv+sRpHSQqFQuq4Hj8/N&#10;cze4eVk3qW6/fVMo9DjMzG+Y1aZ3jbhSF6xnDeORAkFcemO50rAvXh/mIEJENth4Jg3fFGCzHtyt&#10;MDP+xjldd7ESCcIhQw11jG0mZShrchhGviVO3sl3DmOSXSVNh7cEd42cKDWVDi2nhRpbeq6pPO++&#10;nIbtgfMXe/k4fuan3BbFQvH79Kz1/bDfLkFE6uN/+K/9ZjQ8qtkT/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XNm7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235" o:spid="_x0000_s250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oGcYA&#10;AADdAAAADwAAAGRycy9kb3ducmV2LnhtbESPQWsCMRSE74X+h/AK3mrSItt2NYoUhYIgXbeHHp+b&#10;525w87LdpLr+e1MoeBxm5htmthhcK07UB+tZw9NYgSCuvLFca/gq14+vIEJENth6Jg0XCrCY39/N&#10;MDf+zAWddrEWCcIhRw1NjF0uZagachjGviNO3sH3DmOSfS1Nj+cEd618ViqTDi2nhQY7em+oOu5+&#10;nYblNxcr+7PdfxaHwpblm+JNdtR69DAspyAiDfEW/m9/GA0T9ZLB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WoG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236" o:spid="_x0000_s250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NgsYA&#10;AADdAAAADwAAAGRycy9kb3ducmV2LnhtbESPQWsCMRSE70L/Q3gFb5pUirZbo4hYKBTEdXvo8XXz&#10;3A1uXtZN1O2/bwShx2FmvmHmy9414kJdsJ41PI0VCOLSG8uVhq/iffQCIkRkg41n0vBLAZaLh8Ec&#10;M+OvnNNlHyuRIBwy1FDH2GZShrImh2HsW+LkHXznMCbZVdJ0eE1w18iJUlPp0HJaqLGldU3lcX92&#10;GlbfnG/safuzyw+5LYpXxZ/To9bDx371BiJSH//D9/aH0fCsZj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Ng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237" o:spid="_x0000_s250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Z8MMA&#10;AADdAAAADwAAAGRycy9kb3ducmV2LnhtbERPz2vCMBS+D/Y/hDfwNpMNcVtnFBkKgiCr3cHjs3m2&#10;wealNlHrf28Owo4f3+/JrHeNuFAXrGcNb0MFgrj0xnKl4a9Yvn6CCBHZYOOZNNwowGz6/DTBzPgr&#10;53TZxkqkEA4ZaqhjbDMpQ1mTwzD0LXHiDr5zGBPsKmk6vKZw18h3pcbSoeXUUGNLPzWVx+3ZaZjv&#10;OF/Y02b/mx9yWxRfitfjo9aDl37+DSJSH//FD/fKaBipjzQ3vUlP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aZ8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238" o:spid="_x0000_s250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8a8YA&#10;AADdAAAADwAAAGRycy9kb3ducmV2LnhtbESPT2sCMRTE74V+h/AKvdWkpfhnaxQpCoIgXbeHHl83&#10;z93g5mW7ibp+e1MQPA4z8xtmOu9dI07UBetZw+tAgSAuvbFcafguVi9jECEiG2w8k4YLBZjPHh+m&#10;mBl/5pxOu1iJBOGQoYY6xjaTMpQ1OQwD3xInb+87hzHJrpKmw3OCu0a+KTWUDi2nhRpb+qypPOyO&#10;TsPih/Ol/dv+fuX73BbFRPFmeND6+alffICI1Md7+NZeGw3vajSB/zfp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o8a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239" o:spid="_x0000_s250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l0cMA&#10;AADdAAAADwAAAGRycy9kb3ducmV2LnhtbERPz2vCMBS+D/Y/hDfYbSaKiKumIqIgDMZqd9jxrXm2&#10;oc1LbaJ2//1yGOz48f1eb0bXiRsNwXrWMJ0oEMSVN5ZrDZ/l4WUJIkRkg51n0vBDATb548MaM+Pv&#10;XNDtFGuRQjhkqKGJsc+kDFVDDsPE98SJO/vBYUxwqKUZ8J7CXSdnSi2kQ8upocGedg1V7enqNGy/&#10;uNjby/v3R3EubFm+Kn5btFo/P43bFYhIY/wX/7mPRsNcLdP+9CY9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Xl0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240" o:spid="_x0000_s250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ASsUA&#10;AADdAAAADwAAAGRycy9kb3ducmV2LnhtbESPQWsCMRSE74X+h/AKvdVEEbFbo4goCIXSdT14fN08&#10;d4Obl3UTdfvvG0HocZiZb5jZoneNuFIXrGcNw4ECQVx6Y7nSsC82b1MQISIbbDyThl8KsJg/P80w&#10;M/7GOV13sRIJwiFDDXWMbSZlKGtyGAa+JU7e0XcOY5JdJU2HtwR3jRwpNZEOLaeFGlta1VSedhen&#10;YXngfG3PXz/f+TG3RfGu+HNy0vr1pV9+gIjUx//wo701GsZqOoT7m/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UBK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241" o:spid="_x0000_s250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vePcUA&#10;AADdAAAADwAAAGRycy9kb3ducmV2LnhtbESPQWsCMRSE70L/Q3gFb5pUROzWKFIqCIK4bg89vm6e&#10;u8HNy3YTdf33plDocZiZb5jFqneNuFIXrGcNL2MFgrj0xnKl4bPYjOYgQkQ22HgmDXcKsFo+DRaY&#10;GX/jnK7HWIkE4ZChhjrGNpMylDU5DGPfEifv5DuHMcmukqbDW4K7Rk6UmkmHltNCjS2911Sejxen&#10;Yf3F+Yf92X8f8lNui+JV8W521nr43K/fQETq43/4r701GqZqPoHf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949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242" o:spid="_x0000_s250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7psYA&#10;AADdAAAADwAAAGRycy9kb3ducmV2LnhtbESPQWsCMRSE74X+h/AK3mpSK2K3RhFpQRCk6/bQ4+vm&#10;uRvcvGw3Udd/bwqCx2FmvmFmi9414kRdsJ41vAwVCOLSG8uVhu/i83kKIkRkg41n0nChAIv548MM&#10;M+PPnNNpFyuRIBwy1FDH2GZShrImh2HoW+Lk7X3nMCbZVdJ0eE5w18iRUhPp0HJaqLGlVU3lYXd0&#10;GpY/nH/Yv+3vV77PbVG8Kd5MDloPnvrlO4hIfbyHb+210TBW01f4f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d7p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243" o:spid="_x0000_s251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j0sYA&#10;AADdAAAADwAAAGRycy9kb3ducmV2LnhtbESPQWsCMRSE70L/Q3iF3tykImK3RpGiIBRK1+2hx9fN&#10;cze4eVk3Ubf/vhGEHoeZ+YZZrAbXigv1wXrW8JwpEMSVN5ZrDV/ldjwHESKywdYzafilAKvlw2iB&#10;ufFXLuiyj7VIEA45amhi7HIpQ9WQw5D5jjh5B987jEn2tTQ9XhPctXKi1Ew6tJwWGuzoraHquD87&#10;DetvLjb29PHzWRwKW5Yvit9nR62fHof1K4hIQ/wP39s7o2Gq5lO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7j0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F83CFA">
        <w:rPr>
          <w:rFonts w:eastAsia="Calibri"/>
          <w:noProof/>
          <w:sz w:val="20"/>
          <w:szCs w:val="20"/>
        </w:rPr>
        <mc:AlternateContent>
          <mc:Choice Requires="wpg">
            <w:drawing>
              <wp:anchor distT="0" distB="0" distL="114300" distR="114300" simplePos="0" relativeHeight="251675648" behindDoc="0" locked="1" layoutInCell="0" allowOverlap="1" wp14:anchorId="2759822D" wp14:editId="2FE3C9A5">
                <wp:simplePos x="0" y="0"/>
                <wp:positionH relativeFrom="page">
                  <wp:posOffset>720090</wp:posOffset>
                </wp:positionH>
                <wp:positionV relativeFrom="page">
                  <wp:posOffset>252095</wp:posOffset>
                </wp:positionV>
                <wp:extent cx="6588760" cy="10189210"/>
                <wp:effectExtent l="15240" t="13970" r="15875" b="17145"/>
                <wp:wrapNone/>
                <wp:docPr id="4105" name="Группа 4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06" name="Rectangle 326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7" name="Line 326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8" name="Line 326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9" name="Line 326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0" name="Line 326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1" name="Line 327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2" name="Line 327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3" name="Line 327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4" name="Line 327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5" name="Line 327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6" name="Line 327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7" name="Rectangle 327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118" name="Rectangle 327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119" name="Rectangle 327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120" name="Rectangle 327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121" name="Rectangle 328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122" name="Rectangle 328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123" name="Rectangle 328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63705" w:rsidRDefault="00FD58D3">
                              <w:pPr>
                                <w:pStyle w:val="ad"/>
                                <w:jc w:val="center"/>
                                <w:rPr>
                                  <w:sz w:val="24"/>
                                  <w:lang w:val="ru-RU"/>
                                </w:rPr>
                              </w:pPr>
                              <w:r>
                                <w:rPr>
                                  <w:sz w:val="24"/>
                                  <w:lang w:val="ru-RU"/>
                                </w:rPr>
                                <w:t>13</w:t>
                              </w:r>
                            </w:p>
                          </w:txbxContent>
                        </wps:txbx>
                        <wps:bodyPr rot="0" vert="horz" wrap="square" lIns="12700" tIns="12700" rIns="12700" bIns="12700" anchor="t" anchorCtr="0" upright="1">
                          <a:noAutofit/>
                        </wps:bodyPr>
                      </wps:wsp>
                      <wps:wsp>
                        <wps:cNvPr id="4124" name="Rectangle 328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63705">
                              <w:pPr>
                                <w:pStyle w:val="ad"/>
                                <w:jc w:val="center"/>
                                <w:rPr>
                                  <w:rFonts w:ascii="Journal" w:hAnsi="Journal"/>
                                  <w:lang w:val="ru-RU"/>
                                </w:rPr>
                              </w:pPr>
                              <w:r>
                                <w:rPr>
                                  <w:lang w:val="ru-RU"/>
                                </w:rPr>
                                <w:t>КП 53.09.03.01.212 П6</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9822D" id="Группа 4105" o:spid="_x0000_s2511"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LMCwuR4HAAC9VQAADgAAAAAA&#10;AAAAAAAAAAAuAgAAZHJzL2Uyb0RvYy54bWxQSwECLQAUAAYACAAAACEAjEO2yuEAAAAMAQAADwAA&#10;AAAAAAAAAAAAAAB4CQAAZHJzL2Rvd25yZXYueG1sUEsFBgAAAAAEAAQA8wAAAIYKAAAAAA==&#10;" o:allowincell="f">
                <v:rect id="Rectangle 3265" o:spid="_x0000_s251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jIcUA&#10;AADdAAAADwAAAGRycy9kb3ducmV2LnhtbESP0WqDQBRE3wv9h+UW8lZXQwiNySZoIJCn0ho/4OLe&#10;qMS9a9yN2n59t1Do4zAzZ5jdYTadGGlwrWUFSRSDIK6sbrlWUF5Or28gnEfW2FkmBV/k4LB/ftph&#10;qu3EnzQWvhYBwi5FBY33fSqlqxoy6CLbEwfvageDPsihlnrAKcBNJ5dxvJYGWw4LDfZ0bKi6FQ+j&#10;4Obn8T2ri+/Tpsw31UeeTY97ptTiZc62IDzN/j/81z5rBaskXsPvm/A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SMhxQAAAN0AAAAPAAAAAAAAAAAAAAAAAJgCAABkcnMv&#10;ZG93bnJldi54bWxQSwUGAAAAAAQABAD1AAAAigMAAAAA&#10;" filled="f" strokeweight="2pt"/>
                <v:line id="Line 3266" o:spid="_x0000_s251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8gEsUAAADdAAAADwAAAGRycy9kb3ducmV2LnhtbESPQWvCQBSE74X+h+UVvNVNiq2Sugki&#10;RLxJEy/entlnEpJ9G7Krxn/vFgo9DjPzDbPOJtOLG42utawgnkcgiCurW64VHMv8fQXCeWSNvWVS&#10;8CAHWfr6ssZE2zv/0K3wtQgQdgkqaLwfEild1ZBBN7cDcfAudjTogxxrqUe8B7jp5UcUfUmDLYeF&#10;BgfaNlR1xdUo6E7Hz3x32OqyLzb6XOf+dL5opWZv0+YbhKfJ/4f/2nutYBFHS/h9E56AT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68gEsUAAADdAAAADwAAAAAAAAAA&#10;AAAAAAChAgAAZHJzL2Rvd25yZXYueG1sUEsFBgAAAAAEAAQA+QAAAJMDAAAAAA==&#10;" strokeweight="2pt"/>
                <v:line id="Line 3267" o:spid="_x0000_s251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C0YL4AAADdAAAADwAAAGRycy9kb3ducmV2LnhtbERPvQrCMBDeBd8hnOCmqaIi1SgiVNzE&#10;2sXtbM622FxKE7W+vRkEx4/vf73tTC1e1LrKsoLJOAJBnFtdcaEguySjJQjnkTXWlknBhxxsN/3e&#10;GmNt33ymV+oLEULYxaig9L6JpXR5SQbd2DbEgbvb1qAPsC2kbvEdwk0tp1G0kAYrDg0lNrQvKX+k&#10;T6Pgcc3myeG015c63elbkfjr7a6VGg663QqEp87/xT/3USuYTaI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LRgvgAAAN0AAAAPAAAAAAAAAAAAAAAAAKEC&#10;AABkcnMvZG93bnJldi54bWxQSwUGAAAAAAQABAD5AAAAjAMAAAAA&#10;" strokeweight="2pt"/>
                <v:line id="Line 3268" o:spid="_x0000_s251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wR+8UAAADdAAAADwAAAGRycy9kb3ducmV2LnhtbESPQWvCQBSE74X+h+UVvNVNii2augki&#10;RLxJEy/entlnEpJ9G7Krxn/vFgo9DjPzDbPOJtOLG42utawgnkcgiCurW64VHMv8fQnCeWSNvWVS&#10;8CAHWfr6ssZE2zv/0K3wtQgQdgkqaLwfEild1ZBBN7cDcfAudjTogxxrqUe8B7jp5UcUfUmDLYeF&#10;BgfaNlR1xdUo6E7Hz3x32OqyLzb6XOf+dL5opWZv0+YbhKfJ/4f/2nutYBFHK/h9E56AT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wR+8UAAADdAAAADwAAAAAAAAAA&#10;AAAAAAChAgAAZHJzL2Rvd25yZXYueG1sUEsFBgAAAAAEAAQA+QAAAJMDAAAAAA==&#10;" strokeweight="2pt"/>
                <v:line id="Line 3269" o:spid="_x0000_s251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u74AAADdAAAADwAAAGRycy9kb3ducmV2LnhtbERPvQrCMBDeBd8hnOCmaUVFqlFEqLiJ&#10;1cXtbM622FxKE7W+vRkEx4/vf7XpTC1e1LrKsoJ4HIEgzq2uuFBwOaejBQjnkTXWlknBhxxs1v3e&#10;ChNt33yiV+YLEULYJaig9L5JpHR5SQbd2DbEgbvb1qAPsC2kbvEdwk0tJ1E0lwYrDg0lNrQrKX9k&#10;T6Pgcb3M0v1xp891ttW3IvXX210rNRx02yUIT53/i3/ug1Ywje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ny67vgAAAN0AAAAPAAAAAAAAAAAAAAAAAKEC&#10;AABkcnMvZG93bnJldi54bWxQSwUGAAAAAAQABAD5AAAAjAMAAAAA&#10;" strokeweight="2pt"/>
                <v:line id="Line 3270" o:spid="_x0000_s251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OLIMIAAADdAAAADwAAAGRycy9kb3ducmV2LnhtbESPQYvCMBSE7wv+h/AEb2taUZFqFBEq&#10;3mRrL96ezbMtNi+liVr/vVkQPA4z8w2z2vSmEQ/qXG1ZQTyOQBAXVtdcKshP6e8ChPPIGhvLpOBF&#10;Djbrwc8KE22f/EePzJciQNglqKDyvk2kdEVFBt3YtsTBu9rOoA+yK6Xu8BngppGTKJpLgzWHhQpb&#10;2lVU3LK7UXA757N0f9zpU5Nt9aVM/fly1UqNhv12CcJT77/hT/ugFUzjOIb/N+EJ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OLIMIAAADdAAAADwAAAAAAAAAAAAAA&#10;AAChAgAAZHJzL2Rvd25yZXYueG1sUEsFBgAAAAAEAAQA+QAAAJADAAAAAA==&#10;" strokeweight="2pt"/>
                <v:line id="Line 3271" o:spid="_x0000_s251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EVV8IAAADdAAAADwAAAGRycy9kb3ducmV2LnhtbESPQavCMBCE7w/8D2EFb8+0oiLVKCJU&#10;vInVi7e1WdtisylN1PrvjSB4HGbmG2ax6kwtHtS6yrKCeBiBIM6trrhQcDqm/zMQziNrrC2Tghc5&#10;WC17fwtMtH3ygR6ZL0SAsEtQQel9k0jp8pIMuqFtiIN3ta1BH2RbSN3iM8BNLUdRNJUGKw4LJTa0&#10;KSm/ZXej4HY+TdLtfqOPdbbWlyL158tVKzXod+s5CE+d/4W/7Z1WMI7jE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EVV8IAAADdAAAADwAAAAAAAAAAAAAA&#10;AAChAgAAZHJzL2Rvd25yZXYueG1sUEsFBgAAAAAEAAQA+QAAAJADAAAAAA==&#10;" strokeweight="2pt"/>
                <v:line id="Line 3272" o:spid="_x0000_s251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wzMUAAADdAAAADwAAAGRycy9kb3ducmV2LnhtbESPQWvCQBSE74L/YXmF3nQTW0tJ3YQQ&#10;SOlNjF68PbPPJJh9G7JbTf+9WxA8DjPzDbPJJtOLK42us6wgXkYgiGurO24UHPbl4hOE88gae8uk&#10;4I8cZOl8tsFE2xvv6Fr5RgQIuwQVtN4PiZSubsmgW9qBOHhnOxr0QY6N1CPeAtz0chVFH9Jgx2Gh&#10;xYGKlupL9WsUXI6Hdfm9LfS+r3J9akp/PJ21Uq8vU/4FwtPkn+FH+0creI/jN/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2wzMUAAADdAAAADwAAAAAAAAAA&#10;AAAAAAChAgAAZHJzL2Rvd25yZXYueG1sUEsFBgAAAAAEAAQA+QAAAJMDAAAAAA==&#10;" strokeweight="2pt"/>
                <v:line id="Line 3273" o:spid="_x0000_s252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FOUsUAAADdAAAADwAAAGRycy9kb3ducmV2LnhtbESP0WoCMRRE3wv+Q7iCbzW7RaRdjSLa&#10;guJDqfoB1811s7q5WZJU1359IxT6OMzMGWY672wjruRD7VhBPsxAEJdO11wpOOw/nl9BhIissXFM&#10;Cu4UYD7rPU2x0O7GX3TdxUokCIcCFZgY20LKUBqyGIauJU7eyXmLMUlfSe3xluC2kS9ZNpYWa04L&#10;BltaGiovu2+rYOOP20v+Uxl55I1/bz5Xb8GelRr0u8UERKQu/of/2mutYJTnI3i8SU9A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FOUsUAAADdAAAADwAAAAAAAAAA&#10;AAAAAAChAgAAZHJzL2Rvd25yZXYueG1sUEsFBgAAAAAEAAQA+QAAAJMDAAAAAA==&#10;" strokeweight="1pt"/>
                <v:line id="Line 3274" o:spid="_x0000_s252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iNI8MAAADdAAAADwAAAGRycy9kb3ducmV2LnhtbESPQYvCMBSE7wv+h/AEb2taUZFqFBEq&#10;3hZrL96ezbMtNi+liVr/vVkQPA4z8w2z2vSmEQ/qXG1ZQTyOQBAXVtdcKshP6e8ChPPIGhvLpOBF&#10;Djbrwc8KE22ffKRH5ksRIOwSVFB53yZSuqIig25sW+LgXW1n0AfZlVJ3+Axw08hJFM2lwZrDQoUt&#10;7SoqbtndKLid81m6/9vpU5Nt9aVM/fly1UqNhv12CcJT77/hT/ugFUzjeAb/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ojSPDAAAA3QAAAA8AAAAAAAAAAAAA&#10;AAAAoQIAAGRycy9kb3ducmV2LnhtbFBLBQYAAAAABAAEAPkAAACRAwAAAAA=&#10;" strokeweight="2pt"/>
                <v:line id="Line 3275" o:spid="_x0000_s252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1vsUAAADdAAAADwAAAGRycy9kb3ducmV2LnhtbESP0WoCMRRE3wv+Q7iCb5rdItJujVK0&#10;guJDqfoB183tZuvmZkmirv36RhD6OMzMGWY672wjLuRD7VhBPspAEJdO11wpOOxXwxcQISJrbByT&#10;ghsFmM96T1MstLvyF112sRIJwqFABSbGtpAylIYshpFriZP37bzFmKSvpPZ4TXDbyOcsm0iLNacF&#10;gy0tDJWn3dkq2Pjj9pT/VkYeeeM/ms/la7A/Sg363fsbiEhd/A8/2mutYJznE7i/SU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1vsUAAADdAAAADwAAAAAAAAAA&#10;AAAAAAChAgAAZHJzL2Rvd25yZXYueG1sUEsFBgAAAAAEAAQA+QAAAJMDAAAAAA==&#10;" strokeweight="1pt"/>
                <v:rect id="Rectangle 3276" o:spid="_x0000_s252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VucMA&#10;AADdAAAADwAAAGRycy9kb3ducmV2LnhtbESPT4vCMBTE78J+h/CEvWlaEf9UoxRB2OtWBY+P5tlW&#10;m5duktXut98IgsdhZn7DrLe9acWdnG8sK0jHCQji0uqGKwXHw360AOEDssbWMin4Iw/bzcdgjZm2&#10;D/6mexEqESHsM1RQh9BlUvqyJoN+bDvi6F2sMxiidJXUDh8Rblo5SZKZNNhwXKixo11N5a34NQry&#10;/Nqffool7r1cJG6mp7rKz0p9Dvt8BSJQH97hV/tLK5im6Ryeb+IT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pVu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277" o:spid="_x0000_s252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By78A&#10;AADdAAAADwAAAGRycy9kb3ducmV2LnhtbERPTYvCMBC9C/6HMMLeNO0iotUoRSh4tbsLHodmbKvN&#10;pCbZ2v335iDs8fG+d4fRdGIg51vLCtJFAoK4srrlWsH3VzFfg/ABWWNnmRT8kYfDfjrZYabtk880&#10;lKEWMYR9hgqaEPpMSl81ZNAvbE8cuat1BkOErpba4TOGm05+JslKGmw5NjTY07Gh6l7+GgV5fht/&#10;HuUGCy/XiVvppa7zi1IfszHfggg0hn/x233SCpZpGufGN/EJy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cHL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w:t>
                        </w:r>
                      </w:p>
                    </w:txbxContent>
                  </v:textbox>
                </v:rect>
                <v:rect id="Rectangle 3278" o:spid="_x0000_s252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kUMMA&#10;AADdAAAADwAAAGRycy9kb3ducmV2LnhtbESPwWrDMBBE74X8g9hAbrXsEozjWAmmEOg1bgs9LtbW&#10;dmKtHElNnL+PCoUeh5l5w1T72YziSs4PlhVkSQqCuLV64E7Bx/vhuQDhA7LG0TIpuJOH/W7xVGGp&#10;7Y2PdG1CJyKEfYkK+hCmUkrf9mTQJ3Yijt63dQZDlK6T2uEtws0oX9I0lwYHjgs9TvTaU3tufoyC&#10;uj7Nn5dmgwcvi9Tleq27+kup1XKutyACzeE//Nd+0wrWWbaB3zfxCc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kU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279" o:spid="_x0000_s252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HcL8A&#10;AADdAAAADwAAAGRycy9kb3ducmV2LnhtbERPTYvCMBC9L/gfwix4W9OKiHaNpQiCV6uCx6EZ2+42&#10;k5pErf/eHASPj/e9ygfTiTs531pWkE4SEMSV1S3XCo6H7c8ChA/IGjvLpOBJHvL16GuFmbYP3tO9&#10;DLWIIewzVNCE0GdS+qohg35ie+LIXawzGCJ0tdQOHzHcdHKaJHNpsOXY0GBPm4aq//JmFBTF33C6&#10;lkvcerlI3FzPdF2clRp/D8UviEBD+Ijf7p1WMEuncX98E5+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wdw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280" o:spid="_x0000_s252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68IA&#10;AADdAAAADwAAAGRycy9kb3ducmV2LnhtbESPQYvCMBSE78L+h/AW9mbTiohWoxRB2OtWBY+P5tlW&#10;m5eaZLX77zeC4HGYmW+Y1WYwnbiT861lBVmSgiCurG65VnDY78ZzED4ga+wsk4I/8rBZf4xWmGv7&#10;4B+6l6EWEcI+RwVNCH0upa8aMugT2xNH72ydwRClq6V2+Ihw08lJms6kwZbjQoM9bRuqruWvUVAU&#10;l+F4Kxe483Keupme6ro4KfX1ORRLEIGG8A6/2t9awTSbZP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Lr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Дата</w:t>
                        </w:r>
                      </w:p>
                    </w:txbxContent>
                  </v:textbox>
                </v:rect>
                <v:rect id="Rectangle 3281" o:spid="_x0000_s252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8nMEA&#10;AADdAAAADwAAAGRycy9kb3ducmV2LnhtbESPQYvCMBSE7wv+h/AEb2tqEXGrUYogeLWrsMdH82yr&#10;zUtNotZ/bxYEj8PMfMMs171pxZ2cbywrmIwTEMSl1Q1XCg6/2+85CB+QNbaWScGTPKxXg68lZto+&#10;eE/3IlQiQthnqKAOocuk9GVNBv3YdsTRO1lnMETpKqkdPiLctDJNkpk02HBcqLGjTU3lpbgZBXl+&#10;7o/X4ge3Xs4TN9NTXeV/So2Gfb4AEagPn/C7vdMKppM0hf838Qn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hPJz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3282" o:spid="_x0000_s2529"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ZB8QA&#10;AADdAAAADwAAAGRycy9kb3ducmV2LnhtbESPwWrDMBBE74X+g9hCb41s1wTXjRJMIZBrnQZ6XKyt&#10;7cRauZISu38fBQI9DjPzhlltZjOICznfW1aQLhIQxI3VPbcKvvbblwKED8gaB8uk4I88bNaPDyss&#10;tZ34ky51aEWEsC9RQRfCWErpm44M+oUdiaP3Y53BEKVrpXY4RbgZZJYkS2mw57jQ4UgfHTWn+mwU&#10;VNVxPvzWb7j1skjcUue6rb6Ven6aq3cQgebwH763d1pBnmav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tmQfEAAAA3QAAAA8AAAAAAAAAAAAAAAAAmAIAAGRycy9k&#10;b3ducmV2LnhtbFBLBQYAAAAABAAEAPUAAACJAwAAAAA=&#10;" filled="f" stroked="f" strokeweight=".25pt">
                  <v:textbox inset="1pt,1pt,1pt,1pt">
                    <w:txbxContent>
                      <w:p w:rsidR="00FD58D3" w:rsidRPr="00C63705" w:rsidRDefault="00FD58D3">
                        <w:pPr>
                          <w:pStyle w:val="ad"/>
                          <w:jc w:val="center"/>
                          <w:rPr>
                            <w:sz w:val="24"/>
                            <w:lang w:val="ru-RU"/>
                          </w:rPr>
                        </w:pPr>
                        <w:r>
                          <w:rPr>
                            <w:sz w:val="24"/>
                            <w:lang w:val="ru-RU"/>
                          </w:rPr>
                          <w:t>13</w:t>
                        </w:r>
                      </w:p>
                    </w:txbxContent>
                  </v:textbox>
                </v:rect>
                <v:rect id="Rectangle 3283" o:spid="_x0000_s253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QBc8IA&#10;AADdAAAADwAAAGRycy9kb3ducmV2LnhtbESPQYvCMBSE78L+h/AWvNlUKaJdo5QFwatVweOjedtW&#10;m5duErX77zeC4HGYmW+Y1WYwnbiT861lBdMkBUFcWd1yreB42E4WIHxA1thZJgV/5GGz/hitMNf2&#10;wXu6l6EWEcI+RwVNCH0upa8aMugT2xNH78c6gyFKV0vt8BHhppOzNJ1Lgy3HhQZ7+m6oupY3o6Ao&#10;LsPpt1zi1stF6uY603VxVmr8ORRfIAIN4R1+tXdaQTadZf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AFzwgAAAN0AAAAPAAAAAAAAAAAAAAAAAJgCAABkcnMvZG93&#10;bnJldi54bWxQSwUGAAAAAAQABAD1AAAAhwMAAAAA&#10;" filled="f" stroked="f" strokeweight=".25pt">
                  <v:textbox inset="1pt,1pt,1pt,1pt">
                    <w:txbxContent>
                      <w:p w:rsidR="00FD58D3" w:rsidRPr="0010657E" w:rsidRDefault="00FD58D3" w:rsidP="00C63705">
                        <w:pPr>
                          <w:pStyle w:val="ad"/>
                          <w:jc w:val="center"/>
                          <w:rPr>
                            <w:rFonts w:ascii="Journal" w:hAnsi="Journal"/>
                            <w:lang w:val="ru-RU"/>
                          </w:rPr>
                        </w:pPr>
                        <w:r>
                          <w:rPr>
                            <w:lang w:val="ru-RU"/>
                          </w:rPr>
                          <w:t>КП 53.09.03.01.212 П6</w:t>
                        </w:r>
                      </w:p>
                      <w:p w:rsidR="00FD58D3" w:rsidRDefault="00FD58D3">
                        <w:pPr>
                          <w:pStyle w:val="ad"/>
                          <w:jc w:val="center"/>
                        </w:pPr>
                      </w:p>
                    </w:txbxContent>
                  </v:textbox>
                </v:rect>
                <w10:wrap anchorx="page" anchory="page"/>
                <w10:anchorlock/>
              </v:group>
            </w:pict>
          </mc:Fallback>
        </mc:AlternateContent>
      </w:r>
    </w:p>
    <w:p w:rsidR="00706424" w:rsidRPr="00706424" w:rsidRDefault="00706424" w:rsidP="00D26607">
      <w:pPr>
        <w:keepNext/>
        <w:keepLines/>
        <w:numPr>
          <w:ilvl w:val="0"/>
          <w:numId w:val="53"/>
        </w:numPr>
        <w:spacing w:before="240" w:line="360" w:lineRule="auto"/>
        <w:jc w:val="both"/>
        <w:outlineLvl w:val="0"/>
        <w:rPr>
          <w:rFonts w:eastAsiaTheme="majorEastAsia" w:cstheme="majorBidi"/>
          <w:b/>
          <w:sz w:val="28"/>
          <w:szCs w:val="32"/>
        </w:rPr>
      </w:pPr>
      <w:bookmarkStart w:id="228" w:name="_Toc481366374"/>
      <w:bookmarkStart w:id="229" w:name="_Toc481488232"/>
      <w:bookmarkStart w:id="230" w:name="_Toc513507957"/>
      <w:r w:rsidRPr="00706424">
        <w:rPr>
          <w:rFonts w:eastAsiaTheme="majorEastAsia" w:cstheme="majorBidi"/>
          <w:b/>
          <w:sz w:val="28"/>
          <w:szCs w:val="32"/>
        </w:rPr>
        <w:lastRenderedPageBreak/>
        <w:t>Описание внемашинной информационной базы</w:t>
      </w:r>
      <w:bookmarkEnd w:id="228"/>
      <w:bookmarkEnd w:id="229"/>
      <w:bookmarkEnd w:id="230"/>
      <w:r w:rsidRPr="00706424">
        <w:rPr>
          <w:rFonts w:eastAsiaTheme="majorEastAsia" w:cstheme="majorBidi"/>
          <w:b/>
          <w:sz w:val="28"/>
          <w:szCs w:val="32"/>
        </w:rPr>
        <w:t xml:space="preserve"> </w:t>
      </w:r>
    </w:p>
    <w:p w:rsidR="00706424" w:rsidRPr="00706424" w:rsidRDefault="00706424" w:rsidP="00D26607">
      <w:pPr>
        <w:keepNext/>
        <w:keepLines/>
        <w:numPr>
          <w:ilvl w:val="1"/>
          <w:numId w:val="53"/>
        </w:numPr>
        <w:spacing w:before="240" w:line="360" w:lineRule="auto"/>
        <w:jc w:val="both"/>
        <w:outlineLvl w:val="0"/>
        <w:rPr>
          <w:rFonts w:eastAsiaTheme="majorEastAsia" w:cstheme="majorBidi"/>
          <w:b/>
          <w:sz w:val="28"/>
          <w:szCs w:val="32"/>
        </w:rPr>
      </w:pPr>
      <w:bookmarkStart w:id="231" w:name="_Toc481366375"/>
      <w:bookmarkStart w:id="232" w:name="_Toc481488233"/>
      <w:bookmarkStart w:id="233" w:name="_Toc513507958"/>
      <w:r w:rsidRPr="00706424">
        <w:rPr>
          <w:rFonts w:eastAsiaTheme="majorEastAsia" w:cstheme="majorBidi"/>
          <w:b/>
          <w:sz w:val="28"/>
          <w:szCs w:val="32"/>
        </w:rPr>
        <w:t>Логическая структура внемашинной информационной базы</w:t>
      </w:r>
      <w:bookmarkEnd w:id="231"/>
      <w:bookmarkEnd w:id="232"/>
      <w:bookmarkEnd w:id="233"/>
      <w:r w:rsidRPr="00706424">
        <w:rPr>
          <w:rFonts w:eastAsiaTheme="majorEastAsia" w:cstheme="majorBidi"/>
          <w:b/>
          <w:sz w:val="28"/>
          <w:szCs w:val="32"/>
        </w:rPr>
        <w:t xml:space="preserve"> </w:t>
      </w:r>
    </w:p>
    <w:p w:rsidR="00706424" w:rsidRPr="00706424" w:rsidRDefault="00706424" w:rsidP="00706424">
      <w:pPr>
        <w:ind w:firstLine="709"/>
        <w:jc w:val="both"/>
        <w:rPr>
          <w:rFonts w:eastAsia="Calibri"/>
          <w:sz w:val="28"/>
          <w:szCs w:val="20"/>
        </w:rPr>
      </w:pPr>
      <w:r w:rsidRPr="00706424">
        <w:rPr>
          <w:rFonts w:eastAsia="Calibri"/>
          <w:sz w:val="28"/>
          <w:szCs w:val="20"/>
        </w:rPr>
        <w:t xml:space="preserve">Перечень документов, составляющих внемашинную информационную базу, приведены в таблице: </w:t>
      </w:r>
    </w:p>
    <w:p w:rsidR="00706424" w:rsidRPr="00706424" w:rsidRDefault="00706424" w:rsidP="00706424">
      <w:pPr>
        <w:ind w:firstLine="709"/>
        <w:jc w:val="both"/>
        <w:rPr>
          <w:rFonts w:eastAsia="Calibri"/>
          <w:sz w:val="28"/>
          <w:szCs w:val="20"/>
        </w:rPr>
      </w:pPr>
    </w:p>
    <w:p w:rsidR="00706424" w:rsidRPr="00706424" w:rsidRDefault="00706424" w:rsidP="00706424">
      <w:pPr>
        <w:spacing w:line="360" w:lineRule="auto"/>
        <w:jc w:val="right"/>
        <w:rPr>
          <w:rFonts w:eastAsia="Calibri"/>
          <w:sz w:val="28"/>
          <w:szCs w:val="20"/>
        </w:rPr>
      </w:pPr>
      <w:r w:rsidRPr="00706424">
        <w:rPr>
          <w:rFonts w:eastAsia="Calibri"/>
          <w:sz w:val="28"/>
          <w:szCs w:val="20"/>
        </w:rPr>
        <w:t>Таблица 13. Перечень документов внемашинной информационной базы</w:t>
      </w:r>
    </w:p>
    <w:tbl>
      <w:tblPr>
        <w:tblStyle w:val="13"/>
        <w:tblW w:w="0" w:type="auto"/>
        <w:tblLook w:val="04A0" w:firstRow="1" w:lastRow="0" w:firstColumn="1" w:lastColumn="0" w:noHBand="0" w:noVBand="1"/>
      </w:tblPr>
      <w:tblGrid>
        <w:gridCol w:w="859"/>
        <w:gridCol w:w="3508"/>
        <w:gridCol w:w="4978"/>
      </w:tblGrid>
      <w:tr w:rsidR="00706424" w:rsidRPr="00706424" w:rsidTr="000D0895">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Номер</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Документ</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Использование</w:t>
            </w:r>
          </w:p>
        </w:tc>
      </w:tr>
      <w:tr w:rsidR="00706424" w:rsidRPr="00706424" w:rsidTr="000D0895">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1</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Должностная инструкция персонала сайта</w:t>
            </w:r>
          </w:p>
        </w:tc>
        <w:tc>
          <w:tcPr>
            <w:tcW w:w="0" w:type="auto"/>
          </w:tcPr>
          <w:p w:rsidR="00706424" w:rsidRPr="00706424" w:rsidRDefault="00706424" w:rsidP="00706424">
            <w:pPr>
              <w:spacing w:line="360" w:lineRule="auto"/>
              <w:rPr>
                <w:rFonts w:eastAsia="Calibri"/>
                <w:sz w:val="28"/>
                <w:szCs w:val="20"/>
              </w:rPr>
            </w:pPr>
            <w:r w:rsidRPr="00706424">
              <w:rPr>
                <w:rFonts w:eastAsia="Calibri"/>
                <w:sz w:val="28"/>
                <w:szCs w:val="20"/>
              </w:rPr>
              <w:t xml:space="preserve">Персоналам сайта на всех этапах функционирования </w:t>
            </w:r>
            <w:r w:rsidRPr="00706424">
              <w:rPr>
                <w:rFonts w:eastAsia="Calibri"/>
                <w:sz w:val="28"/>
                <w:szCs w:val="20"/>
                <w:lang w:val="en-US"/>
              </w:rPr>
              <w:t>web</w:t>
            </w:r>
            <w:r w:rsidRPr="00706424">
              <w:rPr>
                <w:rFonts w:eastAsia="Calibri"/>
                <w:sz w:val="28"/>
                <w:szCs w:val="20"/>
              </w:rPr>
              <w:t>-сайта</w:t>
            </w:r>
          </w:p>
        </w:tc>
      </w:tr>
    </w:tbl>
    <w:p w:rsidR="00706424" w:rsidRPr="00706424" w:rsidRDefault="00706424" w:rsidP="00706424">
      <w:pPr>
        <w:spacing w:line="360" w:lineRule="auto"/>
        <w:jc w:val="both"/>
        <w:rPr>
          <w:rFonts w:eastAsia="Calibri"/>
          <w:sz w:val="28"/>
          <w:szCs w:val="20"/>
        </w:rPr>
      </w:pPr>
    </w:p>
    <w:p w:rsidR="00706424" w:rsidRPr="00706424" w:rsidRDefault="00706424" w:rsidP="00706424">
      <w:pPr>
        <w:ind w:firstLine="709"/>
        <w:jc w:val="both"/>
        <w:rPr>
          <w:rFonts w:eastAsia="Calibri"/>
          <w:sz w:val="28"/>
          <w:szCs w:val="20"/>
        </w:rPr>
      </w:pPr>
      <w:r w:rsidRPr="00706424">
        <w:rPr>
          <w:rFonts w:eastAsia="Calibri"/>
          <w:sz w:val="28"/>
          <w:szCs w:val="20"/>
        </w:rPr>
        <w:t xml:space="preserve">Несмотря на то, что данные документы составляют внемашинную информационную базу, основным местом их хранения является жесткий диск офисного ПК. На физическом носителе (бумаге) хранится только по одному экземпляру каждого из указанных в таблице документов, новые  экземпляры  будут  печататься  по  мере  возникновения необходимости.  Местом хранения распечатанных документов должно  являться  АРМ администратора сайта,  при этом  каждый  документ  хранится  в  отдельной папке.  Специальные средства ограничения доступа несанкционированных  пользователей  к  внемашинной информационной базе не предусматриваются. </w:t>
      </w:r>
    </w:p>
    <w:p w:rsidR="00706424" w:rsidRPr="00706424" w:rsidRDefault="00706424" w:rsidP="00706424">
      <w:pPr>
        <w:ind w:firstLine="709"/>
        <w:jc w:val="both"/>
        <w:rPr>
          <w:rFonts w:eastAsia="Calibri"/>
          <w:sz w:val="28"/>
          <w:szCs w:val="20"/>
        </w:rPr>
      </w:pPr>
      <w:r w:rsidRPr="00706424">
        <w:rPr>
          <w:rFonts w:eastAsia="Calibri"/>
          <w:sz w:val="28"/>
          <w:szCs w:val="20"/>
        </w:rPr>
        <w:t xml:space="preserve">Также в таблице приведен перечень основных внешних документов, данные из которых используются на </w:t>
      </w:r>
      <w:r w:rsidRPr="00706424">
        <w:rPr>
          <w:rFonts w:eastAsia="Calibri"/>
          <w:sz w:val="28"/>
          <w:szCs w:val="20"/>
          <w:lang w:val="en-US"/>
        </w:rPr>
        <w:t>web</w:t>
      </w:r>
      <w:r w:rsidRPr="00706424">
        <w:rPr>
          <w:rFonts w:eastAsia="Calibri"/>
          <w:sz w:val="28"/>
          <w:szCs w:val="20"/>
        </w:rPr>
        <w:t>-сайте:</w:t>
      </w:r>
    </w:p>
    <w:p w:rsidR="00706424" w:rsidRPr="00706424" w:rsidRDefault="00706424" w:rsidP="00706424">
      <w:pPr>
        <w:ind w:firstLine="709"/>
        <w:jc w:val="both"/>
        <w:rPr>
          <w:rFonts w:eastAsia="Calibri"/>
          <w:sz w:val="28"/>
          <w:szCs w:val="20"/>
        </w:rPr>
      </w:pPr>
    </w:p>
    <w:p w:rsidR="00706424" w:rsidRPr="00706424" w:rsidRDefault="00706424" w:rsidP="00706424">
      <w:pPr>
        <w:spacing w:line="360" w:lineRule="auto"/>
        <w:jc w:val="right"/>
        <w:rPr>
          <w:rFonts w:eastAsia="Calibri"/>
          <w:sz w:val="28"/>
          <w:szCs w:val="20"/>
        </w:rPr>
      </w:pPr>
      <w:r w:rsidRPr="00706424">
        <w:rPr>
          <w:rFonts w:eastAsia="Calibri"/>
          <w:sz w:val="28"/>
          <w:szCs w:val="20"/>
        </w:rPr>
        <w:t xml:space="preserve">Таблица 14. Перечень внешних документов </w:t>
      </w:r>
    </w:p>
    <w:tbl>
      <w:tblPr>
        <w:tblStyle w:val="13"/>
        <w:tblW w:w="0" w:type="auto"/>
        <w:tblLook w:val="04A0" w:firstRow="1" w:lastRow="0" w:firstColumn="1" w:lastColumn="0" w:noHBand="0" w:noVBand="1"/>
      </w:tblPr>
      <w:tblGrid>
        <w:gridCol w:w="847"/>
        <w:gridCol w:w="4381"/>
        <w:gridCol w:w="4117"/>
      </w:tblGrid>
      <w:tr w:rsidR="00706424" w:rsidRPr="00706424" w:rsidTr="000D0895">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 xml:space="preserve">Номер </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Документ</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Использование</w:t>
            </w:r>
          </w:p>
        </w:tc>
      </w:tr>
      <w:tr w:rsidR="00706424" w:rsidRPr="00706424" w:rsidTr="000D0895">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2</w:t>
            </w:r>
          </w:p>
        </w:tc>
        <w:tc>
          <w:tcPr>
            <w:tcW w:w="0" w:type="auto"/>
          </w:tcPr>
          <w:p w:rsidR="00706424" w:rsidRPr="00706424" w:rsidRDefault="00706424" w:rsidP="00706424">
            <w:pPr>
              <w:spacing w:line="360" w:lineRule="auto"/>
              <w:rPr>
                <w:rFonts w:eastAsia="Calibri"/>
                <w:sz w:val="28"/>
                <w:szCs w:val="20"/>
              </w:rPr>
            </w:pPr>
            <w:r w:rsidRPr="00706424">
              <w:rPr>
                <w:rFonts w:eastAsia="Calibri"/>
                <w:sz w:val="28"/>
                <w:szCs w:val="20"/>
              </w:rPr>
              <w:t xml:space="preserve">Регламент  </w:t>
            </w:r>
            <w:proofErr w:type="spellStart"/>
            <w:r w:rsidRPr="00706424">
              <w:rPr>
                <w:rFonts w:eastAsia="Calibri"/>
                <w:sz w:val="28"/>
                <w:szCs w:val="20"/>
              </w:rPr>
              <w:t>Wordpress</w:t>
            </w:r>
            <w:proofErr w:type="spellEnd"/>
            <w:r w:rsidRPr="00706424">
              <w:rPr>
                <w:rFonts w:eastAsia="Calibri"/>
                <w:sz w:val="28"/>
                <w:szCs w:val="20"/>
              </w:rPr>
              <w:t xml:space="preserve">  и  на  распространение </w:t>
            </w:r>
          </w:p>
          <w:p w:rsidR="00706424" w:rsidRPr="00706424" w:rsidRDefault="00706424" w:rsidP="00706424">
            <w:pPr>
              <w:spacing w:line="360" w:lineRule="auto"/>
              <w:rPr>
                <w:rFonts w:eastAsia="Calibri"/>
                <w:sz w:val="28"/>
                <w:szCs w:val="20"/>
              </w:rPr>
            </w:pPr>
            <w:r w:rsidRPr="00706424">
              <w:rPr>
                <w:rFonts w:eastAsia="Calibri"/>
                <w:sz w:val="28"/>
                <w:szCs w:val="20"/>
              </w:rPr>
              <w:t xml:space="preserve">дистрибутивов обновлений конфигураций и платформ  </w:t>
            </w:r>
          </w:p>
        </w:tc>
        <w:tc>
          <w:tcPr>
            <w:tcW w:w="0" w:type="auto"/>
          </w:tcPr>
          <w:p w:rsidR="00706424" w:rsidRPr="00706424" w:rsidRDefault="00706424" w:rsidP="00706424">
            <w:pPr>
              <w:spacing w:line="360" w:lineRule="auto"/>
              <w:jc w:val="both"/>
              <w:rPr>
                <w:rFonts w:eastAsia="Calibri"/>
                <w:sz w:val="28"/>
                <w:szCs w:val="20"/>
              </w:rPr>
            </w:pPr>
            <w:r w:rsidRPr="00706424">
              <w:rPr>
                <w:rFonts w:eastAsia="Calibri"/>
                <w:sz w:val="28"/>
                <w:szCs w:val="20"/>
              </w:rPr>
              <w:t xml:space="preserve">Необходим  для </w:t>
            </w:r>
          </w:p>
          <w:p w:rsidR="00706424" w:rsidRPr="00706424" w:rsidRDefault="00706424" w:rsidP="00706424">
            <w:pPr>
              <w:spacing w:line="360" w:lineRule="auto"/>
              <w:jc w:val="both"/>
              <w:rPr>
                <w:rFonts w:eastAsia="Calibri"/>
                <w:sz w:val="28"/>
                <w:szCs w:val="20"/>
              </w:rPr>
            </w:pPr>
            <w:r w:rsidRPr="00706424">
              <w:rPr>
                <w:rFonts w:eastAsia="Calibri"/>
                <w:sz w:val="28"/>
                <w:szCs w:val="20"/>
              </w:rPr>
              <w:t xml:space="preserve">легального получения  ДО конфигураций  и платформ </w:t>
            </w:r>
          </w:p>
        </w:tc>
      </w:tr>
    </w:tbl>
    <w:p w:rsidR="00706424" w:rsidRPr="00706424" w:rsidRDefault="00706424" w:rsidP="00706424">
      <w:pPr>
        <w:spacing w:line="360" w:lineRule="auto"/>
        <w:jc w:val="both"/>
        <w:rPr>
          <w:rFonts w:eastAsia="Calibri"/>
          <w:sz w:val="28"/>
          <w:szCs w:val="20"/>
        </w:rPr>
      </w:pPr>
    </w:p>
    <w:p w:rsidR="00706424" w:rsidRPr="00706424" w:rsidRDefault="00706424" w:rsidP="00706424">
      <w:pPr>
        <w:ind w:firstLine="709"/>
        <w:jc w:val="both"/>
        <w:rPr>
          <w:rFonts w:eastAsia="Calibri"/>
          <w:sz w:val="28"/>
          <w:szCs w:val="20"/>
        </w:rPr>
      </w:pPr>
      <w:r w:rsidRPr="00706424">
        <w:rPr>
          <w:rFonts w:eastAsia="Calibri"/>
          <w:sz w:val="28"/>
          <w:szCs w:val="20"/>
        </w:rPr>
        <w:t xml:space="preserve">Способы, места хранения и способы защиты от несанкционированных </w:t>
      </w:r>
    </w:p>
    <w:p w:rsidR="00706424" w:rsidRPr="00706424" w:rsidRDefault="00706424" w:rsidP="00706424">
      <w:pPr>
        <w:jc w:val="both"/>
        <w:rPr>
          <w:rFonts w:eastAsia="Calibri"/>
          <w:sz w:val="28"/>
          <w:szCs w:val="20"/>
        </w:rPr>
      </w:pPr>
      <w:r w:rsidRPr="00706424">
        <w:rPr>
          <w:rFonts w:eastAsia="Calibri"/>
          <w:sz w:val="28"/>
          <w:szCs w:val="20"/>
        </w:rPr>
        <w:t xml:space="preserve">пользователей, указанных в таблице 13 и 14 документов, определяются их владельцами. </w:t>
      </w:r>
      <w:r w:rsidR="00FA0072" w:rsidRPr="00FA0072">
        <w:rPr>
          <w:rFonts w:eastAsia="Calibri"/>
          <w:noProof/>
          <w:sz w:val="28"/>
          <w:szCs w:val="20"/>
        </w:rPr>
        <mc:AlternateContent>
          <mc:Choice Requires="wpg">
            <w:drawing>
              <wp:anchor distT="0" distB="0" distL="114300" distR="114300" simplePos="0" relativeHeight="251678720" behindDoc="0" locked="1" layoutInCell="0" allowOverlap="1" wp14:anchorId="5CF583AB" wp14:editId="51C921AB">
                <wp:simplePos x="0" y="0"/>
                <wp:positionH relativeFrom="page">
                  <wp:posOffset>252095</wp:posOffset>
                </wp:positionH>
                <wp:positionV relativeFrom="page">
                  <wp:posOffset>252095</wp:posOffset>
                </wp:positionV>
                <wp:extent cx="467995" cy="10188575"/>
                <wp:effectExtent l="13970" t="13970" r="13335" b="17780"/>
                <wp:wrapNone/>
                <wp:docPr id="4167" name="Группа 4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168" name="Rectangle 332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 name="Line 332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0" name="Line 332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1" name="Text Box 333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172" name="Text Box 333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173" name="Rectangle 333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4" name="Line 333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5" name="Line 333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6" name="Line 333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7" name="Line 333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8" name="Line 333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9" name="Text Box 333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180" name="Text Box 333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181" name="Text Box 334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182" name="Text Box 334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183" name="Text Box 334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184" name="Text Box 334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185" name="Text Box 334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186" name="Text Box 334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187" name="Text Box 334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188" name="Text Box 334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583AB" id="Группа 4167" o:spid="_x0000_s2531" style="position:absolute;left:0;text-align:left;margin-left:19.85pt;margin-top:19.85pt;width:36.85pt;height:802.25pt;z-index:25167872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" o:allowincell="f">
                <v:rect id="Rectangle 3327" o:spid="_x0000_s2532"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33aMIA&#10;AADdAAAADwAAAGRycy9kb3ducmV2LnhtbERPzYrCMBC+C75DmAVvmiqLaNdUqiDsadGuDzA0s21p&#10;M6lNbOs+vTkIHj++/91+NI3oqXOVZQXLRQSCOLe64kLB9fc034BwHlljY5kUPMjBPplOdhhrO/CF&#10;+swXIoSwi1FB6X0bS+nykgy6hW2JA/dnO4M+wK6QusMhhJtGrqJoLQ1WHBpKbOlYUl5nd6Og9mP/&#10;kxbZ/2l7PWzz8yEd7rdUqdnHmH6B8DT6t/jl/tYKPpfrMDe8CU9A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fdowgAAAN0AAAAPAAAAAAAAAAAAAAAAAJgCAABkcnMvZG93&#10;bnJldi54bWxQSwUGAAAAAAQABAD1AAAAhwMAAAAA&#10;" filled="f" strokeweight="2pt"/>
                <v:line id="Line 3328" o:spid="_x0000_s2533"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P0W8MAAADdAAAADwAAAGRycy9kb3ducmV2LnhtbESPQYvCMBSE7wv+h/AEb2uquKLVKCJU&#10;vC22Xrw9m2dbbF5KE7X+eyMIHoeZ+YZZrjtTizu1rrKsYDSMQBDnVldcKDhmye8MhPPIGmvLpOBJ&#10;Dtar3s8SY20ffKB76gsRIOxiVFB638RSurwkg25oG+LgXWxr0AfZFlK3+AhwU8txFE2lwYrDQokN&#10;bUvKr+nNKLiejn/J7n+rszrd6HOR+NP5opUa9LvNAoSnzn/Dn/ZeK5iMpn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j9FvDAAAA3QAAAA8AAAAAAAAAAAAA&#10;AAAAoQIAAGRycy9kb3ducmV2LnhtbFBLBQYAAAAABAAEAPkAAACRAwAAAAA=&#10;" strokeweight="2pt"/>
                <v:line id="Line 3329" o:spid="_x0000_s2534"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DLG74AAADdAAAADwAAAGRycy9kb3ducmV2LnhtbERPuwrCMBTdBf8hXMFNU8UX1SgiVNzE&#10;6uJ2ba5tsbkpTdT692YQHA/nvdq0phIvalxpWcFoGIEgzqwuOVdwOSeDBQjnkTVWlknBhxxs1t3O&#10;CmNt33yiV+pzEULYxaig8L6OpXRZQQbd0NbEgbvbxqAPsMmlbvAdwk0lx1E0kwZLDg0F1rQrKHuk&#10;T6Pgcb1Mk/1xp89VutW3PPHX210r1e+12yUIT63/i3/ug1YwGc3D/v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QMsbvgAAAN0AAAAPAAAAAAAAAAAAAAAAAKEC&#10;AABkcnMvZG93bnJldi54bWxQSwUGAAAAAAQABAD5AAAAjAMAAAAA&#10;" strokeweight="2pt"/>
                <v:shape id="Text Box 3330" o:spid="_x0000_s2535"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8MYA&#10;AADdAAAADwAAAGRycy9kb3ducmV2LnhtbESPQWvCQBSE7wX/w/IKvdVNpNg2dRURBUGQxvTg8Zl9&#10;JovZtzG7avz3bqHQ4zAz3zCTWW8bcaXOG8cK0mECgrh02nCl4KdYvX6A8AFZY+OYFNzJw2w6eJpg&#10;pt2Nc7ruQiUihH2GCuoQ2kxKX9Zk0Q9dSxy9o+sshii7SuoObxFuGzlKkrG0aDgu1NjSoqbytLtY&#10;BfM950tz3h6+82NuiuIz4c34pNTLcz//AhGoD//hv/ZaK3hL31P4fROf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8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331" o:spid="_x0000_s2536"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h8YA&#10;AADdAAAADwAAAGRycy9kb3ducmV2LnhtbESPQWvCQBSE7wX/w/KE3upGKVajq4goCIXSGA8en9ln&#10;sph9G7Orpv++Wyh4HGbmG2a+7Gwt7tR641jBcJCAIC6cNlwqOOTbtwkIH5A11o5JwQ95WC56L3NM&#10;tXtwRvd9KEWEsE9RQRVCk0rpi4os+oFriKN3dq3FEGVbSt3iI8JtLUdJMpYWDceFChtaV1Rc9jer&#10;YHXkbGOuX6fv7JyZPJ8m/Dm+KPXa71YzEIG68Az/t3dawfvwYw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hh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332" o:spid="_x0000_s2537"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zxMUA&#10;AADdAAAADwAAAGRycy9kb3ducmV2LnhtbESP0WrCQBRE3wv+w3IF3+pGLVWjq0RB8KnU6Adcstck&#10;mL0bs2sS/fpuodDHYWbOMOttbyrRUuNKywom4wgEcWZ1ybmCy/nwvgDhPLLGyjIpeJKD7WbwtsZY&#10;245P1KY+FwHCLkYFhfd1LKXLCjLoxrYmDt7VNgZ9kE0udYNdgJtKTqPoUxosOSwUWNO+oOyWPoyC&#10;m+/bryRPX4flZbfMvndJ97gnSo2GfbIC4an3/+G/9lEr+JjMZ/D7Jj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PExQAAAN0AAAAPAAAAAAAAAAAAAAAAAJgCAABkcnMv&#10;ZG93bnJldi54bWxQSwUGAAAAAAQABAD1AAAAigMAAAAA&#10;" filled="f" strokeweight="2pt"/>
                <v:line id="Line 3333" o:spid="_x0000_s2538"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vNGMMAAADdAAAADwAAAGRycy9kb3ducmV2LnhtbESPQYvCMBSE74L/ITzBm6aKq1KNIkLF&#10;m2zrxduzebbF5qU0Ueu/NwsLHoeZ+YZZbztTiye1rrKsYDKOQBDnVldcKDhnyWgJwnlkjbVlUvAm&#10;B9tNv7fGWNsX/9Iz9YUIEHYxKii9b2IpXV6SQTe2DXHwbrY16INsC6lbfAW4qeU0iubSYMVhocSG&#10;9iXl9/RhFNwv55/kcNrrrE53+lok/nK9aaWGg263AuGp89/wf/uoFcwmi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7zRjDAAAA3QAAAA8AAAAAAAAAAAAA&#10;AAAAoQIAAGRycy9kb3ducmV2LnhtbFBLBQYAAAAABAAEAPkAAACRAwAAAAA=&#10;" strokeweight="2pt"/>
                <v:line id="Line 3334" o:spid="_x0000_s2539"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dog8MAAADdAAAADwAAAGRycy9kb3ducmV2LnhtbESPzarCMBSE94LvEI7gTlPFP6pRRKi4&#10;u9zWjbtjc2yLzUlpota3NxcuuBxm5htms+tMLZ7Uusqygsk4AkGcW11xoeCcJaMVCOeRNdaWScGb&#10;HOy2/d4GY21f/EvP1BciQNjFqKD0vomldHlJBt3YNsTBu9nWoA+yLaRu8RXgppbTKFpIgxWHhRIb&#10;OpSU39OHUXC/nOfJ8eegszrd62uR+Mv1ppUaDrr9GoSnzn/D/+2TVjCbLOf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3aIPDAAAA3QAAAA8AAAAAAAAAAAAA&#10;AAAAoQIAAGRycy9kb3ducmV2LnhtbFBLBQYAAAAABAAEAPkAAACRAwAAAAA=&#10;" strokeweight="2pt"/>
                <v:line id="Line 3335" o:spid="_x0000_s2540"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X29MMAAADdAAAADwAAAGRycy9kb3ducmV2LnhtbESPQYvCMBSE7wv+h/AEb2uquCrVKCJU&#10;vC22Xrw9m2dbbF5KE7X+eyMIHoeZ+YZZrjtTizu1rrKsYDSMQBDnVldcKDhmye8chPPIGmvLpOBJ&#10;Dtar3s8SY20ffKB76gsRIOxiVFB638RSurwkg25oG+LgXWxr0AfZFlK3+AhwU8txFE2lwYrDQokN&#10;bUvKr+nNKLiejn/J7n+rszrd6HOR+NP5opUa9LvNAoSnzn/Dn/ZeK5iMZl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l9vTDAAAA3QAAAA8AAAAAAAAAAAAA&#10;AAAAoQIAAGRycy9kb3ducmV2LnhtbFBLBQYAAAAABAAEAPkAAACRAwAAAAA=&#10;" strokeweight="2pt"/>
                <v:line id="Line 3336" o:spid="_x0000_s2541"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lTb8QAAADdAAAADwAAAGRycy9kb3ducmV2LnhtbESPT4vCMBTE7wt+h/AEb2uq6CrVKCJU&#10;vC1WL95em9c/2LyUJmr99htB2OMwM79h1tveNOJBnastK5iMIxDEudU1lwou5+R7CcJ5ZI2NZVLw&#10;IgfbzeBrjbG2Tz7RI/WlCBB2MSqovG9jKV1ekUE3ti1x8ArbGfRBdqXUHT4D3DRyGkU/0mDNYaHC&#10;lvYV5bf0bhTcrpd5cvjd63OT7nRWJv6aFVqp0bDfrUB46v1/+NM+agWzyWIB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VNvxAAAAN0AAAAPAAAAAAAAAAAA&#10;AAAAAKECAABkcnMvZG93bnJldi54bWxQSwUGAAAAAAQABAD5AAAAkgMAAAAA&#10;" strokeweight="2pt"/>
                <v:line id="Line 3337" o:spid="_x0000_s2542"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bHHb4AAADdAAAADwAAAGRycy9kb3ducmV2LnhtbERPuwrCMBTdBf8hXMFNU8UX1SgiVNzE&#10;6uJ2ba5tsbkpTdT692YQHA/nvdq0phIvalxpWcFoGIEgzqwuOVdwOSeDBQjnkTVWlknBhxxs1t3O&#10;CmNt33yiV+pzEULYxaig8L6OpXRZQQbd0NbEgbvbxqAPsMmlbvAdwk0lx1E0kwZLDg0F1rQrKHuk&#10;T6Pgcb1Mk/1xp89VutW3PPHX210r1e+12yUIT63/i3/ug1YwGc3D3P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NscdvgAAAN0AAAAPAAAAAAAAAAAAAAAAAKEC&#10;AABkcnMvZG93bnJldi54bWxQSwUGAAAAAAQABAD5AAAAjAMAAAAA&#10;" strokeweight="2pt"/>
                <v:shape id="Text Box 3338" o:spid="_x0000_s2543"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9sYA&#10;AADdAAAADwAAAGRycy9kb3ducmV2LnhtbESPT2vCQBTE7wW/w/IEb3VjEf9EVxFRKBRKYzx4fGaf&#10;yWL2bZrdavrtuwXB4zAzv2GW687W4katN44VjIYJCOLCacOlgmO+f52B8AFZY+2YFPySh/Wq97LE&#10;VLs7Z3Q7hFJECPsUFVQhNKmUvqjIoh+6hjh6F9daDFG2pdQt3iPc1vItSSbSouG4UGFD24qK6+HH&#10;KticONuZ78/zV3bJTJ7PE/6YXJUa9LvNAkSgLjzDj/a7VjAeTefw/y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9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339" o:spid="_x0000_s2544"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qTMQA&#10;AADdAAAADwAAAGRycy9kb3ducmV2LnhtbERPz2vCMBS+D/Y/hDfYbaYdItqZisgEYTBW68HjW/Ns&#10;Q5uX2sTa/ffLYbDjx/d7vZlsJ0YavHGsIJ0lIIgrpw3XCk7l/mUJwgdkjZ1jUvBDHjb548MaM+3u&#10;XNB4DLWIIewzVNCE0GdS+qohi37meuLIXdxgMUQ41FIPeI/htpOvSbKQFg3HhgZ72jVUtcebVbA9&#10;c/Furp/fX8WlMGW5Svhj0Sr1/DRt30AEmsK/+M990Arm6TLuj2/i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U6k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340" o:spid="_x0000_s2545"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P18UA&#10;AADdAAAADwAAAGRycy9kb3ducmV2LnhtbESPQWvCQBSE7wX/w/KE3uompYiNriJSoVCQxnjw+Mw+&#10;k8Xs25hdNf77riD0OMzMN8xs0dtGXKnzxrGCdJSAIC6dNlwp2BXrtwkIH5A1No5JwZ08LOaDlxlm&#10;2t04p+s2VCJC2GeooA6hzaT0ZU0W/ci1xNE7us5iiLKrpO7wFuG2ke9JMpYWDceFGlta1VSether&#10;YLnn/MucN4ff/JibovhM+Gd8Uup12C+nIAL14T/8bH9rBR/pJIXH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E/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341" o:spid="_x0000_s2546"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RoMYA&#10;AADdAAAADwAAAGRycy9kb3ducmV2LnhtbESPQWvCQBSE74X+h+UJvTUbRUSjG5FiQSiUxnjo8TX7&#10;TJZk38bsVtN/3y0UPA4z8w2z2Y62E1cavHGsYJqkIIgrpw3XCk7l6/MShA/IGjvHpOCHPGzzx4cN&#10;ZtrduKDrMdQiQthnqKAJoc+k9FVDFn3ieuLond1gMUQ51FIPeItw28lZmi6kRcNxocGeXhqq2uO3&#10;VbD75GJvLu9fH8W5MGW5Svlt0Sr1NBl3axCBxnAP/7cPWsF8upzB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rR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342" o:spid="_x0000_s2547"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0O8YA&#10;AADdAAAADwAAAGRycy9kb3ducmV2LnhtbESPQWvCQBSE74L/YXlCb7rRitjoKiItCEIxpocen9ln&#10;sph9m2a3Gv99VxB6HGbmG2a57mwtrtR641jBeJSAIC6cNlwq+Mo/hnMQPiBrrB2Tgjt5WK/6vSWm&#10;2t04o+sxlCJC2KeooAqhSaX0RUUW/cg1xNE7u9ZiiLItpW7xFuG2lpMkmUmLhuNChQ1tKyoux1+r&#10;YPPN2bv5+TwdsnNm8vwt4f3sotTLoNssQATqwn/42d5pBdPx/BUe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Z0O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343" o:spid="_x0000_s2548"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T8UA&#10;AADdAAAADwAAAGRycy9kb3ducmV2LnhtbESPQWvCQBSE7wX/w/IEb3VjEdHoKiItCEIxxoPHZ/aZ&#10;LGbfptlV03/vFgoeh5n5hlmsOluLO7XeOFYwGiYgiAunDZcKjvnX+xSED8gaa8ek4Jc8rJa9twWm&#10;2j04o/shlCJC2KeooAqhSaX0RUUW/dA1xNG7uNZiiLItpW7xEeG2lh9JMpEWDceFChvaVFRcDzer&#10;YH3i7NP8fJ/32SUzeT5LeDe5KjXod+s5iEBdeIX/21utYDyajuHvTX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xP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344" o:spid="_x0000_s2549"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J1MYA&#10;AADdAAAADwAAAGRycy9kb3ducmV2LnhtbESPQWvCQBSE74L/YXlCb7pRqtjoKiItCEIxpocen9ln&#10;sph9m2a3Gv99VxB6HGbmG2a57mwtrtR641jBeJSAIC6cNlwq+Mo/hnMQPiBrrB2Tgjt5WK/6vSWm&#10;2t04o+sxlCJC2KeooAqhSaX0RUUW/cg1xNE7u9ZiiLItpW7xFuG2lpMkmUmLhuNChQ1tKyoux1+r&#10;YPPN2bv5+TwdsnNm8vwt4f3sotTLoNssQATqwn/42d5pBa/j+RQe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NJ1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345" o:spid="_x0000_s2550"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HXo8UA&#10;AADdAAAADwAAAGRycy9kb3ducmV2LnhtbESPQWvCQBSE7wX/w/KE3upGKcFGVxFRKBSkMR48PrPP&#10;ZDH7NmZXjf++Wyj0OMzMN8x82dtG3KnzxrGC8SgBQVw6bbhScCi2b1MQPiBrbByTgid5WC4GL3PM&#10;tHtwTvd9qESEsM9QQR1Cm0npy5os+pFriaN3dp3FEGVXSd3hI8JtIydJkkqLhuNCjS2tayov+5tV&#10;sDpyvjHX3ek7P+emKD4S/kovSr0O+9UMRKA+/If/2p9awft4msLvm/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dej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346" o:spid="_x0000_s2551"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yOMYA&#10;AADdAAAADwAAAGRycy9kb3ducmV2LnhtbESPQWvCQBSE74L/YXmCN90oRW10FZEWBKEY00OPz+wz&#10;Wcy+TbOrpv++WxB6HGbmG2a16Wwt7tR641jBZJyAIC6cNlwq+MzfRwsQPiBrrB2Tgh/ysFn3eytM&#10;tXtwRvdTKEWEsE9RQRVCk0rpi4os+rFriKN3ca3FEGVbSt3iI8JtLadJMpMWDceFChvaVVRcTzer&#10;YPvF2Zv5/jgfs0tm8vw14cPsqtRw0G2XIAJ14T/8bO+1gpfJYg5/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1y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347" o:spid="_x0000_s2552"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mSsQA&#10;AADdAAAADwAAAGRycy9kb3ducmV2LnhtbERPz2vCMBS+D/Y/hDfYbaYdItqZisgEYTBW68HjW/Ns&#10;Q5uX2sTa/ffLYbDjx/d7vZlsJ0YavHGsIJ0lIIgrpw3XCk7l/mUJwgdkjZ1jUvBDHjb548MaM+3u&#10;XNB4DLWIIewzVNCE0GdS+qohi37meuLIXdxgMUQ41FIPeI/htpOvSbKQFg3HhgZ72jVUtcebVbA9&#10;c/Furp/fX8WlMGW5Svhj0Sr1/DRt30AEmsK/+M990Arm6TLOjW/i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i5kr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00FA0072" w:rsidRPr="00FA0072">
        <w:rPr>
          <w:rFonts w:eastAsia="Calibri"/>
          <w:noProof/>
          <w:sz w:val="20"/>
          <w:szCs w:val="20"/>
        </w:rPr>
        <mc:AlternateContent>
          <mc:Choice Requires="wpg">
            <w:drawing>
              <wp:anchor distT="0" distB="0" distL="114300" distR="114300" simplePos="0" relativeHeight="251679744" behindDoc="0" locked="1" layoutInCell="0" allowOverlap="1" wp14:anchorId="2C1D8233" wp14:editId="0318B9A5">
                <wp:simplePos x="0" y="0"/>
                <wp:positionH relativeFrom="page">
                  <wp:posOffset>720090</wp:posOffset>
                </wp:positionH>
                <wp:positionV relativeFrom="page">
                  <wp:posOffset>252095</wp:posOffset>
                </wp:positionV>
                <wp:extent cx="6588760" cy="10189210"/>
                <wp:effectExtent l="15240" t="13970" r="15875" b="17145"/>
                <wp:wrapNone/>
                <wp:docPr id="4189" name="Группа 4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190" name="Rectangle 33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1" name="Line 33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2" name="Line 33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3" name="Line 33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4" name="Line 33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5" name="Line 33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6" name="Line 33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7" name="Line 33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8" name="Line 33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9" name="Line 33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0" name="Line 33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1" name="Rectangle 33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202" name="Rectangle 33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03" name="Rectangle 33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204" name="Rectangle 33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05" name="Rectangle 33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206" name="Rectangle 33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07" name="Rectangle 336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FA0072" w:rsidRDefault="00FD58D3">
                              <w:pPr>
                                <w:pStyle w:val="ad"/>
                                <w:jc w:val="center"/>
                                <w:rPr>
                                  <w:sz w:val="24"/>
                                  <w:lang w:val="ru-RU"/>
                                </w:rPr>
                              </w:pPr>
                              <w:r>
                                <w:rPr>
                                  <w:sz w:val="24"/>
                                  <w:lang w:val="ru-RU"/>
                                </w:rPr>
                                <w:t>14</w:t>
                              </w:r>
                            </w:p>
                          </w:txbxContent>
                        </wps:txbx>
                        <wps:bodyPr rot="0" vert="horz" wrap="square" lIns="12700" tIns="12700" rIns="12700" bIns="12700" anchor="t" anchorCtr="0" upright="1">
                          <a:noAutofit/>
                        </wps:bodyPr>
                      </wps:wsp>
                      <wps:wsp>
                        <wps:cNvPr id="4208" name="Rectangle 33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FA0072">
                              <w:pPr>
                                <w:pStyle w:val="ad"/>
                                <w:jc w:val="center"/>
                                <w:rPr>
                                  <w:rFonts w:ascii="Journal" w:hAnsi="Journal"/>
                                  <w:lang w:val="ru-RU"/>
                                </w:rPr>
                              </w:pPr>
                              <w:r>
                                <w:rPr>
                                  <w:lang w:val="ru-RU"/>
                                </w:rPr>
                                <w:t>КП 53.09.03.01.212 П6</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D8233" id="Группа 4189" o:spid="_x0000_s2553"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" o:allowincell="f">
                <v:rect id="Rectangle 3349" o:spid="_x0000_s255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ScMA&#10;AADdAAAADwAAAGRycy9kb3ducmV2LnhtbERPS2rDMBDdB3oHMYXuYjmhlNq1EuxCIKvSOjnAYE1t&#10;E2vkWvInOX21CGT5eP9sv5hOTDS41rKCTRSDIK6sbrlWcD4d1u8gnEfW2FkmBVdysN89rTJMtZ35&#10;h6bS1yKEsEtRQeN9n0rpqoYMusj2xIH7tYNBH+BQSz3gHMJNJ7dx/CYNthwaGuzps6HqUo5GwcUv&#10;01del7dDci6S6rvI5/EvV+rleck/QHha/EN8dx+1gtdNEvaHN+EJ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LScMAAADdAAAADwAAAAAAAAAAAAAAAACYAgAAZHJzL2Rv&#10;d25yZXYueG1sUEsFBgAAAAAEAAQA9QAAAIgDAAAAAA==&#10;" filled="f" strokeweight="2pt"/>
                <v:line id="Line 3350" o:spid="_x0000_s255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IesUAAADdAAAADwAAAGRycy9kb3ducmV2LnhtbESPQWvCQBSE74L/YXmF3nQTaaVN3YQQ&#10;SOlNjF68PbPPJJh9G7JbTf+9WxA8DjPzDbPJJtOLK42us6wgXkYgiGurO24UHPbl4gOE88gae8uk&#10;4I8cZOl8tsFE2xvv6Fr5RgQIuwQVtN4PiZSubsmgW9qBOHhnOxr0QY6N1CPeAtz0chVFa2mw47DQ&#10;4kBFS/Wl+jUKLsfDe/m9LfS+r3J9akp/PJ21Uq8vU/4FwtPkn+FH+0creIs/Y/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IesUAAADdAAAADwAAAAAAAAAA&#10;AAAAAAChAgAAZHJzL2Rvd25yZXYueG1sUEsFBgAAAAAEAAQA+QAAAJMDAAAAAA==&#10;" strokeweight="2pt"/>
                <v:line id="Line 3351" o:spid="_x0000_s255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WDcQAAADdAAAADwAAAGRycy9kb3ducmV2LnhtbESPT4vCMBTE74LfITxhb5oqq7jdRhGh&#10;y97E1ou3Z/P6B5uX0mS1++2NIHgcZuY3TLIdTCtu1LvGsoL5LAJBXFjdcKXglKfTNQjnkTW2lknB&#10;PznYbsajBGNt73ykW+YrESDsYlRQe9/FUrqiJoNuZjvi4JW2N+iD7Cupe7wHuGnlIopW0mDDYaHG&#10;jvY1Fdfszyi4nk/L9Oew13mb7fSlSv35UmqlPibD7huEp8G/w6/2r1bwOf9awP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0hYNxAAAAN0AAAAPAAAAAAAAAAAA&#10;AAAAAKECAABkcnMvZG93bnJldi54bWxQSwUGAAAAAAQABAD5AAAAkgMAAAAA&#10;" strokeweight="2pt"/>
                <v:line id="Line 3352" o:spid="_x0000_s255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6zlsUAAADdAAAADwAAAGRycy9kb3ducmV2LnhtbESPQWvCQBSE7wX/w/IEb3UT24pGNyJC&#10;pLfSJBdvz+wzCWbfhuxW03/fLQgeh5n5htnuRtOJGw2utawgnkcgiCurW64VlEX2ugLhPLLGzjIp&#10;+CUHu3TyssVE2zt/0y33tQgQdgkqaLzvEyld1ZBBN7c9cfAudjDogxxqqQe8B7jp5CKKltJgy2Gh&#10;wZ4ODVXX/McouJ7Kj+z4ddBFl+/1uc786XzRSs2m434DwtPon+FH+1MreI/Xb/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6zlsUAAADdAAAADwAAAAAAAAAA&#10;AAAAAAChAgAAZHJzL2Rvd25yZXYueG1sUEsFBgAAAAAEAAQA+QAAAJMDAAAAAA==&#10;" strokeweight="2pt"/>
                <v:line id="Line 3353" o:spid="_x0000_s255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cr4sMAAADdAAAADwAAAGRycy9kb3ducmV2LnhtbESPQYvCMBSE74L/ITzBm6aKK1qNIkLF&#10;m2zrxduzebbF5qU0Ueu/NwsLHoeZ+YZZbztTiye1rrKsYDKOQBDnVldcKDhnyWgBwnlkjbVlUvAm&#10;B9tNv7fGWNsX/9Iz9YUIEHYxKii9b2IpXV6SQTe2DXHwbrY16INsC6lbfAW4qeU0iubSYMVhocSG&#10;9iXl9/RhFNwv55/kcNrrrE53+lok/nK9aaWGg263AuGp89/wf/uoFcwmy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3K+LDAAAA3QAAAA8AAAAAAAAAAAAA&#10;AAAAoQIAAGRycy9kb3ducmV2LnhtbFBLBQYAAAAABAAEAPkAAACRAwAAAAA=&#10;" strokeweight="2pt"/>
                <v:line id="Line 3354" o:spid="_x0000_s255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uOecMAAADdAAAADwAAAGRycy9kb3ducmV2LnhtbESPQYvCMBSE74L/ITzBm6aKilajiFDx&#10;tmzrxduzebbF5qU0Ueu/NwsLHoeZ+YbZ7DpTiye1rrKsYDKOQBDnVldcKDhnyWgJwnlkjbVlUvAm&#10;B7ttv7fBWNsX/9Iz9YUIEHYxKii9b2IpXV6SQTe2DXHwbrY16INsC6lbfAW4qeU0ihbSYMVhocSG&#10;DiXl9/RhFNwv53ly/DnorE73+lok/nK9aaWGg26/BuGp89/wf/ukFcwmq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7jnnDAAAA3QAAAA8AAAAAAAAAAAAA&#10;AAAAoQIAAGRycy9kb3ducmV2LnhtbFBLBQYAAAAABAAEAPkAAACRAwAAAAA=&#10;" strokeweight="2pt"/>
                <v:line id="Line 3355" o:spid="_x0000_s256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QDsMAAADdAAAADwAAAGRycy9kb3ducmV2LnhtbESPQYvCMBSE7wv+h/AEb2uquKLVKCJU&#10;vC22Xrw9m2dbbF5KE7X+eyMIHoeZ+YZZrjtTizu1rrKsYDSMQBDnVldcKDhmye8MhPPIGmvLpOBJ&#10;Dtar3s8SY20ffKB76gsRIOxiVFB638RSurwkg25oG+LgXWxr0AfZFlK3+AhwU8txFE2lwYrDQokN&#10;bUvKr+nNKLiejn/J7n+rszrd6HOR+NP5opUa9LvNAoSnzn/Dn/ZeK5iM5l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pEA7DAAAA3QAAAA8AAAAAAAAAAAAA&#10;AAAAoQIAAGRycy9kb3ducmV2LnhtbFBLBQYAAAAABAAEAPkAAACRAwAAAAA=&#10;" strokeweight="2pt"/>
                <v:line id="Line 3356" o:spid="_x0000_s256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W1lcUAAADdAAAADwAAAGRycy9kb3ducmV2LnhtbESPQWvCQBSE7wX/w/IEb3UTaatGNyJC&#10;pLfSJBdvz+wzCWbfhuxW03/fLQgeh5n5htnuRtOJGw2utawgnkcgiCurW64VlEX2ugLhPLLGzjIp&#10;+CUHu3TyssVE2zt/0y33tQgQdgkqaLzvEyld1ZBBN7c9cfAudjDogxxqqQe8B7jp5CKKPqTBlsNC&#10;gz0dGqqu+Y9RcD2V79nx66CLLt/rc5350/milZpNx/0GhKfRP8OP9qdW8Bavl/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W1lcUAAADdAAAADwAAAAAAAAAA&#10;AAAAAAChAgAAZHJzL2Rvd25yZXYueG1sUEsFBgAAAAAEAAQA+QAAAJMDAAAAAA==&#10;" strokeweight="2pt"/>
                <v:line id="Line 3357" o:spid="_x0000_s256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9HDcIAAADdAAAADwAAAGRycy9kb3ducmV2LnhtbERPzWoCMRC+C75DGMGbZleK1K1RRFtQ&#10;PBS1DzBupputm8mSpLr26ZuD4PHj+58vO9uIK/lQO1aQjzMQxKXTNVcKvk4fo1cQISJrbByTgjsF&#10;WC76vTkW2t34QNdjrEQK4VCgAhNjW0gZSkMWw9i1xIn7dt5iTNBXUnu8pXDbyEmWTaXFmlODwZbW&#10;hsrL8dcq2Pnz/pL/VUaeeeffm8/NLNgfpYaDbvUGIlIXn+KHe6sVvOSzNDe9SU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9HDcIAAADdAAAADwAAAAAAAAAAAAAA&#10;AAChAgAAZHJzL2Rvd25yZXYueG1sUEsFBgAAAAAEAAQA+QAAAJADAAAAAA==&#10;" strokeweight="1pt"/>
                <v:line id="Line 3358" o:spid="_x0000_s256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EfMQAAADdAAAADwAAAGRycy9kb3ducmV2LnhtbESPT4vCMBTE7wt+h/AEb2uq6KLVKCJU&#10;vC1WL95em9c/2LyUJmr99htB2OMwM79h1tveNOJBnastK5iMIxDEudU1lwou5+R7AcJ5ZI2NZVLw&#10;IgfbzeBrjbG2Tz7RI/WlCBB2MSqovG9jKV1ekUE3ti1x8ArbGfRBdqXUHT4D3DRyGkU/0mDNYaHC&#10;lvYV5bf0bhTcrpd5cvjd63OT7nRWJv6aFVqp0bDfrUB46v1/+NM+agWzyXIJ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oR8xAAAAN0AAAAPAAAAAAAAAAAA&#10;AAAAAKECAABkcnMvZG93bnJldi54bWxQSwUGAAAAAAQABAD5AAAAkgMAAAAA&#10;" strokeweight="2pt"/>
                <v:line id="Line 3359" o:spid="_x0000_s256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8MUAAADdAAAADwAAAGRycy9kb3ducmV2LnhtbESP0WoCMRRE34X+Q7iFvmnWImK3ZpfS&#10;Vqj4INp+wHVz3axubpYk1bVf3wiCj8PMnGHmZW9bcSIfGscKxqMMBHHldMO1gp/vxXAGIkRkja1j&#10;UnChAGXxMJhjrt2ZN3TaxlokCIccFZgYu1zKUBmyGEauI07e3nmLMUlfS+3xnOC2lc9ZNpUWG04L&#10;Bjt6N1Qdt79WwdLvVsfxX23kjpf+s11/vAR7UOrpsX97BRGpj/fwrf2lFUwSEq5v0hO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a/8MUAAADdAAAADwAAAAAAAAAA&#10;AAAAAAChAgAAZHJzL2Rvd25yZXYueG1sUEsFBgAAAAAEAAQA+QAAAJMDAAAAAA==&#10;" strokeweight="1pt"/>
                <v:rect id="Rectangle 3360" o:spid="_x0000_s256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Of98IA&#10;AADdAAAADwAAAGRycy9kb3ducmV2LnhtbESPQYvCMBSE7wv+h/AEb2uiiLjVKEUQvNrdhT0+mmdb&#10;bV5qErX+e7MgeBxm5htmteltK27kQ+NYw2SsQBCXzjRcafj53n0uQISIbLB1TBoeFGCzHnysMDPu&#10;zge6FbESCcIhQw11jF0mZShrshjGriNO3tF5izFJX0nj8Z7gtpVTpebSYsNpocaOtjWV5+JqNeT5&#10;qf+9FF+4C3Kh/NzMTJX/aT0a9vkSRKQ+vsOv9t5omE3VBP7f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5/3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361" o:spid="_x0000_s256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BgMIA&#10;AADdAAAADwAAAGRycy9kb3ducmV2LnhtbESPQYvCMBSE74L/ITxhb5psEdFqlLIgeN2ugsdH82zr&#10;Ni/dJGr3328WBI/DzHzDbHaD7cSdfGgda3ifKRDElTMt1xqOX/vpEkSIyAY7x6ThlwLstuPRBnPj&#10;HvxJ9zLWIkE45KihibHPpQxVQxbDzPXEybs4bzEm6WtpPD4S3HYyU2ohLbacFhrs6aOh6ru8WQ1F&#10;cR1OP+UK90EulV+YuamLs9Zvk6FYg4g0xFf42T4YDfNMZfD/Jj0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QGA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362" o:spid="_x0000_s256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2kG8IA&#10;AADdAAAADwAAAGRycy9kb3ducmV2LnhtbESPQWsCMRSE7wX/Q3hCbzXRiuhqlEUQenVrocfH5rm7&#10;unlZk1TXf2+EgsdhZr5hVpvetuJKPjSONYxHCgRx6UzDlYbD9+5jDiJEZIOtY9JwpwCb9eBthZlx&#10;N97TtYiVSBAOGWqoY+wyKUNZk8Uwch1x8o7OW4xJ+koaj7cEt62cKDWTFhtOCzV2tK2pPBd/VkOe&#10;n/qfS7HAXZBz5Wdmaqr8V+v3YZ8vQUTq4yv83/4yGqYT9QnPN+k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Qb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363" o:spid="_x0000_s256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8b8MA&#10;AADdAAAADwAAAGRycy9kb3ducmV2LnhtbESPQWvCQBSE74L/YXlCb2a3EkSjq4SC0GtjCx4f2WcS&#10;m32b7m41/fddQfA4zMw3zHY/2l5cyYfOsYbXTIEgrp3puNHweTzMVyBCRDbYOyYNfxRgv5tOtlgY&#10;d+MPulaxEQnCoUANbYxDIWWoW7IYMjcQJ+/svMWYpG+k8XhLcNvLhVJLabHjtNDiQG8t1d/Vr9VQ&#10;lpfx66da4yHIlfJLk5umPGn9MhvLDYhIY3yGH+13oyFfqBzub9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Q8b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364" o:spid="_x0000_s256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Z9MMA&#10;AADdAAAADwAAAGRycy9kb3ducmV2LnhtbESPQWvCQBSE70L/w/IK3nS3omJTNyEIQq+NFTw+sq9J&#10;2uzbuLvV+O+7gtDjMDPfMNtitL24kA+dYw0vcwWCuHam40bD52E/24AIEdlg75g03ChAkT9NtpgZ&#10;d+UPulSxEQnCIUMNbYxDJmWoW7IY5m4gTt6X8xZjkr6RxuM1wW0vF0qtpcWO00KLA+1aqn+qX6uh&#10;LL/H47l6xX2QG+XXZmma8qT19Hks30BEGuN/+NF+NxqWC7WC+5v0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iZ9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365" o:spid="_x0000_s257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oHg8MA&#10;AADdAAAADwAAAGRycy9kb3ducmV2LnhtbESPQWvCQBSE74L/YXlCb2a3IkGjq4SC0GujgsdH9pnE&#10;Zt+mu1tN/31XKPQ4zMw3zHY/2l7cyYfOsYbXTIEgrp3puNFwOh7mKxAhIhvsHZOGHwqw300nWyyM&#10;e/AH3avYiAThUKCGNsahkDLULVkMmRuIk3d13mJM0jfSeHwkuO3lQqlcWuw4LbQ40FtL9Wf1bTWU&#10;5W08f1VrPAS5Uj43S9OUF61fZmO5ARFpjP/hv/a70bBcqByeb9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oHg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366" o:spid="_x0000_s257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aiGMMA&#10;AADdAAAADwAAAGRycy9kb3ducmV2LnhtbESPQWvCQBSE74X+h+UVvNXdiqhN3YQgCL02Knh8ZF+T&#10;tNm3cXer8d93BcHjMDPfMOtitL04kw+dYw1vUwWCuHam40bDfrd9XYEIEdlg75g0XClAkT8/rTEz&#10;7sJfdK5iIxKEQ4Ya2hiHTMpQt2QxTN1AnLxv5y3GJH0jjcdLgttezpRaSIsdp4UWB9q0VP9Wf1ZD&#10;Wf6Mh1P1jtsgV8ovzNw05VHryctYfoCINMZH+N7+NBrmM7WE25v0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aiGMMAAADdAAAADwAAAAAAAAAAAAAAAACYAgAAZHJzL2Rv&#10;d25yZXYueG1sUEsFBgAAAAAEAAQA9QAAAIgDAAAAAA==&#10;" filled="f" stroked="f" strokeweight=".25pt">
                  <v:textbox inset="1pt,1pt,1pt,1pt">
                    <w:txbxContent>
                      <w:p w:rsidR="00FD58D3" w:rsidRPr="00FA0072" w:rsidRDefault="00FD58D3">
                        <w:pPr>
                          <w:pStyle w:val="ad"/>
                          <w:jc w:val="center"/>
                          <w:rPr>
                            <w:sz w:val="24"/>
                            <w:lang w:val="ru-RU"/>
                          </w:rPr>
                        </w:pPr>
                        <w:r>
                          <w:rPr>
                            <w:sz w:val="24"/>
                            <w:lang w:val="ru-RU"/>
                          </w:rPr>
                          <w:t>14</w:t>
                        </w:r>
                      </w:p>
                    </w:txbxContent>
                  </v:textbox>
                </v:rect>
                <v:rect id="Rectangle 3367" o:spid="_x0000_s257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2ar8A&#10;AADdAAAADwAAAGRycy9kb3ducmV2LnhtbERPTYvCMBC9C/sfwix4s8mKiHaNUgTBq1XB49DMttVm&#10;0k2i1n+/OSx4fLzv1WawnXiQD61jDV+ZAkFcOdNyreF03E0WIEJENtg5Jg0vCrBZf4xWmBv35AM9&#10;yliLFMIhRw1NjH0uZagashgy1xMn7sd5izFBX0vj8ZnCbSenSs2lxZZTQ4M9bRuqbuXdaiiK63D+&#10;LZe4C3Kh/NzMTF1ctB5/DsU3iEhDfIv/3XujYTZVaW56k56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TZqvwAAAN0AAAAPAAAAAAAAAAAAAAAAAJgCAABkcnMvZG93bnJl&#10;di54bWxQSwUGAAAAAAQABAD1AAAAhAMAAAAA&#10;" filled="f" stroked="f" strokeweight=".25pt">
                  <v:textbox inset="1pt,1pt,1pt,1pt">
                    <w:txbxContent>
                      <w:p w:rsidR="00FD58D3" w:rsidRPr="0010657E" w:rsidRDefault="00FD58D3" w:rsidP="00FA0072">
                        <w:pPr>
                          <w:pStyle w:val="ad"/>
                          <w:jc w:val="center"/>
                          <w:rPr>
                            <w:rFonts w:ascii="Journal" w:hAnsi="Journal"/>
                            <w:lang w:val="ru-RU"/>
                          </w:rPr>
                        </w:pPr>
                        <w:r>
                          <w:rPr>
                            <w:lang w:val="ru-RU"/>
                          </w:rPr>
                          <w:t>КП 53.09.03.01.212 П6</w:t>
                        </w:r>
                      </w:p>
                      <w:p w:rsidR="00FD58D3" w:rsidRDefault="00FD58D3">
                        <w:pPr>
                          <w:pStyle w:val="ad"/>
                          <w:jc w:val="center"/>
                        </w:pPr>
                      </w:p>
                    </w:txbxContent>
                  </v:textbox>
                </v:rect>
                <w10:wrap anchorx="page" anchory="page"/>
                <w10:anchorlock/>
              </v:group>
            </w:pict>
          </mc:Fallback>
        </mc:AlternateContent>
      </w:r>
    </w:p>
    <w:p w:rsidR="00706424" w:rsidRPr="00706424" w:rsidRDefault="00706424" w:rsidP="00706424">
      <w:pPr>
        <w:spacing w:line="360" w:lineRule="auto"/>
        <w:jc w:val="both"/>
        <w:rPr>
          <w:rFonts w:eastAsia="Calibri"/>
          <w:sz w:val="28"/>
          <w:szCs w:val="20"/>
        </w:rPr>
      </w:pPr>
    </w:p>
    <w:p w:rsidR="00706424" w:rsidRPr="00706424" w:rsidRDefault="00706424" w:rsidP="00D26607">
      <w:pPr>
        <w:keepNext/>
        <w:keepLines/>
        <w:numPr>
          <w:ilvl w:val="1"/>
          <w:numId w:val="53"/>
        </w:numPr>
        <w:spacing w:before="240" w:line="360" w:lineRule="auto"/>
        <w:jc w:val="both"/>
        <w:outlineLvl w:val="0"/>
        <w:rPr>
          <w:rFonts w:eastAsiaTheme="majorEastAsia" w:cstheme="majorBidi"/>
          <w:b/>
          <w:sz w:val="28"/>
          <w:szCs w:val="32"/>
        </w:rPr>
      </w:pPr>
      <w:r w:rsidRPr="00706424">
        <w:rPr>
          <w:rFonts w:eastAsiaTheme="majorEastAsia" w:cstheme="majorBidi"/>
          <w:b/>
          <w:sz w:val="28"/>
          <w:szCs w:val="32"/>
        </w:rPr>
        <w:lastRenderedPageBreak/>
        <w:t xml:space="preserve"> </w:t>
      </w:r>
      <w:bookmarkStart w:id="234" w:name="_Toc481366376"/>
      <w:bookmarkStart w:id="235" w:name="_Toc481488234"/>
      <w:bookmarkStart w:id="236" w:name="_Toc513507959"/>
      <w:r w:rsidRPr="00706424">
        <w:rPr>
          <w:rFonts w:eastAsiaTheme="majorEastAsia" w:cstheme="majorBidi"/>
          <w:b/>
          <w:sz w:val="28"/>
          <w:szCs w:val="32"/>
        </w:rPr>
        <w:t>Организация ведения внемашинной информационной базы</w:t>
      </w:r>
      <w:bookmarkEnd w:id="234"/>
      <w:bookmarkEnd w:id="235"/>
      <w:bookmarkEnd w:id="236"/>
      <w:r w:rsidRPr="00706424">
        <w:rPr>
          <w:rFonts w:eastAsiaTheme="majorEastAsia" w:cstheme="majorBidi"/>
          <w:b/>
          <w:sz w:val="28"/>
          <w:szCs w:val="32"/>
        </w:rPr>
        <w:t xml:space="preserve"> </w:t>
      </w:r>
    </w:p>
    <w:p w:rsidR="00706424" w:rsidRPr="00706424" w:rsidRDefault="00706424" w:rsidP="00706424">
      <w:pPr>
        <w:ind w:firstLine="709"/>
        <w:jc w:val="both"/>
        <w:rPr>
          <w:rFonts w:eastAsia="Calibri"/>
          <w:sz w:val="28"/>
          <w:szCs w:val="20"/>
        </w:rPr>
      </w:pPr>
      <w:r w:rsidRPr="00706424">
        <w:rPr>
          <w:rFonts w:eastAsia="Calibri"/>
          <w:sz w:val="28"/>
          <w:szCs w:val="20"/>
        </w:rPr>
        <w:t xml:space="preserve">Документы для формирования внемашинной информационной  базы  создаются разработчиком  </w:t>
      </w:r>
      <w:r w:rsidRPr="00706424">
        <w:rPr>
          <w:rFonts w:eastAsia="Calibri"/>
          <w:sz w:val="28"/>
          <w:szCs w:val="20"/>
          <w:lang w:val="en-US"/>
        </w:rPr>
        <w:t>web</w:t>
      </w:r>
      <w:r w:rsidRPr="00706424">
        <w:rPr>
          <w:rFonts w:eastAsia="Calibri"/>
          <w:sz w:val="28"/>
          <w:szCs w:val="20"/>
        </w:rPr>
        <w:t xml:space="preserve">-сайта  с  помощью  текстового  редактора  </w:t>
      </w:r>
      <w:proofErr w:type="spellStart"/>
      <w:r w:rsidRPr="00706424">
        <w:rPr>
          <w:rFonts w:eastAsia="Calibri"/>
          <w:sz w:val="28"/>
          <w:szCs w:val="20"/>
        </w:rPr>
        <w:t>Microsoft</w:t>
      </w:r>
      <w:proofErr w:type="spellEnd"/>
      <w:r w:rsidRPr="00706424">
        <w:rPr>
          <w:rFonts w:eastAsia="Calibri"/>
          <w:sz w:val="28"/>
          <w:szCs w:val="20"/>
        </w:rPr>
        <w:t xml:space="preserve">  </w:t>
      </w:r>
      <w:proofErr w:type="spellStart"/>
      <w:r w:rsidRPr="00706424">
        <w:rPr>
          <w:rFonts w:eastAsia="Calibri"/>
          <w:sz w:val="28"/>
          <w:szCs w:val="20"/>
        </w:rPr>
        <w:t>Office</w:t>
      </w:r>
      <w:proofErr w:type="spellEnd"/>
      <w:r w:rsidRPr="00706424">
        <w:rPr>
          <w:rFonts w:eastAsia="Calibri"/>
          <w:sz w:val="28"/>
          <w:szCs w:val="20"/>
        </w:rPr>
        <w:t xml:space="preserve">  </w:t>
      </w:r>
      <w:proofErr w:type="spellStart"/>
      <w:r w:rsidRPr="00706424">
        <w:rPr>
          <w:rFonts w:eastAsia="Calibri"/>
          <w:sz w:val="28"/>
          <w:szCs w:val="20"/>
        </w:rPr>
        <w:t>Word</w:t>
      </w:r>
      <w:proofErr w:type="spellEnd"/>
      <w:r w:rsidRPr="00706424">
        <w:rPr>
          <w:rFonts w:eastAsia="Calibri"/>
          <w:sz w:val="28"/>
          <w:szCs w:val="20"/>
        </w:rPr>
        <w:t xml:space="preserve">  2013,  после чего они передаются руководству организации-заказчика в электронном виде, которые в последующем  должны  быть  распечатаны  и  предоставлены  администратору  системы. </w:t>
      </w:r>
    </w:p>
    <w:p w:rsidR="00706424" w:rsidRPr="00706424" w:rsidRDefault="00706424" w:rsidP="00706424">
      <w:pPr>
        <w:ind w:firstLine="709"/>
        <w:jc w:val="both"/>
        <w:rPr>
          <w:rFonts w:eastAsia="Calibri"/>
          <w:sz w:val="28"/>
          <w:szCs w:val="20"/>
        </w:rPr>
      </w:pPr>
      <w:r w:rsidRPr="00706424">
        <w:rPr>
          <w:rFonts w:eastAsia="Calibri"/>
          <w:sz w:val="28"/>
          <w:szCs w:val="20"/>
        </w:rPr>
        <w:t xml:space="preserve">Именно администратор системы  должен  заниматься  обслуживанием,  обновлением  и резервным копированием сформированной внемашинной базы. При этом рекомендуется поддерживать её в актуальном  состоянии,  и  в  случае  изменения  или  дополнения электронных версий документации в связи с доработкой системы оперативно обновлять и печатные копии. </w:t>
      </w:r>
      <w:r w:rsidRPr="00706424">
        <w:rPr>
          <w:rFonts w:eastAsia="Calibri"/>
          <w:sz w:val="28"/>
          <w:szCs w:val="20"/>
        </w:rPr>
        <w:cr/>
      </w:r>
    </w:p>
    <w:p w:rsidR="00706424" w:rsidRPr="00706424" w:rsidRDefault="00FA0072" w:rsidP="00706424">
      <w:pPr>
        <w:ind w:firstLine="709"/>
        <w:jc w:val="both"/>
        <w:rPr>
          <w:rFonts w:eastAsia="Calibri"/>
          <w:sz w:val="28"/>
          <w:szCs w:val="20"/>
        </w:rPr>
      </w:pPr>
      <w:r w:rsidRPr="00FA0072">
        <w:rPr>
          <w:rFonts w:eastAsia="Calibri"/>
          <w:noProof/>
          <w:sz w:val="20"/>
          <w:szCs w:val="20"/>
        </w:rPr>
        <mc:AlternateContent>
          <mc:Choice Requires="wpg">
            <w:drawing>
              <wp:anchor distT="0" distB="0" distL="114300" distR="114300" simplePos="0" relativeHeight="251680768" behindDoc="0" locked="1" layoutInCell="0" allowOverlap="1" wp14:anchorId="66969D9F" wp14:editId="3B29BCD3">
                <wp:simplePos x="0" y="0"/>
                <wp:positionH relativeFrom="page">
                  <wp:posOffset>720090</wp:posOffset>
                </wp:positionH>
                <wp:positionV relativeFrom="page">
                  <wp:posOffset>252095</wp:posOffset>
                </wp:positionV>
                <wp:extent cx="6588760" cy="10189210"/>
                <wp:effectExtent l="0" t="0" r="21590" b="21590"/>
                <wp:wrapNone/>
                <wp:docPr id="4209" name="Группа 4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10" name="Rectangle 336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1" name="Line 337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2" name="Line 337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3" name="Line 337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4" name="Line 337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5" name="Line 337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6" name="Line 337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7" name="Line 337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8" name="Line 337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9" name="Line 337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0" name="Line 337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1" name="Rectangle 338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222" name="Rectangle 338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23" name="Rectangle 338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224" name="Rectangle 338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25" name="Rectangle 338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226" name="Rectangle 338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27" name="Rectangle 3386"/>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FA0072" w:rsidRDefault="00FD58D3">
                              <w:pPr>
                                <w:pStyle w:val="ad"/>
                                <w:jc w:val="center"/>
                                <w:rPr>
                                  <w:sz w:val="24"/>
                                  <w:lang w:val="ru-RU"/>
                                </w:rPr>
                              </w:pPr>
                              <w:r>
                                <w:rPr>
                                  <w:sz w:val="24"/>
                                  <w:lang w:val="ru-RU"/>
                                </w:rPr>
                                <w:t>15</w:t>
                              </w:r>
                            </w:p>
                          </w:txbxContent>
                        </wps:txbx>
                        <wps:bodyPr rot="0" vert="horz" wrap="square" lIns="12700" tIns="12700" rIns="12700" bIns="12700" anchor="t" anchorCtr="0" upright="1">
                          <a:noAutofit/>
                        </wps:bodyPr>
                      </wps:wsp>
                      <wps:wsp>
                        <wps:cNvPr id="4228" name="Rectangle 338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FA0072">
                              <w:pPr>
                                <w:pStyle w:val="ad"/>
                                <w:jc w:val="center"/>
                                <w:rPr>
                                  <w:rFonts w:ascii="Journal" w:hAnsi="Journal"/>
                                  <w:lang w:val="ru-RU"/>
                                </w:rPr>
                              </w:pPr>
                              <w:r>
                                <w:rPr>
                                  <w:lang w:val="ru-RU"/>
                                </w:rPr>
                                <w:t>КП 53.09.03.01.212 П6</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69D9F" id="Группа 4209" o:spid="_x0000_s2573" style="position:absolute;left:0;text-align:left;margin-left:56.7pt;margin-top:19.85pt;width:518.8pt;height:802.3pt;z-index:251680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PaiykkZBwAAvVUAAA4AAAAAAAAAAAAA&#10;AAAALgIAAGRycy9lMm9Eb2MueG1sUEsBAi0AFAAGAAgAAAAhAIxDtsrhAAAADAEAAA8AAAAAAAAA&#10;AAAAAAAAcwkAAGRycy9kb3ducmV2LnhtbFBLBQYAAAAABAAEAPMAAACBCgAAAAA=&#10;" o:allowincell="f">
                <v:rect id="Rectangle 3369" o:spid="_x0000_s25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pb8IA&#10;AADdAAAADwAAAGRycy9kb3ducmV2LnhtbERPy2rCQBTdF/yH4Qrd1YlSpImOEoWAq2JjPuCSuSbB&#10;zJ2YmTzar+8sCl0eznt/nE0rRupdY1nBehWBIC6tbrhSUNyytw8QziNrbC2Tgm9ycDwsXvaYaDvx&#10;F425r0QIYZeggtr7LpHSlTUZdCvbEQfubnuDPsC+krrHKYSbVm6iaCsNNhwaauzoXFP5yAej4OHn&#10;8TOt8p8sLk5xeT2l0/BMlXpdzukOhKfZ/4v/3Bet4H2zDvvDm/A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OlvwgAAAN0AAAAPAAAAAAAAAAAAAAAAAJgCAABkcnMvZG93&#10;bnJldi54bWxQSwUGAAAAAAQABAD1AAAAhwMAAAAA&#10;" filled="f" strokeweight="2pt"/>
                <v:line id="Line 3370" o:spid="_x0000_s25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bqXMIAAADdAAAADwAAAGRycy9kb3ducmV2LnhtbESPQavCMBCE7w/8D2EFb8+0oiLVKCJU&#10;vInVi7e1WdtisylN1PrvjSB4HGbmG2ax6kwtHtS6yrKCeBiBIM6trrhQcDqm/zMQziNrrC2Tghc5&#10;WC17fwtMtH3ygR6ZL0SAsEtQQel9k0jp8pIMuqFtiIN3ta1BH2RbSN3iM8BNLUdRNJUGKw4LJTa0&#10;KSm/ZXej4HY+TdLtfqOPdbbWlyL158tVKzXod+s5CE+d/4W/7Z1WMB7F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bqXMIAAADdAAAADwAAAAAAAAAAAAAA&#10;AAChAgAAZHJzL2Rvd25yZXYueG1sUEsFBgAAAAAEAAQA+QAAAJADAAAAAA==&#10;" strokeweight="2pt"/>
                <v:line id="Line 3371" o:spid="_x0000_s25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0K8IAAADdAAAADwAAAGRycy9kb3ducmV2LnhtbESPQavCMBCE7w/8D2EFb8/UoiLVKCJU&#10;vInVi7e1WdtisylN1PrvjSB4HGbmG2ax6kwtHtS6yrKC0TACQZxbXXGh4HRM/2cgnEfWWFsmBS9y&#10;sFr2/haYaPvkAz0yX4gAYZeggtL7JpHS5SUZdEPbEAfvaluDPsi2kLrFZ4CbWsZRNJUGKw4LJTa0&#10;KSm/ZXej4HY+TdLtfqOPdbbWlyL158tVKzXod+s5CE+d/4W/7Z1WMI5H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0K8IAAADdAAAADwAAAAAAAAAAAAAA&#10;AAChAgAAZHJzL2Rvd25yZXYueG1sUEsFBgAAAAAEAAQA+QAAAJADAAAAAA==&#10;" strokeweight="2pt"/>
                <v:line id="Line 3372" o:spid="_x0000_s25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jRsMQAAADdAAAADwAAAGRycy9kb3ducmV2LnhtbESPT4vCMBTE74LfITxhb5rqqizdRhGh&#10;y97E1ou3Z/P6B5uX0mS1++2NIHgcZuY3TLIdTCtu1LvGsoL5LAJBXFjdcKXglKfTLxDOI2tsLZOC&#10;f3Kw3YxHCcba3vlIt8xXIkDYxaig9r6LpXRFTQbdzHbEwSttb9AH2VdS93gPcNPKRRStpcGGw0KN&#10;He1rKq7Zn1FwPZ9W6c9hr/M22+lLlfrzpdRKfUyG3TcIT4N/h1/tX61guZh/wv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NGwxAAAAN0AAAAPAAAAAAAAAAAA&#10;AAAAAKECAABkcnMvZG93bnJldi54bWxQSwUGAAAAAAQABAD5AAAAkgMAAAAA&#10;" strokeweight="2pt"/>
                <v:line id="Line 3373" o:spid="_x0000_s25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JxMEAAADdAAAADwAAAGRycy9kb3ducmV2LnhtbESPwQrCMBBE74L/EFbwpqmiItUoIlS8&#10;idWLt7VZ22KzKU3U+vdGEDwOM/OGWa5bU4knNa60rGA0jEAQZ1aXnCs4n5LBHITzyBory6TgTQ7W&#10;q25nibG2Lz7SM/W5CBB2MSoovK9jKV1WkEE3tDVx8G62MeiDbHKpG3wFuKnkOIpm0mDJYaHAmrYF&#10;Zff0YRTcL+dpsjts9alKN/qaJ/5yvWml+r12swDhqfX/8K+91wom49E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gUnEwQAAAN0AAAAPAAAAAAAAAAAAAAAA&#10;AKECAABkcnMvZG93bnJldi54bWxQSwUGAAAAAAQABAD5AAAAjwMAAAAA&#10;" strokeweight="2pt"/>
                <v:line id="Line 3374" o:spid="_x0000_s25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3sX8EAAADdAAAADwAAAGRycy9kb3ducmV2LnhtbESPwQrCMBBE74L/EFbwpqmiItUoIlS8&#10;idWLt7VZ22KzKU3U+vdGEDwOM/OGWa5bU4knNa60rGA0jEAQZ1aXnCs4n5LBHITzyBory6TgTQ7W&#10;q25nibG2Lz7SM/W5CBB2MSoovK9jKV1WkEE3tDVx8G62MeiDbHKpG3wFuKnkOIpm0mDJYaHAmrYF&#10;Zff0YRTcL+dpsjts9alKN/qaJ/5yvWml+r12swDhqfX/8K+91wom49E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zexfwQAAAN0AAAAPAAAAAAAAAAAAAAAA&#10;AKECAABkcnMvZG93bnJldi54bWxQSwUGAAAAAAQABAD5AAAAjwMAAAAA&#10;" strokeweight="2pt"/>
                <v:line id="Line 3375" o:spid="_x0000_s25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9yKMEAAADdAAAADwAAAGRycy9kb3ducmV2LnhtbESPwQrCMBBE74L/EFbwpqmiItUoIlS8&#10;idWLt7VZ22KzKU3U+vdGEDwOM/OGWa5bU4knNa60rGA0jEAQZ1aXnCs4n5LBHITzyBory6TgTQ7W&#10;q25nibG2Lz7SM/W5CBB2MSoovK9jKV1WkEE3tDVx8G62MeiDbHKpG3wFuKnkOIpm0mDJYaHAmrYF&#10;Zff0YRTcL+dpsjts9alKN/qaJ/5yvWml+r12swDhqfX/8K+91wom49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H3IowQAAAN0AAAAPAAAAAAAAAAAAAAAA&#10;AKECAABkcnMvZG93bnJldi54bWxQSwUGAAAAAAQABAD5AAAAjwMAAAAA&#10;" strokeweight="2pt"/>
                <v:line id="Line 3376" o:spid="_x0000_s25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Xs8QAAADdAAAADwAAAGRycy9kb3ducmV2LnhtbESPT4vCMBTE74LfITxhb5oqqy7dRhGh&#10;y97E1ou3Z/P6B5uX0mS1++2NIHgcZuY3TLIdTCtu1LvGsoL5LAJBXFjdcKXglKfTLxDOI2tsLZOC&#10;f3Kw3YxHCcba3vlIt8xXIkDYxaig9r6LpXRFTQbdzHbEwSttb9AH2VdS93gPcNPKRRStpMGGw0KN&#10;He1rKq7Zn1FwPZ+W6c9hr/M22+lLlfrzpdRKfUyG3TcIT4N/h1/tX63gczFf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U9ezxAAAAN0AAAAPAAAAAAAAAAAA&#10;AAAAAKECAABkcnMvZG93bnJldi54bWxQSwUGAAAAAAQABAD5AAAAkgMAAAAA&#10;" strokeweight="2pt"/>
                <v:line id="Line 3377" o:spid="_x0000_s25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klK8MAAADdAAAADwAAAGRycy9kb3ducmV2LnhtbERP3WrCMBS+F/YO4Qx2N9PKkK2alrFN&#10;mOxCdD7AsTk21eakJFE7n365ELz8+P7n1WA7cSYfWscK8nEGgrh2uuVGwfZ38fwKIkRkjZ1jUvBH&#10;AaryYTTHQrsLr+m8iY1IIRwKVGBi7AspQ23IYhi7njhxe+ctxgR9I7XHSwq3nZxk2VRabDk1GOzp&#10;w1B93JysgqXf/Rzza2Pkjpf+q1t9vgV7UOrpcXifgYg0xLv45v7WCl4meZqb3qQnI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JJSvDAAAA3QAAAA8AAAAAAAAAAAAA&#10;AAAAoQIAAGRycy9kb3ducmV2LnhtbFBLBQYAAAAABAAEAPkAAACRAwAAAAA=&#10;" strokeweight="1pt"/>
                <v:line id="Line 3378" o:spid="_x0000_s25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DmWsQAAADdAAAADwAAAGRycy9kb3ducmV2LnhtbESPT4vCMBTE74LfITxhb5oqq7jdRhGh&#10;y97E1ou3Z/P6B5uX0mS1++2NIHgcZuY3TLIdTCtu1LvGsoL5LAJBXFjdcKXglKfTNQjnkTW2lknB&#10;PznYbsajBGNt73ykW+YrESDsYlRQe9/FUrqiJoNuZjvi4JW2N+iD7Cupe7wHuGnlIopW0mDDYaHG&#10;jvY1Fdfszyi4nk/L9Oew13mb7fSlSv35UmqlPibD7huEp8G/w6/2r1bwuZh/wf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gOZaxAAAAN0AAAAPAAAAAAAAAAAA&#10;AAAAAKECAABkcnMvZG93bnJldi54bWxQSwUGAAAAAAQABAD5AAAAkgMAAAAA&#10;" strokeweight="2pt"/>
                <v:line id="Line 3379" o:spid="_x0000_s25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jkMMAAADdAAAADwAAAGRycy9kb3ducmV2LnhtbERP3WrCMBS+H+wdwhl4p6lFxHWmZUwF&#10;ZRdDtwc4NmdNZ3NSkqjVp18uBrv8+P6X1WA7cSEfWscKppMMBHHtdMuNgq/PzXgBIkRkjZ1jUnCj&#10;AFX5+LDEQrsr7+lyiI1IIRwKVGBi7AspQ23IYpi4njhx385bjAn6RmqP1xRuO5ln2VxabDk1GOzp&#10;zVB9Opytgp0/vp+m98bII+/8uvtYPQf7o9ToaXh9ARFpiP/iP/dWK5jledqf3qQn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T45DDAAAA3QAAAA8AAAAAAAAAAAAA&#10;AAAAoQIAAGRycy9kb3ducmV2LnhtbFBLBQYAAAAABAAEAPkAAACRAwAAAAA=&#10;" strokeweight="1pt"/>
                <v:rect id="Rectangle 3380" o:spid="_x0000_s25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Dl8EA&#10;AADdAAAADwAAAGRycy9kb3ducmV2LnhtbESPQYvCMBSE7wv+h/AEb2tqEXGrUYogeLWrsMdH82yr&#10;zUtNotZ/bxYEj8PMfMMs171pxZ2cbywrmIwTEMSl1Q1XCg6/2+85CB+QNbaWScGTPKxXg68lZto+&#10;eE/3IlQiQthnqKAOocuk9GVNBv3YdsTRO1lnMETpKqkdPiLctDJNkpk02HBcqLGjTU3lpbgZBXl+&#10;7o/X4ge3Xs4TN9NTXeV/So2Gfb4AEagPn/C7vdMKpmk6gf838Qn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Ww5f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381" o:spid="_x0000_s25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d4MEA&#10;AADdAAAADwAAAGRycy9kb3ducmV2LnhtbESPQYvCMBSE74L/ITzBm6YWEa1GKYKwV7sKHh/Ns602&#10;LzXJav33ZmFhj8PMfMNsdr1pxZOcbywrmE0TEMSl1Q1XCk7fh8kShA/IGlvLpOBNHnbb4WCDmbYv&#10;PtKzCJWIEPYZKqhD6DIpfVmTQT+1HXH0rtYZDFG6SmqHrwg3rUyTZCENNhwXauxoX1N5L36Mgjy/&#10;9edHscKDl8vELfRcV/lFqfGoz9cgAvXhP/zX/tIK5mmawu+b+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EXeD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3382" o:spid="_x0000_s25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j4e8QA&#10;AADdAAAADwAAAGRycy9kb3ducmV2LnhtbESPwWrDMBBE74X8g9hAb7Uc1xjHiRJMIdBr3BZ6XKyN&#10;7cRauZKaOH9fFQo9DjPzhtnuZzOKKzk/WFawSlIQxK3VA3cK3t8OTyUIH5A1jpZJwZ087HeLhy1W&#10;2t74SNcmdCJC2FeooA9hqqT0bU8GfWIn4uidrDMYonSd1A5vEW5GmaVpIQ0OHBd6nOilp/bSfBsF&#10;dX2eP76aNR68LFNX6Fx39adSj8u53oAINIf/8F/7VSvIs+wZ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Hv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383" o:spid="_x0000_s25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gD8IA&#10;AADdAAAADwAAAGRycy9kb3ducmV2LnhtbESPQYvCMBSE7wv+h/AEb2u6pYh2jVIEwatdBY+P5tl2&#10;t3mpSdT6782C4HGYmW+Y5XownbiR861lBV/TBARxZXXLtYLDz/ZzDsIHZI2dZVLwIA/r1ehjibm2&#10;d97TrQy1iBD2OSpoQuhzKX3VkEE/tT1x9M7WGQxRulpqh/cIN51Mk2QmDbYcFxrsadNQ9VdejYKi&#10;+B2Ol3KBWy/niZvpTNfFSanJeCi+QQQawjv8au+0gixNM/h/E5+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WAP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384" o:spid="_x0000_s25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MQA&#10;AADdAAAADwAAAGRycy9kb3ducmV2LnhtbESPwWrDMBBE74X8g9hAbrVc4xrXiRJMIZBr3QZyXKyt&#10;7dRauZKSOH9fFQo9DjPzhtnsZjOKKzk/WFbwlKQgiFurB+4UfLzvH0sQPiBrHC2Tgjt52G0XDxus&#10;tL3xG12b0IkIYV+hgj6EqZLStz0Z9ImdiKP3aZ3BEKXrpHZ4i3AzyixNC2lw4LjQ40SvPbVfzcUo&#10;qOvzfPxuXnDvZZm6Que6q09KrZZzvQYRaA7/4b/2QSvIs+wZft/EJ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xZT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3385" o:spid="_x0000_s25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b48MA&#10;AADdAAAADwAAAGRycy9kb3ducmV2LnhtbESPwWrDMBBE74X8g9hAbrVcY0zqWgmmEMg1bgs5LtbW&#10;dmutXEmJnb+PCoUeh5l5w1T7xYziSs4PlhU8JSkI4tbqgTsF72+Hxy0IH5A1jpZJwY087HerhwpL&#10;bWc+0bUJnYgQ9iUq6EOYSil925NBn9iJOHqf1hkMUbpOaodzhJtRZmlaSIMDx4UeJ3rtqf1uLkZB&#10;XX8tHz/NMx683Kau0Lnu6rNSm/VSv4AItIT/8F/7qBXkWVbA75v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9b4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386" o:spid="_x0000_s25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eMQA&#10;AADdAAAADwAAAGRycy9kb3ducmV2LnhtbESPwWrDMBBE74X8g9hAbrVcY1zXiRJMIZBr3QZyXKyt&#10;7dRauZKSOH9fFQo9DjPzhtnsZjOKKzk/WFbwlKQgiFurB+4UfLzvH0sQPiBrHC2Tgjt52G0XDxus&#10;tL3xG12b0IkIYV+hgj6EqZLStz0Z9ImdiKP3aZ3BEKXrpHZ4i3AzyixNC2lw4LjQ40SvPbVfzcUo&#10;qOvzfPxuXnDvZZm6Que6q09KrZZzvQYRaA7/4b/2QSvIs+wZft/EJ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njEAAAA3QAAAA8AAAAAAAAAAAAAAAAAmAIAAGRycy9k&#10;b3ducmV2LnhtbFBLBQYAAAAABAAEAPUAAACJAwAAAAA=&#10;" filled="f" stroked="f" strokeweight=".25pt">
                  <v:textbox inset="1pt,1pt,1pt,1pt">
                    <w:txbxContent>
                      <w:p w:rsidR="00FD58D3" w:rsidRPr="00FA0072" w:rsidRDefault="00FD58D3">
                        <w:pPr>
                          <w:pStyle w:val="ad"/>
                          <w:jc w:val="center"/>
                          <w:rPr>
                            <w:sz w:val="24"/>
                            <w:lang w:val="ru-RU"/>
                          </w:rPr>
                        </w:pPr>
                        <w:r>
                          <w:rPr>
                            <w:sz w:val="24"/>
                            <w:lang w:val="ru-RU"/>
                          </w:rPr>
                          <w:t>15</w:t>
                        </w:r>
                      </w:p>
                    </w:txbxContent>
                  </v:textbox>
                </v:rect>
                <v:rect id="Rectangle 3387" o:spid="_x0000_s25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qCsAA&#10;AADdAAAADwAAAGRycy9kb3ducmV2LnhtbERPz2vCMBS+C/4P4Q1203SliFajlEFh13UbeHw0z7ba&#10;vNQka7v/3hyEHT++34fTbHoxkvOdZQVv6wQEcW11x42C769ytQXhA7LG3jIp+CMPp+NyccBc24k/&#10;aaxCI2II+xwVtCEMuZS+bsmgX9uBOHIX6wyGCF0jtcMphptepkmykQY7jg0tDvTeUn2rfo2CorjO&#10;P/dqh6WX28RtdKab4qzU68tc7EEEmsO/+On+0AqyNI1z45v4BO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xqCsAAAADdAAAADwAAAAAAAAAAAAAAAACYAgAAZHJzL2Rvd25y&#10;ZXYueG1sUEsFBgAAAAAEAAQA9QAAAIUDAAAAAA==&#10;" filled="f" stroked="f" strokeweight=".25pt">
                  <v:textbox inset="1pt,1pt,1pt,1pt">
                    <w:txbxContent>
                      <w:p w:rsidR="00FD58D3" w:rsidRPr="0010657E" w:rsidRDefault="00FD58D3" w:rsidP="00FA0072">
                        <w:pPr>
                          <w:pStyle w:val="ad"/>
                          <w:jc w:val="center"/>
                          <w:rPr>
                            <w:rFonts w:ascii="Journal" w:hAnsi="Journal"/>
                            <w:lang w:val="ru-RU"/>
                          </w:rPr>
                        </w:pPr>
                        <w:r>
                          <w:rPr>
                            <w:lang w:val="ru-RU"/>
                          </w:rPr>
                          <w:t>КП 53.09.03.01.212 П6</w:t>
                        </w:r>
                      </w:p>
                      <w:p w:rsidR="00FD58D3" w:rsidRDefault="00FD58D3">
                        <w:pPr>
                          <w:pStyle w:val="ad"/>
                          <w:jc w:val="center"/>
                        </w:pPr>
                      </w:p>
                    </w:txbxContent>
                  </v:textbox>
                </v:rect>
                <w10:wrap anchorx="page" anchory="page"/>
                <w10:anchorlock/>
              </v:group>
            </w:pict>
          </mc:Fallback>
        </mc:AlternateContent>
      </w:r>
      <w:r w:rsidRPr="00FA0072">
        <w:rPr>
          <w:rFonts w:eastAsia="Calibri"/>
          <w:noProof/>
          <w:sz w:val="28"/>
          <w:szCs w:val="20"/>
        </w:rPr>
        <mc:AlternateContent>
          <mc:Choice Requires="wpg">
            <w:drawing>
              <wp:anchor distT="0" distB="0" distL="114300" distR="114300" simplePos="0" relativeHeight="251681792" behindDoc="0" locked="1" layoutInCell="0" allowOverlap="1" wp14:anchorId="4B3DAFE3" wp14:editId="18916B03">
                <wp:simplePos x="0" y="0"/>
                <wp:positionH relativeFrom="page">
                  <wp:posOffset>252095</wp:posOffset>
                </wp:positionH>
                <wp:positionV relativeFrom="page">
                  <wp:posOffset>252095</wp:posOffset>
                </wp:positionV>
                <wp:extent cx="467995" cy="10188575"/>
                <wp:effectExtent l="13970" t="13970" r="13335" b="17780"/>
                <wp:wrapNone/>
                <wp:docPr id="4229" name="Группа 4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230" name="Rectangle 338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1" name="Line 339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2" name="Line 339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3" name="Text Box 339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234" name="Text Box 339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235" name="Rectangle 339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6" name="Line 339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7" name="Line 339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8" name="Line 339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9" name="Line 339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0" name="Line 339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1" name="Text Box 340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242" name="Text Box 340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243" name="Text Box 340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244" name="Text Box 340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245" name="Text Box 340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246" name="Text Box 340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47" name="Text Box 340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248" name="Text Box 340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49" name="Text Box 340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50" name="Text Box 340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DAFE3" id="Группа 4229" o:spid="_x0000_s2593" style="position:absolute;left:0;text-align:left;margin-left:19.85pt;margin-top:19.85pt;width:36.85pt;height:802.25pt;z-index:25168179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" o:allowincell="f">
                <v:rect id="Rectangle 3389" o:spid="_x0000_s259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1D8IA&#10;AADdAAAADwAAAGRycy9kb3ducmV2LnhtbERPy4rCMBTdC/MP4Qqzs6kPZOwYpQqCK9GOH3Bp7rTF&#10;5qbTxLbj15uF4PJw3uvtYGrRUesqywqmUQyCOLe64kLB9ecw+QLhPLLG2jIp+CcH283HaI2Jtj1f&#10;qMt8IUIIuwQVlN43iZQuL8mgi2xDHLhf2xr0AbaF1C32IdzUchbHS2mw4tBQYkP7kvJbdjcKbn7o&#10;TmmRPQ6r626Vn3dpf/9LlfocD+k3CE+Df4tf7qNWsJjNw/7wJjw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bUPwgAAAN0AAAAPAAAAAAAAAAAAAAAAAJgCAABkcnMvZG93&#10;bnJldi54bWxQSwUGAAAAAAQABAD1AAAAhwMAAAAA&#10;" filled="f" strokeweight="2pt"/>
                <v:line id="Line 3390" o:spid="_x0000_s259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2PMQAAADdAAAADwAAAGRycy9kb3ducmV2LnhtbESPT4vCMBTE74LfITxhb5rqqizdRhGh&#10;y97E1ou3Z/P6B5uX0mS1++2NIHgcZuY3TLIdTCtu1LvGsoL5LAJBXFjdcKXglKfTLxDOI2tsLZOC&#10;f3Kw3YxHCcba3vlIt8xXIkDYxaig9r6LpXRFTQbdzHbEwSttb9AH2VdS93gPcNPKRRStpcGGw0KN&#10;He1rKq7Zn1FwPZ9W6c9hr/M22+lLlfrzpdRKfUyG3TcIT4N/h1/tX61gufic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7Y8xAAAAN0AAAAPAAAAAAAAAAAA&#10;AAAAAKECAABkcnMvZG93bnJldi54bWxQSwUGAAAAAAQABAD5AAAAkgMAAAAA&#10;" strokeweight="2pt"/>
                <v:line id="Line 3391" o:spid="_x0000_s259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EoS8UAAADdAAAADwAAAGRycy9kb3ducmV2LnhtbESPQWvCQBSE7wX/w/KE3pqNaSsSs4oI&#10;EW+l0Utuz+wzCcm+DdlV47/vFgo9DjPzDZNtJ9OLO42utaxgEcUgiCurW64VnE/52wqE88gae8uk&#10;4EkOtpvZS4aptg/+pnvhaxEg7FJU0Hg/pFK6qiGDLrIDcfCudjTogxxrqUd8BLjpZRLHS2mw5bDQ&#10;4ED7hqquuBkFXXn+zA9fe33qi52+1LkvL1et1Ot82q1BeJr8f/ivfdQKPpL3B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EoS8UAAADdAAAADwAAAAAAAAAA&#10;AAAAAAChAgAAZHJzL2Rvd25yZXYueG1sUEsFBgAAAAAEAAQA+QAAAJMDAAAAAA==&#10;" strokeweight="2pt"/>
                <v:shape id="Text Box 3392" o:spid="_x0000_s259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coMYA&#10;AADdAAAADwAAAGRycy9kb3ducmV2LnhtbESPQWvCQBSE7wX/w/IEb3WjFtHoKiIVCoXSGA8en9ln&#10;sph9m2a3Gv+9Wyh4HGbmG2a57mwtrtR641jBaJiAIC6cNlwqOOS71xkIH5A11o5JwZ08rFe9lyWm&#10;2t04o+s+lCJC2KeooAqhSaX0RUUW/dA1xNE7u9ZiiLItpW7xFuG2luMkmUqLhuNChQ1tKyou+1+r&#10;YHPk7N38fJ2+s3Nm8nye8Of0otSg320WIAJ14Rn+b39oBW/jyQT+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zc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393" o:spid="_x0000_s259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E1MYA&#10;AADdAAAADwAAAGRycy9kb3ducmV2LnhtbESPQWvCQBSE70L/w/KE3nSjFbHRVaRYEIRijIcen9ln&#10;sph9G7NbTf99tyB4HGbmG2ax6mwtbtR641jBaJiAIC6cNlwqOOafgxkIH5A11o5JwS95WC1fegtM&#10;tbtzRrdDKEWEsE9RQRVCk0rpi4os+qFriKN3dq3FEGVbSt3iPcJtLcdJMpUWDceFChv6qKi4HH6s&#10;gvU3Zxtz/Trts3Nm8vw94d30otRrv1vPQQTqwjP8aG+1gsn4bQ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VE1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394" o:spid="_x0000_s259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Wl8UA&#10;AADdAAAADwAAAGRycy9kb3ducmV2LnhtbESP3YrCMBSE7wXfIRzBuzXV/UGrUeqC4NXiVh/g0Bzb&#10;YnNSm9hWn36zIHg5zMw3zGrTm0q01LjSsoLpJAJBnFldcq7gdNy9zUE4j6yxskwK7uRgsx4OVhhr&#10;2/EvtanPRYCwi1FB4X0dS+myggy6ia2Jg3e2jUEfZJNL3WAX4KaSsyj6kgZLDgsF1vRdUHZJb0bB&#10;xfftT5Knj93itF1kh23S3a6JUuNRnyxBeOr9K/xs77WCj9n7J/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haXxQAAAN0AAAAPAAAAAAAAAAAAAAAAAJgCAABkcnMv&#10;ZG93bnJldi54bWxQSwUGAAAAAAQABAD1AAAAigMAAAAA&#10;" filled="f" strokeweight="2pt"/>
                <v:line id="Line 3395" o:spid="_x0000_s260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ouSMQAAADdAAAADwAAAGRycy9kb3ducmV2LnhtbESPT4vCMBTE74LfITxhb5quqyJdo4jQ&#10;ZW9i68Xba/P6B5uX0mS1++2NIHgcZuY3zGY3mFbcqHeNZQWfswgEcWF1w5WCc5ZM1yCcR9bYWiYF&#10;/+Rgtx2PNhhre+cT3VJfiQBhF6OC2vsultIVNRl0M9sRB6+0vUEfZF9J3eM9wE0r51G0kgYbDgs1&#10;dnSoqbimf0bB9XJeJj/Hg87adK/zKvGXvNRKfUyG/TcIT4N/h1/tX61gMf9awf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qi5IxAAAAN0AAAAPAAAAAAAAAAAA&#10;AAAAAKECAABkcnMvZG93bnJldi54bWxQSwUGAAAAAAQABAD5AAAAkgMAAAAA&#10;" strokeweight="2pt"/>
                <v:line id="Line 3396" o:spid="_x0000_s260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L08MAAADdAAAADwAAAGRycy9kb3ducmV2LnhtbESPzarCMBSE9xd8h3AEd9fUf6lGEaHi&#10;Tqxu3B2bY1tsTkoTtb69ES7c5TAz3zDLdWsq8aTGlZYVDPoRCOLM6pJzBedT8jsH4TyyxsoyKXiT&#10;g/Wq87PEWNsXH+mZ+lwECLsYFRTe17GULivIoOvbmjh4N9sY9EE2udQNvgLcVHIYRVNpsOSwUGBN&#10;24Kye/owCu6X8yTZHbb6VKUbfc0Tf7netFK9brtZgPDU+v/wX3uvFYyHoxl834Qn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mi9PDAAAA3QAAAA8AAAAAAAAAAAAA&#10;AAAAoQIAAGRycy9kb3ducmV2LnhtbFBLBQYAAAAABAAEAPkAAACRAwAAAAA=&#10;" strokeweight="2pt"/>
                <v:line id="Line 3397" o:spid="_x0000_s260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kfob4AAADdAAAADwAAAGRycy9kb3ducmV2LnhtbERPuwrCMBTdBf8hXMFNU59INYoIFTex&#10;urhdm2tbbG5KE7X+vRkEx8N5rzatqcSLGldaVjAaRiCIM6tLzhVczslgAcJ5ZI2VZVLwIQebdbez&#10;wljbN5/olfpchBB2MSoovK9jKV1WkEE3tDVx4O62MegDbHKpG3yHcFPJcRTNpcGSQ0OBNe0Kyh7p&#10;0yh4XC+zZH/c6XOVbvUtT/z1dtdK9XvtdgnCU+v/4p/7oBVMx5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eR+hvgAAAN0AAAAPAAAAAAAAAAAAAAAAAKEC&#10;AABkcnMvZG93bnJldi54bWxQSwUGAAAAAAQABAD5AAAAjAMAAAAA&#10;" strokeweight="2pt"/>
                <v:line id="Line 3398" o:spid="_x0000_s260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6OsMAAADdAAAADwAAAGRycy9kb3ducmV2LnhtbESPzarCMBSE9xd8h3AEd9fUX7QaRYSK&#10;O7G6cXdsjm2xOSlN1Pr2Rrhwl8PMfMMs162pxJMaV1pWMOhHIIgzq0vOFZxPye8MhPPIGivLpOBN&#10;Dtarzs8SY21ffKRn6nMRIOxiVFB4X8dSuqwgg65va+Lg3Wxj0AfZ5FI3+ApwU8lhFE2lwZLDQoE1&#10;bQvK7unDKLhfzpNkd9jqU5Vu9DVP/OV600r1uu1mAcJT6//Df+29VjAejub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1ujrDAAAA3QAAAA8AAAAAAAAAAAAA&#10;AAAAoQIAAGRycy9kb3ducmV2LnhtbFBLBQYAAAAABAAEAPkAAACRAwAAAAA=&#10;" strokeweight="2pt"/>
                <v:line id="Line 3399" o:spid="_x0000_s260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g2r4AAADdAAAADwAAAGRycy9kb3ducmV2LnhtbERPvQrCMBDeBd8hnOCmqaIi1SgiVNzE&#10;2sXtbM622FxKE7W+vRkEx4/vf73tTC1e1LrKsoLJOAJBnFtdcaEguySjJQjnkTXWlknBhxxsN/3e&#10;GmNt33ymV+oLEULYxaig9L6JpXR5SQbd2DbEgbvb1qAPsC2kbvEdwk0tp1G0kAYrDg0lNrQvKX+k&#10;T6Pgcc3myeG015c63elbkfjr7a6VGg663QqEp87/xT/3USuYTW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CWDavgAAAN0AAAAPAAAAAAAAAAAAAAAAAKEC&#10;AABkcnMvZG93bnJldi54bWxQSwUGAAAAAAQABAD5AAAAjAMAAAAA&#10;" strokeweight="2pt"/>
                <v:shape id="Text Box 3400" o:spid="_x0000_s260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UMcUA&#10;AADdAAAADwAAAGRycy9kb3ducmV2LnhtbESPQWvCQBSE70L/w/KE3nSjiGh0FSkWCgUxxkOPr9ln&#10;sph9G7NbTf+9Kwgeh5n5hlmuO1uLK7XeOFYwGiYgiAunDZcKjvnnYAbCB2SNtWNS8E8e1qu33hJT&#10;7W6c0fUQShEh7FNUUIXQpFL6oiKLfuga4uidXGsxRNmWUrd4i3Bby3GSTKVFw3GhwoY+KirOhz+r&#10;YPPD2dZcdr/77JSZPJ8n/D09K/Xe7zYLEIG68Ao/219awWQ8GcH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JQ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01" o:spid="_x0000_s260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KRsUA&#10;AADdAAAADwAAAGRycy9kb3ducmV2LnhtbESPQWvCQBSE7wX/w/IEb3VjEGmjq4goCIXSGA8en9ln&#10;sph9G7Orpv++Wyj0OMzMN8xi1dtGPKjzxrGCyTgBQVw6bbhScCx2r28gfEDW2DgmBd/kYbUcvCww&#10;0+7JOT0OoRIRwj5DBXUIbSalL2uy6MeuJY7exXUWQ5RdJXWHzwi3jUyTZCYtGo4LNba0qam8Hu5W&#10;wfrE+dbcPs9f+SU3RfGe8MfsqtRo2K/nIAL14T/8195rBdN0m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gpG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402" o:spid="_x0000_s260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qv3cYA&#10;AADdAAAADwAAAGRycy9kb3ducmV2LnhtbESPQWvCQBSE70L/w/KE3nSjFbHRVaRYEIRijIcen9ln&#10;sph9G7NbTf99tyB4HGbmG2ax6mwtbtR641jBaJiAIC6cNlwqOOafgxkIH5A11o5JwS95WC1fegtM&#10;tbtzRrdDKEWEsE9RQRVCk0rpi4os+qFriKN3dq3FEGVbSt3iPcJtLcdJMpUWDceFChv6qKi4HH6s&#10;gvU3Zxtz/Trts3Nm8vw94d30otRrv1vPQQTqwjP8aG+1gsl4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qv3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403" o:spid="_x0000_s260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3qcUA&#10;AADdAAAADwAAAGRycy9kb3ducmV2LnhtbESPQWvCQBSE7wX/w/KE3upGCdJGVxFRKBSKMR48PrPP&#10;ZDH7NmZXTf99Vyj0OMzMN8x82dtG3KnzxrGC8SgBQVw6bbhScCi2b+8gfEDW2DgmBT/kYbkYvMwx&#10;0+7BOd33oRIRwj5DBXUIbSalL2uy6EeuJY7e2XUWQ5RdJXWHjwi3jZwkyVRaNBwXamxpXVN52d+s&#10;gtWR8425fp92+Tk3RfGR8Nf0otTrsF/NQATqw3/4r/2pFaSTNIX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zep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04" o:spid="_x0000_s260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sYA&#10;AADdAAAADwAAAGRycy9kb3ducmV2LnhtbESPQWvCQBSE7wX/w/IEb3WjWNHoKiIVCoXSGA8en9ln&#10;sph9m2a3Gv+9Wyh4HGbmG2a57mwtrtR641jBaJiAIC6cNlwqOOS71xkIH5A11o5JwZ08rFe9lyWm&#10;2t04o+s+lCJC2KeooAqhSaX0RUUW/dA1xNE7u9ZiiLItpW7xFuG2luMkmUqLhuNChQ1tKyou+1+r&#10;YHPk7N38fJ2+s3Nm8nye8Of0otSg320WIAJ14Rn+b39oBZPx5A3+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M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405" o:spid="_x0000_s261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MRcUA&#10;AADdAAAADwAAAGRycy9kb3ducmV2LnhtbESPQWvCQBSE7wX/w/KE3upGkVCjq4goFAqlMR48PrPP&#10;ZDH7NmZXTf99t1DwOMzMN8xi1dtG3KnzxrGC8SgBQVw6bbhScCh2b+8gfEDW2DgmBT/kYbUcvCww&#10;0+7BOd33oRIRwj5DBXUIbSalL2uy6EeuJY7e2XUWQ5RdJXWHjwi3jZwkSSotGo4LNba0qam87G9W&#10;wfrI+dZcv07f+Tk3RTFL+DO9KPU67NdzEIH68Az/tz+0gulkm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Qx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06" o:spid="_x0000_s261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p3sYA&#10;AADdAAAADwAAAGRycy9kb3ducmV2LnhtbESPQWvCQBSE7wX/w/IEb3WjiNXoKiIVCgVpjAePz+wz&#10;Wcy+TbNbTf+9Wyh4HGbmG2a57mwtbtR641jBaJiAIC6cNlwqOOa71xkIH5A11o5JwS95WK96L0tM&#10;tbtzRrdDKEWEsE9RQRVCk0rpi4os+qFriKN3ca3FEGVbSt3iPcJtLcdJMpUWDceFChvaVlRcDz9W&#10;webE2bv53p+/sktm8nye8Of0qtSg320WIAJ14Rn+b39oBZPx5A3+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Gp3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407" o:spid="_x0000_s261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49rMQA&#10;AADdAAAADwAAAGRycy9kb3ducmV2LnhtbERPz2vCMBS+C/sfwhN201QR0dpUZGwwGIzV7rDjs3lt&#10;Q5uXrsm0+++Xw8Djx/c7O062F1cavXGsYLVMQBBXThtuFHyWL4sdCB+QNfaOScEveTjmD7MMU+1u&#10;XND1HBoRQ9inqKANYUil9FVLFv3SDcSRq91oMUQ4NlKPeIvhtpfrJNlKi4ZjQ4sDPbVUdecfq+D0&#10;xcWz+X6/fBR1Ycpyn/DbtlPqcT6dDiACTeEu/ne/agWb9SbOjW/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Paz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08" o:spid="_x0000_s261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YN8UA&#10;AADdAAAADwAAAGRycy9kb3ducmV2LnhtbESPQWvCQBSE7wX/w/KE3upGEanRVUQUCkJpjAePz+wz&#10;Wcy+jdlV47/vFgoeh5n5hpkvO1uLO7XeOFYwHCQgiAunDZcKDvn24xOED8gaa8ek4Ekelove2xxT&#10;7R6c0X0fShEh7FNUUIXQpFL6oiKLfuAa4uidXWsxRNmWUrf4iHBby1GSTKRFw3GhwobWFRWX/c0q&#10;WB0525jr9+knO2cmz6cJ7yYXpd773WoGIlAXXuH/9pdWMB6Np/D3Jj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pg3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09" o:spid="_x0000_s261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nd8MA&#10;AADdAAAADwAAAGRycy9kb3ducmV2LnhtbERPz2vCMBS+C/sfwht403SisnVGkaEgCMO2O+z41jzb&#10;YPNSm6j1v18OgseP7/di1dtGXKnzxrGCt3ECgrh02nCl4KfYjt5B+ICssXFMCu7kYbV8GSww1e7G&#10;GV3zUIkYwj5FBXUIbSqlL2uy6MeuJY7c0XUWQ4RdJXWHtxhuGzlJkrm0aDg21NjSV03lKb9YBetf&#10;zjbm/P13yI6ZKYqPhPfzk1LD1379CSJQH57ih3unFUwns7g/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Gnd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706424" w:rsidRDefault="00706424" w:rsidP="00706424">
      <w:pPr>
        <w:ind w:firstLine="709"/>
        <w:jc w:val="both"/>
        <w:rPr>
          <w:rFonts w:eastAsia="Calibri"/>
          <w:sz w:val="28"/>
          <w:szCs w:val="20"/>
        </w:rPr>
      </w:pPr>
    </w:p>
    <w:p w:rsidR="00FA0072" w:rsidRPr="00706424" w:rsidRDefault="00FA0072" w:rsidP="00706424">
      <w:pPr>
        <w:ind w:firstLine="709"/>
        <w:jc w:val="both"/>
        <w:rPr>
          <w:rFonts w:eastAsia="Calibri"/>
          <w:sz w:val="28"/>
          <w:szCs w:val="20"/>
        </w:rPr>
      </w:pPr>
    </w:p>
    <w:p w:rsidR="00706424" w:rsidRPr="00706424" w:rsidRDefault="00706424" w:rsidP="00706424">
      <w:pPr>
        <w:ind w:firstLine="709"/>
        <w:jc w:val="both"/>
        <w:rPr>
          <w:rFonts w:eastAsia="Calibri"/>
          <w:sz w:val="28"/>
          <w:szCs w:val="20"/>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rPr>
          <w:sz w:val="28"/>
          <w:szCs w:val="28"/>
          <w:lang w:eastAsia="en-US"/>
        </w:rPr>
      </w:pPr>
      <w:r w:rsidRPr="00481CB5">
        <w:rPr>
          <w:sz w:val="28"/>
          <w:szCs w:val="28"/>
          <w:lang w:eastAsia="en-US"/>
        </w:rPr>
        <w:lastRenderedPageBreak/>
        <w:t>ФГБОУ ВО «Калининградский государственный технический университет»</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b/>
          <w:sz w:val="28"/>
          <w:szCs w:val="28"/>
          <w:lang w:eastAsia="en-US"/>
        </w:rPr>
        <w:t>УТВЕРЖДАЮ</w:t>
      </w:r>
      <w:r w:rsidRPr="00481CB5">
        <w:rPr>
          <w:b/>
          <w:sz w:val="28"/>
          <w:szCs w:val="28"/>
          <w:lang w:eastAsia="en-US"/>
        </w:rPr>
        <w:tab/>
      </w:r>
      <w:r w:rsidRPr="00481CB5">
        <w:rPr>
          <w:sz w:val="28"/>
          <w:szCs w:val="28"/>
          <w:lang w:eastAsia="en-US"/>
        </w:rPr>
        <w:tab/>
      </w:r>
      <w:r w:rsidRPr="00481CB5">
        <w:rPr>
          <w:sz w:val="28"/>
          <w:szCs w:val="28"/>
          <w:lang w:eastAsia="en-US"/>
        </w:rPr>
        <w:tab/>
        <w:t xml:space="preserve">           </w:t>
      </w:r>
      <w:proofErr w:type="spellStart"/>
      <w:r w:rsidRPr="00481CB5">
        <w:rPr>
          <w:b/>
          <w:sz w:val="28"/>
          <w:szCs w:val="28"/>
          <w:lang w:eastAsia="en-US"/>
        </w:rPr>
        <w:t>УТВЕРЖДАЮ</w:t>
      </w:r>
      <w:proofErr w:type="spellEnd"/>
    </w:p>
    <w:p w:rsidR="00481CB5" w:rsidRPr="00481CB5" w:rsidRDefault="00481CB5" w:rsidP="00481CB5">
      <w:pPr>
        <w:tabs>
          <w:tab w:val="left" w:pos="916"/>
          <w:tab w:val="left" w:pos="1832"/>
          <w:tab w:val="right" w:pos="9355"/>
        </w:tabs>
        <w:jc w:val="both"/>
        <w:rPr>
          <w:sz w:val="28"/>
          <w:szCs w:val="28"/>
          <w:lang w:eastAsia="en-US"/>
        </w:rPr>
      </w:pPr>
      <w:r w:rsidRPr="00481CB5">
        <w:rPr>
          <w:sz w:val="28"/>
          <w:szCs w:val="28"/>
          <w:lang w:eastAsia="en-US"/>
        </w:rPr>
        <w:t xml:space="preserve">Руководитель:_____________                          Кутузова В.О.                        </w:t>
      </w:r>
    </w:p>
    <w:p w:rsidR="00481CB5" w:rsidRPr="00481CB5" w:rsidRDefault="00481CB5" w:rsidP="00481CB5">
      <w:pPr>
        <w:tabs>
          <w:tab w:val="left" w:pos="916"/>
          <w:tab w:val="left" w:pos="7380"/>
        </w:tabs>
        <w:jc w:val="both"/>
        <w:rPr>
          <w:sz w:val="28"/>
          <w:szCs w:val="28"/>
          <w:lang w:eastAsia="en-US"/>
        </w:rPr>
      </w:pPr>
      <w:r w:rsidRPr="00481CB5">
        <w:rPr>
          <w:sz w:val="28"/>
          <w:szCs w:val="28"/>
          <w:lang w:eastAsia="en-US"/>
        </w:rPr>
        <w:t>Подпись:________(___________)                    Подпись:_________(__________)</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 xml:space="preserve">Дата:________________                                   Дата:_______________ </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Печать:                                                               Печать:</w:t>
      </w:r>
    </w:p>
    <w:p w:rsidR="00481CB5" w:rsidRPr="00481CB5" w:rsidRDefault="00481CB5" w:rsidP="00481CB5">
      <w:pPr>
        <w:jc w:val="both"/>
        <w:rPr>
          <w:sz w:val="28"/>
          <w:szCs w:val="28"/>
          <w:lang w:eastAsia="en-US"/>
        </w:rPr>
      </w:pPr>
      <w:r w:rsidRPr="00481CB5">
        <w:rPr>
          <w:sz w:val="28"/>
          <w:szCs w:val="28"/>
          <w:lang w:eastAsia="en-US"/>
        </w:rPr>
        <w:tab/>
        <w:t xml:space="preserve"> </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right" w:pos="9355"/>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ab/>
      </w:r>
      <w:r w:rsidRPr="00481CB5">
        <w:rPr>
          <w:sz w:val="28"/>
          <w:szCs w:val="28"/>
          <w:lang w:eastAsia="en-US"/>
        </w:rPr>
        <w:tab/>
      </w:r>
      <w:r w:rsidRPr="00481CB5">
        <w:rPr>
          <w:sz w:val="28"/>
          <w:szCs w:val="28"/>
          <w:lang w:eastAsia="en-US"/>
        </w:rPr>
        <w:tab/>
      </w:r>
      <w:r w:rsidRPr="00481CB5">
        <w:rPr>
          <w:sz w:val="28"/>
          <w:szCs w:val="28"/>
          <w:lang w:eastAsia="en-US"/>
        </w:rPr>
        <w:tab/>
      </w:r>
      <w:r w:rsidRPr="00481CB5">
        <w:rPr>
          <w:sz w:val="28"/>
          <w:szCs w:val="28"/>
          <w:lang w:eastAsia="en-US"/>
        </w:rPr>
        <w:tab/>
      </w:r>
      <w:r w:rsidRPr="00481CB5">
        <w:rPr>
          <w:sz w:val="28"/>
          <w:szCs w:val="28"/>
          <w:lang w:eastAsia="en-US"/>
        </w:rPr>
        <w:tab/>
      </w:r>
      <w:r w:rsidRPr="00481CB5">
        <w:rPr>
          <w:sz w:val="28"/>
          <w:szCs w:val="28"/>
          <w:lang w:eastAsia="en-US"/>
        </w:rPr>
        <w:tab/>
      </w:r>
      <w:r w:rsidRPr="00481CB5">
        <w:rPr>
          <w:sz w:val="28"/>
          <w:szCs w:val="28"/>
          <w:lang w:eastAsia="en-US"/>
        </w:rPr>
        <w:tab/>
        <w:t xml:space="preserve"> </w:t>
      </w:r>
    </w:p>
    <w:p w:rsidR="00481CB5" w:rsidRPr="00481CB5" w:rsidRDefault="00481CB5" w:rsidP="00481CB5">
      <w:pPr>
        <w:tabs>
          <w:tab w:val="left" w:pos="916"/>
          <w:tab w:val="left" w:pos="1832"/>
          <w:tab w:val="left" w:pos="2124"/>
          <w:tab w:val="left" w:pos="2832"/>
          <w:tab w:val="left" w:pos="3540"/>
          <w:tab w:val="left" w:pos="4248"/>
        </w:tabs>
        <w:jc w:val="both"/>
        <w:rPr>
          <w:sz w:val="28"/>
          <w:szCs w:val="28"/>
          <w:lang w:eastAsia="en-US"/>
        </w:rPr>
      </w:pPr>
    </w:p>
    <w:p w:rsidR="00481CB5" w:rsidRPr="00481CB5" w:rsidRDefault="00481CB5" w:rsidP="00481CB5">
      <w:pPr>
        <w:tabs>
          <w:tab w:val="left" w:pos="916"/>
          <w:tab w:val="left" w:pos="1832"/>
          <w:tab w:val="left" w:pos="2124"/>
          <w:tab w:val="left" w:pos="2832"/>
          <w:tab w:val="left" w:pos="3540"/>
          <w:tab w:val="left" w:pos="4248"/>
        </w:tabs>
        <w:jc w:val="both"/>
        <w:rPr>
          <w:sz w:val="28"/>
          <w:szCs w:val="28"/>
          <w:lang w:eastAsia="en-US"/>
        </w:rPr>
      </w:pPr>
    </w:p>
    <w:p w:rsidR="00481CB5" w:rsidRPr="00481CB5" w:rsidRDefault="00481CB5" w:rsidP="00481CB5">
      <w:pPr>
        <w:tabs>
          <w:tab w:val="left" w:pos="916"/>
          <w:tab w:val="left" w:pos="1832"/>
          <w:tab w:val="left" w:pos="2124"/>
          <w:tab w:val="left" w:pos="2832"/>
          <w:tab w:val="left" w:pos="3540"/>
          <w:tab w:val="left" w:pos="4248"/>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481CB5">
        <w:rPr>
          <w:b/>
          <w:sz w:val="28"/>
          <w:szCs w:val="28"/>
          <w:lang w:val="en-US" w:eastAsia="en-US"/>
        </w:rPr>
        <w:t>Web</w:t>
      </w:r>
      <w:r w:rsidRPr="00481CB5">
        <w:rPr>
          <w:b/>
          <w:sz w:val="28"/>
          <w:szCs w:val="28"/>
          <w:lang w:eastAsia="en-US"/>
        </w:rPr>
        <w:t>-сайт МКП «Калининград-</w:t>
      </w:r>
      <w:proofErr w:type="spellStart"/>
      <w:r w:rsidRPr="00481CB5">
        <w:rPr>
          <w:b/>
          <w:sz w:val="28"/>
          <w:szCs w:val="28"/>
          <w:lang w:eastAsia="en-US"/>
        </w:rPr>
        <w:t>ГорТранс</w:t>
      </w:r>
      <w:proofErr w:type="spellEnd"/>
      <w:r w:rsidRPr="00481CB5">
        <w:rPr>
          <w:b/>
          <w:sz w:val="28"/>
          <w:szCs w:val="28"/>
          <w:lang w:eastAsia="en-US"/>
        </w:rPr>
        <w:t>»</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8"/>
          <w:szCs w:val="28"/>
          <w:lang w:eastAsia="en-US"/>
        </w:rPr>
      </w:pPr>
      <w:r w:rsidRPr="00481CB5">
        <w:rPr>
          <w:b/>
          <w:sz w:val="28"/>
          <w:szCs w:val="28"/>
          <w:lang w:eastAsia="en-US"/>
        </w:rPr>
        <w:t>ОПИСАНИЕ КОМПЛЕКСА ТЕХНИЧЕСКИХ СРЕДСТВ</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481CB5">
        <w:rPr>
          <w:sz w:val="28"/>
          <w:szCs w:val="28"/>
          <w:lang w:eastAsia="en-US"/>
        </w:rPr>
        <w:t>На  6 листах</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lang w:eastAsia="en-US"/>
        </w:rPr>
      </w:pPr>
      <w:r w:rsidRPr="00481CB5">
        <w:rPr>
          <w:sz w:val="28"/>
          <w:szCs w:val="28"/>
          <w:lang w:eastAsia="en-US"/>
        </w:rPr>
        <w:t xml:space="preserve">Действует с апреля </w:t>
      </w:r>
      <w:smartTag w:uri="urn:schemas-microsoft-com:office:smarttags" w:element="metricconverter">
        <w:smartTagPr>
          <w:attr w:name="ProductID" w:val="2017 г"/>
        </w:smartTagPr>
        <w:r w:rsidRPr="00481CB5">
          <w:rPr>
            <w:sz w:val="28"/>
            <w:szCs w:val="28"/>
            <w:lang w:eastAsia="en-US"/>
          </w:rPr>
          <w:t>2017 г</w:t>
        </w:r>
      </w:smartTag>
      <w:r w:rsidRPr="00481CB5">
        <w:rPr>
          <w:sz w:val="28"/>
          <w:szCs w:val="28"/>
          <w:lang w:eastAsia="en-US"/>
        </w:rPr>
        <w:t xml:space="preserve">. </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8"/>
          <w:szCs w:val="28"/>
          <w:lang w:eastAsia="en-US"/>
        </w:rPr>
      </w:pPr>
      <w:r w:rsidRPr="00481CB5">
        <w:rPr>
          <w:b/>
          <w:sz w:val="28"/>
          <w:szCs w:val="28"/>
          <w:lang w:eastAsia="en-US"/>
        </w:rPr>
        <w:t>СОГЛАСОВАНО:</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Руководитель:________________________________</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Подпись:_____________(_________________)</w:t>
      </w:r>
    </w:p>
    <w:p w:rsidR="00481CB5" w:rsidRPr="00481CB5" w:rsidRDefault="00481CB5" w:rsidP="00481CB5">
      <w:pPr>
        <w:spacing w:line="360" w:lineRule="auto"/>
        <w:jc w:val="both"/>
        <w:rPr>
          <w:rFonts w:eastAsia="Calibri"/>
          <w:sz w:val="28"/>
          <w:szCs w:val="28"/>
        </w:rPr>
      </w:pPr>
      <w:r w:rsidRPr="00481CB5">
        <w:rPr>
          <w:rFonts w:eastAsia="Calibri"/>
          <w:sz w:val="28"/>
          <w:szCs w:val="28"/>
        </w:rPr>
        <w:t>Дата:_______________</w:t>
      </w:r>
    </w:p>
    <w:p w:rsidR="00481CB5" w:rsidRPr="00481CB5" w:rsidRDefault="00481CB5" w:rsidP="0048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lang w:eastAsia="en-US"/>
        </w:rPr>
      </w:pPr>
      <w:r w:rsidRPr="00481CB5">
        <w:rPr>
          <w:sz w:val="28"/>
          <w:szCs w:val="28"/>
          <w:lang w:eastAsia="en-US"/>
        </w:rPr>
        <w:t xml:space="preserve">Печать: </w:t>
      </w:r>
    </w:p>
    <w:p w:rsidR="00481CB5" w:rsidRPr="00481CB5" w:rsidRDefault="00481CB5" w:rsidP="00481CB5">
      <w:pPr>
        <w:spacing w:line="360" w:lineRule="auto"/>
        <w:jc w:val="both"/>
        <w:rPr>
          <w:rFonts w:eastAsia="Calibri"/>
          <w:sz w:val="28"/>
          <w:szCs w:val="28"/>
        </w:rPr>
      </w:pPr>
    </w:p>
    <w:p w:rsidR="00481CB5" w:rsidRPr="00481CB5" w:rsidRDefault="00481CB5" w:rsidP="00481CB5">
      <w:pPr>
        <w:spacing w:line="360" w:lineRule="auto"/>
        <w:jc w:val="both"/>
        <w:rPr>
          <w:rFonts w:eastAsia="Calibri"/>
          <w:sz w:val="28"/>
          <w:szCs w:val="28"/>
        </w:rPr>
      </w:pPr>
    </w:p>
    <w:p w:rsidR="00481CB5" w:rsidRPr="00481CB5" w:rsidRDefault="00481CB5" w:rsidP="00481CB5">
      <w:pPr>
        <w:spacing w:line="360" w:lineRule="auto"/>
        <w:jc w:val="both"/>
        <w:rPr>
          <w:rFonts w:eastAsia="Calibri"/>
          <w:sz w:val="28"/>
          <w:szCs w:val="28"/>
        </w:rPr>
      </w:pPr>
    </w:p>
    <w:p w:rsidR="00481CB5" w:rsidRPr="00481CB5" w:rsidRDefault="00481CB5" w:rsidP="00481CB5">
      <w:pPr>
        <w:tabs>
          <w:tab w:val="left" w:pos="3552"/>
        </w:tabs>
        <w:jc w:val="both"/>
        <w:rPr>
          <w:rFonts w:eastAsia="Calibri"/>
          <w:sz w:val="28"/>
          <w:szCs w:val="28"/>
        </w:rPr>
      </w:pPr>
    </w:p>
    <w:p w:rsidR="00481CB5" w:rsidRPr="00481CB5" w:rsidRDefault="00481CB5" w:rsidP="00481CB5">
      <w:pPr>
        <w:tabs>
          <w:tab w:val="left" w:pos="3552"/>
        </w:tabs>
        <w:jc w:val="center"/>
        <w:rPr>
          <w:rFonts w:eastAsia="Calibri"/>
          <w:sz w:val="28"/>
          <w:szCs w:val="28"/>
        </w:rPr>
      </w:pPr>
    </w:p>
    <w:p w:rsidR="00481CB5" w:rsidRPr="00481CB5" w:rsidRDefault="00481CB5" w:rsidP="00481CB5">
      <w:pPr>
        <w:tabs>
          <w:tab w:val="left" w:pos="3552"/>
        </w:tabs>
        <w:jc w:val="center"/>
        <w:rPr>
          <w:rFonts w:eastAsia="Calibri"/>
          <w:sz w:val="28"/>
          <w:szCs w:val="28"/>
        </w:rPr>
      </w:pPr>
    </w:p>
    <w:p w:rsidR="00481CB5" w:rsidRPr="00481CB5" w:rsidRDefault="00481CB5" w:rsidP="00481CB5">
      <w:pPr>
        <w:tabs>
          <w:tab w:val="left" w:pos="3552"/>
        </w:tabs>
        <w:jc w:val="center"/>
        <w:rPr>
          <w:rFonts w:eastAsia="Calibri"/>
          <w:sz w:val="28"/>
          <w:szCs w:val="28"/>
        </w:rPr>
      </w:pPr>
      <w:r w:rsidRPr="00481CB5">
        <w:rPr>
          <w:rFonts w:eastAsia="Calibri"/>
          <w:sz w:val="28"/>
          <w:szCs w:val="28"/>
        </w:rPr>
        <w:t>Калининград</w:t>
      </w:r>
    </w:p>
    <w:p w:rsidR="00481CB5" w:rsidRPr="00481CB5" w:rsidRDefault="00481CB5" w:rsidP="00481CB5">
      <w:pPr>
        <w:tabs>
          <w:tab w:val="left" w:pos="3552"/>
        </w:tabs>
        <w:jc w:val="center"/>
        <w:rPr>
          <w:rFonts w:eastAsia="Calibri"/>
          <w:sz w:val="28"/>
          <w:szCs w:val="28"/>
        </w:rPr>
      </w:pPr>
      <w:r w:rsidRPr="00481CB5">
        <w:rPr>
          <w:rFonts w:eastAsia="Calibri"/>
          <w:sz w:val="28"/>
          <w:szCs w:val="28"/>
        </w:rPr>
        <w:t>2017</w:t>
      </w:r>
    </w:p>
    <w:p w:rsidR="00481CB5" w:rsidRPr="00481CB5" w:rsidRDefault="00481CB5" w:rsidP="00481CB5">
      <w:pPr>
        <w:spacing w:line="360" w:lineRule="auto"/>
        <w:jc w:val="both"/>
        <w:rPr>
          <w:rFonts w:eastAsia="Calibri"/>
          <w:sz w:val="28"/>
          <w:szCs w:val="20"/>
        </w:rPr>
      </w:pPr>
    </w:p>
    <w:sdt>
      <w:sdtPr>
        <w:rPr>
          <w:rFonts w:eastAsia="Calibri"/>
          <w:sz w:val="28"/>
          <w:szCs w:val="20"/>
        </w:rPr>
        <w:id w:val="-341472767"/>
        <w:docPartObj>
          <w:docPartGallery w:val="Table of Contents"/>
          <w:docPartUnique/>
        </w:docPartObj>
      </w:sdtPr>
      <w:sdtEndPr>
        <w:rPr>
          <w:b/>
          <w:bCs/>
        </w:rPr>
      </w:sdtEndPr>
      <w:sdtContent>
        <w:p w:rsidR="00481CB5" w:rsidRPr="00481CB5" w:rsidRDefault="00481CB5" w:rsidP="00481CB5">
          <w:pPr>
            <w:keepNext/>
            <w:keepLines/>
            <w:spacing w:before="240" w:line="259" w:lineRule="auto"/>
            <w:rPr>
              <w:rFonts w:eastAsiaTheme="majorEastAsia"/>
              <w:b/>
              <w:sz w:val="32"/>
              <w:szCs w:val="32"/>
            </w:rPr>
          </w:pPr>
          <w:r w:rsidRPr="00481CB5">
            <w:rPr>
              <w:rFonts w:eastAsiaTheme="majorEastAsia"/>
              <w:b/>
              <w:sz w:val="32"/>
              <w:szCs w:val="32"/>
            </w:rPr>
            <w:t>Оглавление</w:t>
          </w:r>
        </w:p>
        <w:p w:rsidR="00481CB5" w:rsidRPr="00DF1942" w:rsidRDefault="00481CB5" w:rsidP="00481CB5">
          <w:pPr>
            <w:tabs>
              <w:tab w:val="right" w:leader="dot" w:pos="9345"/>
            </w:tabs>
            <w:spacing w:after="100" w:line="360" w:lineRule="auto"/>
            <w:jc w:val="both"/>
            <w:rPr>
              <w:rFonts w:asciiTheme="minorHAnsi" w:eastAsiaTheme="minorEastAsia" w:hAnsiTheme="minorHAnsi" w:cstheme="minorBidi"/>
              <w:noProof/>
              <w:sz w:val="22"/>
              <w:szCs w:val="22"/>
            </w:rPr>
          </w:pPr>
          <w:r w:rsidRPr="00DF1942">
            <w:rPr>
              <w:rFonts w:eastAsia="Calibri"/>
              <w:sz w:val="28"/>
              <w:szCs w:val="20"/>
            </w:rPr>
            <w:fldChar w:fldCharType="begin"/>
          </w:r>
          <w:r w:rsidRPr="00DF1942">
            <w:rPr>
              <w:rFonts w:eastAsia="Calibri"/>
              <w:sz w:val="28"/>
              <w:szCs w:val="20"/>
            </w:rPr>
            <w:instrText xml:space="preserve"> TOC \o "1-3" \h \z \u </w:instrText>
          </w:r>
          <w:r w:rsidRPr="00DF1942">
            <w:rPr>
              <w:rFonts w:eastAsia="Calibri"/>
              <w:sz w:val="28"/>
              <w:szCs w:val="20"/>
            </w:rPr>
            <w:fldChar w:fldCharType="separate"/>
          </w:r>
          <w:hyperlink w:anchor="_Toc481370231" w:history="1">
            <w:r w:rsidRPr="00DF1942">
              <w:rPr>
                <w:rFonts w:eastAsia="Calibri"/>
                <w:b/>
                <w:noProof/>
                <w:sz w:val="28"/>
                <w:szCs w:val="20"/>
              </w:rPr>
              <w:t>Введение</w:t>
            </w:r>
            <w:r w:rsidRPr="00DF1942">
              <w:rPr>
                <w:rFonts w:eastAsia="Calibri"/>
                <w:noProof/>
                <w:webHidden/>
                <w:sz w:val="28"/>
                <w:szCs w:val="20"/>
              </w:rPr>
              <w:tab/>
            </w:r>
            <w:r w:rsidR="000E6C08">
              <w:rPr>
                <w:rFonts w:eastAsia="Calibri"/>
                <w:noProof/>
                <w:webHidden/>
                <w:sz w:val="28"/>
                <w:szCs w:val="20"/>
              </w:rPr>
              <w:t>3</w:t>
            </w:r>
          </w:hyperlink>
        </w:p>
        <w:p w:rsidR="00481CB5" w:rsidRPr="00DF1942" w:rsidRDefault="00FD58D3" w:rsidP="00481CB5">
          <w:pPr>
            <w:tabs>
              <w:tab w:val="left" w:pos="440"/>
              <w:tab w:val="right" w:leader="dot" w:pos="9345"/>
            </w:tabs>
            <w:spacing w:after="100" w:line="360" w:lineRule="auto"/>
            <w:jc w:val="both"/>
            <w:rPr>
              <w:rFonts w:asciiTheme="minorHAnsi" w:eastAsiaTheme="minorEastAsia" w:hAnsiTheme="minorHAnsi" w:cstheme="minorBidi"/>
              <w:noProof/>
              <w:sz w:val="22"/>
              <w:szCs w:val="22"/>
            </w:rPr>
          </w:pPr>
          <w:hyperlink w:anchor="_Toc481370232" w:history="1">
            <w:r w:rsidR="00481CB5" w:rsidRPr="00DF1942">
              <w:rPr>
                <w:rFonts w:eastAsia="Calibri"/>
                <w:b/>
                <w:noProof/>
                <w:sz w:val="28"/>
                <w:szCs w:val="20"/>
              </w:rPr>
              <w:t>1.</w:t>
            </w:r>
            <w:r w:rsidR="00481CB5" w:rsidRPr="00DF1942">
              <w:rPr>
                <w:rFonts w:asciiTheme="minorHAnsi" w:eastAsiaTheme="minorEastAsia" w:hAnsiTheme="minorHAnsi" w:cstheme="minorBidi"/>
                <w:noProof/>
                <w:sz w:val="22"/>
                <w:szCs w:val="22"/>
              </w:rPr>
              <w:tab/>
            </w:r>
            <w:r w:rsidR="00481CB5" w:rsidRPr="00DF1942">
              <w:rPr>
                <w:rFonts w:eastAsia="Calibri"/>
                <w:b/>
                <w:noProof/>
                <w:sz w:val="28"/>
                <w:szCs w:val="20"/>
              </w:rPr>
              <w:t>Структура комплекса технических средств</w:t>
            </w:r>
            <w:r w:rsidR="00481CB5" w:rsidRPr="00DF1942">
              <w:rPr>
                <w:rFonts w:eastAsia="Calibri"/>
                <w:noProof/>
                <w:webHidden/>
                <w:sz w:val="28"/>
                <w:szCs w:val="20"/>
              </w:rPr>
              <w:tab/>
            </w:r>
            <w:r w:rsidR="00D052AA">
              <w:rPr>
                <w:rFonts w:eastAsia="Calibri"/>
                <w:noProof/>
                <w:webHidden/>
                <w:sz w:val="28"/>
                <w:szCs w:val="20"/>
              </w:rPr>
              <w:t>4</w:t>
            </w:r>
          </w:hyperlink>
        </w:p>
        <w:p w:rsidR="00481CB5" w:rsidRPr="00DF1942" w:rsidRDefault="00FD58D3" w:rsidP="00481CB5">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70233" w:history="1">
            <w:r w:rsidR="00481CB5" w:rsidRPr="00DF1942">
              <w:rPr>
                <w:rFonts w:eastAsia="Calibri"/>
                <w:b/>
                <w:noProof/>
                <w:sz w:val="28"/>
                <w:szCs w:val="20"/>
              </w:rPr>
              <w:t>1.1.</w:t>
            </w:r>
            <w:r w:rsidR="00481CB5" w:rsidRPr="00DF1942">
              <w:rPr>
                <w:rFonts w:asciiTheme="minorHAnsi" w:eastAsiaTheme="minorEastAsia" w:hAnsiTheme="minorHAnsi" w:cstheme="minorBidi"/>
                <w:noProof/>
                <w:sz w:val="22"/>
                <w:szCs w:val="22"/>
              </w:rPr>
              <w:tab/>
            </w:r>
            <w:r w:rsidR="00481CB5" w:rsidRPr="00DF1942">
              <w:rPr>
                <w:rFonts w:eastAsia="Calibri"/>
                <w:b/>
                <w:noProof/>
                <w:sz w:val="28"/>
                <w:szCs w:val="20"/>
              </w:rPr>
              <w:t>Схема структуры технических средств</w:t>
            </w:r>
            <w:r w:rsidR="00481CB5" w:rsidRPr="00DF1942">
              <w:rPr>
                <w:rFonts w:eastAsia="Calibri"/>
                <w:noProof/>
                <w:webHidden/>
                <w:sz w:val="28"/>
                <w:szCs w:val="20"/>
              </w:rPr>
              <w:tab/>
            </w:r>
            <w:r w:rsidR="00D052AA">
              <w:rPr>
                <w:rFonts w:eastAsia="Calibri"/>
                <w:noProof/>
                <w:webHidden/>
                <w:sz w:val="28"/>
                <w:szCs w:val="20"/>
              </w:rPr>
              <w:t>4</w:t>
            </w:r>
          </w:hyperlink>
        </w:p>
        <w:p w:rsidR="00481CB5" w:rsidRPr="00DF1942" w:rsidRDefault="00FD58D3" w:rsidP="00481CB5">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70234" w:history="1">
            <w:r w:rsidR="00481CB5" w:rsidRPr="00DF1942">
              <w:rPr>
                <w:rFonts w:eastAsia="Calibri"/>
                <w:b/>
                <w:noProof/>
                <w:sz w:val="28"/>
                <w:szCs w:val="20"/>
              </w:rPr>
              <w:t>1.2.</w:t>
            </w:r>
            <w:r w:rsidR="00481CB5" w:rsidRPr="00DF1942">
              <w:rPr>
                <w:rFonts w:asciiTheme="minorHAnsi" w:eastAsiaTheme="minorEastAsia" w:hAnsiTheme="minorHAnsi" w:cstheme="minorBidi"/>
                <w:noProof/>
                <w:sz w:val="22"/>
                <w:szCs w:val="22"/>
              </w:rPr>
              <w:tab/>
            </w:r>
            <w:r w:rsidR="00481CB5" w:rsidRPr="00DF1942">
              <w:rPr>
                <w:rFonts w:eastAsia="Calibri"/>
                <w:b/>
                <w:noProof/>
                <w:sz w:val="28"/>
                <w:szCs w:val="20"/>
              </w:rPr>
              <w:t>Описания функционирования КТС</w:t>
            </w:r>
            <w:r w:rsidR="00481CB5" w:rsidRPr="00DF1942">
              <w:rPr>
                <w:rFonts w:eastAsia="Calibri"/>
                <w:noProof/>
                <w:webHidden/>
                <w:sz w:val="28"/>
                <w:szCs w:val="20"/>
              </w:rPr>
              <w:tab/>
            </w:r>
            <w:r w:rsidR="00D052AA">
              <w:rPr>
                <w:rFonts w:eastAsia="Calibri"/>
                <w:noProof/>
                <w:webHidden/>
                <w:sz w:val="28"/>
                <w:szCs w:val="20"/>
              </w:rPr>
              <w:t>4</w:t>
            </w:r>
          </w:hyperlink>
        </w:p>
        <w:p w:rsidR="00481CB5" w:rsidRPr="00DF1942" w:rsidRDefault="00FD58D3" w:rsidP="00481CB5">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70235" w:history="1">
            <w:r w:rsidR="00481CB5" w:rsidRPr="00DF1942">
              <w:rPr>
                <w:rFonts w:eastAsia="Calibri"/>
                <w:b/>
                <w:noProof/>
                <w:sz w:val="28"/>
                <w:szCs w:val="20"/>
              </w:rPr>
              <w:t>1.3.</w:t>
            </w:r>
            <w:r w:rsidR="00481CB5" w:rsidRPr="00DF1942">
              <w:rPr>
                <w:rFonts w:asciiTheme="minorHAnsi" w:eastAsiaTheme="minorEastAsia" w:hAnsiTheme="minorHAnsi" w:cstheme="minorBidi"/>
                <w:noProof/>
                <w:sz w:val="22"/>
                <w:szCs w:val="22"/>
              </w:rPr>
              <w:tab/>
            </w:r>
            <w:r w:rsidR="00481CB5" w:rsidRPr="00DF1942">
              <w:rPr>
                <w:rFonts w:eastAsia="Calibri"/>
                <w:b/>
                <w:noProof/>
                <w:sz w:val="28"/>
                <w:szCs w:val="20"/>
              </w:rPr>
              <w:t>Конфигурация комплекса технических средств</w:t>
            </w:r>
            <w:r w:rsidR="00481CB5" w:rsidRPr="00DF1942">
              <w:rPr>
                <w:rFonts w:eastAsia="Calibri"/>
                <w:noProof/>
                <w:webHidden/>
                <w:sz w:val="28"/>
                <w:szCs w:val="20"/>
              </w:rPr>
              <w:tab/>
            </w:r>
            <w:r w:rsidR="00D052AA">
              <w:rPr>
                <w:rFonts w:eastAsia="Calibri"/>
                <w:noProof/>
                <w:webHidden/>
                <w:sz w:val="28"/>
                <w:szCs w:val="20"/>
              </w:rPr>
              <w:t>4</w:t>
            </w:r>
          </w:hyperlink>
        </w:p>
        <w:p w:rsidR="00481CB5" w:rsidRPr="00DF1942" w:rsidRDefault="00FD58D3" w:rsidP="00481CB5">
          <w:pPr>
            <w:tabs>
              <w:tab w:val="left" w:pos="660"/>
              <w:tab w:val="right" w:leader="dot" w:pos="9345"/>
            </w:tabs>
            <w:spacing w:after="100" w:line="360" w:lineRule="auto"/>
            <w:jc w:val="both"/>
            <w:rPr>
              <w:rFonts w:asciiTheme="minorHAnsi" w:eastAsiaTheme="minorEastAsia" w:hAnsiTheme="minorHAnsi" w:cstheme="minorBidi"/>
              <w:noProof/>
              <w:sz w:val="22"/>
              <w:szCs w:val="22"/>
            </w:rPr>
          </w:pPr>
          <w:hyperlink w:anchor="_Toc481370236" w:history="1">
            <w:r w:rsidR="00481CB5" w:rsidRPr="00DF1942">
              <w:rPr>
                <w:rFonts w:eastAsia="Calibri"/>
                <w:b/>
                <w:noProof/>
                <w:sz w:val="28"/>
                <w:szCs w:val="20"/>
              </w:rPr>
              <w:t>1.4.</w:t>
            </w:r>
            <w:r w:rsidR="00481CB5" w:rsidRPr="00DF1942">
              <w:rPr>
                <w:rFonts w:asciiTheme="minorHAnsi" w:eastAsiaTheme="minorEastAsia" w:hAnsiTheme="minorHAnsi" w:cstheme="minorBidi"/>
                <w:noProof/>
                <w:sz w:val="22"/>
                <w:szCs w:val="22"/>
              </w:rPr>
              <w:tab/>
            </w:r>
            <w:r w:rsidR="00481CB5" w:rsidRPr="00DF1942">
              <w:rPr>
                <w:rFonts w:eastAsia="Calibri"/>
                <w:b/>
                <w:noProof/>
                <w:sz w:val="28"/>
                <w:szCs w:val="20"/>
              </w:rPr>
              <w:t>Аппаратура передачи данных</w:t>
            </w:r>
            <w:r w:rsidR="00481CB5" w:rsidRPr="00DF1942">
              <w:rPr>
                <w:rFonts w:eastAsia="Calibri"/>
                <w:noProof/>
                <w:webHidden/>
                <w:sz w:val="28"/>
                <w:szCs w:val="20"/>
              </w:rPr>
              <w:tab/>
            </w:r>
            <w:r w:rsidR="00D052AA">
              <w:rPr>
                <w:rFonts w:eastAsia="Calibri"/>
                <w:noProof/>
                <w:webHidden/>
                <w:sz w:val="28"/>
                <w:szCs w:val="20"/>
              </w:rPr>
              <w:t>4</w:t>
            </w:r>
          </w:hyperlink>
        </w:p>
        <w:p w:rsidR="00481CB5" w:rsidRPr="00DF1942" w:rsidRDefault="00FD58D3" w:rsidP="00481CB5">
          <w:pPr>
            <w:tabs>
              <w:tab w:val="right" w:leader="dot" w:pos="9345"/>
            </w:tabs>
            <w:spacing w:after="100" w:line="360" w:lineRule="auto"/>
            <w:jc w:val="both"/>
            <w:rPr>
              <w:rFonts w:asciiTheme="minorHAnsi" w:eastAsiaTheme="minorEastAsia" w:hAnsiTheme="minorHAnsi" w:cstheme="minorBidi"/>
              <w:noProof/>
              <w:sz w:val="22"/>
              <w:szCs w:val="22"/>
            </w:rPr>
          </w:pPr>
          <w:hyperlink w:anchor="_Toc481370237" w:history="1">
            <w:r w:rsidR="00481CB5" w:rsidRPr="00DF1942">
              <w:rPr>
                <w:rFonts w:eastAsia="Calibri"/>
                <w:b/>
                <w:noProof/>
                <w:sz w:val="28"/>
                <w:szCs w:val="20"/>
              </w:rPr>
              <w:t>Приложение А</w:t>
            </w:r>
            <w:r w:rsidR="00481CB5" w:rsidRPr="00DF1942">
              <w:rPr>
                <w:rFonts w:eastAsia="Calibri"/>
                <w:noProof/>
                <w:webHidden/>
                <w:sz w:val="28"/>
                <w:szCs w:val="20"/>
              </w:rPr>
              <w:tab/>
            </w:r>
            <w:r w:rsidR="00D052AA">
              <w:rPr>
                <w:rFonts w:eastAsia="Calibri"/>
                <w:noProof/>
                <w:webHidden/>
                <w:sz w:val="28"/>
                <w:szCs w:val="20"/>
              </w:rPr>
              <w:t>5</w:t>
            </w:r>
          </w:hyperlink>
        </w:p>
        <w:p w:rsidR="00481CB5" w:rsidRPr="00481CB5" w:rsidRDefault="00481CB5" w:rsidP="00481CB5">
          <w:pPr>
            <w:spacing w:line="360" w:lineRule="auto"/>
            <w:jc w:val="both"/>
            <w:rPr>
              <w:rFonts w:eastAsia="Calibri"/>
              <w:sz w:val="28"/>
              <w:szCs w:val="20"/>
            </w:rPr>
          </w:pPr>
          <w:r w:rsidRPr="00DF1942">
            <w:rPr>
              <w:rFonts w:eastAsia="Calibri"/>
              <w:b/>
              <w:bCs/>
              <w:sz w:val="28"/>
              <w:szCs w:val="20"/>
            </w:rPr>
            <w:fldChar w:fldCharType="end"/>
          </w:r>
        </w:p>
      </w:sdtContent>
    </w:sdt>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DF1942" w:rsidP="00481CB5">
      <w:pPr>
        <w:spacing w:line="360" w:lineRule="auto"/>
        <w:jc w:val="both"/>
        <w:rPr>
          <w:rFonts w:eastAsia="Calibri"/>
          <w:sz w:val="28"/>
          <w:szCs w:val="20"/>
        </w:rPr>
      </w:pPr>
      <w:r w:rsidRPr="00DF1942">
        <w:rPr>
          <w:rFonts w:eastAsia="Calibri"/>
          <w:noProof/>
          <w:sz w:val="28"/>
          <w:szCs w:val="20"/>
        </w:rPr>
        <mc:AlternateContent>
          <mc:Choice Requires="wpg">
            <w:drawing>
              <wp:anchor distT="0" distB="0" distL="114300" distR="114300" simplePos="0" relativeHeight="251682816" behindDoc="0" locked="1" layoutInCell="0" allowOverlap="1" wp14:anchorId="1DC319E0" wp14:editId="60C45A4C">
                <wp:simplePos x="0" y="0"/>
                <wp:positionH relativeFrom="page">
                  <wp:posOffset>252095</wp:posOffset>
                </wp:positionH>
                <wp:positionV relativeFrom="page">
                  <wp:posOffset>252095</wp:posOffset>
                </wp:positionV>
                <wp:extent cx="467995" cy="10188575"/>
                <wp:effectExtent l="13970" t="13970" r="13335" b="17780"/>
                <wp:wrapNone/>
                <wp:docPr id="4251" name="Группа 4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252" name="Rectangle 341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3" name="Line 341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4" name="Line 341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5" name="Text Box 341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256" name="Text Box 341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257" name="Rectangle 341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8" name="Line 341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9" name="Line 341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0" name="Line 341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1" name="Line 342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2" name="Line 342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3" name="Text Box 342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264" name="Text Box 342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265" name="Text Box 342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266" name="Text Box 342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267" name="Text Box 342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268" name="Text Box 342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69" name="Text Box 342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270" name="Text Box 342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71" name="Text Box 343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272" name="Text Box 343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319E0" id="Группа 4251" o:spid="_x0000_s2615" style="position:absolute;left:0;text-align:left;margin-left:19.85pt;margin-top:19.85pt;width:36.85pt;height:802.25pt;z-index:25168281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" o:allowincell="f">
                <v:rect id="Rectangle 3411" o:spid="_x0000_s261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rQ8UA&#10;AADdAAAADwAAAGRycy9kb3ducmV2LnhtbESP0WrCQBRE3wv+w3IF3+rGYItGV4mC4FNpox9wyV6T&#10;YPZuzK5J7Nd3C4KPw8ycYdbbwdSio9ZVlhXMphEI4tzqigsF59PhfQHCeWSNtWVS8CAH283obY2J&#10;tj3/UJf5QgQIuwQVlN43iZQuL8mgm9qGOHgX2xr0QbaF1C32AW5qGUfRpzRYcVgosaF9Sfk1uxsF&#10;Vz90X2mR/R6W590y/96l/f2WKjUZD+kKhKfBv8LP9lErmMcfM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GtDxQAAAN0AAAAPAAAAAAAAAAAAAAAAAJgCAABkcnMv&#10;ZG93bnJldi54bWxQSwUGAAAAAAQABAD1AAAAigMAAAAA&#10;" filled="f" strokeweight="2pt"/>
                <v:line id="Line 3412" o:spid="_x0000_s261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JocMMAAADdAAAADwAAAGRycy9kb3ducmV2LnhtbESPzarCMBSE94LvEI7gTlN/kWoUESru&#10;5LZu3B2bY1tsTkoTtb69uXDhLoeZ+YbZ7DpTixe1rrKsYDKOQBDnVldcKLhkyWgFwnlkjbVlUvAh&#10;B7ttv7fBWNs3/9Ar9YUIEHYxKii9b2IpXV6SQTe2DXHw7rY16INsC6lbfAe4qeU0ipbSYMVhocSG&#10;DiXlj/RpFDyul0VyPB90Vqd7fSsSf73dtVLDQbdfg/DU+f/wX/ukFcynixn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CaHDDAAAA3QAAAA8AAAAAAAAAAAAA&#10;AAAAoQIAAGRycy9kb3ducmV2LnhtbFBLBQYAAAAABAAEAPkAAACRAwAAAAA=&#10;" strokeweight="2pt"/>
                <v:line id="Line 3413" o:spid="_x0000_s261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BMEAAADdAAAADwAAAGRycy9kb3ducmV2LnhtbESPwQrCMBBE74L/EFbwpqmiItUoIlS8&#10;idWLt7VZ22KzKU3U+vdGEDwOM/OGWa5bU4knNa60rGA0jEAQZ1aXnCs4n5LBHITzyBory6TgTQ7W&#10;q25nibG2Lz7SM/W5CBB2MSoovK9jKV1WkEE3tDVx8G62MeiDbHKpG3wFuKnkOIpm0mDJYaHAmrYF&#10;Zff0YRTcL+dpsjts9alKN/qaJ/5yvWml+r12swDhqfX/8K+91wom4+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6/AEwQAAAN0AAAAPAAAAAAAAAAAAAAAA&#10;AKECAABkcnMvZG93bnJldi54bWxQSwUGAAAAAAQABAD5AAAAjwMAAAAA&#10;" strokeweight="2pt"/>
                <v:shape id="Text Box 3414" o:spid="_x0000_s261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E78YA&#10;AADdAAAADwAAAGRycy9kb3ducmV2LnhtbESPQWvCQBSE70L/w/KE3nSjVLHRVaRYEIRijIcen9ln&#10;sph9G7NbTf99tyB4HGbmG2ax6mwtbtR641jBaJiAIC6cNlwqOOafgxkIH5A11o5JwS95WC1fegtM&#10;tbtzRrdDKEWEsE9RQRVCk0rpi4os+qFriKN3dq3FEGVbSt3iPcJtLcdJMpUWDceFChv6qKi4HH6s&#10;gvU3Zxtz/Trts3Nm8vw94d30otRrv1vPQQTqwjP8aG+1grfxZA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YE7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415" o:spid="_x0000_s262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amMYA&#10;AADdAAAADwAAAGRycy9kb3ducmV2LnhtbESPQWvCQBSE74X+h+UVvNVNRUObuooUBUGQxvTg8Zl9&#10;JovZt2l21fjvXaHQ4zAz3zDTeW8bcaHOG8cK3oYJCOLSacOVgp9i9foOwgdkjY1jUnAjD/PZ89MU&#10;M+2unNNlFyoRIewzVFCH0GZS+rImi37oWuLoHV1nMUTZVVJ3eI1w28hRkqTSouG4UGNLXzWVp93Z&#10;KljsOV+a3+3hOz/mpig+Et6kJ6UGL/3iE0SgPvyH/9prrWA8mqT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am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416" o:spid="_x0000_s262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I28UA&#10;AADdAAAADwAAAGRycy9kb3ducmV2LnhtbESP3YrCMBSE7wXfIRzBuzVV9kerUeqC4NXiVh/g0Bzb&#10;YnNSm9hWn36zIHg5zMw3zGrTm0q01LjSsoLpJAJBnFldcq7gdNy9zUE4j6yxskwK7uRgsx4OVhhr&#10;2/EvtanPRYCwi1FB4X0dS+myggy6ia2Jg3e2jUEfZJNL3WAX4KaSsyj6lAZLDgsF1vRdUHZJb0bB&#10;xfftT5Knj93itF1kh23S3a6JUuNRnyxBeOr9K/xs77WC99nHF/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8jbxQAAAN0AAAAPAAAAAAAAAAAAAAAAAJgCAABkcnMv&#10;ZG93bnJldi54bWxQSwUGAAAAAAQABAD1AAAAigMAAAAA&#10;" filled="f" strokeweight="2pt"/>
                <v:line id="Line 3417" o:spid="_x0000_s262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b6Ab4AAADdAAAADwAAAGRycy9kb3ducmV2LnhtbERPvQrCMBDeBd8hnOCmqaIi1SgiVNzE&#10;2sXtbM622FxKE7W+vRkEx4/vf73tTC1e1LrKsoLJOAJBnFtdcaEguySjJQjnkTXWlknBhxxsN/3e&#10;GmNt33ymV+oLEULYxaig9L6JpXR5SQbd2DbEgbvb1qAPsC2kbvEdwk0tp1G0kAYrDg0lNrQvKX+k&#10;T6Pgcc3myeG015c63elbkfjr7a6VGg663QqEp87/xT/3USuYTe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pvoBvgAAAN0AAAAPAAAAAAAAAAAAAAAAAKEC&#10;AABkcnMvZG93bnJldi54bWxQSwUGAAAAAAQABAD5AAAAjAMAAAAA&#10;" strokeweight="2pt"/>
                <v:line id="Line 3418" o:spid="_x0000_s262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pfmsMAAADdAAAADwAAAGRycy9kb3ducmV2LnhtbESPQYvCMBSE74L/ITzBm6aKilajiFDx&#10;tmzrxduzebbF5qU0Ueu/NwsLHoeZ+YbZ7DpTiye1rrKsYDKOQBDnVldcKDhnyWgJwnlkjbVlUvAm&#10;B7ttv7fBWNsX/9Iz9YUIEHYxKii9b2IpXV6SQTe2DXHwbrY16INsC6lbfAW4qeU0ihbSYMVhocSG&#10;DiXl9/RhFNwv53ly/DnorE73+lok/nK9aaWGg26/BuGp89/wf/ukFcym8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X5rDAAAA3QAAAA8AAAAAAAAAAAAA&#10;AAAAoQIAAGRycy9kb3ducmV2LnhtbFBLBQYAAAAABAAEAPkAAACRAwAAAAA=&#10;" strokeweight="2pt"/>
                <v:line id="Line 3419" o:spid="_x0000_s262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8ur4AAADdAAAADwAAAGRycy9kb3ducmV2LnhtbERPvQrCMBDeBd8hnOCmqaIi1SgiVNzE&#10;2sXtbM622FxKE7W+vRkEx4/vf73tTC1e1LrKsoLJOAJBnFtdcaEguySjJQjnkTXWlknBhxxsN/3e&#10;GmNt33ymV+oLEULYxaig9L6JpXR5SQbd2DbEgbvb1qAPsC2kbvEdwk0tp1G0kAYrDg0lNrQvKX+k&#10;T6Pgcc3myeG015c63elbkfjr7a6VGg663QqEp87/xT/3USuYTR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6vDy6vgAAAN0AAAAPAAAAAAAAAAAAAAAAAKEC&#10;AABkcnMvZG93bnJldi54bWxQSwUGAAAAAAQABAD5AAAAjAMAAAAA&#10;" strokeweight="2pt"/>
                <v:line id="Line 3420" o:spid="_x0000_s262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ZIcEAAADdAAAADwAAAGRycy9kb3ducmV2LnhtbESPwQrCMBBE74L/EFbwpqmiItUoIlS8&#10;idWLt7VZ22KzKU3U+vdGEDwOM/OGWa5bU4knNa60rGA0jEAQZ1aXnCs4n5LBHITzyBory6TgTQ7W&#10;q25nibG2Lz7SM/W5CBB2MSoovK9jKV1WkEE3tDVx8G62MeiDbHKpG3wFuKnkOIpm0mDJYaHAmrYF&#10;Zff0YRTcL+dpsjts9alKN/qaJ/5yvWml+r12swDhqfX/8K+91wom49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JkhwQAAAN0AAAAPAAAAAAAAAAAAAAAA&#10;AKECAABkcnMvZG93bnJldi54bWxQSwUGAAAAAAQABAD5AAAAjwMAAAAA&#10;" strokeweight="2pt"/>
                <v:line id="Line 3421" o:spid="_x0000_s262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IHVsMAAADdAAAADwAAAGRycy9kb3ducmV2LnhtbESPQYvCMBSE74L/ITzBm6YWFalGEaHL&#10;3hZrL96ezbMtNi+liVr/vVkQPA4z8w2z2fWmEQ/qXG1ZwWwagSAurK65VJCf0skKhPPIGhvLpOBF&#10;Dnbb4WCDibZPPtIj86UIEHYJKqi8bxMpXVGRQTe1LXHwrrYz6IPsSqk7fAa4aWQcRUtpsOawUGFL&#10;h4qKW3Y3Cm7nfJH+/B30qcn2+lKm/ny5aqXGo36/BuGp99/wp/2rFczjZQz/b8ITkN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iB1bDAAAA3QAAAA8AAAAAAAAAAAAA&#10;AAAAoQIAAGRycy9kb3ducmV2LnhtbFBLBQYAAAAABAAEAPkAAACRAwAAAAA=&#10;" strokeweight="2pt"/>
                <v:shape id="Text Box 3422" o:spid="_x0000_s262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vcYA&#10;AADdAAAADwAAAGRycy9kb3ducmV2LnhtbESPQWvCQBSE74X+h+UVvNVNVUKbuooUBUGQxvTg8Zl9&#10;JovZt2l21fjvXaHQ4zAz3zDTeW8bcaHOG8cK3oYJCOLSacOVgp9i9foOwgdkjY1jUnAjD/PZ89MU&#10;M+2unNNlFyoRIewzVFCH0GZS+rImi37oWuLoHV1nMUTZVVJ3eI1w28hRkqTSouG4UGNLXzWVp93Z&#10;KljsOV+a3+3hOz/mpig+Et6kJ6UGL/3iE0SgPvyH/9prrWAySs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zv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23" o:spid="_x0000_s262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rycUA&#10;AADdAAAADwAAAGRycy9kb3ducmV2LnhtbESPQWvCQBSE7wX/w/KE3upGkVCjq4goFAqlMR48PrPP&#10;ZDH7NmZXTf99t1DwOMzMN8xi1dtG3KnzxrGC8SgBQVw6bbhScCh2b+8gfEDW2DgmBT/kYbUcvCww&#10;0+7BOd33oRIRwj5DBXUIbSalL2uy6EeuJY7e2XUWQ5RdJXWHjwi3jZwkSSotGo4LNba0qam87G9W&#10;wfrI+dZcv07f+Tk3RTFL+DO9KPU67NdzEIH68Az/tz+0gukknc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mvJ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424" o:spid="_x0000_s262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OUsYA&#10;AADdAAAADwAAAGRycy9kb3ducmV2LnhtbESPQWvCQBSE74X+h+UVvNVNRUObuooUBUGQxvTg8Zl9&#10;JovZt2l21fjvXaHQ4zAz3zDTeW8bcaHOG8cK3oYJCOLSacOVgp9i9foOwgdkjY1jUnAjD/PZ89MU&#10;M+2unNNlFyoRIewzVFCH0GZS+rImi37oWuLoHV1nMUTZVVJ3eI1w28hRkqTSouG4UGNLXzWVp93Z&#10;KljsOV+a3+3hOz/mpig+Et6kJ6UGL/3iE0SgPvyH/9prrWA8Si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rOU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425" o:spid="_x0000_s263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QJcUA&#10;AADdAAAADwAAAGRycy9kb3ducmV2LnhtbESPQWvCQBSE70L/w/IK3nSjSKjRVUQUCkJpjIceX7PP&#10;ZDH7Nma3Gv99t1DwOMzMN8xy3dtG3KjzxrGCyTgBQVw6bbhScCr2ozcQPiBrbByTggd5WK9eBkvM&#10;tLtzTrdjqESEsM9QQR1Cm0npy5os+rFriaN3dp3FEGVXSd3hPcJtI6dJkkqLhuNCjS1tayovxx+r&#10;YPPF+c5cP74/83NuimKe8CG9KDV87TcLEIH68Az/t9+1gtk0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FAl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26" o:spid="_x0000_s263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1vsYA&#10;AADdAAAADwAAAGRycy9kb3ducmV2LnhtbESPQWvCQBSE74X+h+UVvNVNRWKbuooUBUGQxvTg8Zl9&#10;JovZt2l21fjv3YLQ4zAz3zDTeW8bcaHOG8cK3oYJCOLSacOVgp9i9foOwgdkjY1jUnAjD/PZ89MU&#10;M+2unNNlFyoRIewzVFCH0GZS+rImi37oWuLoHV1nMUTZVVJ3eI1w28hRkqTSouG4UGNLXzWVp93Z&#10;KljsOV+a3+3hOz/mpig+Et6kJ6UGL/3iE0SgPvyHH+21VjAepRP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T1v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427" o:spid="_x0000_s263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hzMMA&#10;AADdAAAADwAAAGRycy9kb3ducmV2LnhtbERPz2vCMBS+D/Y/hDfwNtOJlNmZigyFgSBr62HHt+a1&#10;DTYvXZNp/e/NYbDjx/d7vZlsLy40euNYwcs8AUFcO224VXCq9s+vIHxA1tg7JgU38rDJHx/WmGl3&#10;5YIuZWhFDGGfoYIuhCGT0tcdWfRzNxBHrnGjxRDh2Eo94jWG214ukiSVFg3Hhg4Heu+oPpe/VsH2&#10;i4ud+Tl+fxZNYapqlfAhPSs1e5q2byACTeFf/Of+0AqWizTOjW/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thz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28" o:spid="_x0000_s263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EV8YA&#10;AADdAAAADwAAAGRycy9kb3ducmV2LnhtbESPQWvCQBSE74X+h+UVeqsbpYQa3YiIglAoxvTQ42v2&#10;mSzJvo3ZVdN/3xUKPQ4z8w2zXI22E1cavHGsYDpJQBBXThuuFXyWu5c3ED4ga+wck4If8rDKHx+W&#10;mGl344Kux1CLCGGfoYImhD6T0lcNWfQT1xNH7+QGiyHKoZZ6wFuE207OkiSVFg3HhQZ72jRUtceL&#10;VbD+4mJrzh/fh+JUmLKcJ/yetko9P43rBYhAY/gP/7X3WsHrLJ3D/U18A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fEV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429" o:spid="_x0000_s263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7F8MA&#10;AADdAAAADwAAAGRycy9kb3ducmV2LnhtbERPz2vCMBS+C/4P4QneNFXEuc4oIhMGA1mthx3fmmcb&#10;bF66Jmr9781B8Pjx/V6uO1uLK7XeOFYwGScgiAunDZcKjvlutADhA7LG2jEpuJOH9arfW2Kq3Y0z&#10;uh5CKWII+xQVVCE0qZS+qMiiH7uGOHIn11oMEbal1C3eYrit5TRJ5tKi4dhQYUPbiorz4WIVbH45&#10;+zT/+7+f7JSZPH9P+Ht+Vmo46DYfIAJ14SV+ur+0gtn0Le6Pb+IT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T7F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30" o:spid="_x0000_s263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ejMYA&#10;AADdAAAADwAAAGRycy9kb3ducmV2LnhtbESPQWvCQBSE7wX/w/KE3upGKVajq4goCIXSGA8en9ln&#10;sph9G7Orpv++Wyh4HGbmG2a+7Gwt7tR641jBcJCAIC6cNlwqOOTbtwkIH5A11o5JwQ95WC56L3NM&#10;tXtwRvd9KEWEsE9RQRVCk0rpi4os+oFriKN3dq3FEGVbSt3iI8JtLUdJMpYWDceFChtaV1Rc9jer&#10;YHXkbGOuX6fv7JyZPJ8m/Dm+KPXa71YzEIG68Az/t3dawfvoYwh/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hej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431" o:spid="_x0000_s263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A+8YA&#10;AADdAAAADwAAAGRycy9kb3ducmV2LnhtbESPQWvCQBSE74X+h+UVvNVNg2ibuooUBUGQxvTg8Zl9&#10;JovZt2l21fjv3YLQ4zAz3zDTeW8bcaHOG8cK3oYJCOLSacOVgp9i9foOwgdkjY1jUnAjD/PZ89MU&#10;M+2unNNlFyoRIewzVFCH0GZS+rImi37oWuLoHV1nMUTZVVJ3eI1w28g0ScbSouG4UGNLXzWVp93Z&#10;KljsOV+a3+3hOz/mpig+Et6MT0oNXvrFJ4hAffgPP9prrWCUTlL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rA+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DF1942">
        <w:rPr>
          <w:rFonts w:eastAsia="Calibri"/>
          <w:noProof/>
          <w:sz w:val="20"/>
          <w:szCs w:val="20"/>
        </w:rPr>
        <mc:AlternateContent>
          <mc:Choice Requires="wpg">
            <w:drawing>
              <wp:anchor distT="0" distB="0" distL="114300" distR="114300" simplePos="0" relativeHeight="251683840" behindDoc="0" locked="1" layoutInCell="0" allowOverlap="1" wp14:anchorId="67C91117" wp14:editId="27A18662">
                <wp:simplePos x="0" y="0"/>
                <wp:positionH relativeFrom="page">
                  <wp:posOffset>720090</wp:posOffset>
                </wp:positionH>
                <wp:positionV relativeFrom="page">
                  <wp:posOffset>252095</wp:posOffset>
                </wp:positionV>
                <wp:extent cx="6588760" cy="10189210"/>
                <wp:effectExtent l="15240" t="13970" r="15875" b="17145"/>
                <wp:wrapNone/>
                <wp:docPr id="4273" name="Группа 4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74" name="Rectangle 343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5" name="Line 343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6" name="Line 343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7" name="Line 343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8" name="Line 343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9" name="Line 343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0" name="Line 343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1" name="Line 344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2" name="Line 344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3" name="Line 344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4" name="Rectangle 344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285" name="Rectangle 344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86" name="Rectangle 344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287" name="Rectangle 344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88" name="Rectangle 344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289" name="Rectangle 344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290" name="Rectangle 344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jc w:val="center"/>
                                <w:rPr>
                                  <w:sz w:val="18"/>
                                  <w:lang w:val="ru-RU"/>
                                </w:rPr>
                              </w:pPr>
                              <w:r>
                                <w:rPr>
                                  <w:sz w:val="18"/>
                                  <w:lang w:val="ru-RU"/>
                                </w:rPr>
                                <w:t>2</w:t>
                              </w:r>
                            </w:p>
                          </w:txbxContent>
                        </wps:txbx>
                        <wps:bodyPr rot="0" vert="horz" wrap="square" lIns="12700" tIns="12700" rIns="12700" bIns="12700" anchor="t" anchorCtr="0" upright="1">
                          <a:noAutofit/>
                        </wps:bodyPr>
                      </wps:wsp>
                      <wps:wsp>
                        <wps:cNvPr id="4291" name="Rectangle 345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DF1942">
                              <w:pPr>
                                <w:pStyle w:val="ad"/>
                                <w:jc w:val="center"/>
                                <w:rPr>
                                  <w:rFonts w:ascii="Journal" w:hAnsi="Journal"/>
                                  <w:lang w:val="ru-RU"/>
                                </w:rPr>
                              </w:pPr>
                              <w:r>
                                <w:rPr>
                                  <w:lang w:val="ru-RU"/>
                                </w:rPr>
                                <w:t>КП 53.09.03.01.212 П9</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292" name="Line 345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3" name="Line 345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4" name="Line 345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5" name="Line 345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6" name="Line 345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297" name="Group 3456"/>
                        <wpg:cNvGrpSpPr>
                          <a:grpSpLocks/>
                        </wpg:cNvGrpSpPr>
                        <wpg:grpSpPr bwMode="auto">
                          <a:xfrm>
                            <a:off x="39" y="18267"/>
                            <a:ext cx="4801" cy="310"/>
                            <a:chOff x="0" y="0"/>
                            <a:chExt cx="19999" cy="20000"/>
                          </a:xfrm>
                        </wpg:grpSpPr>
                        <wps:wsp>
                          <wps:cNvPr id="4298" name="Rectangle 34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299" name="Rectangle 34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300" name="Group 3459"/>
                        <wpg:cNvGrpSpPr>
                          <a:grpSpLocks/>
                        </wpg:cNvGrpSpPr>
                        <wpg:grpSpPr bwMode="auto">
                          <a:xfrm>
                            <a:off x="39" y="18614"/>
                            <a:ext cx="4801" cy="309"/>
                            <a:chOff x="0" y="0"/>
                            <a:chExt cx="19999" cy="20000"/>
                          </a:xfrm>
                        </wpg:grpSpPr>
                        <wps:wsp>
                          <wps:cNvPr id="4301" name="Rectangle 34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302" name="Rectangle 34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303" name="Group 3462"/>
                        <wpg:cNvGrpSpPr>
                          <a:grpSpLocks/>
                        </wpg:cNvGrpSpPr>
                        <wpg:grpSpPr bwMode="auto">
                          <a:xfrm>
                            <a:off x="39" y="18969"/>
                            <a:ext cx="4801" cy="309"/>
                            <a:chOff x="0" y="0"/>
                            <a:chExt cx="19999" cy="20000"/>
                          </a:xfrm>
                        </wpg:grpSpPr>
                        <wps:wsp>
                          <wps:cNvPr id="4304" name="Rectangle 34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305" name="Rectangle 34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306" name="Group 3465"/>
                        <wpg:cNvGrpSpPr>
                          <a:grpSpLocks/>
                        </wpg:cNvGrpSpPr>
                        <wpg:grpSpPr bwMode="auto">
                          <a:xfrm>
                            <a:off x="39" y="19314"/>
                            <a:ext cx="4801" cy="310"/>
                            <a:chOff x="0" y="0"/>
                            <a:chExt cx="19999" cy="20000"/>
                          </a:xfrm>
                        </wpg:grpSpPr>
                        <wps:wsp>
                          <wps:cNvPr id="4307" name="Rectangle 346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308" name="Rectangle 346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309" name="Group 3468"/>
                        <wpg:cNvGrpSpPr>
                          <a:grpSpLocks/>
                        </wpg:cNvGrpSpPr>
                        <wpg:grpSpPr bwMode="auto">
                          <a:xfrm>
                            <a:off x="39" y="19660"/>
                            <a:ext cx="4801" cy="309"/>
                            <a:chOff x="0" y="0"/>
                            <a:chExt cx="19999" cy="20000"/>
                          </a:xfrm>
                        </wpg:grpSpPr>
                        <wps:wsp>
                          <wps:cNvPr id="4310" name="Rectangle 346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311" name="Rectangle 347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312" name="Line 347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3" name="Rectangle 347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5D308F">
                              <w:pPr>
                                <w:pStyle w:val="ad"/>
                                <w:jc w:val="center"/>
                                <w:rPr>
                                  <w:sz w:val="18"/>
                                  <w:lang w:val="ru-RU"/>
                                </w:rPr>
                              </w:pPr>
                            </w:p>
                            <w:p w:rsidR="00FD58D3" w:rsidRDefault="00FD58D3" w:rsidP="005D308F">
                              <w:pPr>
                                <w:pStyle w:val="ad"/>
                                <w:jc w:val="center"/>
                                <w:rPr>
                                  <w:sz w:val="18"/>
                                  <w:lang w:val="ru-RU"/>
                                </w:rPr>
                              </w:pPr>
                              <w:r>
                                <w:rPr>
                                  <w:sz w:val="18"/>
                                  <w:lang w:val="ru-RU"/>
                                </w:rPr>
                                <w:t xml:space="preserve">Курсовой проект по дисциплине «Технологии проектирования </w:t>
                              </w:r>
                            </w:p>
                            <w:p w:rsidR="00FD58D3" w:rsidRPr="0032226F" w:rsidRDefault="00FD58D3" w:rsidP="005D308F">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314" name="Line 347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5" name="Line 347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6" name="Line 347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7" name="Rectangle 347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318" name="Rectangle 347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319" name="Rectangle 347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jc w:val="center"/>
                                <w:rPr>
                                  <w:sz w:val="18"/>
                                  <w:lang w:val="ru-RU"/>
                                </w:rPr>
                              </w:pPr>
                              <w:r>
                                <w:rPr>
                                  <w:sz w:val="18"/>
                                  <w:lang w:val="ru-RU"/>
                                </w:rPr>
                                <w:t>6</w:t>
                              </w:r>
                            </w:p>
                          </w:txbxContent>
                        </wps:txbx>
                        <wps:bodyPr rot="0" vert="horz" wrap="square" lIns="12700" tIns="12700" rIns="12700" bIns="12700" anchor="t" anchorCtr="0" upright="1">
                          <a:noAutofit/>
                        </wps:bodyPr>
                      </wps:wsp>
                      <wps:wsp>
                        <wps:cNvPr id="4320" name="Line 347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1" name="Line 348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2" name="Rectangle 348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5D308F" w:rsidRDefault="00FD58D3">
                              <w:pPr>
                                <w:pStyle w:val="ad"/>
                                <w:jc w:val="center"/>
                                <w:rPr>
                                  <w:rFonts w:ascii="Journal" w:hAnsi="Journal"/>
                                  <w:sz w:val="24"/>
                                  <w:lang w:val="ru-RU"/>
                                </w:rPr>
                              </w:pPr>
                              <w:r>
                                <w:rPr>
                                  <w:sz w:val="24"/>
                                  <w:lang w:val="ru-RU"/>
                                </w:rPr>
                                <w:t>ФГБОУ ВО «КГТУ»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91117" id="Группа 4273" o:spid="_x0000_s2637" style="position:absolute;left:0;text-align:left;margin-left:56.7pt;margin-top:19.8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" o:allowincell="f">
                <v:rect id="Rectangle 3433" o:spid="_x0000_s263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wKzMUA&#10;AADdAAAADwAAAGRycy9kb3ducmV2LnhtbESP0YrCMBRE34X9h3AF3zRVZF2rUaog7NOiXT/g0lzb&#10;YnPTbWLb9euNIPg4zMwZZr3tTSVaalxpWcF0EoEgzqwuOVdw/j2Mv0A4j6yxskwK/snBdvMxWGOs&#10;bccnalOfiwBhF6OCwvs6ltJlBRl0E1sTB+9iG4M+yCaXusEuwE0lZ1H0KQ2WHBYKrGlfUHZNb0bB&#10;1fftT5Kn98PyvFtmx13S3f4SpUbDPlmB8NT7d/jV/tYK5rPFHJ5vw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ArMxQAAAN0AAAAPAAAAAAAAAAAAAAAAAJgCAABkcnMv&#10;ZG93bnJldi54bWxQSwUGAAAAAAQABAD1AAAAigMAAAAA&#10;" filled="f" strokeweight="2pt"/>
                <v:line id="Line 3434" o:spid="_x0000_s263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IJ/8MAAADdAAAADwAAAGRycy9kb3ducmV2LnhtbESPzarCMBSE94LvEI7gTlPFP6pRRKi4&#10;u9zWjbtjc2yLzUlpota3NxcuuBxm5htms+tMLZ7Uusqygsk4AkGcW11xoeCcJaMVCOeRNdaWScGb&#10;HOy2/d4GY21f/EvP1BciQNjFqKD0vomldHlJBt3YNsTBu9nWoA+yLaRu8RXgppbTKFpIgxWHhRIb&#10;OpSU39OHUXC/nOfJ8eegszrd62uR+Mv1ppUaDrr9GoSnzn/D/+2TVjCbLuf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SCf/DAAAA3QAAAA8AAAAAAAAAAAAA&#10;AAAAoQIAAGRycy9kb3ducmV2LnhtbFBLBQYAAAAABAAEAPkAAACRAwAAAAA=&#10;" strokeweight="2pt"/>
                <v:line id="Line 3435" o:spid="_x0000_s264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CXiMMAAADdAAAADwAAAGRycy9kb3ducmV2LnhtbESPzarCMBSE94LvEI7gTlPFP6pRRKi4&#10;k9u6cXdsjm2xOSlN1Pr25sKFuxxm5htms+tMLV7Uusqygsk4AkGcW11xoeCSJaMVCOeRNdaWScGH&#10;HOy2/d4GY23f/EOv1BciQNjFqKD0vomldHlJBt3YNsTBu9vWoA+yLaRu8R3gppbTKFpIgxWHhRIb&#10;OpSUP9KnUfC4XubJ8XzQWZ3u9a1I/PV210oNB91+DcJT5//Df+2TVjCbLhfw+yY8Ab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l4jDAAAA3QAAAA8AAAAAAAAAAAAA&#10;AAAAoQIAAGRycy9kb3ducmV2LnhtbFBLBQYAAAAABAAEAPkAAACRAwAAAAA=&#10;" strokeweight="2pt"/>
                <v:line id="Line 3436" o:spid="_x0000_s264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wyE8UAAADdAAAADwAAAGRycy9kb3ducmV2LnhtbESPS4vCQBCE74L/YWhhbzpZWR9kHUWE&#10;LHsTEy/eOpnOAzM9ITOr2X/vCILHoqq+oja7wbTiRr1rLCv4nEUgiAurG64UnLNkugbhPLLG1jIp&#10;+CcHu+14tMFY2zuf6Jb6SgQIuxgV1N53sZSuqMmgm9mOOHil7Q36IPtK6h7vAW5aOY+ipTTYcFio&#10;saNDTcU1/TMKrpfzIvk5HnTWpnudV4m/5KVW6mMy7L9BeBr8O/xq/2oFX/PVCp5vwhO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wyE8UAAADdAAAADwAAAAAAAAAA&#10;AAAAAAChAgAAZHJzL2Rvd25yZXYueG1sUEsFBgAAAAAEAAQA+QAAAJMDAAAAAA==&#10;" strokeweight="2pt"/>
                <v:line id="Line 3437" o:spid="_x0000_s264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mYb4AAADdAAAADwAAAGRycy9kb3ducmV2LnhtbERPuwrCMBTdBf8hXMFNU8UX1SgiVNzE&#10;6uJ2ba5tsbkpTdT692YQHA/nvdq0phIvalxpWcFoGIEgzqwuOVdwOSeDBQjnkTVWlknBhxxs1t3O&#10;CmNt33yiV+pzEULYxaig8L6OpXRZQQbd0NbEgbvbxqAPsMmlbvAdwk0lx1E0kwZLDg0F1rQrKHuk&#10;T6Pgcb1Mk/1xp89VutW3PPHX210r1e+12yUIT63/i3/ug1YwGc/D3P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E6ZhvgAAAN0AAAAPAAAAAAAAAAAAAAAAAKEC&#10;AABkcnMvZG93bnJldi54bWxQSwUGAAAAAAQABAD5AAAAjAMAAAAA&#10;" strokeweight="2pt"/>
                <v:line id="Line 3438" o:spid="_x0000_s264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D+sMAAADdAAAADwAAAGRycy9kb3ducmV2LnhtbESPzarCMBSE9xd8h3AEd9dU8bcaRYSK&#10;O7G6cXdsjm2xOSlN1Pr2Rrhwl8PMfMMs162pxJMaV1pWMOhHIIgzq0vOFZxPye8MhPPIGivLpOBN&#10;Dtarzs8SY21ffKRn6nMRIOxiVFB4X8dSuqwgg65va+Lg3Wxj0AfZ5FI3+ApwU8lhFE2kwZLDQoE1&#10;bQvK7unDKLhfzuNkd9jqU5Vu9DVP/OV600r1uu1mAcJT6//Df+29VjAaTuf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fA/rDAAAA3QAAAA8AAAAAAAAAAAAA&#10;AAAAoQIAAGRycy9kb3ducmV2LnhtbFBLBQYAAAAABAAEAPkAAACRAwAAAAA=&#10;" strokeweight="2pt"/>
                <v:line id="Line 3439" o:spid="_x0000_s264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DaQL4AAADdAAAADwAAAGRycy9kb3ducmV2LnhtbERPvQrCMBDeBd8hnOCmqaIi1SgiVNzE&#10;2sXtbM622FxKE7W+vRkEx4/vf73tTC1e1LrKsoLJOAJBnFtdcaEguySjJQjnkTXWlknBhxxsN/3e&#10;GmNt33ymV+oLEULYxaig9L6JpXR5SQbd2DbEgbvb1qAPsC2kbvEdwk0tp1G0kAYrDg0lNrQvKX+k&#10;T6Pgcc3myeG015c63elbkfjr7a6VGg663QqEp87/xT/3USuYTZ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sNpAvgAAAN0AAAAPAAAAAAAAAAAAAAAAAKEC&#10;AABkcnMvZG93bnJldi54bWxQSwUGAAAAAAQABAD5AAAAjAMAAAAA&#10;" strokeweight="2pt"/>
                <v:line id="Line 3440" o:spid="_x0000_s264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28EAAADdAAAADwAAAGRycy9kb3ducmV2LnhtbESPwQrCMBBE74L/EFbwpqmiItUoIlS8&#10;idWLt7VZ22KzKU3U+vdGEDwOM/OGWa5bU4knNa60rGA0jEAQZ1aXnCs4n5LBHITzyBory6TgTQ7W&#10;q25nibG2Lz7SM/W5CBB2MSoovK9jKV1WkEE3tDVx8G62MeiDbHKpG3wFuKnkOIpm0mDJYaHAmrYF&#10;Zff0YRTcL+dpsjts9alKN/qaJ/5yvWml+r12swDhqfX/8K+91wom4/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H/bwQAAAN0AAAAPAAAAAAAAAAAAAAAA&#10;AKECAABkcnMvZG93bnJldi54bWxQSwUGAAAAAAQABAD5AAAAjwMAAAAA&#10;" strokeweight="2pt"/>
                <v:line id="Line 3441" o:spid="_x0000_s264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HRsYAAADdAAAADwAAAGRycy9kb3ducmV2LnhtbESP0WoCMRRE3wv9h3ALvtWsi4hujVKq&#10;hYoPxbUfcN1cN6ubmyVJdevXm0Khj8PMnGHmy9624kI+NI4VjIYZCOLK6YZrBV/79+cpiBCRNbaO&#10;ScEPBVguHh/mWGh35R1dyliLBOFQoAITY1dIGSpDFsPQdcTJOzpvMSbpa6k9XhPctjLPsom02HBa&#10;MNjRm6HqXH5bBRt/2J5Ht9rIA2/8uv1czYI9KTV46l9fQETq43/4r/2hFYzzaQ6/b9IT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0bGAAAA3QAAAA8AAAAAAAAA&#10;AAAAAAAAoQIAAGRycy9kb3ducmV2LnhtbFBLBQYAAAAABAAEAPkAAACUAwAAAAA=&#10;" strokeweight="1pt"/>
                <v:line id="Line 3442" o:spid="_x0000_s264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i3cUAAADdAAAADwAAAGRycy9kb3ducmV2LnhtbESP3WoCMRSE7wu+QzhC72pWW0RXo0h/&#10;oOJF8ecBjpvjZnVzsiSpbn16Iwi9HGbmG2Y6b20tzuRD5VhBv5eBIC6crrhUsNt+vYxAhIissXZM&#10;Cv4owHzWeZpirt2F13TexFIkCIccFZgYm1zKUBiyGHquIU7ewXmLMUlfSu3xkuC2loMsG0qLFacF&#10;gw29GypOm1+rYOn3q1P/Whq556X/rH8+xsEelXrutosJiEht/A8/2t9awdtg9Ar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ci3cUAAADdAAAADwAAAAAAAAAA&#10;AAAAAAChAgAAZHJzL2Rvd25yZXYueG1sUEsFBgAAAAAEAAQA+QAAAJMDAAAAAA==&#10;" strokeweight="1pt"/>
                <v:rect id="Rectangle 3443" o:spid="_x0000_s264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NcMA&#10;AADdAAAADwAAAGRycy9kb3ducmV2LnhtbESPwWrDMBBE74X8g9hAbrXcYILrWgmmEMg1bgs5LtbW&#10;dmutXEmxnb+PCoUeh5l5w5SHxQxiIud7ywqekhQEcWN1z62C97fjYw7CB2SNg2VScCMPh/3qocRC&#10;25nPNNWhFRHCvkAFXQhjIaVvOjLoEzsSR+/TOoMhStdK7XCOcDPIbZrupMGe40KHI7121HzXV6Og&#10;qr6Wj5/6GY9e5qnb6Uy31UWpzXqpXkAEWsJ/+K990gqybZ7B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c/N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444" o:spid="_x0000_s264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arsIA&#10;AADdAAAADwAAAGRycy9kb3ducmV2LnhtbESPQYvCMBSE78L+h/AW9qapolKrUYog7NXqwh4fzbOt&#10;Ni81yWr33xtB8DjMzDfMatObVtzI+caygvEoAUFcWt1wpeB42A1TED4ga2wtk4J/8rBZfwxWmGl7&#10;5z3dilCJCGGfoYI6hC6T0pc1GfQj2xFH72SdwRClq6R2eI9w08pJksylwYbjQo0dbWsqL8WfUZDn&#10;5/7nWixw52WauLme6ir/Verrs8+XIAL14R1+tb+1gukkncH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5qu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445" o:spid="_x0000_s265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E2cMA&#10;AADdAAAADwAAAGRycy9kb3ducmV2LnhtbESPwWrDMBBE74X8g9hAbrXcEIzjWgkmEOg1bgs5LtbG&#10;dmutHEm13b+vCoUeh5l5w5THxQxiIud7ywqekhQEcWN1z62Ct9fzYw7CB2SNg2VS8E0ejofVQ4mF&#10;tjNfaKpDKyKEfYEKuhDGQkrfdGTQJ3Ykjt7NOoMhStdK7XCOcDPIbZpm0mDPcaHDkU4dNZ/1l1FQ&#10;VR/L+73e49nLPHWZ3um2uiq1WS/VM4hAS/gP/7VftILdNs/g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kE2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446" o:spid="_x0000_s265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WhQsIA&#10;AADdAAAADwAAAGRycy9kb3ducmV2LnhtbESPQYvCMBSE78L+h/AW9qapIlqrUYog7NXqwh4fzbOt&#10;Ni81yWr33xtB8DjMzDfMatObVtzI+caygvEoAUFcWt1wpeB42A1TED4ga2wtk4J/8rBZfwxWmGl7&#10;5z3dilCJCGGfoYI6hC6T0pc1GfQj2xFH72SdwRClq6R2eI9w08pJksykwYbjQo0dbWsqL8WfUZDn&#10;5/7nWixw52WauJme6ir/Verrs8+XIAL14R1+tb+1gukkncP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aFC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447" o:spid="_x0000_s265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o1ML4A&#10;AADdAAAADwAAAGRycy9kb3ducmV2LnhtbERPTYvCMBC9L/gfwgje1lQRqdUoZUHwalXwODRjW20m&#10;Nclq/ffmIHh8vO/VpjeteJDzjWUFk3ECgri0uuFKwfGw/U1B+ICssbVMCl7kYbMe/Kww0/bJe3oU&#10;oRIxhH2GCuoQukxKX9Zk0I9tRxy5i3UGQ4SuktrhM4abVk6TZC4NNhwbauzor6byVvwbBXl+7U/3&#10;YoFbL9PEzfVMV/lZqdGwz5cgAvXhK/64d1rBbJrGufFNf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KNTC+AAAA3QAAAA8AAAAAAAAAAAAAAAAAmAIAAGRycy9kb3ducmV2&#10;LnhtbFBLBQYAAAAABAAEAPUAAACDAwAAAAA=&#10;" filled="f" stroked="f" strokeweight=".25pt">
                  <v:textbox inset="1pt,1pt,1pt,1pt">
                    <w:txbxContent>
                      <w:p w:rsidR="00FD58D3" w:rsidRDefault="00FD58D3">
                        <w:pPr>
                          <w:pStyle w:val="ad"/>
                          <w:jc w:val="center"/>
                          <w:rPr>
                            <w:sz w:val="18"/>
                          </w:rPr>
                        </w:pPr>
                        <w:r>
                          <w:rPr>
                            <w:sz w:val="18"/>
                          </w:rPr>
                          <w:t>Дата</w:t>
                        </w:r>
                      </w:p>
                    </w:txbxContent>
                  </v:textbox>
                </v:rect>
                <v:rect id="Rectangle 3448" o:spid="_x0000_s265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q8IA&#10;AADdAAAADwAAAGRycy9kb3ducmV2LnhtbESPQYvCMBSE74L/ITxhb5oqIm3XKEUQvG5V2OOjedt2&#10;bV5qErX77zeC4HGYmW+Y9XYwnbiT861lBfNZAoK4srrlWsHpuJ+mIHxA1thZJgV/5GG7GY/WmGv7&#10;4C+6l6EWEcI+RwVNCH0upa8aMuhntieO3o91BkOUrpba4SPCTScXSbKSBluOCw32tGuoupQ3o6Ao&#10;fofztcxw72WauJVe6rr4VupjMhSfIAIN4R1+tQ9awXKRZvB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xpCr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449" o:spid="_x0000_s265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Wv68AA&#10;AADdAAAADwAAAGRycy9kb3ducmV2LnhtbERPz2vCMBS+C/4P4Q1203SlFFuNUgaFXddt4PHRPNtq&#10;81KTTLv/3hyEHT++37vDbEZxI+cHywre1gkI4tbqgTsF31/1agPCB2SNo2VS8EceDvvlYoeltnf+&#10;pFsTOhFD2JeooA9hKqX0bU8G/dpOxJE7WWcwROg6qR3eY7gZZZokuTQ4cGzocaL3ntpL82sUVNV5&#10;/rk2BdZebhKX60x31VGp15e52oIINId/8dP9oRVkaRH3xzfxCc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Wv68AAAADdAAAADwAAAAAAAAAAAAAAAACYAgAAZHJzL2Rvd25y&#10;ZXYueG1sUEsFBgAAAAAEAAQA9QAAAIUDAAAAAA==&#10;" filled="f" stroked="f" strokeweight=".25pt">
                  <v:textbox inset="1pt,1pt,1pt,1pt">
                    <w:txbxContent>
                      <w:p w:rsidR="00FD58D3" w:rsidRPr="005D308F" w:rsidRDefault="00FD58D3">
                        <w:pPr>
                          <w:pStyle w:val="ad"/>
                          <w:jc w:val="center"/>
                          <w:rPr>
                            <w:sz w:val="18"/>
                            <w:lang w:val="ru-RU"/>
                          </w:rPr>
                        </w:pPr>
                        <w:r>
                          <w:rPr>
                            <w:sz w:val="18"/>
                            <w:lang w:val="ru-RU"/>
                          </w:rPr>
                          <w:t>2</w:t>
                        </w:r>
                      </w:p>
                    </w:txbxContent>
                  </v:textbox>
                </v:rect>
                <v:rect id="Rectangle 3450" o:spid="_x0000_s265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KcMIA&#10;AADdAAAADwAAAGRycy9kb3ducmV2LnhtbESPQYvCMBSE78L+h/AWvGlaEdGusRRB8GrdBY+P5m1b&#10;bV5qErX+eyMs7HGYmW+YdT6YTtzJ+daygnSagCCurG65VvB93E2WIHxA1thZJgVP8pBvPkZrzLR9&#10;8IHuZahFhLDPUEETQp9J6auGDPqp7Ymj92udwRClq6V2+Ihw08lZkiykwZbjQoM9bRuqLuXNKCiK&#10;8/BzLVe483KZuIWe67o4KTX+HIovEIGG8B/+a++1gvlslcL7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QpwwgAAAN0AAAAPAAAAAAAAAAAAAAAAAJgCAABkcnMvZG93&#10;bnJldi54bWxQSwUGAAAAAAQABAD1AAAAhwMAAAAA&#10;" filled="f" stroked="f" strokeweight=".25pt">
                  <v:textbox inset="1pt,1pt,1pt,1pt">
                    <w:txbxContent>
                      <w:p w:rsidR="00FD58D3" w:rsidRPr="0010657E" w:rsidRDefault="00FD58D3" w:rsidP="00DF1942">
                        <w:pPr>
                          <w:pStyle w:val="ad"/>
                          <w:jc w:val="center"/>
                          <w:rPr>
                            <w:rFonts w:ascii="Journal" w:hAnsi="Journal"/>
                            <w:lang w:val="ru-RU"/>
                          </w:rPr>
                        </w:pPr>
                        <w:r>
                          <w:rPr>
                            <w:lang w:val="ru-RU"/>
                          </w:rPr>
                          <w:t>КП 53.09.03.01.212 П9</w:t>
                        </w:r>
                      </w:p>
                      <w:p w:rsidR="00FD58D3" w:rsidRDefault="00FD58D3">
                        <w:pPr>
                          <w:pStyle w:val="ad"/>
                          <w:jc w:val="center"/>
                          <w:rPr>
                            <w:rFonts w:ascii="Journal" w:hAnsi="Journal"/>
                            <w:lang w:val="ru-RU"/>
                          </w:rPr>
                        </w:pPr>
                      </w:p>
                    </w:txbxContent>
                  </v:textbox>
                </v:rect>
                <v:line id="Line 3451" o:spid="_x0000_s265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3ccUAAADdAAAADwAAAGRycy9kb3ducmV2LnhtbESPQWvCQBSE7wX/w/KE3pqNoS0as4oI&#10;EW+l0Utuz+wzCcm+DdlV47/vFgo9DjPzDZNtJ9OLO42utaxgEcUgiCurW64VnE/52xKE88gae8uk&#10;4EkOtpvZS4aptg/+pnvhaxEg7FJU0Hg/pFK6qiGDLrIDcfCudjTogxxrqUd8BLjpZRLHn9Jgy2Gh&#10;wYH2DVVdcTMKuvL8kR++9vrUFzt9qXNfXq5aqdf5tFuD8DT5//Bf+6gVvCerB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d3ccUAAADdAAAADwAAAAAAAAAA&#10;AAAAAAChAgAAZHJzL2Rvd25yZXYueG1sUEsFBgAAAAAEAAQA+QAAAJMDAAAAAA==&#10;" strokeweight="2pt"/>
                <v:line id="Line 3452" o:spid="_x0000_s265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vS6sMAAADdAAAADwAAAGRycy9kb3ducmV2LnhtbESPzarCMBSE9xd8h3AEd9fUX7QaRYSK&#10;O7G6cXdsjm2xOSlN1Pr2Rrhwl8PMfMMs162pxJMaV1pWMOhHIIgzq0vOFZxPye8MhPPIGivLpOBN&#10;Dtarzs8SY21ffKRn6nMRIOxiVFB4X8dSuqwgg65va+Lg3Wxj0AfZ5FI3+ApwU8lhFE2lwZLDQoE1&#10;bQvK7unDKLhfzpNkd9jqU5Vu9DVP/OV600r1uu1mAcJT6//Df+29VjAezkf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0urDAAAA3QAAAA8AAAAAAAAAAAAA&#10;AAAAoQIAAGRycy9kb3ducmV2LnhtbFBLBQYAAAAABAAEAPkAAACRAwAAAAA=&#10;" strokeweight="2pt"/>
                <v:line id="Line 3453" o:spid="_x0000_s265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csdMYAAADdAAAADwAAAGRycy9kb3ducmV2LnhtbESP0WoCMRRE3wv+Q7hC32pWEalbs0vR&#10;Fio+SNUPuG5uN1s3N0uS6tavN0Khj8PMnGEWZW9bcSYfGscKxqMMBHHldMO1gsP+/ekZRIjIGlvH&#10;pOCXApTF4GGBuXYX/qTzLtYiQTjkqMDE2OVShsqQxTByHXHyvpy3GJP0tdQeLwluWznJspm02HBa&#10;MNjR0lB12v1YBWt/3JzG19rII6/9W7tdzYP9Vupx2L++gIjUx//wX/tDK5hO5lO4v0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XLHTGAAAA3QAAAA8AAAAAAAAA&#10;AAAAAAAAoQIAAGRycy9kb3ducmV2LnhtbFBLBQYAAAAABAAEAPkAAACUAwAAAAA=&#10;" strokeweight="1pt"/>
                <v:line id="Line 3454" o:spid="_x0000_s265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uJ78YAAADdAAAADwAAAGRycy9kb3ducmV2LnhtbESP3WoCMRSE7wu+QziCdzWraNGtUcQf&#10;UHpRuvYBjpvTzdbNyZJE3fbpm0Khl8PMfMMsVp1txI18qB0rGA0zEMSl0zVXCt5P+8cZiBCRNTaO&#10;ScEXBVgtew8LzLW78xvdiliJBOGQowITY5tLGUpDFsPQtcTJ+3DeYkzSV1J7vCe4beQ4y56kxZrT&#10;gsGWNobKS3G1Co7+/HIZfVdGnvnod83rdh7sp1KDfrd+BhGpi//hv/ZBK5iM51P4fZ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bie/GAAAA3QAAAA8AAAAAAAAA&#10;AAAAAAAAoQIAAGRycy9kb3ducmV2LnhtbFBLBQYAAAAABAAEAPkAAACUAwAAAAA=&#10;" strokeweight="1pt"/>
                <v:line id="Line 3455" o:spid="_x0000_s266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kXmMYAAADdAAAADwAAAGRycy9kb3ducmV2LnhtbESP0WoCMRRE3wv9h3ALfatZRaSuZhdp&#10;FSo+FG0/4Lq5blY3N0sSdduvN4WCj8PMnGHmZW9bcSEfGscKhoMMBHHldMO1gu+v1csriBCRNbaO&#10;ScEPBSiLx4c55tpdeUuXXaxFgnDIUYGJsculDJUhi2HgOuLkHZy3GJP0tdQerwluWznKsom02HBa&#10;MNjRm6HqtDtbBWu/35yGv7WRe177Zfv5Pg32qNTzU7+YgYjUx3v4v/2hFYxH0wn8vU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JF5jGAAAA3QAAAA8AAAAAAAAA&#10;AAAAAAAAoQIAAGRycy9kb3ducmV2LnhtbFBLBQYAAAAABAAEAPkAAACUAwAAAAA=&#10;" strokeweight="1pt"/>
                <v:group id="Group 3456" o:spid="_x0000_s266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ONQscAAADdAAAADwAAAGRycy9kb3ducmV2LnhtbESPQWvCQBSE7wX/w/IE&#10;b3UTba1GVxFpxYMIVaH09sg+k2D2bchuk/jvXUHocZiZb5jFqjOlaKh2hWUF8TACQZxaXXCm4Hz6&#10;ep2CcB5ZY2mZFNzIwWrZe1lgom3L39QcfSYChF2CCnLvq0RKl+Zk0A1tRRy8i60N+iDrTOoa2wA3&#10;pRxF0UQaLDgs5FjRJqf0evwzCrYttutx/Nnsr5fN7ff0fvjZx6TUoN+t5yA8df4//GzvtIK30ew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gONQscAAADd&#10;AAAADwAAAAAAAAAAAAAAAACqAgAAZHJzL2Rvd25yZXYueG1sUEsFBgAAAAAEAAQA+gAAAJ4DAAAA&#10;AA==&#10;">
                  <v:rect id="Rectangle 3457" o:spid="_x0000_s26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j7cAA&#10;AADdAAAADwAAAGRycy9kb3ducmV2LnhtbERPz2vCMBS+C/4P4Q1203SlFFuNUgaFXddt4PHRPNtq&#10;81KTTLv/3hyEHT++37vDbEZxI+cHywre1gkI4tbqgTsF31/1agPCB2SNo2VS8EceDvvlYoeltnf+&#10;pFsTOhFD2JeooA9hKqX0bU8G/dpOxJE7WWcwROg6qR3eY7gZZZokuTQ4cGzocaL3ntpL82sUVNV5&#10;/rk2BdZebhKX60x31VGp15e52oIINId/8dP9oRVkaRHnxjfxCc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Oj7c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458" o:spid="_x0000_s26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GdsIA&#10;AADdAAAADwAAAGRycy9kb3ducmV2LnhtbESPQYvCMBSE78L+h/AW9mZTRcRWo5QFYa9bFTw+mmdb&#10;bV66SVbrvzeC4HGYmW+Y1WYwnbiS861lBZMkBUFcWd1yrWC/244XIHxA1thZJgV38rBZf4xWmGt7&#10;41+6lqEWEcI+RwVNCH0upa8aMugT2xNH72SdwRClq6V2eItw08lpms6lwZbjQoM9fTdUXcp/o6Ao&#10;zsPhr8xw6+UidXM903VxVOrrcyiWIAIN4R1+tX+0gtk0y+D5Jj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wZ2wgAAAN0AAAAPAAAAAAAAAAAAAAAAAJgCAABkcnMvZG93&#10;bnJldi54bWxQSwUGAAAAAAQABAD1AAAAhwMAAAAA&#10;" filled="f" stroked="f" strokeweight=".25pt">
                    <v:textbox inset="1pt,1pt,1pt,1pt">
                      <w:txbxContent>
                        <w:p w:rsidR="00FD58D3" w:rsidRPr="005D308F" w:rsidRDefault="00FD58D3">
                          <w:pPr>
                            <w:pStyle w:val="ad"/>
                            <w:rPr>
                              <w:sz w:val="18"/>
                              <w:lang w:val="ru-RU"/>
                            </w:rPr>
                          </w:pPr>
                          <w:r>
                            <w:rPr>
                              <w:sz w:val="18"/>
                              <w:lang w:val="ru-RU"/>
                            </w:rPr>
                            <w:t>Кутузова</w:t>
                          </w:r>
                        </w:p>
                      </w:txbxContent>
                    </v:textbox>
                  </v:rect>
                </v:group>
                <v:group id="Group 3459" o:spid="_x0000_s266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GPLMQAAADdAAAADwAAAGRycy9kb3ducmV2LnhtbERPy2rCQBTdF/yH4Qru&#10;6iSmLRIdRUItXYRCVRB3l8w1CWbuhMw0j7/vLApdHs57ux9NI3rqXG1ZQbyMQBAXVtdcKricj89r&#10;EM4ja2wsk4KJHOx3s6ctptoO/E39yZcihLBLUUHlfZtK6YqKDLqlbYkDd7edQR9gV0rd4RDCTSNX&#10;UfQmDdYcGipsKauoeJx+jIKPAYdDEr/3+eOeTbfz69c1j0mpxXw8bEB4Gv2/+M/9qRW8JFH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wGPLMQAAADdAAAA&#10;DwAAAAAAAAAAAAAAAACqAgAAZHJzL2Rvd25yZXYueG1sUEsFBgAAAAAEAAQA+gAAAJsDAAAAAA==&#10;">
                  <v:rect id="Rectangle 3460" o:spid="_x0000_s26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QasMA&#10;AADdAAAADwAAAGRycy9kb3ducmV2LnhtbESPQWsCMRSE70L/Q3iF3jTRiqyrURZB6LVbBY+PzXN3&#10;7eZlm6S6/fdGKHgcZuYbZr0dbCeu5EPrWMN0okAQV860XGs4fO3HGYgQkQ12jknDHwXYbl5Ga8yN&#10;u/EnXctYiwThkKOGJsY+lzJUDVkME9cTJ+/svMWYpK+l8XhLcNvJmVILabHltNBgT7uGqu/y12oo&#10;istw/CmXuA8yU35h5qYuTlq/vQ7FCkSkIT7D/+0Po2H+rqbweJOe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Qa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461" o:spid="_x0000_s26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AOHcIA&#10;AADdAAAADwAAAGRycy9kb3ducmV2LnhtbESPQWsCMRSE7wX/Q3hCbzXRiuhqlEUQenVrocfH5rm7&#10;unlZk1TXf2+EgsdhZr5hVpvetuJKPjSONYxHCgRx6UzDlYbD9+5jDiJEZIOtY9JwpwCb9eBthZlx&#10;N97TtYiVSBAOGWqoY+wyKUNZk8Uwch1x8o7OW4xJ+koaj7cEt62cKDWTFhtOCzV2tK2pPBd/VkOe&#10;n/qfS7HAXZBz5Wdmaqr8V+v3YZ8vQUTq4yv83/4yGqafagLPN+k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A4dwgAAAN0AAAAPAAAAAAAAAAAAAAAAAJgCAABkcnMvZG93&#10;bnJldi54bWxQSwUGAAAAAAQABAD1AAAAhwMAAAAA&#10;" filled="f" stroked="f" strokeweight=".25pt">
                    <v:textbox inset="1pt,1pt,1pt,1pt">
                      <w:txbxContent>
                        <w:p w:rsidR="00FD58D3" w:rsidRPr="005D308F" w:rsidRDefault="00FD58D3">
                          <w:pPr>
                            <w:pStyle w:val="ad"/>
                            <w:rPr>
                              <w:sz w:val="18"/>
                              <w:lang w:val="ru-RU"/>
                            </w:rPr>
                          </w:pPr>
                          <w:proofErr w:type="spellStart"/>
                          <w:r>
                            <w:rPr>
                              <w:sz w:val="18"/>
                              <w:lang w:val="ru-RU"/>
                            </w:rPr>
                            <w:t>Рудинский</w:t>
                          </w:r>
                          <w:proofErr w:type="spellEnd"/>
                        </w:p>
                      </w:txbxContent>
                    </v:textbox>
                  </v:rect>
                </v:group>
                <v:group id="Group 3462" o:spid="_x0000_s266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MRW8YAAADdAAAADwAAAGRycy9kb3ducmV2LnhtbESPT2vCQBTE7wW/w/KE&#10;3uomphWJriKipQcR/APi7ZF9JsHs25Bdk/jtuwWhx2FmfsPMl72pREuNKy0riEcRCOLM6pJzBefT&#10;9mMKwnlkjZVlUvAkB8vF4G2OqbYdH6g9+lwECLsUFRTe16mULivIoBvZmjh4N9sY9EE2udQNdgFu&#10;KjmOook0WHJYKLCmdUHZ/fgwCr477FZJvGl399v6eT197S+7mJR6H/arGQhPvf8Pv9o/WsFnEiX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0xFbxgAAAN0A&#10;AAAPAAAAAAAAAAAAAAAAAKoCAABkcnMvZG93bnJldi54bWxQSwUGAAAAAAQABAD6AAAAnQMAAAAA&#10;">
                  <v:rect id="Rectangle 3463" o:spid="_x0000_s26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z8sQA&#10;AADdAAAADwAAAGRycy9kb3ducmV2LnhtbESPwWrDMBBE74X8g9hAb42U1oTUtRxMIZBrnQZ6XKyt&#10;7cRaOZKSuH9fFQI9DjPzhik2kx3ElXzoHWtYLhQI4saZnlsNn/vt0xpEiMgGB8ek4YcCbMrZQ4G5&#10;cTf+oGsdW5EgHHLU0MU45lKGpiOLYeFG4uR9O28xJulbaTzeEtwO8lmplbTYc1rocKT3jppTfbEa&#10;quo4Hc71K26DXCu/Mplpqy+tH+dT9QYi0hT/w/f2zmjIXlQGf2/SE5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1M/L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rect id="Rectangle 3464" o:spid="_x0000_s26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WacMA&#10;AADdAAAADwAAAGRycy9kb3ducmV2LnhtbESPQWsCMRSE7wX/Q3iCt5pYrehqlKUgeO22BY+PzXN3&#10;dfOyJlHXf28KhR6HmfmGWW9724ob+dA41jAZKxDEpTMNVxq+v3avCxAhIhtsHZOGBwXYbgYva8yM&#10;u/Mn3YpYiQThkKGGOsYukzKUNVkMY9cRJ+/ovMWYpK+k8XhPcNvKN6Xm0mLDaaHGjj5qKs/F1WrI&#10;81P/cymWuAtyofzczEyVH7QeDft8BSJSH//Df+290TCbqnf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mWac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group id="Group 3465" o:spid="_x0000_s267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Syw8cAAADdAAAADwAAAGRycy9kb3ducmV2LnhtbESPQWvCQBSE7wX/w/IK&#10;3ppNtA2SZhWRKh5CoSqU3h7ZZxLMvg3ZbRL/fbdQ6HGYmW+YfDOZVgzUu8aygiSKQRCXVjdcKbic&#10;908rEM4ja2wtk4I7OdisZw85ZtqO/EHDyVciQNhlqKD2vsukdGVNBl1kO+LgXW1v0AfZV1L3OAa4&#10;aeUijlNpsOGwUGNHu5rK2+nbKDiMOG6XydtQ3K67+9f55f2zSEip+eO0fQXhafL/4b/2USt4Xs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6Syw8cAAADd&#10;AAAADwAAAAAAAAAAAAAAAACqAgAAZHJzL2Rvd25yZXYueG1sUEsFBgAAAAAEAAQA+gAAAJ4DAAAA&#10;AA==&#10;">
                  <v:rect id="Rectangle 3466" o:spid="_x0000_s26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hcQA&#10;AADdAAAADwAAAGRycy9kb3ducmV2LnhtbESPzWrDMBCE74W8g9hAb42UNOTHsRxMIdBr3RZyXKyN&#10;7cRaOZKauG9fFQo9DjPzDZPvR9uLG/nQOdYwnykQxLUzHTcaPt4PTxsQISIb7B2Thm8KsC8mDzlm&#10;xt35jW5VbESCcMhQQxvjkEkZ6pYshpkbiJN3ct5iTNI30ni8J7jt5UKplbTYcVpocaCXlupL9WU1&#10;lOV5/LxWWzwEuVF+ZZamKY9aP07Hcgci0hj/w3/tV6Nh+azW8PsmP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rYX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467" o:spid="_x0000_s26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598EA&#10;AADdAAAADwAAAGRycy9kb3ducmV2LnhtbERPz2vCMBS+C/sfwhvsZpO5UrpqlDIQdl1V8Pho3tq6&#10;5qVLonb//XIY7Pjx/d7sZjuKG/kwONbwnCkQxK0zA3cajof9sgQRIrLB0TFp+KEAu+3DYoOVcXf+&#10;oFsTO5FCOFSooY9xqqQMbU8WQ+Ym4sR9Om8xJug7aTzeU7gd5UqpQlocODX0ONFbT+1Xc7Ua6voy&#10;n76bV9wHWSpfmNx09Vnrp8e5XoOINMd/8Z/73WjIX1Sam96kJ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4OffBAAAA3QAAAA8AAAAAAAAAAAAAAAAAmAIAAGRycy9kb3du&#10;cmV2LnhtbFBLBQYAAAAABAAEAPUAAACGAwAAAAA=&#10;" filled="f" stroked="f" strokeweight=".25pt">
                    <v:textbox inset="1pt,1pt,1pt,1pt">
                      <w:txbxContent>
                        <w:p w:rsidR="00FD58D3" w:rsidRPr="005D308F" w:rsidRDefault="00FD58D3">
                          <w:pPr>
                            <w:pStyle w:val="ad"/>
                            <w:rPr>
                              <w:sz w:val="18"/>
                              <w:lang w:val="ru-RU"/>
                            </w:rPr>
                          </w:pPr>
                          <w:proofErr w:type="spellStart"/>
                          <w:r>
                            <w:rPr>
                              <w:sz w:val="18"/>
                              <w:lang w:val="ru-RU"/>
                            </w:rPr>
                            <w:t>Рудинский</w:t>
                          </w:r>
                          <w:proofErr w:type="spellEnd"/>
                        </w:p>
                      </w:txbxContent>
                    </v:textbox>
                  </v:rect>
                </v:group>
                <v:group id="Group 3468" o:spid="_x0000_s267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smscYAAADdAAAADwAAAGRycy9kb3ducmV2LnhtbESPQWvCQBSE7wX/w/IE&#10;b7qJWrHRVURUPEihWii9PbLPJJh9G7JrEv+9WxB6HGbmG2a57kwpGqpdYVlBPIpAEKdWF5wp+L7s&#10;h3MQziNrLC2Tggc5WK96b0tMtG35i5qzz0SAsEtQQe59lUjp0pwMupGtiIN3tbVBH2SdSV1jG+Cm&#10;lOMomkmDBYeFHCva5pTeznej4NBiu5nEu+Z0u24fv5f3z59TTEoN+t1mAcJT5//Dr/ZRK5hOog/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yaxxgAAAN0A&#10;AAAPAAAAAAAAAAAAAAAAAKoCAABkcnMvZG93bnJldi54bWxQSwUGAAAAAAQABAD6AAAAnQMAAAAA&#10;">
                  <v:rect id="Rectangle 3469" o:spid="_x0000_s26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jLMAA&#10;AADdAAAADwAAAGRycy9kb3ducmV2LnhtbERPy4rCMBTdD/gP4QqzG1MfiHaaShEEt1YFl5fmTtuZ&#10;5qYmUTt/bxaCy8N5Z5vBdOJOzreWFUwnCQjiyuqWawWn4+5rBcIHZI2dZVLwTx42+egjw1TbBx/o&#10;XoZaxBD2KSpoQuhTKX3VkEE/sT1x5H6sMxgidLXUDh8x3HRyliRLabDl2NBgT9uGqr/yZhQUxe9w&#10;vpZr3Hm5StxSL3RdXJT6HA/FN4hAQ3iLX+69VrCYT+P++CY+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jLM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470" o:spid="_x0000_s26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Gt8QA&#10;AADdAAAADwAAAGRycy9kb3ducmV2LnhtbESPwWrDMBBE74H+g9hCb7Hs1hjXiRJMIdBr3QRyXKyt&#10;7dRauZKauH8fBQo5DjPzhllvZzOKMzk/WFaQJSkI4tbqgTsF+8/dsgThA7LG0TIp+CMP283DYo2V&#10;thf+oHMTOhEh7CtU0IcwVVL6tieDPrETcfS+rDMYonSd1A4vEW5G+ZymhTQ4cFzocaK3ntrv5tco&#10;qOvTfPhpXnHnZZm6Que6q49KPT3O9QpEoDncw//td60gf8kyuL2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bBrfEAAAA3QAAAA8AAAAAAAAAAAAAAAAAmAIAAGRycy9k&#10;b3ducmV2LnhtbFBLBQYAAAAABAAEAPUAAACJAwAAAAA=&#10;" filled="f" stroked="f" strokeweight=".25pt">
                    <v:textbox inset="1pt,1pt,1pt,1pt">
                      <w:txbxContent>
                        <w:p w:rsidR="00FD58D3" w:rsidRPr="005D308F" w:rsidRDefault="00FD58D3">
                          <w:pPr>
                            <w:pStyle w:val="ad"/>
                            <w:rPr>
                              <w:sz w:val="18"/>
                              <w:lang w:val="ru-RU"/>
                            </w:rPr>
                          </w:pPr>
                          <w:proofErr w:type="spellStart"/>
                          <w:r>
                            <w:rPr>
                              <w:sz w:val="18"/>
                              <w:lang w:val="ru-RU"/>
                            </w:rPr>
                            <w:t>Петрикин</w:t>
                          </w:r>
                          <w:proofErr w:type="spellEnd"/>
                        </w:p>
                      </w:txbxContent>
                    </v:textbox>
                  </v:rect>
                </v:group>
                <v:line id="Line 3471" o:spid="_x0000_s267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V7tsQAAADdAAAADwAAAGRycy9kb3ducmV2LnhtbESPT4vCMBTE74LfITxhb5rqqizdRhGh&#10;y97E1ou3Z/P6B5uX0mS1++2NIHgcZuY3TLIdTCtu1LvGsoL5LAJBXFjdcKXglKfTLxDOI2tsLZOC&#10;f3Kw3YxHCcba3vlIt8xXIkDYxaig9r6LpXRFTQbdzHbEwSttb9AH2VdS93gPcNPKRRStpcGGw0KN&#10;He1rKq7Zn1FwPZ9W6c9hr/M22+lLlfrzpdRKfUyG3TcIT4N/h1/tX61g+TlfwP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Xu2xAAAAN0AAAAPAAAAAAAAAAAA&#10;AAAAAKECAABkcnMvZG93bnJldi54bWxQSwUGAAAAAAQABAD5AAAAkgMAAAAA&#10;" strokeweight="2pt"/>
                <v:rect id="Rectangle 3472" o:spid="_x0000_s267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U9W8QA&#10;AADdAAAADwAAAGRycy9kb3ducmV2LnhtbESPQWvCQBSE70L/w/IKvekmTRCbukooBHo1KvT4yL4m&#10;0ezbdHer8d93C4LHYWa+YdbbyQziQs73lhWkiwQEcWN1z62Cw76ar0D4gKxxsEwKbuRhu3marbHQ&#10;9so7utShFRHCvkAFXQhjIaVvOjLoF3Ykjt63dQZDlK6V2uE1ws0gX5NkKQ32HBc6HOmjo+Zc/xoF&#10;ZXmajj/1G1ZerhK31Lluyy+lXp6n8h1EoCk8wvf2p1aQZ2kG/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PVvEAAAA3QAAAA8AAAAAAAAAAAAAAAAAmAIAAGRycy9k&#10;b3ducmV2LnhtbFBLBQYAAAAABAAEAPUAAACJAwAAAAA=&#10;" filled="f" stroked="f" strokeweight=".25pt">
                  <v:textbox inset="1pt,1pt,1pt,1pt">
                    <w:txbxContent>
                      <w:p w:rsidR="00FD58D3" w:rsidRDefault="00FD58D3" w:rsidP="005D308F">
                        <w:pPr>
                          <w:pStyle w:val="ad"/>
                          <w:jc w:val="center"/>
                          <w:rPr>
                            <w:sz w:val="18"/>
                            <w:lang w:val="ru-RU"/>
                          </w:rPr>
                        </w:pPr>
                      </w:p>
                      <w:p w:rsidR="00FD58D3" w:rsidRDefault="00FD58D3" w:rsidP="005D308F">
                        <w:pPr>
                          <w:pStyle w:val="ad"/>
                          <w:jc w:val="center"/>
                          <w:rPr>
                            <w:sz w:val="18"/>
                            <w:lang w:val="ru-RU"/>
                          </w:rPr>
                        </w:pPr>
                        <w:r>
                          <w:rPr>
                            <w:sz w:val="18"/>
                            <w:lang w:val="ru-RU"/>
                          </w:rPr>
                          <w:t xml:space="preserve">Курсовой проект по дисциплине «Технологии проектирования </w:t>
                        </w:r>
                      </w:p>
                      <w:p w:rsidR="00FD58D3" w:rsidRPr="0032226F" w:rsidRDefault="00FD58D3" w:rsidP="005D308F">
                        <w:pPr>
                          <w:pStyle w:val="ad"/>
                          <w:jc w:val="center"/>
                          <w:rPr>
                            <w:sz w:val="18"/>
                            <w:lang w:val="ru-RU"/>
                          </w:rPr>
                        </w:pPr>
                        <w:r>
                          <w:rPr>
                            <w:sz w:val="18"/>
                            <w:lang w:val="ru-RU"/>
                          </w:rPr>
                          <w:t>АСОИ и У»</w:t>
                        </w:r>
                      </w:p>
                      <w:p w:rsidR="00FD58D3" w:rsidRDefault="00FD58D3">
                        <w:pPr>
                          <w:pStyle w:val="ad"/>
                          <w:rPr>
                            <w:sz w:val="18"/>
                          </w:rPr>
                        </w:pPr>
                      </w:p>
                    </w:txbxContent>
                  </v:textbox>
                </v:rect>
                <v:line id="Line 3473" o:spid="_x0000_s267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BGWcMAAADdAAAADwAAAGRycy9kb3ducmV2LnhtbESPzarCMBSE94LvEI7gTlN/kWoUESru&#10;Lrd14+7YHNtic1KaqPXtzYULLoeZ+YbZ7DpTiye1rrKsYDKOQBDnVldcKDhnyWgFwnlkjbVlUvAm&#10;B7ttv7fBWNsX/9Iz9YUIEHYxKii9b2IpXV6SQTe2DXHwbrY16INsC6lbfAW4qeU0ipbSYMVhocSG&#10;DiXl9/RhFNwv50Vy/DnorE73+lok/nK9aaWGg26/BuGp89/wf/ukFcxnk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RlnDAAAA3QAAAA8AAAAAAAAAAAAA&#10;AAAAoQIAAGRycy9kb3ducmV2LnhtbFBLBQYAAAAABAAEAPkAAACRAwAAAAA=&#10;" strokeweight="2pt"/>
                <v:line id="Line 3474" o:spid="_x0000_s267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zjwsMAAADdAAAADwAAAGRycy9kb3ducmV2LnhtbESPQYvCMBSE7wv+h/AEb2uqriLVKCJU&#10;vC22Xrw9m2dbbF5KE7X+eyMIHoeZ+YZZrjtTizu1rrKsYDSMQBDnVldcKDhmye8chPPIGmvLpOBJ&#10;Dtar3s8SY20ffKB76gsRIOxiVFB638RSurwkg25oG+LgXWxr0AfZFlK3+AhwU8txFM2kwYrDQokN&#10;bUvKr+nNKLiejtNk97/VWZ1u9LlI/Ol80UoN+t1mAcJT57/hT3uvFfxNRl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s48LDAAAA3QAAAA8AAAAAAAAAAAAA&#10;AAAAoQIAAGRycy9kb3ducmV2LnhtbFBLBQYAAAAABAAEAPkAAACRAwAAAAA=&#10;" strokeweight="2pt"/>
                <v:line id="Line 3475" o:spid="_x0000_s268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59tcQAAADdAAAADwAAAGRycy9kb3ducmV2LnhtbESPS4vCQBCE7wv+h6EFb+vEx4pERxEh&#10;4m0xevHWyXQemOkJmVHjv98RhD0WVfUVtd72phEP6lxtWcFkHIEgzq2uuVRwOSffSxDOI2tsLJOC&#10;FznYbgZfa4y1ffKJHqkvRYCwi1FB5X0bS+nyigy6sW2Jg1fYzqAPsiul7vAZ4KaR0yhaSIM1h4UK&#10;W9pXlN/Su1Fwu15+ksPvXp+bdKezMvHXrNBKjYb9bgXCU+//w5/2USuYzyYLeL8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n21xAAAAN0AAAAPAAAAAAAAAAAA&#10;AAAAAKECAABkcnMvZG93bnJldi54bWxQSwUGAAAAAAQABAD5AAAAkgMAAAAA&#10;" strokeweight="2pt"/>
                <v:rect id="Rectangle 3476" o:spid="_x0000_s268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7WMMA&#10;AADdAAAADwAAAGRycy9kb3ducmV2LnhtbESPW4vCMBSE3xf8D+EIvq2pF7xUo5QFYV+3Kvh4aI5t&#10;tTmpSVa7/34jCD4OM/MNs952phF3cr62rGA0TEAQF1bXXCo47HefCxA+IGtsLJOCP/Kw3fQ+1phq&#10;++AfuuehFBHCPkUFVQhtKqUvKjLoh7Yljt7ZOoMhSldK7fAR4aaR4ySZSYM1x4UKW/qqqLjmv0ZB&#10;ll264y1f4s7LReJmeqrL7KTUoN9lKxCBuvAOv9rfWsF0MprD80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47W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477" o:spid="_x0000_s268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vKsAA&#10;AADdAAAADwAAAGRycy9kb3ducmV2LnhtbERPy4rCMBTdD/gP4QqzG1MfiHaaShEEt1YFl5fmTtuZ&#10;5qYmUTt/bxaCy8N5Z5vBdOJOzreWFUwnCQjiyuqWawWn4+5rBcIHZI2dZVLwTx42+egjw1TbBx/o&#10;XoZaxBD2KSpoQuhTKX3VkEE/sT1x5H6sMxgidLXUDh8x3HRyliRLabDl2NBgT9uGqr/yZhQUxe9w&#10;vpZr3Hm5StxSL3RdXJT6HA/FN4hAQ3iLX+69VrCYT+Pc+CY+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GvK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Листов</w:t>
                        </w:r>
                      </w:p>
                    </w:txbxContent>
                  </v:textbox>
                </v:rect>
                <v:rect id="Rectangle 3478" o:spid="_x0000_s268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KscQA&#10;AADdAAAADwAAAGRycy9kb3ducmV2LnhtbESPwWrDMBBE74H+g9hCb7Gc1oTEiRJMwdBr3QR6XKyt&#10;7dRauZJqu38fBQo5DjPzhtkfZ9OLkZzvLCtYJSkI4trqjhsFp49yuQHhA7LG3jIp+CMPx8PDYo+5&#10;thO/01iFRkQI+xwVtCEMuZS+bsmgT+xAHL0v6wyGKF0jtcMpwk0vn9N0LQ12HBdaHOi1pfq7+jUK&#10;iuIyn3+qLZZeblK31pluik+lnh7nYgci0Bzu4f/2m1aQvay2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tCrHEAAAA3QAAAA8AAAAAAAAAAAAAAAAAmAIAAGRycy9k&#10;b3ducmV2LnhtbFBLBQYAAAAABAAEAPUAAACJAwAAAAA=&#10;" filled="f" stroked="f" strokeweight=".25pt">
                  <v:textbox inset="1pt,1pt,1pt,1pt">
                    <w:txbxContent>
                      <w:p w:rsidR="00FD58D3" w:rsidRPr="005D308F" w:rsidRDefault="00FD58D3">
                        <w:pPr>
                          <w:pStyle w:val="ad"/>
                          <w:jc w:val="center"/>
                          <w:rPr>
                            <w:sz w:val="18"/>
                            <w:lang w:val="ru-RU"/>
                          </w:rPr>
                        </w:pPr>
                        <w:r>
                          <w:rPr>
                            <w:sz w:val="18"/>
                            <w:lang w:val="ru-RU"/>
                          </w:rPr>
                          <w:t>6</w:t>
                        </w:r>
                      </w:p>
                    </w:txbxContent>
                  </v:textbox>
                </v:rect>
                <v:line id="Line 3479" o:spid="_x0000_s268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LsDcIAAADdAAAADwAAAGRycy9kb3ducmV2LnhtbERPy2oCMRTdF/yHcIXuasYHRUejiFqo&#10;dFGqfsB1cp2MTm6GJNXRrzeLQpeH854tWluLK/lQOVbQ72UgiAunKy4VHPYfb2MQISJrrB2TgjsF&#10;WMw7LzPMtbvxD113sRQphEOOCkyMTS5lKAxZDD3XECfu5LzFmKAvpfZ4S+G2loMse5cWK04NBhta&#10;GSouu1+rYOuPX5f+ozTyyFu/qb/Xk2DPSr122+UURKQ2/ov/3J9awWg4SPvTm/Q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LsDcIAAADdAAAADwAAAAAAAAAAAAAA&#10;AAChAgAAZHJzL2Rvd25yZXYueG1sUEsFBgAAAAAEAAQA+QAAAJADAAAAAA==&#10;" strokeweight="1pt"/>
                <v:line id="Line 3480" o:spid="_x0000_s268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5JlsYAAADdAAAADwAAAGRycy9kb3ducmV2LnhtbESP3WoCMRSE7wXfIRzBu5pdFWlXo5T+&#10;gOKF1PoAx83pZuvmZElS3fbpjVDwcpiZb5jFqrONOJMPtWMF+SgDQVw6XXOl4PD5/vAIIkRkjY1j&#10;UvBLAVbLfm+BhXYX/qDzPlYiQTgUqMDE2BZShtKQxTByLXHyvpy3GJP0ldQeLwluGznOspm0WHNa&#10;MNjSi6HytP+xCjb+uD3lf5WRR974t2b3+hTst1LDQfc8BxGpi/fwf3utFUwn4xx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ZbGAAAA3QAAAA8AAAAAAAAA&#10;AAAAAAAAoQIAAGRycy9kb3ducmV2LnhtbFBLBQYAAAAABAAEAPkAAACUAwAAAAA=&#10;" strokeweight="1pt"/>
                <v:rect id="Rectangle 3481" o:spid="_x0000_s268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VSfcQA&#10;AADdAAAADwAAAGRycy9kb3ducmV2LnhtbESPwWrDMBBE74X8g9hAb7Uc1xjHiRJMIdBr3BZ6XKyN&#10;7cRauZKaOH9fFQo9DjPzhtnuZzOKKzk/WFawSlIQxK3VA3cK3t8OTyUIH5A1jpZJwZ087HeLhy1W&#10;2t74SNcmdCJC2FeooA9hqqT0bU8GfWIn4uidrDMYonSd1A5vEW5GmaVpIQ0OHBd6nOilp/bSfBsF&#10;dX2eP76aNR68LFNX6Fx39adSj8u53oAINIf/8F/7VSvIn7M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lUn3EAAAA3QAAAA8AAAAAAAAAAAAAAAAAmAIAAGRycy9k&#10;b3ducmV2LnhtbFBLBQYAAAAABAAEAPUAAACJAwAAAAA=&#10;" filled="f" stroked="f" strokeweight=".25pt">
                  <v:textbox inset="1pt,1pt,1pt,1pt">
                    <w:txbxContent>
                      <w:p w:rsidR="00FD58D3" w:rsidRPr="005D308F" w:rsidRDefault="00FD58D3">
                        <w:pPr>
                          <w:pStyle w:val="ad"/>
                          <w:jc w:val="center"/>
                          <w:rPr>
                            <w:rFonts w:ascii="Journal" w:hAnsi="Journal"/>
                            <w:sz w:val="24"/>
                            <w:lang w:val="ru-RU"/>
                          </w:rPr>
                        </w:pPr>
                        <w:r>
                          <w:rPr>
                            <w:sz w:val="24"/>
                            <w:lang w:val="ru-RU"/>
                          </w:rPr>
                          <w:t>ФГБОУ ВО «КГТУ»</w:t>
                        </w:r>
                      </w:p>
                    </w:txbxContent>
                  </v:textbox>
                </v:rect>
                <w10:wrap anchorx="page" anchory="page"/>
                <w10:anchorlock/>
              </v:group>
            </w:pict>
          </mc:Fallback>
        </mc:AlternateContent>
      </w: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keepNext/>
        <w:keepLines/>
        <w:spacing w:before="240" w:line="360" w:lineRule="auto"/>
        <w:jc w:val="both"/>
        <w:outlineLvl w:val="0"/>
        <w:rPr>
          <w:rFonts w:eastAsiaTheme="majorEastAsia"/>
          <w:b/>
          <w:sz w:val="32"/>
          <w:szCs w:val="32"/>
        </w:rPr>
      </w:pPr>
      <w:bookmarkStart w:id="237" w:name="_Toc481370231"/>
      <w:bookmarkStart w:id="238" w:name="_Toc481488235"/>
      <w:bookmarkStart w:id="239" w:name="_Toc513507960"/>
      <w:r w:rsidRPr="00481CB5">
        <w:rPr>
          <w:rFonts w:eastAsiaTheme="majorEastAsia"/>
          <w:b/>
          <w:sz w:val="32"/>
          <w:szCs w:val="32"/>
        </w:rPr>
        <w:lastRenderedPageBreak/>
        <w:t>Введение</w:t>
      </w:r>
      <w:bookmarkEnd w:id="237"/>
      <w:bookmarkEnd w:id="238"/>
      <w:bookmarkEnd w:id="239"/>
      <w:r w:rsidRPr="00481CB5">
        <w:rPr>
          <w:rFonts w:eastAsiaTheme="majorEastAsia"/>
          <w:b/>
          <w:sz w:val="32"/>
          <w:szCs w:val="32"/>
        </w:rPr>
        <w:t xml:space="preserve"> </w:t>
      </w:r>
    </w:p>
    <w:p w:rsidR="00481CB5" w:rsidRPr="00481CB5" w:rsidRDefault="00481CB5" w:rsidP="00481CB5">
      <w:pPr>
        <w:spacing w:line="360" w:lineRule="auto"/>
        <w:jc w:val="both"/>
        <w:rPr>
          <w:rFonts w:eastAsia="Calibri"/>
          <w:sz w:val="28"/>
          <w:szCs w:val="20"/>
        </w:rPr>
      </w:pPr>
      <w:r w:rsidRPr="00481CB5">
        <w:rPr>
          <w:rFonts w:eastAsia="Calibri"/>
          <w:sz w:val="28"/>
          <w:szCs w:val="20"/>
        </w:rPr>
        <w:t xml:space="preserve">В данном документе приведено описание структуры комплекса технических средств </w:t>
      </w:r>
      <w:r w:rsidRPr="00481CB5">
        <w:rPr>
          <w:rFonts w:eastAsia="Calibri"/>
          <w:sz w:val="28"/>
          <w:szCs w:val="20"/>
          <w:lang w:val="en-US"/>
        </w:rPr>
        <w:t>web</w:t>
      </w:r>
      <w:r w:rsidRPr="00481CB5">
        <w:rPr>
          <w:rFonts w:eastAsia="Calibri"/>
          <w:sz w:val="28"/>
          <w:szCs w:val="20"/>
        </w:rPr>
        <w:t>-сайта МКП «Калининград-</w:t>
      </w:r>
      <w:proofErr w:type="spellStart"/>
      <w:r w:rsidRPr="00481CB5">
        <w:rPr>
          <w:rFonts w:eastAsia="Calibri"/>
          <w:sz w:val="28"/>
          <w:szCs w:val="20"/>
        </w:rPr>
        <w:t>ГорТранс</w:t>
      </w:r>
      <w:proofErr w:type="spellEnd"/>
      <w:r w:rsidRPr="00481CB5">
        <w:rPr>
          <w:rFonts w:eastAsia="Calibri"/>
          <w:sz w:val="28"/>
          <w:szCs w:val="20"/>
        </w:rPr>
        <w:t xml:space="preserve">». </w:t>
      </w: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D70CF0" w:rsidP="00481CB5">
      <w:pPr>
        <w:spacing w:line="360" w:lineRule="auto"/>
        <w:jc w:val="both"/>
        <w:rPr>
          <w:rFonts w:eastAsia="Calibri"/>
          <w:sz w:val="28"/>
          <w:szCs w:val="20"/>
        </w:rPr>
      </w:pPr>
      <w:r w:rsidRPr="00D70CF0">
        <w:rPr>
          <w:rFonts w:eastAsia="Calibri"/>
          <w:noProof/>
          <w:sz w:val="28"/>
          <w:szCs w:val="20"/>
        </w:rPr>
        <mc:AlternateContent>
          <mc:Choice Requires="wpg">
            <w:drawing>
              <wp:anchor distT="0" distB="0" distL="114300" distR="114300" simplePos="0" relativeHeight="251684864" behindDoc="0" locked="1" layoutInCell="0" allowOverlap="1" wp14:anchorId="7AAD2E12" wp14:editId="60CD6BE3">
                <wp:simplePos x="0" y="0"/>
                <wp:positionH relativeFrom="page">
                  <wp:posOffset>252095</wp:posOffset>
                </wp:positionH>
                <wp:positionV relativeFrom="page">
                  <wp:posOffset>252095</wp:posOffset>
                </wp:positionV>
                <wp:extent cx="467995" cy="10188575"/>
                <wp:effectExtent l="13970" t="13970" r="13335" b="17780"/>
                <wp:wrapNone/>
                <wp:docPr id="4323" name="Группа 4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324" name="Rectangle 348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5" name="Line 348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6" name="Line 348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7" name="Text Box 348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328" name="Text Box 348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329" name="Rectangle 348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0" name="Line 348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1" name="Line 349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2" name="Line 349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3" name="Line 349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4" name="Line 349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5" name="Text Box 349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336" name="Text Box 349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337" name="Text Box 349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338" name="Text Box 349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339" name="Text Box 349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340" name="Text Box 349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341" name="Text Box 350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342" name="Text Box 350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343" name="Text Box 350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344" name="Text Box 350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D2E12" id="Группа 4323" o:spid="_x0000_s2687" style="position:absolute;left:0;text-align:left;margin-left:19.85pt;margin-top:19.85pt;width:36.85pt;height:802.25pt;z-index:25168486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" o:allowincell="f">
                <v:rect id="Rectangle 3483" o:spid="_x0000_s268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4qTMUA&#10;AADdAAAADwAAAGRycy9kb3ducmV2LnhtbESP3YrCMBSE74V9h3CEvdPUH0SrUaogeLWs1Qc4NMe2&#10;2Jx0m9h2ffrNguDlMDPfMJtdbyrRUuNKywom4wgEcWZ1ybmC6+U4WoJwHlljZZkU/JKD3fZjsMFY&#10;247P1KY+FwHCLkYFhfd1LKXLCjLoxrYmDt7NNgZ9kE0udYNdgJtKTqNoIQ2WHBYKrOlQUHZPH0bB&#10;3fftV5Knz+Pqul9l3/uke/wkSn0O+2QNwlPv3+FX+6QVzGfTOfy/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ipMxQAAAN0AAAAPAAAAAAAAAAAAAAAAAJgCAABkcnMv&#10;ZG93bnJldi54bWxQSwUGAAAAAAQABAD1AAAAigMAAAAA&#10;" filled="f" strokeweight="2pt"/>
                <v:line id="Line 3484" o:spid="_x0000_s268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Apf8MAAADdAAAADwAAAGRycy9kb3ducmV2LnhtbESPzarCMBSE94LvEI7gTlN/kWoUESru&#10;5LZu3B2bY1tsTkoTtb69uXDhLoeZ+YbZ7DpTixe1rrKsYDKOQBDnVldcKLhkyWgFwnlkjbVlUvAh&#10;B7ttv7fBWNs3/9Ar9YUIEHYxKii9b2IpXV6SQTe2DXHw7rY16INsC6lbfAe4qeU0ipbSYMVhocSG&#10;DiXlj/RpFDyul0VyPB90Vqd7fSsSf73dtVLDQbdfg/DU+f/wX/ukFcxn0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AKX/DAAAA3QAAAA8AAAAAAAAAAAAA&#10;AAAAoQIAAGRycy9kb3ducmV2LnhtbFBLBQYAAAAABAAEAPkAAACRAwAAAAA=&#10;" strokeweight="2pt"/>
                <v:line id="Line 3485" o:spid="_x0000_s269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3CMQAAADdAAAADwAAAGRycy9kb3ducmV2LnhtbESPT4vCMBTE74LfITxhb5quqyJdo4jQ&#10;ZW9i68Xba/P6B5uX0mS1++2NIHgcZuY3zGY3mFbcqHeNZQWfswgEcWF1w5WCc5ZM1yCcR9bYWiYF&#10;/+Rgtx2PNhhre+cT3VJfiQBhF6OC2vsultIVNRl0M9sRB6+0vUEfZF9J3eM9wE0r51G0kgYbDgs1&#10;dnSoqbimf0bB9XJeJj/Hg87adK/zKvGXvNRKfUyG/TcIT4N/h1/tX61g8TVfwf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krcIxAAAAN0AAAAPAAAAAAAAAAAA&#10;AAAAAKECAABkcnMvZG93bnJldi54bWxQSwUGAAAAAAQABAD5AAAAkgMAAAAA&#10;" strokeweight="2pt"/>
                <v:shape id="Text Box 3486" o:spid="_x0000_s269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D48cA&#10;AADdAAAADwAAAGRycy9kb3ducmV2LnhtbESPQWvCQBSE7wX/w/IKvdVNrdgaXUXEgiAUk/Tg8Zl9&#10;JovZtzG71fjvu4VCj8PMfMPMl71txJU6bxwreBkmIIhLpw1XCr6Kj+d3ED4ga2wck4I7eVguBg9z&#10;TLW7cUbXPFQiQtinqKAOoU2l9GVNFv3QtcTRO7nOYoiyq6Tu8BbhtpGjJJlIi4bjQo0trWsqz/m3&#10;VbA6cLYxl8/jPjtlpiimCe8mZ6WeHvvVDESgPvyH/9pbrWD8Onq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fQ+P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487" o:spid="_x0000_s269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XkcMA&#10;AADdAAAADwAAAGRycy9kb3ducmV2LnhtbERPz2vCMBS+C/sfwht403QqsnVGkaEgCMO2O+z41jzb&#10;YPNSm6j1v18OgseP7/di1dtGXKnzxrGCt3ECgrh02nCl4KfYjt5B+ICssXFMCu7kYbV8GSww1e7G&#10;GV3zUIkYwj5FBXUIbSqlL2uy6MeuJY7c0XUWQ4RdJXWHtxhuGzlJkrm0aDg21NjSV03lKb9YBetf&#10;zjbm/P13yI6ZKYqPhPfzk1LD1379CSJQH57ih3unFcymk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Xk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488" o:spid="_x0000_s269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0sUA&#10;AADdAAAADwAAAGRycy9kb3ducmV2LnhtbESP0WrCQBRE3wv+w3IF3+pGLcVEV4mC4FNpox9wyV6T&#10;YPZuzK5J7Nd3C4KPw8ycYdbbwdSio9ZVlhXMphEI4tzqigsF59PhfQnCeWSNtWVS8CAH283obY2J&#10;tj3/UJf5QgQIuwQVlN43iZQuL8mgm9qGOHgX2xr0QbaF1C32AW5qOY+iT2mw4rBQYkP7kvJrdjcK&#10;rn7ovtIi+z3E512cf+/S/n5LlZqMh3QFwtPgX+Fn+6gVfCzmM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4XSxQAAAN0AAAAPAAAAAAAAAAAAAAAAAJgCAABkcnMv&#10;ZG93bnJldi54bWxQSwUGAAAAAAQABAD1AAAAigMAAAAA&#10;" filled="f" strokeweight="2pt"/>
                <v:line id="Line 3489" o:spid="_x0000_s269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cOr4AAADdAAAADwAAAGRycy9kb3ducmV2LnhtbERPuwrCMBTdBf8hXMFNU59INYoIFTex&#10;urhdm2tbbG5KE7X+vRkEx8N5rzatqcSLGldaVjAaRiCIM6tLzhVczslgAcJ5ZI2VZVLwIQebdbez&#10;wljbN5/olfpchBB2MSoovK9jKV1WkEE3tDVx4O62MegDbHKpG3yHcFPJcRTNpcGSQ0OBNe0Kyh7p&#10;0yh4XC+zZH/c6XOVbvUtT/z1dtdK9XvtdgnCU+v/4p/7oBVMJ5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7hw6vgAAAN0AAAAPAAAAAAAAAAAAAAAAAKEC&#10;AABkcnMvZG93bnJldi54bWxQSwUGAAAAAAQABAD5AAAAjAMAAAAA&#10;" strokeweight="2pt"/>
                <v:line id="Line 3490" o:spid="_x0000_s269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5ocMAAADdAAAADwAAAGRycy9kb3ducmV2LnhtbESPQYvCMBSE74L/ITzBm6bqKlKNIkLF&#10;m2zrxduzebbF5qU0Ueu/NwsLHoeZ+YZZbztTiye1rrKsYDKOQBDnVldcKDhnyWgJwnlkjbVlUvAm&#10;B9tNv7fGWNsX/9Iz9YUIEHYxKii9b2IpXV6SQTe2DXHwbrY16INsC6lbfAW4qeU0ihbSYMVhocSG&#10;9iXl9/RhFNwv53lyOO11Vqc7fS0Sf7netFLDQbdbgfDU+W/4v33UCn5msw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uaHDAAAA3QAAAA8AAAAAAAAAAAAA&#10;AAAAoQIAAGRycy9kb3ducmV2LnhtbFBLBQYAAAAABAAEAPkAAACRAwAAAAA=&#10;" strokeweight="2pt"/>
                <v:line id="Line 3491" o:spid="_x0000_s269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An1sUAAADdAAAADwAAAGRycy9kb3ducmV2LnhtbESPzWrDMBCE74G+g9hAb4mcpAnFtRJC&#10;wKW3UscX3zbW+odYK2Optvv2VaGQ4zAz3zDJaTadGGlwrWUFm3UEgri0uuVaQX5NV68gnEfW2Fkm&#10;BT/k4HR8WiQYazvxF42Zr0WAsItRQeN9H0vpyoYMurXtiYNX2cGgD3KopR5wCnDTyW0UHaTBlsNC&#10;gz1dGirv2bdRcC/yffr+edHXLjvrW5364lZppZ6X8/kNhKfZP8L/7Q+t4GW328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An1sUAAADdAAAADwAAAAAAAAAA&#10;AAAAAAChAgAAZHJzL2Rvd25yZXYueG1sUEsFBgAAAAAEAAQA+QAAAJMDAAAAAA==&#10;" strokeweight="2pt"/>
                <v:line id="Line 3492" o:spid="_x0000_s269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yCTcQAAADdAAAADwAAAGRycy9kb3ducmV2LnhtbESPT4vCMBTE74LfITzBm6a71WXpGkWE&#10;yt7E6sXba/P6B5uX0mS1++2NIHgcZuY3zGozmFbcqHeNZQUf8wgEcWF1w5WC8ymdfYNwHllja5kU&#10;/JODzXo8WmGi7Z2PdMt8JQKEXYIKau+7REpX1GTQzW1HHLzS9gZ9kH0ldY/3ADet/IyiL2mw4bBQ&#10;Y0e7mopr9mcUXC/nZbo/7PSpzbY6r1J/yUut1HQybH9AeBr8O/xq/2oFiziO4fkmP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PIJNxAAAAN0AAAAPAAAAAAAAAAAA&#10;AAAAAKECAABkcnMvZG93bnJldi54bWxQSwUGAAAAAAQABAD5AAAAkgMAAAAA&#10;" strokeweight="2pt"/>
                <v:line id="Line 3493" o:spid="_x0000_s269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UaOcUAAADdAAAADwAAAGRycy9kb3ducmV2LnhtbESPS4vCQBCE78L+h6GFvenE9cGSzSgi&#10;RPYmJl68tZnOAzM9ITNq9t/vCILHoqq+opLNYFpxp941lhXMphEI4sLqhisFpzydfINwHllja5kU&#10;/JGDzfpjlGCs7YOPdM98JQKEXYwKau+7WEpX1GTQTW1HHLzS9gZ9kH0ldY+PADet/IqilTTYcFio&#10;saNdTcU1uxkF1/Npme4PO5232VZfqtSfL6VW6nM8bH9AeBr8O/xq/2oFi/l8Ac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UaOcUAAADdAAAADwAAAAAAAAAA&#10;AAAAAAChAgAAZHJzL2Rvd25yZXYueG1sUEsFBgAAAAAEAAQA+QAAAJMDAAAAAA==&#10;" strokeweight="2pt"/>
                <v:shape id="Text Box 3494" o:spid="_x0000_s269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u0sYA&#10;AADdAAAADwAAAGRycy9kb3ducmV2LnhtbESPQWvCQBSE7wX/w/KE3upGbUWjq0ipIBSKMR48PrPP&#10;ZDH7Nma3mv77bqHgcZiZb5jFqrO1uFHrjWMFw0ECgrhw2nCp4JBvXqYgfEDWWDsmBT/kYbXsPS0w&#10;1e7OGd32oRQRwj5FBVUITSqlLyqy6AeuIY7e2bUWQ5RtKXWL9wi3tRwlyURaNBwXKmzovaLisv+2&#10;CtZHzj7M9eu0y86ZyfNZwp+Ti1LP/W49BxGoC4/wf3urFbyOx2/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ju0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95" o:spid="_x0000_s270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wpcYA&#10;AADdAAAADwAAAGRycy9kb3ducmV2LnhtbESPQWvCQBSE74X+h+UVvNVNq4Q2dRUpCoIgjenB4zP7&#10;TBazb2N21fjvXaHQ4zAz3zCTWW8bcaHOG8cK3oYJCOLSacOVgt9i+foBwgdkjY1jUnAjD7Pp89ME&#10;M+2unNNlGyoRIewzVFCH0GZS+rImi37oWuLoHVxnMUTZVVJ3eI1w28j3JEmlRcNxocaWvmsqj9uz&#10;VTDfcb4wp83+Jz/kpig+E16nR6UGL/38C0SgPvyH/9orrWA8GqX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pwp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496" o:spid="_x0000_s270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VPscA&#10;AADdAAAADwAAAGRycy9kb3ducmV2LnhtbESPQWvCQBSE7wX/w/IKvdVNVWyNriLSgiAUk/Tg8Zl9&#10;JovZtzG71fjvu4VCj8PMfMMsVr1txJU6bxwreBkmIIhLpw1XCr6Kj+c3ED4ga2wck4I7eVgtBw8L&#10;TLW7cUbXPFQiQtinqKAOoU2l9GVNFv3QtcTRO7nOYoiyq6Tu8BbhtpGjJJlKi4bjQo0tbWoqz/m3&#10;VbA+cPZuLp/HfXbKTFHMEt5Nz0o9PfbrOYhAffgP/7W3WsFkPH6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G1T7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497" o:spid="_x0000_s270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BTMMA&#10;AADdAAAADwAAAGRycy9kb3ducmV2LnhtbERPz2vCMBS+C/sfwht403QqsnVGkaEgCMO2O+z41jzb&#10;YPNSm6j1v18OgseP7/di1dtGXKnzxrGCt3ECgrh02nCl4KfYjt5B+ICssXFMCu7kYbV8GSww1e7G&#10;GV3zUIkYwj5FBXUIbSqlL2uy6MeuJY7c0XUWQ4RdJXWHtxhuGzlJkrm0aDg21NjSV03lKb9YBetf&#10;zjbm/P13yI6ZKYqPhPfzk1LD1379CSJQH57ih3unFcym0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lBT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498" o:spid="_x0000_s270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k18YA&#10;AADdAAAADwAAAGRycy9kb3ducmV2LnhtbESPQWvCQBSE7wX/w/IEb3WjFtHoKiIVhEJpjAePz+wz&#10;Wcy+TbOrpv++Wyh4HGbmG2a57mwt7tR641jBaJiAIC6cNlwqOOa71xkIH5A11o5JwQ95WK96L0tM&#10;tXtwRvdDKEWEsE9RQRVCk0rpi4os+qFriKN3ca3FEGVbSt3iI8JtLcdJMpUWDceFChvaVlRcDzer&#10;YHPi7N18f56/sktm8nye8Mf0qtSg320WIAJ14Rn+b++1grfJZA5/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Xk1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499" o:spid="_x0000_s270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N8QA&#10;AADdAAAADwAAAGRycy9kb3ducmV2LnhtbERPz2vCMBS+D/Y/hDfYbabbRGY1FRkbCIKs7Q4en81r&#10;G2xeuiZq/e/NYeDx4/u9XI22E2cavHGs4HWSgCCunDbcKPgtv18+QPiArLFzTAqu5GGVPT4sMdXu&#10;wjmdi9CIGMI+RQVtCH0qpa9asugnrieOXO0GiyHCoZF6wEsMt518S5KZtGg4NrTY02dL1bE4WQXr&#10;Pedf5m93+Mnr3JTlPOHt7KjU89O4XoAINIa7+N+90Qqm79O4P76JT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pPjf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00" o:spid="_x0000_s270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brMYA&#10;AADdAAAADwAAAGRycy9kb3ducmV2LnhtbESPQWvCQBSE74L/YXmCN91oRdroKiItCEIxpocen9ln&#10;sph9m2ZXTf99tyB4HGbmG2a57mwtbtR641jBZJyAIC6cNlwq+Mo/Rq8gfEDWWDsmBb/kYb3q95aY&#10;anfnjG7HUIoIYZ+igiqEJpXSFxVZ9GPXEEfv7FqLIcq2lLrFe4TbWk6TZC4tGo4LFTa0rai4HK9W&#10;weabs3fz83k6ZOfM5Plbwvv5RanhoNssQATqwjP8aO+0gtnLbAL/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Wbr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501" o:spid="_x0000_s270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28YA&#10;AADdAAAADwAAAGRycy9kb3ducmV2LnhtbESPQWvCQBSE70L/w/KE3nSjFbHRVaRYEIRijIcen9ln&#10;sph9G7NbTf99tyB4HGbmG2ax6mwtbtR641jBaJiAIC6cNlwqOOafgxkIH5A11o5JwS95WC1fegtM&#10;tbtzRrdDKEWEsE9RQRVCk0rpi4os+qFriKN3dq3FEGVbSt3iPcJtLcdJMpUWDceFChv6qKi4HH6s&#10;gvU3Zxtz/Trts3Nm8vw94d30otRrv1vPQQTqwjP8aG+1gsnbZAz/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F2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02" o:spid="_x0000_s270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gQMYA&#10;AADdAAAADwAAAGRycy9kb3ducmV2LnhtbESPT2vCQBTE70K/w/KE3nTjH8RGV5HSQqFQjPHQ4zP7&#10;TBazb2N2q/HbuwXB4zAzv2GW687W4kKtN44VjIYJCOLCacOlgn3+OZiD8AFZY+2YFNzIw3r10lti&#10;qt2VM7rsQikihH2KCqoQmlRKX1Rk0Q9dQxy9o2sthijbUuoWrxFuazlOkpm0aDguVNjQe0XFafdn&#10;FWx+Ofsw55/DNjtmJs/fEv6enZR67XebBYhAXXiGH+0vrWA6mU7g/01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ugQ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03" o:spid="_x0000_s270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4NMYA&#10;AADdAAAADwAAAGRycy9kb3ducmV2LnhtbESPQWvCQBSE74X+h+UVvNVNa5A2dRUpCoIgjenB4zP7&#10;TBazb2N21fjvXaHQ4zAz3zCTWW8bcaHOG8cK3oYJCOLSacOVgt9i+foBwgdkjY1jUnAjD7Pp89ME&#10;M+2unNNlGyoRIewzVFCH0GZS+rImi37oWuLoHVxnMUTZVVJ3eI1w28j3JBlLi4bjQo0tfddUHrdn&#10;q2C+43xhTpv9T37ITVF8JrweH5UavPTzLxCB+vAf/muvtIJ0lKb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I4N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D70CF0">
        <w:rPr>
          <w:rFonts w:eastAsia="Calibri"/>
          <w:noProof/>
          <w:sz w:val="20"/>
          <w:szCs w:val="20"/>
        </w:rPr>
        <mc:AlternateContent>
          <mc:Choice Requires="wpg">
            <w:drawing>
              <wp:anchor distT="0" distB="0" distL="114300" distR="114300" simplePos="0" relativeHeight="251685888" behindDoc="0" locked="1" layoutInCell="0" allowOverlap="1" wp14:anchorId="43B0CD57" wp14:editId="70C24F54">
                <wp:simplePos x="0" y="0"/>
                <wp:positionH relativeFrom="page">
                  <wp:posOffset>720090</wp:posOffset>
                </wp:positionH>
                <wp:positionV relativeFrom="page">
                  <wp:posOffset>252095</wp:posOffset>
                </wp:positionV>
                <wp:extent cx="6588760" cy="10189210"/>
                <wp:effectExtent l="15240" t="13970" r="15875" b="17145"/>
                <wp:wrapNone/>
                <wp:docPr id="4345" name="Группа 4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46" name="Rectangle 350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7" name="Line 350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8" name="Line 350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9" name="Line 350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0" name="Line 350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1" name="Line 351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2" name="Line 351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3" name="Line 351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4" name="Line 35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5" name="Line 351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6" name="Line 351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7" name="Rectangle 351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58" name="Rectangle 351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359" name="Rectangle 351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360" name="Rectangle 351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361" name="Rectangle 352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362" name="Rectangle 352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363" name="Rectangle 352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D70CF0" w:rsidRDefault="00FD58D3">
                              <w:pPr>
                                <w:pStyle w:val="ad"/>
                                <w:jc w:val="center"/>
                                <w:rPr>
                                  <w:sz w:val="24"/>
                                  <w:lang w:val="ru-RU"/>
                                </w:rPr>
                              </w:pPr>
                              <w:r>
                                <w:rPr>
                                  <w:sz w:val="24"/>
                                  <w:lang w:val="ru-RU"/>
                                </w:rPr>
                                <w:t>3</w:t>
                              </w:r>
                            </w:p>
                          </w:txbxContent>
                        </wps:txbx>
                        <wps:bodyPr rot="0" vert="horz" wrap="square" lIns="12700" tIns="12700" rIns="12700" bIns="12700" anchor="t" anchorCtr="0" upright="1">
                          <a:noAutofit/>
                        </wps:bodyPr>
                      </wps:wsp>
                      <wps:wsp>
                        <wps:cNvPr id="4364" name="Rectangle 352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D70CF0">
                              <w:pPr>
                                <w:pStyle w:val="ad"/>
                                <w:jc w:val="center"/>
                                <w:rPr>
                                  <w:rFonts w:ascii="Journal" w:hAnsi="Journal"/>
                                  <w:lang w:val="ru-RU"/>
                                </w:rPr>
                              </w:pPr>
                              <w:r>
                                <w:rPr>
                                  <w:lang w:val="ru-RU"/>
                                </w:rPr>
                                <w:t>КП 53.09.03.01.212 П9</w:t>
                              </w:r>
                            </w:p>
                            <w:p w:rsidR="00FD58D3" w:rsidRPr="003D199A" w:rsidRDefault="00FD58D3">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0CD57" id="Группа 4345" o:spid="_x0000_s2709" style="position:absolute;left:0;text-align:left;margin-left:56.7pt;margin-top:19.85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AjywiofBwAAvVUAAA4AAAAA&#10;AAAAAAAAAAAALgIAAGRycy9lMm9Eb2MueG1sUEsBAi0AFAAGAAgAAAAhAIxDtsrhAAAADAEAAA8A&#10;AAAAAAAAAAAAAAAAeQkAAGRycy9kb3ducmV2LnhtbFBLBQYAAAAABAAEAPMAAACHCgAAAAA=&#10;" o:allowincell="f">
                <v:rect id="Rectangle 3505" o:spid="_x0000_s27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AMUA&#10;AADdAAAADwAAAGRycy9kb3ducmV2LnhtbESP3YrCMBSE7xd8h3AE79bUH2StRqmC4JW4XR/g0Bzb&#10;YnNSm9jWffqNIOzlMDPfMOttbyrRUuNKywom4wgEcWZ1ybmCy8/h8wuE88gaK8uk4EkOtpvBxxpj&#10;bTv+pjb1uQgQdjEqKLyvYyldVpBBN7Y1cfCutjHog2xyqRvsAtxUchpFC2mw5LBQYE37grJb+jAK&#10;br5vT0me/h6Wl90yO++S7nFPlBoN+2QFwlPv/8Pv9lErmM/mC3i9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QAxQAAAN0AAAAPAAAAAAAAAAAAAAAAAJgCAABkcnMv&#10;ZG93bnJldi54bWxQSwUGAAAAAAQABAD1AAAAigMAAAAA&#10;" filled="f" strokeweight="2pt"/>
                <v:line id="Line 3506" o:spid="_x0000_s271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H3M8QAAADdAAAADwAAAGRycy9kb3ducmV2LnhtbESPQYvCMBSE78L+h/AW9mZTd9VdqlFE&#10;qHgTq5fens2zLTYvpclq/fdGEDwOM/MNM1/2phFX6lxtWcEoikEQF1bXXCo4HtLhHwjnkTU2lknB&#10;nRwsFx+DOSba3nhP18yXIkDYJaig8r5NpHRFRQZdZFvi4J1tZ9AH2ZVSd3gLcNPI7zieSoM1h4UK&#10;W1pXVFyyf6Pgkh8n6Wa31ocmW+lTmfr8dNZKfX32qxkIT71/h1/trVYw/hn/wv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AfczxAAAAN0AAAAPAAAAAAAAAAAA&#10;AAAAAKECAABkcnMvZG93bnJldi54bWxQSwUGAAAAAAQABAD5AAAAkgMAAAAA&#10;" strokeweight="2pt"/>
                <v:line id="Line 3507" o:spid="_x0000_s271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5jQb4AAADdAAAADwAAAGRycy9kb3ducmV2LnhtbERPuwrCMBTdBf8hXMFNU59INYoIFTex&#10;urhdm2tbbG5KE7X+vRkEx8N5rzatqcSLGldaVjAaRiCIM6tLzhVczslgAcJ5ZI2VZVLwIQebdbez&#10;wljbN5/olfpchBB2MSoovK9jKV1WkEE3tDVx4O62MegDbHKpG3yHcFPJcRTNpcGSQ0OBNe0Kyh7p&#10;0yh4XC+zZH/c6XOVbvUtT/z1dtdK9XvtdgnCU+v/4p/7oBVMJ9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nmNBvgAAAN0AAAAPAAAAAAAAAAAAAAAAAKEC&#10;AABkcnMvZG93bnJldi54bWxQSwUGAAAAAAQABAD5AAAAjAMAAAAA&#10;" strokeweight="2pt"/>
                <v:line id="Line 3508" o:spid="_x0000_s271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LG2sQAAADdAAAADwAAAGRycy9kb3ducmV2LnhtbESPQYvCMBSE78L+h/AW9mZTd1V2q1FE&#10;qHgTq5fens2zLTYvpclq/fdGEDwOM/MNM1/2phFX6lxtWcEoikEQF1bXXCo4HtLhLwjnkTU2lknB&#10;nRwsFx+DOSba3nhP18yXIkDYJaig8r5NpHRFRQZdZFvi4J1tZ9AH2ZVSd3gLcNPI7zieSoM1h4UK&#10;W1pXVFyyf6Pgkh8n6Wa31ocmW+lTmfr8dNZKfX32qxkIT71/h1/trVYw/hn/wf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sbaxAAAAN0AAAAPAAAAAAAAAAAA&#10;AAAAAKECAABkcnMvZG93bnJldi54bWxQSwUGAAAAAAQABAD5AAAAkgMAAAAA&#10;" strokeweight="2pt"/>
                <v:line id="Line 3509" o:spid="_x0000_s271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H5mr4AAADdAAAADwAAAGRycy9kb3ducmV2LnhtbERPuwrCMBTdBf8hXMFNU59INYoIFTex&#10;urhdm2tbbG5KE7X+vRkEx8N5rzatqcSLGldaVjAaRiCIM6tLzhVczslgAcJ5ZI2VZVLwIQebdbez&#10;wljbN5/olfpchBB2MSoovK9jKV1WkEE3tDVx4O62MegDbHKpG3yHcFPJcRTNpcGSQ0OBNe0Kyh7p&#10;0yh4XC+zZH/c6XOVbvUtT/z1dtdK9XvtdgnCU+v/4p/7oBVMJ7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MfmavgAAAN0AAAAPAAAAAAAAAAAAAAAAAKEC&#10;AABkcnMvZG93bnJldi54bWxQSwUGAAAAAAQABAD5AAAAjAMAAAAA&#10;" strokeweight="2pt"/>
                <v:line id="Line 3510" o:spid="_x0000_s271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1cAcMAAADdAAAADwAAAGRycy9kb3ducmV2LnhtbESPQYvCMBSE7wv+h/AEb2uqriLVKCJU&#10;vC22Xrw9m2dbbF5KE7X+eyMIHoeZ+YZZrjtTizu1rrKsYDSMQBDnVldcKDhmye8chPPIGmvLpOBJ&#10;Dtar3s8SY20ffKB76gsRIOxiVFB638RSurwkg25oG+LgXWxr0AfZFlK3+AhwU8txFM2kwYrDQokN&#10;bUvKr+nNKLiejtNk97/VWZ1u9LlI/Ol80UoN+t1mAcJT57/hT3uvFfxNpi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9XAHDAAAA3QAAAA8AAAAAAAAAAAAA&#10;AAAAoQIAAGRycy9kb3ducmV2LnhtbFBLBQYAAAAABAAEAPkAAACRAwAAAAA=&#10;" strokeweight="2pt"/>
                <v:line id="Line 3511" o:spid="_x0000_s271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CdsMAAADdAAAADwAAAGRycy9kb3ducmV2LnhtbESPzarCMBSE94LvEI7gTlN/kWoUESru&#10;5LZu3B2bY1tsTkoTtb69uXDhLoeZ+YbZ7DpTixe1rrKsYDKOQBDnVldcKLhkyWgFwnlkjbVlUvAh&#10;B7ttv7fBWNs3/9Ar9YUIEHYxKii9b2IpXV6SQTe2DXHw7rY16INsC6lbfAe4qeU0ipbSYMVhocSG&#10;DiXlj/RpFDyul0VyPB90Vqd7fSsSf73dtVLDQbdfg/DU+f/wX/ukFcxniyn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vwnbDAAAA3QAAAA8AAAAAAAAAAAAA&#10;AAAAoQIAAGRycy9kb3ducmV2LnhtbFBLBQYAAAAABAAEAPkAAACRAwAAAAA=&#10;" strokeweight="2pt"/>
                <v:line id="Line 3512" o:spid="_x0000_s271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Nn7cUAAADdAAAADwAAAGRycy9kb3ducmV2LnhtbESPS4vCQBCE78L+h6GFvenE9cGSzSgi&#10;RPYmJl68tZnOAzM9ITNq9t/vCILHoqq+opLNYFpxp941lhXMphEI4sLqhisFpzydfINwHllja5kU&#10;/JGDzfpjlGCs7YOPdM98JQKEXYwKau+7WEpX1GTQTW1HHLzS9gZ9kH0ldY+PADet/IqilTTYcFio&#10;saNdTcU1uxkF1/Npme4PO5232VZfqtSfL6VW6nM8bH9AeBr8O/xq/2oFi/lyDs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Nn7cUAAADdAAAADwAAAAAAAAAA&#10;AAAAAAChAgAAZHJzL2Rvd25yZXYueG1sUEsFBgAAAAAEAAQA+QAAAJMDAAAAAA==&#10;" strokeweight="2pt"/>
                <v:line id="Line 3513" o:spid="_x0000_s27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Zc8YAAADdAAAADwAAAGRycy9kb3ducmV2LnhtbESP3WoCMRSE7wXfIZxC72pWq6KrUcS2&#10;UOlF8ecBjpvjZuvmZElS3fbpG6Hg5TAz3zDzZWtrcSEfKscK+r0MBHHhdMWlgsP+7WkCIkRkjbVj&#10;UvBDAZaLbmeOuXZX3tJlF0uRIBxyVGBibHIpQ2HIYui5hjh5J+ctxiR9KbXHa4LbWg6ybCwtVpwW&#10;DDa0NlScd99WwcYfP87939LII2/8a/35Mg32S6nHh3Y1AxGpjffwf/tdKxg+j4Z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PmXPGAAAA3QAAAA8AAAAAAAAA&#10;AAAAAAAAoQIAAGRycy9kb3ducmV2LnhtbFBLBQYAAAAABAAEAPkAAACUAwAAAAA=&#10;" strokeweight="1pt"/>
                <v:line id="Line 3514" o:spid="_x0000_s27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ZaAsQAAADdAAAADwAAAGRycy9kb3ducmV2LnhtbESPT4vCMBTE74LfITxhb5ruapelaxQR&#10;Kt7E6sXba/P6B5uX0mS1++2NIHgcZuY3zHI9mFbcqHeNZQWfswgEcWF1w5WC8ymd/oBwHllja5kU&#10;/JOD9Wo8WmKi7Z2PdMt8JQKEXYIKau+7REpX1GTQzWxHHLzS9gZ9kH0ldY/3ADet/Iqib2mw4bBQ&#10;Y0fbmopr9mcUXC/nON0dtvrUZhudV6m/5KVW6mMybH5BeBr8O/xq77WCxTyO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RloCxAAAAN0AAAAPAAAAAAAAAAAA&#10;AAAAAKECAABkcnMvZG93bnJldi54bWxQSwUGAAAAAAQABAD5AAAAkgMAAAAA&#10;" strokeweight="2pt"/>
                <v:line id="Line 3515" o:spid="_x0000_s272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Gin8YAAADdAAAADwAAAGRycy9kb3ducmV2LnhtbESP0WoCMRRE3wv9h3AF32rW1kq7GqW0&#10;ChUfRNsPuG6um9XNzZJEXfv1Rij4OMzMGWY8bW0tTuRD5VhBv5eBIC6crrhU8Pszf3oDESKyxtox&#10;KbhQgOnk8WGMuXZnXtNpE0uRIBxyVGBibHIpQ2HIYui5hjh5O+ctxiR9KbXHc4LbWj5n2VBarDgt&#10;GGzo01Bx2BytgoXfLg/9v9LILS/8rF59vQe7V6rbaT9GICK18R7+b39rBYOX1yHc3qQn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Rop/GAAAA3QAAAA8AAAAAAAAA&#10;AAAAAAAAoQIAAGRycy9kb3ducmV2LnhtbFBLBQYAAAAABAAEAPkAAACUAwAAAAA=&#10;" strokeweight="1pt"/>
                <v:rect id="Rectangle 3516" o:spid="_x0000_s272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SCmMUA&#10;AADdAAAADwAAAGRycy9kb3ducmV2LnhtbESPS2vDMBCE74X+B7GF3Bo5j+bhWA6mEMi1Tgs5LtbG&#10;dmKtHElNnH9fFQo9DjPzDZNtB9OJGznfWlYwGScgiCurW64VfB52rysQPiBr7CyTggd52ObPTxmm&#10;2t75g25lqEWEsE9RQRNCn0rpq4YM+rHtiaN3ss5giNLVUju8R7jp5DRJFtJgy3GhwZ7eG6ou5bdR&#10;UBTn4etarnHn5SpxCz3XdXFUavQyFBsQgYbwH/5r77WC+extCb9v4hO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IKYxQAAAN0AAAAPAAAAAAAAAAAAAAAAAJgCAABkcnMv&#10;ZG93bnJldi54bWxQSwUGAAAAAAQABAD1AAAAig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517" o:spid="_x0000_s272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W6sEA&#10;AADdAAAADwAAAGRycy9kb3ducmV2LnhtbERPz2vCMBS+D/wfwhN2W9NtKl1nlCIIXq0KHh/NW9ut&#10;eemS2Nb/3hwGO358v9fbyXRiIOdbywpekxQEcWV1y7WC82n/koHwAVljZ5kU3MnDdjN7WmOu7chH&#10;GspQixjCPkcFTQh9LqWvGjLoE9sTR+7LOoMhQldL7XCM4aaTb2m6kgZbjg0N9rRrqPopb0ZBUXxP&#10;l9/yA/deZqlb6YWui6tSz/Op+AQRaAr/4j/3QStYvC/j3PgmP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LFur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3518" o:spid="_x0000_s272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zccMA&#10;AADdAAAADwAAAGRycy9kb3ducmV2LnhtbESPT4vCMBTE7wt+h/AEb2vqnxWtRimC4NWugsdH82yr&#10;zUtNona//UZY2OMwM79hVpvONOJJzteWFYyGCQjiwuqaSwXH793nHIQPyBoby6Tghzxs1r2PFaba&#10;vvhAzzyUIkLYp6igCqFNpfRFRQb90LbE0btYZzBE6UqpHb4i3DRynCQzabDmuFBhS9uKilv+MAqy&#10;7Nqd7vkCd17OEzfTU11mZ6UG/S5bggjUhf/wX3uvFUwnXwt4v4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ezc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519" o:spid="_x0000_s272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QUb8A&#10;AADdAAAADwAAAGRycy9kb3ducmV2LnhtbERPy4rCMBTdD/gP4QqzG1MfFK1GKYLg1qrg8tJc22pz&#10;U5Oonb83i4FZHs57telNK17kfGNZwXiUgCAurW64UnA67n7mIHxA1thaJgW/5GGzHnytMNP2zQd6&#10;FaESMYR9hgrqELpMSl/WZNCPbEccuat1BkOErpLa4TuGm1ZOkiSVBhuODTV2tK2pvBdPoyDPb/35&#10;USxw5+U8came6Sq/KPU97PMliEB9+Bf/ufdawWyaxv3xTXwCcv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EdBR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520" o:spid="_x0000_s272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1ysIA&#10;AADdAAAADwAAAGRycy9kb3ducmV2LnhtbESPQYvCMBSE74L/ITzBm6auUrQapSwIXu3uwh4fzbOt&#10;Ni81iVr/vREW9jjMzDfMZtebVtzJ+caygtk0AUFcWt1wpeD7az9ZgvABWWNrmRQ8ycNuOxxsMNP2&#10;wUe6F6ESEcI+QwV1CF0mpS9rMuintiOO3sk6gyFKV0nt8BHhppUfSZJKgw3HhRo7+qypvBQ3oyDP&#10;z/3PtVjh3stl4lK90FX+q9R41OdrEIH68B/+ax+0gsU8ncH7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XXK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Дата</w:t>
                        </w:r>
                      </w:p>
                    </w:txbxContent>
                  </v:textbox>
                </v:rect>
                <v:rect id="Rectangle 3521" o:spid="_x0000_s272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vcQA&#10;AADdAAAADwAAAGRycy9kb3ducmV2LnhtbESPwWrDMBBE74X8g9hAb7Wc1BjHiRJMIdBr3BZ6XKyN&#10;7cRauZIaO39fFQo9DjPzhtkdZjOIGznfW1awSlIQxI3VPbcK3t+OTwUIH5A1DpZJwZ08HPaLhx2W&#10;2k58olsdWhEh7EtU0IUwllL6piODPrEjcfTO1hkMUbpWaodThJtBrtM0lwZ7jgsdjvTSUXOtv42C&#10;qrrMH1/1Bo9eFqnLdabb6lOpx+VcbUEEmsN/+K/9qhVkz/ka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673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522" o:spid="_x0000_s272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OJsQA&#10;AADdAAAADwAAAGRycy9kb3ducmV2LnhtbESPwWrDMBBE74X8g9hAb42c2JjEiRJMIdBr3RZ6XKyN&#10;7cRauZJiu39fFQo9DjPzhjmcZtOLkZzvLCtYrxIQxLXVHTcK3t/OT1sQPiBr7C2Tgm/ycDouHg5Y&#10;aDvxK41VaESEsC9QQRvCUEjp65YM+pUdiKN3sc5giNI1UjucItz0cpMkuTTYcVxocaDnlupbdTcK&#10;yvI6f3xVOzx7uU1crjPdlJ9KPS7ncg8i0Bz+w3/tF60gS/MUft/EJ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TibEAAAA3QAAAA8AAAAAAAAAAAAAAAAAmAIAAGRycy9k&#10;b3ducmV2LnhtbFBLBQYAAAAABAAEAPUAAACJAwAAAAA=&#10;" filled="f" stroked="f" strokeweight=".25pt">
                  <v:textbox inset="1pt,1pt,1pt,1pt">
                    <w:txbxContent>
                      <w:p w:rsidR="00FD58D3" w:rsidRPr="00D70CF0" w:rsidRDefault="00FD58D3">
                        <w:pPr>
                          <w:pStyle w:val="ad"/>
                          <w:jc w:val="center"/>
                          <w:rPr>
                            <w:sz w:val="24"/>
                            <w:lang w:val="ru-RU"/>
                          </w:rPr>
                        </w:pPr>
                        <w:r>
                          <w:rPr>
                            <w:sz w:val="24"/>
                            <w:lang w:val="ru-RU"/>
                          </w:rPr>
                          <w:t>3</w:t>
                        </w:r>
                      </w:p>
                    </w:txbxContent>
                  </v:textbox>
                </v:rect>
                <v:rect id="Rectangle 3523" o:spid="_x0000_s272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rWUsQA&#10;AADdAAAADwAAAGRycy9kb3ducmV2LnhtbESPwWrDMBBE74X+g9hCb43c1BjXiWxMINBrnQZ6XKyN&#10;7cRauZKauH8fBQI9DjPzhllXsxnFmZwfLCt4XSQgiFurB+4UfO22LzkIH5A1jpZJwR95qMrHhzUW&#10;2l74k85N6ESEsC9QQR/CVEjp254M+oWdiKN3sM5giNJ1Uju8RLgZ5TJJMmlw4LjQ40SbntpT82sU&#10;1PVx3v8077j1Mk9cplPd1d9KPT/N9QpEoDn8h+/tD60gfctSuL2JT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1lLEAAAA3QAAAA8AAAAAAAAAAAAAAAAAmAIAAGRycy9k&#10;b3ducmV2LnhtbFBLBQYAAAAABAAEAPUAAACJAwAAAAA=&#10;" filled="f" stroked="f" strokeweight=".25pt">
                  <v:textbox inset="1pt,1pt,1pt,1pt">
                    <w:txbxContent>
                      <w:p w:rsidR="00FD58D3" w:rsidRPr="0010657E" w:rsidRDefault="00FD58D3" w:rsidP="00D70CF0">
                        <w:pPr>
                          <w:pStyle w:val="ad"/>
                          <w:jc w:val="center"/>
                          <w:rPr>
                            <w:rFonts w:ascii="Journal" w:hAnsi="Journal"/>
                            <w:lang w:val="ru-RU"/>
                          </w:rPr>
                        </w:pPr>
                        <w:r>
                          <w:rPr>
                            <w:lang w:val="ru-RU"/>
                          </w:rPr>
                          <w:t>КП 53.09.03.01.212 П9</w:t>
                        </w:r>
                      </w:p>
                      <w:p w:rsidR="00FD58D3" w:rsidRPr="003D199A" w:rsidRDefault="00FD58D3">
                        <w:pPr>
                          <w:pStyle w:val="ad"/>
                          <w:jc w:val="center"/>
                          <w:rPr>
                            <w:lang w:val="ru-RU"/>
                          </w:rPr>
                        </w:pPr>
                      </w:p>
                    </w:txbxContent>
                  </v:textbox>
                </v:rect>
                <w10:wrap anchorx="page" anchory="page"/>
                <w10:anchorlock/>
              </v:group>
            </w:pict>
          </mc:Fallback>
        </mc:AlternateContent>
      </w: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481CB5">
      <w:pPr>
        <w:spacing w:line="360" w:lineRule="auto"/>
        <w:jc w:val="both"/>
        <w:rPr>
          <w:rFonts w:eastAsia="Calibri"/>
          <w:sz w:val="28"/>
          <w:szCs w:val="20"/>
        </w:rPr>
      </w:pPr>
    </w:p>
    <w:p w:rsidR="00481CB5" w:rsidRPr="00481CB5" w:rsidRDefault="00481CB5" w:rsidP="00D26607">
      <w:pPr>
        <w:keepNext/>
        <w:keepLines/>
        <w:numPr>
          <w:ilvl w:val="0"/>
          <w:numId w:val="55"/>
        </w:numPr>
        <w:spacing w:before="240" w:line="360" w:lineRule="auto"/>
        <w:jc w:val="both"/>
        <w:outlineLvl w:val="0"/>
        <w:rPr>
          <w:rFonts w:eastAsiaTheme="majorEastAsia"/>
          <w:b/>
          <w:sz w:val="28"/>
          <w:szCs w:val="28"/>
        </w:rPr>
      </w:pPr>
      <w:bookmarkStart w:id="240" w:name="_Toc481370232"/>
      <w:bookmarkStart w:id="241" w:name="_Toc481488236"/>
      <w:bookmarkStart w:id="242" w:name="_Toc513507961"/>
      <w:r w:rsidRPr="00481CB5">
        <w:rPr>
          <w:rFonts w:eastAsiaTheme="majorEastAsia"/>
          <w:b/>
          <w:sz w:val="28"/>
          <w:szCs w:val="28"/>
        </w:rPr>
        <w:lastRenderedPageBreak/>
        <w:t>Структура комплекса технических средств</w:t>
      </w:r>
      <w:bookmarkEnd w:id="240"/>
      <w:bookmarkEnd w:id="241"/>
      <w:bookmarkEnd w:id="242"/>
    </w:p>
    <w:p w:rsidR="00481CB5" w:rsidRPr="00481CB5" w:rsidRDefault="00481CB5" w:rsidP="00D26607">
      <w:pPr>
        <w:keepNext/>
        <w:keepLines/>
        <w:numPr>
          <w:ilvl w:val="1"/>
          <w:numId w:val="55"/>
        </w:numPr>
        <w:spacing w:before="240" w:line="360" w:lineRule="auto"/>
        <w:jc w:val="both"/>
        <w:outlineLvl w:val="0"/>
        <w:rPr>
          <w:rFonts w:eastAsiaTheme="majorEastAsia"/>
          <w:b/>
          <w:sz w:val="28"/>
          <w:szCs w:val="28"/>
        </w:rPr>
      </w:pPr>
      <w:bookmarkStart w:id="243" w:name="_Toc481370233"/>
      <w:bookmarkStart w:id="244" w:name="_Toc481488237"/>
      <w:bookmarkStart w:id="245" w:name="_Toc513507962"/>
      <w:r w:rsidRPr="00481CB5">
        <w:rPr>
          <w:rFonts w:eastAsiaTheme="majorEastAsia"/>
          <w:b/>
          <w:sz w:val="28"/>
          <w:szCs w:val="28"/>
        </w:rPr>
        <w:t>Схема структуры технических средств</w:t>
      </w:r>
      <w:bookmarkEnd w:id="243"/>
      <w:bookmarkEnd w:id="244"/>
      <w:bookmarkEnd w:id="245"/>
    </w:p>
    <w:p w:rsidR="00481CB5" w:rsidRPr="00481CB5" w:rsidRDefault="003D199A" w:rsidP="003D199A">
      <w:pPr>
        <w:spacing w:line="360" w:lineRule="auto"/>
        <w:ind w:firstLine="629"/>
        <w:jc w:val="both"/>
        <w:rPr>
          <w:rFonts w:eastAsia="Calibri"/>
          <w:sz w:val="28"/>
          <w:szCs w:val="20"/>
        </w:rPr>
      </w:pPr>
      <w:r w:rsidRPr="009E2BF0">
        <w:rPr>
          <w:rFonts w:eastAsia="Calibri"/>
          <w:sz w:val="28"/>
          <w:szCs w:val="20"/>
        </w:rPr>
        <w:t xml:space="preserve">Структурная схема технических средств приведена в </w:t>
      </w:r>
      <w:r>
        <w:rPr>
          <w:rFonts w:eastAsia="Calibri"/>
          <w:sz w:val="28"/>
          <w:szCs w:val="20"/>
        </w:rPr>
        <w:t xml:space="preserve">графических материалах на чертеже «Схема структурная комплекса технических средств». </w:t>
      </w:r>
      <w:r w:rsidR="00897AAE" w:rsidRPr="00897AAE">
        <w:rPr>
          <w:rFonts w:eastAsia="Calibri"/>
          <w:noProof/>
          <w:sz w:val="20"/>
          <w:szCs w:val="20"/>
        </w:rPr>
        <mc:AlternateContent>
          <mc:Choice Requires="wpg">
            <w:drawing>
              <wp:anchor distT="0" distB="0" distL="114300" distR="114300" simplePos="0" relativeHeight="251686912" behindDoc="0" locked="1" layoutInCell="0" allowOverlap="1" wp14:anchorId="696A49B7" wp14:editId="2D9AE998">
                <wp:simplePos x="0" y="0"/>
                <wp:positionH relativeFrom="page">
                  <wp:posOffset>720090</wp:posOffset>
                </wp:positionH>
                <wp:positionV relativeFrom="page">
                  <wp:posOffset>252095</wp:posOffset>
                </wp:positionV>
                <wp:extent cx="6588760" cy="10189210"/>
                <wp:effectExtent l="15240" t="13970" r="15875" b="17145"/>
                <wp:wrapNone/>
                <wp:docPr id="4365" name="Группа 4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366" name="Rectangle 352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7" name="Line 352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8" name="Line 352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9" name="Line 352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0" name="Line 352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1" name="Line 353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2" name="Line 353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3" name="Line 353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4" name="Line 353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5" name="Line 353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6" name="Line 353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7" name="Rectangle 353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78" name="Rectangle 353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379" name="Rectangle 353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380" name="Rectangle 353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381" name="Rectangle 354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382" name="Rectangle 354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383" name="Rectangle 354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3D199A" w:rsidRDefault="00FD58D3">
                              <w:pPr>
                                <w:pStyle w:val="ad"/>
                                <w:jc w:val="center"/>
                                <w:rPr>
                                  <w:sz w:val="24"/>
                                  <w:lang w:val="ru-RU"/>
                                </w:rPr>
                              </w:pPr>
                              <w:r>
                                <w:rPr>
                                  <w:sz w:val="24"/>
                                  <w:lang w:val="ru-RU"/>
                                </w:rPr>
                                <w:t>4</w:t>
                              </w:r>
                            </w:p>
                          </w:txbxContent>
                        </wps:txbx>
                        <wps:bodyPr rot="0" vert="horz" wrap="square" lIns="12700" tIns="12700" rIns="12700" bIns="12700" anchor="t" anchorCtr="0" upright="1">
                          <a:noAutofit/>
                        </wps:bodyPr>
                      </wps:wsp>
                      <wps:wsp>
                        <wps:cNvPr id="4384" name="Rectangle 354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3D199A">
                              <w:pPr>
                                <w:pStyle w:val="ad"/>
                                <w:jc w:val="center"/>
                                <w:rPr>
                                  <w:rFonts w:ascii="Journal" w:hAnsi="Journal"/>
                                  <w:lang w:val="ru-RU"/>
                                </w:rPr>
                              </w:pPr>
                              <w:r>
                                <w:rPr>
                                  <w:lang w:val="ru-RU"/>
                                </w:rPr>
                                <w:t>КП 53.09.03.01.212 П9</w:t>
                              </w:r>
                            </w:p>
                            <w:p w:rsidR="00FD58D3" w:rsidRDefault="00FD58D3">
                              <w:pPr>
                                <w:pStyle w:val="ad"/>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A49B7" id="Группа 4365" o:spid="_x0000_s2729" style="position:absolute;left:0;text-align:left;margin-left:56.7pt;margin-top:19.85pt;width:518.8pt;height:802.3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" o:allowincell="f">
                <v:rect id="Rectangle 3525" o:spid="_x0000_s273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oYMUA&#10;AADdAAAADwAAAGRycy9kb3ducmV2LnhtbESP0WrCQBRE3wv+w3IF3+pGK0Gjq8SC0Kdiox9wyV6T&#10;YPZuzK5J7Nd3BaGPw8ycYTa7wdSio9ZVlhXMphEI4tzqigsF59PhfQnCeWSNtWVS8CAHu+3obYOJ&#10;tj3/UJf5QgQIuwQVlN43iZQuL8mgm9qGOHgX2xr0QbaF1C32AW5qOY+iWBqsOCyU2NBnSfk1uxsF&#10;Vz9032mR/R5W5/0qP+7T/n5LlZqMh3QNwtPg/8Ov9pdWsPiIY3i+C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qhgxQAAAN0AAAAPAAAAAAAAAAAAAAAAAJgCAABkcnMv&#10;ZG93bnJldi54bWxQSwUGAAAAAAQABAD1AAAAigMAAAAA&#10;" filled="f" strokeweight="2pt"/>
                <v:line id="Line 3526" o:spid="_x0000_s273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SrU8UAAADdAAAADwAAAGRycy9kb3ducmV2LnhtbESPQWvCQBSE7wX/w/IEb3WjbVWiawiB&#10;SG+l0Yu3Z/aZBLNvQ3Yb03/fLQgeh5n5htklo2nFQL1rLCtYzCMQxKXVDVcKTsf8dQPCeWSNrWVS&#10;8EsOkv3kZYextnf+pqHwlQgQdjEqqL3vYildWZNBN7cdcfCutjfog+wrqXu8B7hp5TKKVtJgw2Gh&#10;xo6ymspb8WMU3M6nj/zwleljW6T6UuX+fLlqpWbTMd2C8DT6Z/jR/tQK3t9Wa/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SrU8UAAADdAAAADwAAAAAAAAAA&#10;AAAAAAChAgAAZHJzL2Rvd25yZXYueG1sUEsFBgAAAAAEAAQA+QAAAJMDAAAAAA==&#10;" strokeweight="2pt"/>
                <v:line id="Line 3527" o:spid="_x0000_s273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Ib4AAADdAAAADwAAAGRycy9kb3ducmV2LnhtbERPuwrCMBTdBf8hXMFNU59INYoIFTex&#10;urhdm2tbbG5KE7X+vRkEx8N5rzatqcSLGldaVjAaRiCIM6tLzhVczslgAcJ5ZI2VZVLwIQebdbez&#10;wljbN5/olfpchBB2MSoovK9jKV1WkEE3tDVx4O62MegDbHKpG3yHcFPJcRTNpcGSQ0OBNe0Kyh7p&#10;0yh4XC+zZH/c6XOVbvUtT/z1dtdK9XvtdgnCU+v/4p/7oBVMJ/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Kz8hvgAAAN0AAAAPAAAAAAAAAAAAAAAAAKEC&#10;AABkcnMvZG93bnJldi54bWxQSwUGAAAAAAQABAD5AAAAjAMAAAAA&#10;" strokeweight="2pt"/>
                <v:line id="Line 3528" o:spid="_x0000_s273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ausUAAADdAAAADwAAAGRycy9kb3ducmV2LnhtbESPQWvCQBSE7wX/w/IEb3WjbUWjawiB&#10;SG+l0Yu3Z/aZBLNvQ3Yb03/fLQgeh5n5htklo2nFQL1rLCtYzCMQxKXVDVcKTsf8dQ3CeWSNrWVS&#10;8EsOkv3kZYextnf+pqHwlQgQdjEqqL3vYildWZNBN7cdcfCutjfog+wrqXu8B7hp5TKKVtJgw2Gh&#10;xo6ymspb8WMU3M6nj/zwleljW6T6UuX+fLlqpWbTMd2C8DT6Z/jR/tQK3t9WG/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eausUAAADdAAAADwAAAAAAAAAA&#10;AAAAAAChAgAAZHJzL2Rvd25yZXYueG1sUEsFBgAAAAAEAAQA+QAAAJMDAAAAAA==&#10;" strokeweight="2pt"/>
                <v:line id="Line 3529" o:spid="_x0000_s273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Sl+sMAAADdAAAADwAAAGRycy9kb3ducmV2LnhtbERPy2qDQBTdF/IPww1014xJmwcmkxAE&#10;S3cl6sbdjXOjEueOOBNj/76zKHR5OO/DaTKdGGlwrWUFy0UEgriyuuVaQZGnbzsQziNr7CyTgh9y&#10;cDrOXg4Ya/vkC42Zr0UIYRejgsb7PpbSVQ0ZdAvbEwfuZgeDPsChlnrAZwg3nVxF0UYabDk0NNhT&#10;0lB1zx5Gwb0s1unnd6LzLjvra5368nrTSr3Op/MehKfJ/4v/3F9awcf7NuwPb8IT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EpfrDAAAA3QAAAA8AAAAAAAAAAAAA&#10;AAAAoQIAAGRycy9kb3ducmV2LnhtbFBLBQYAAAAABAAEAPkAAACRAwAAAAA=&#10;" strokeweight="2pt"/>
                <v:line id="Line 3530" o:spid="_x0000_s273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AYcUAAADdAAAADwAAAGRycy9kb3ducmV2LnhtbESPQWvCQBSE7wX/w/IEb3UT26pENyJC&#10;pLfSJBdvz+wzCWbfhuxW03/fLQgeh5n5htnuRtOJGw2utawgnkcgiCurW64VlEX2ugbhPLLGzjIp&#10;+CUHu3TyssVE2zt/0y33tQgQdgkqaLzvEyld1ZBBN7c9cfAudjDogxxqqQe8B7jp5CKKltJgy2Gh&#10;wZ4ODVXX/McouJ7Kj+z4ddBFl+/1uc786XzRSs2m434DwtPon+FH+1MreH9bxf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AYcUAAADdAAAADwAAAAAAAAAA&#10;AAAAAAChAgAAZHJzL2Rvd25yZXYueG1sUEsFBgAAAAAEAAQA+QAAAJMDAAAAAA==&#10;" strokeweight="2pt"/>
                <v:line id="Line 3531" o:spid="_x0000_s273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eFsMAAADdAAAADwAAAGRycy9kb3ducmV2LnhtbESPzarCMBSE9xd8h3AEd9fUf6lGEaHi&#10;Tqxu3B2bY1tsTkoTtb69ES7c5TAz3zDLdWsq8aTGlZYVDPoRCOLM6pJzBedT8jsH4TyyxsoyKXiT&#10;g/Wq87PEWNsXH+mZ+lwECLsYFRTe17GULivIoOvbmjh4N9sY9EE2udQNvgLcVHIYRVNpsOSwUGBN&#10;24Kye/owCu6X8yTZHbb6VKUbfc0Tf7netFK9brtZgPDU+v/wX3uvFYxHsyF834Qn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anhbDAAAA3QAAAA8AAAAAAAAAAAAA&#10;AAAAoQIAAGRycy9kb3ducmV2LnhtbFBLBQYAAAAABAAEAPkAAACRAwAAAAA=&#10;" strokeweight="2pt"/>
                <v:line id="Line 3532" o:spid="_x0000_s273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Y7jcUAAADdAAAADwAAAGRycy9kb3ducmV2LnhtbESPT4vCMBTE78J+h/AW9mZTdf1DNYoI&#10;XfYmVi+9PZtnW2xeShO1++03guBxmJnfMKtNbxpxp87VlhWMohgEcWF1zaWC0zEdLkA4j6yxsUwK&#10;/sjBZv0xWGGi7YMPdM98KQKEXYIKKu/bREpXVGTQRbYlDt7FdgZ9kF0pdYePADeNHMfxTBqsOSxU&#10;2NKuouKa3YyCa36apj/7nT422Vafy9Tn54tW6uuz3y5BeOr9O/xq/2oF35P5BJ5vw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Y7jcUAAADdAAAADwAAAAAAAAAA&#10;AAAAAAChAgAAZHJzL2Rvd25yZXYueG1sUEsFBgAAAAAEAAQA+QAAAJMDAAAAAA==&#10;" strokeweight="2pt"/>
                <v:line id="Line 3533" o:spid="_x0000_s273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FE8YAAADdAAAADwAAAGRycy9kb3ducmV2LnhtbESP3WoCMRSE7wXfIZxC72pWK/6sRhHb&#10;QqUXxZ8HOG6Om62bkyVJddunb4SCl8PMfMPMl62txYV8qBwr6PcyEMSF0xWXCg77t6cJiBCRNdaO&#10;ScEPBVguup055tpdeUuXXSxFgnDIUYGJscmlDIUhi6HnGuLknZy3GJP0pdQerwluaznIspG0WHFa&#10;MNjQ2lBx3n1bBRt//Dj3f0sjj7zxr/XnyzTYL6UeH9rVDESkNt7D/+13rWD4PB7C7U16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6xRPGAAAA3QAAAA8AAAAAAAAA&#10;AAAAAAAAoQIAAGRycy9kb3ducmV2LnhtbFBLBQYAAAAABAAEAPkAAACUAwAAAAA=&#10;" strokeweight="1pt"/>
                <v:line id="Line 3534" o:spid="_x0000_s273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MGYsUAAADdAAAADwAAAGRycy9kb3ducmV2LnhtbESPQWvCQBSE70L/w/IKvenGVm2JboII&#10;kd6k0Yu3Z/aZBLNvQ3abxH/fFYQeh5n5htmko2lET52rLSuYzyIQxIXVNZcKTsds+gXCeWSNjWVS&#10;cCcHafIy2WCs7cA/1Oe+FAHCLkYFlfdtLKUrKjLoZrYlDt7VdgZ9kF0pdYdDgJtGvkfRShqsOSxU&#10;2NKuouKW/xoFt/Npme0PO31s8q2+lJk/X65aqbfXcbsG4Wn0/+Fn+1srWHx8Lu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MGYsUAAADdAAAADwAAAAAAAAAA&#10;AAAAAAChAgAAZHJzL2Rvd25yZXYueG1sUEsFBgAAAAAEAAQA+QAAAJMDAAAAAA==&#10;" strokeweight="2pt"/>
                <v:line id="Line 3535" o:spid="_x0000_s274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8YAAADdAAAADwAAAGRycy9kb3ducmV2LnhtbESP0WoCMRRE3wX/IdxC3zRrK9quRpFW&#10;oeKDaPsB1811s3VzsySprv36piD4OMzMGWY6b20tzuRD5VjBoJ+BIC6crrhU8PW56r2ACBFZY+2Y&#10;FFwpwHzW7Uwx1+7COzrvYykShEOOCkyMTS5lKAxZDH3XECfv6LzFmKQvpfZ4SXBby6csG0mLFacF&#10;gw29GSpO+x+rYO0Pm9PgtzTywGu/rLfvr8F+K/X40C4mICK18R6+tT+0guHzeAT/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k/v/GAAAA3QAAAA8AAAAAAAAA&#10;AAAAAAAAoQIAAGRycy9kb3ducmV2LnhtbFBLBQYAAAAABAAEAPkAAACUAwAAAAA=&#10;" strokeweight="1pt"/>
                <v:rect id="Rectangle 3536" o:spid="_x0000_s274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e+MQA&#10;AADdAAAADwAAAGRycy9kb3ducmV2LnhtbESPQWvCQBSE70L/w/IKvemmbTBpdJUgCF5NLfT4yL4m&#10;sdm36e5q4r93C4Ueh5n5hllvJ9OLKznfWVbwvEhAENdWd9woOL3v5zkIH5A19pZJwY08bDcPszUW&#10;2o58pGsVGhEh7AtU0IYwFFL6uiWDfmEH4uh9WWcwROkaqR2OEW56+ZIkS2mw47jQ4kC7lurv6mIU&#10;lOV5+vip3nDvZZ64pU51U34q9fQ4lSsQgabwH/5rH7SC9DXL4P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h3vj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537" o:spid="_x0000_s274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KisEA&#10;AADdAAAADwAAAGRycy9kb3ducmV2LnhtbERPz2vCMBS+D/wfwhO8zdRZ1HWmpQwEr+sUdnw0b221&#10;ealJtN1/vxwGO358v/fFZHrxIOc7ywpWywQEcW11x42C0+fheQfCB2SNvWVS8EMeinz2tMdM25E/&#10;6FGFRsQQ9hkqaEMYMil93ZJBv7QDceS+rTMYInSN1A7HGG56+ZIkG2mw49jQ4kDvLdXX6m4UlOVl&#10;Ot+qVzx4uUvcRqe6Kb+UWsyn8g1EoCn8i//cR60gXW/j3PgmP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or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3538" o:spid="_x0000_s274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EcQA&#10;AADdAAAADwAAAGRycy9kb3ducmV2LnhtbESPQWvCQBSE70L/w/IKvZlN22BjdJUgCF5NLfT4yL4m&#10;sdm36e5q4r93C4Ueh5n5hllvJ9OLKznfWVbwnKQgiGurO24UnN738xyED8gae8uk4EYetpuH2RoL&#10;bUc+0rUKjYgQ9gUqaEMYCil93ZJBn9iBOHpf1hkMUbpGaodjhJtevqTpQhrsOC60ONCupfq7uhgF&#10;ZXmePn6qJe69zFO30Jluyk+lnh6ncgUi0BT+w3/tg1aQvb4t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7xH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539" o:spid="_x0000_s274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02q8EA&#10;AADdAAAADwAAAGRycy9kb3ducmV2LnhtbERPz2uDMBS+D/Y/hDfYbcatItY2LVIo9Dq3Qo8P86p2&#10;5sUmmbr/fjkMdvz4fm/3ixnERM73lhW8JikI4sbqnlsFnx/HlwKED8gaB8uk4Ic87HePD1sstZ35&#10;naY6tCKGsC9RQRfCWErpm44M+sSOxJG7WmcwROhaqR3OMdwM8i1Nc2mw59jQ4UiHjpqv+tsoqKrb&#10;cr7Xazx6WaQu15luq4tSz09LtQERaAn/4j/3SSvIVkXcH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dNqv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540" o:spid="_x0000_s274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TMMQA&#10;AADdAAAADwAAAGRycy9kb3ducmV2LnhtbESPwWrDMBBE74X8g9hAb43sNgTHiRJMwdBr3BZ6XKyN&#10;7MRaOZKaOH9fFQo9DjPzhtnuJzuIK/nQO1aQLzIQxK3TPRsFH+/1UwEiRGSNg2NScKcA+93sYYul&#10;djc+0LWJRiQIhxIVdDGOpZSh7chiWLiROHlH5y3GJL2R2uMtwe0gn7NsJS32nBY6HOm1o/bcfFsF&#10;VXWaPi/NGusgi8yv9FKb6kupx/lUbUBEmuJ/+K/9phUsX4oc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kz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3541" o:spid="_x0000_s274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NR8QA&#10;AADdAAAADwAAAGRycy9kb3ducmV2LnhtbESPwWrDMBBE74X8g9hAb42c1BjHiRJMIdBr3BZ6XKyN&#10;7cRauZJqO39fFQo9DjPzhtkfZ9OLkZzvLCtYrxIQxLXVHTcK3t9OTzkIH5A19pZJwZ08HA+Lhz0W&#10;2k58prEKjYgQ9gUqaEMYCil93ZJBv7IDcfQu1hkMUbpGaodThJtebpIkkwY7jgstDvTSUn2rvo2C&#10;srzOH1/VFk9e5onLdKqb8lOpx+Vc7kAEmsN/+K/9qhWkz/kG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DDU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542" o:spid="_x0000_s2747"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o3MIA&#10;AADdAAAADwAAAGRycy9kb3ducmV2LnhtbESPQYvCMBSE78L+h/AWvGm6q0i3GqUIglergsdH87at&#10;27zUJKv13xtB8DjMzDfMYtWbVlzJ+caygq9xAoK4tLrhSsFhvxmlIHxA1thaJgV38rBafgwWmGl7&#10;4x1di1CJCGGfoYI6hC6T0pc1GfRj2xFH79c6gyFKV0nt8BbhppXfSTKTBhuOCzV2tK6p/Cv+jYI8&#10;P/fHS/GDGy/TxM30VFf5SanhZ5/PQQTqwzv8am+1gukkncD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6jcwgAAAN0AAAAPAAAAAAAAAAAAAAAAAJgCAABkcnMvZG93&#10;bnJldi54bWxQSwUGAAAAAAQABAD1AAAAhwMAAAAA&#10;" filled="f" stroked="f" strokeweight=".25pt">
                  <v:textbox inset="1pt,1pt,1pt,1pt">
                    <w:txbxContent>
                      <w:p w:rsidR="00FD58D3" w:rsidRPr="003D199A" w:rsidRDefault="00FD58D3">
                        <w:pPr>
                          <w:pStyle w:val="ad"/>
                          <w:jc w:val="center"/>
                          <w:rPr>
                            <w:sz w:val="24"/>
                            <w:lang w:val="ru-RU"/>
                          </w:rPr>
                        </w:pPr>
                        <w:r>
                          <w:rPr>
                            <w:sz w:val="24"/>
                            <w:lang w:val="ru-RU"/>
                          </w:rPr>
                          <w:t>4</w:t>
                        </w:r>
                      </w:p>
                    </w:txbxContent>
                  </v:textbox>
                </v:rect>
                <v:rect id="Rectangle 3543" o:spid="_x0000_s274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wqMQA&#10;AADdAAAADwAAAGRycy9kb3ducmV2LnhtbESPwWrDMBBE74X8g9hCbrXcxATXtRxMIJBr3AZ6XKyt&#10;7dZaOZKSOH9fFQo9DjPzhim3sxnFlZwfLCt4TlIQxK3VA3cK3t/2TzkIH5A1jpZJwZ08bKvFQ4mF&#10;tjc+0rUJnYgQ9gUq6EOYCil925NBn9iJOHqf1hkMUbpOaoe3CDejXKXpRhocOC70ONGup/a7uRgF&#10;df01n87NC+69zFO30Znu6g+llo9z/Qoi0Bz+w3/tg1aQrfMMft/EJ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mMKjEAAAA3QAAAA8AAAAAAAAAAAAAAAAAmAIAAGRycy9k&#10;b3ducmV2LnhtbFBLBQYAAAAABAAEAPUAAACJAwAAAAA=&#10;" filled="f" stroked="f" strokeweight=".25pt">
                  <v:textbox inset="1pt,1pt,1pt,1pt">
                    <w:txbxContent>
                      <w:p w:rsidR="00FD58D3" w:rsidRPr="0010657E" w:rsidRDefault="00FD58D3" w:rsidP="003D199A">
                        <w:pPr>
                          <w:pStyle w:val="ad"/>
                          <w:jc w:val="center"/>
                          <w:rPr>
                            <w:rFonts w:ascii="Journal" w:hAnsi="Journal"/>
                            <w:lang w:val="ru-RU"/>
                          </w:rPr>
                        </w:pPr>
                        <w:r>
                          <w:rPr>
                            <w:lang w:val="ru-RU"/>
                          </w:rPr>
                          <w:t>КП 53.09.03.01.212 П9</w:t>
                        </w:r>
                      </w:p>
                      <w:p w:rsidR="00FD58D3" w:rsidRDefault="00FD58D3">
                        <w:pPr>
                          <w:pStyle w:val="ad"/>
                          <w:jc w:val="center"/>
                        </w:pPr>
                      </w:p>
                    </w:txbxContent>
                  </v:textbox>
                </v:rect>
                <w10:wrap anchorx="page" anchory="page"/>
                <w10:anchorlock/>
              </v:group>
            </w:pict>
          </mc:Fallback>
        </mc:AlternateContent>
      </w:r>
      <w:r w:rsidR="00897AAE" w:rsidRPr="00897AAE">
        <w:rPr>
          <w:rFonts w:eastAsia="Calibri"/>
          <w:noProof/>
          <w:sz w:val="28"/>
          <w:szCs w:val="20"/>
        </w:rPr>
        <mc:AlternateContent>
          <mc:Choice Requires="wpg">
            <w:drawing>
              <wp:anchor distT="0" distB="0" distL="114300" distR="114300" simplePos="0" relativeHeight="251687936" behindDoc="0" locked="1" layoutInCell="0" allowOverlap="1" wp14:anchorId="2B002637" wp14:editId="3FC6D616">
                <wp:simplePos x="0" y="0"/>
                <wp:positionH relativeFrom="page">
                  <wp:posOffset>252095</wp:posOffset>
                </wp:positionH>
                <wp:positionV relativeFrom="page">
                  <wp:posOffset>252095</wp:posOffset>
                </wp:positionV>
                <wp:extent cx="467995" cy="10188575"/>
                <wp:effectExtent l="13970" t="13970" r="13335" b="17780"/>
                <wp:wrapNone/>
                <wp:docPr id="4407" name="Группа 4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408" name="Rectangle 356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9" name="Line 356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0" name="Line 356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1" name="Text Box 357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412" name="Text Box 357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413" name="Rectangle 357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4" name="Line 357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5" name="Line 357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6" name="Line 357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7" name="Line 357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8" name="Line 357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9" name="Text Box 357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420" name="Text Box 357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421" name="Text Box 358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422" name="Text Box 358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423" name="Text Box 358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424" name="Text Box 358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425" name="Text Box 358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426" name="Text Box 358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427" name="Text Box 358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428" name="Text Box 358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02637" id="Группа 4407" o:spid="_x0000_s2749" style="position:absolute;left:0;text-align:left;margin-left:19.85pt;margin-top:19.85pt;width:36.85pt;height:802.25pt;z-index:25168793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" o:allowincell="f">
                <v:rect id="Rectangle 3567" o:spid="_x0000_s2750"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xTMIA&#10;AADdAAAADwAAAGRycy9kb3ducmV2LnhtbERPzYrCMBC+C/sOYYS9aaqIaNdYWkHYk2j1AYZmti02&#10;k24T2+4+vTkIHj++/10ymkb01LnasoLFPAJBXFhdc6ngdj3ONiCcR9bYWCYFf+Qg2X9MdhhrO/CF&#10;+tyXIoSwi1FB5X0bS+mKigy6uW2JA/djO4M+wK6UusMhhJtGLqNoLQ3WHBoqbOlQUXHPH0bB3Y/9&#10;KS3z/+P2lm2Lc5YOj99Uqc/pmH6B8DT6t/jl/tYKVqsozA1vwhO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LFMwgAAAN0AAAAPAAAAAAAAAAAAAAAAAJgCAABkcnMvZG93&#10;bnJldi54bWxQSwUGAAAAAAQABAD1AAAAhwMAAAAA&#10;" filled="f" strokeweight="2pt"/>
                <v:line id="Line 3568" o:spid="_x0000_s2751"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yf8MAAADdAAAADwAAAGRycy9kb3ducmV2LnhtbESPT4vCMBTE74LfITzBm6aKK1obRYSK&#10;t2WrF2/P5vUPNi+liVq//WZhweMwM79hkl1vGvGkztWWFcymEQji3OqaSwWXczpZgXAeWWNjmRS8&#10;ycFuOxwkGGv74h96Zr4UAcIuRgWV920spcsrMuimtiUOXmE7gz7IrpS6w1eAm0bOo2gpDdYcFips&#10;6VBRfs8eRsH9evlKj98HfW6yvb6Vqb/eCq3UeNTvNyA89f4T/m+ftILFIlrD35vw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Ssn/DAAAA3QAAAA8AAAAAAAAAAAAA&#10;AAAAoQIAAGRycy9kb3ducmV2LnhtbFBLBQYAAAAABAAEAPkAAACRAwAAAAA=&#10;" strokeweight="2pt"/>
                <v:line id="Line 3569" o:spid="_x0000_s2752"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NP74AAADdAAAADwAAAGRycy9kb3ducmV2LnhtbERPvQrCMBDeBd8hnOCmqaIi1SgiVNzE&#10;2sXtbM622FxKE7W+vRkEx4/vf73tTC1e1LrKsoLJOAJBnFtdcaEguySjJQjnkTXWlknBhxxsN/3e&#10;GmNt33ymV+oLEULYxaig9L6JpXR5SQbd2DbEgbvb1qAPsC2kbvEdwk0tp1G0kAYrDg0lNrQvKX+k&#10;T6Pgcc3myeG015c63elbkfjr7a6VGg663QqEp87/xT/3USuYzS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8Y0/vgAAAN0AAAAPAAAAAAAAAAAAAAAAAKEC&#10;AABkcnMvZG93bnJldi54bWxQSwUGAAAAAAQABAD5AAAAjAMAAAAA&#10;" strokeweight="2pt"/>
                <v:shape id="Text Box 3570" o:spid="_x0000_s2753"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51MUA&#10;AADdAAAADwAAAGRycy9kb3ducmV2LnhtbESPQWvCQBSE74L/YXlCb7pJEanRVUQqFAqlMR48PrPP&#10;ZDH7NmZXTf99t1DwOMzMN8xy3dtG3KnzxrGCdJKAIC6dNlwpOBS78RsIH5A1No5JwQ95WK+GgyVm&#10;2j04p/s+VCJC2GeooA6hzaT0ZU0W/cS1xNE7u85iiLKrpO7wEeG2ka9JMpMWDceFGlva1lRe9jer&#10;YHPk/N1cv07f+Tk3RTFP+HN2Uepl1G8WIAL14Rn+b39oBdNp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HnU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571" o:spid="_x0000_s2754"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7no8UA&#10;AADdAAAADwAAAGRycy9kb3ducmV2LnhtbESPQWvCQBSE70L/w/KE3nSjiGh0FSkWCgUxxkOPr9ln&#10;sph9G7NbTf+9Kwgeh5n5hlmuO1uLK7XeOFYwGiYgiAunDZcKjvnnYAbCB2SNtWNS8E8e1qu33hJT&#10;7W6c0fUQShEh7FNUUIXQpFL6oiKLfuga4uidXGsxRNmWUrd4i3Bby3GSTKVFw3GhwoY+KirOhz+r&#10;YPPD2dZcdr/77JSZPJ8n/D09K/Xe7zYLEIG68Ao/219awWQyGsP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7uej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572" o:spid="_x0000_s2755"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14MYA&#10;AADdAAAADwAAAGRycy9kb3ducmV2LnhtbESP0WqDQBRE3wv9h+UW8lbXJFIak00wAaFPpbV+wMW9&#10;UYl717gbNf36bqHQx2FmzjC7w2w6MdLgWssKllEMgriyuuVaQfmVP7+CcB5ZY2eZFNzJwWH/+LDD&#10;VNuJP2ksfC0ChF2KChrv+1RKVzVk0EW2Jw7e2Q4GfZBDLfWAU4CbTq7i+EUabDksNNjTqaHqUtyM&#10;goufx/esLr7zTXncVB/HbLpdM6UWT3O2BeFp9v/hv/abVpAkyzX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G14MYAAADdAAAADwAAAAAAAAAAAAAAAACYAgAAZHJz&#10;L2Rvd25yZXYueG1sUEsFBgAAAAAEAAQA9QAAAIsDAAAAAA==&#10;" filled="f" strokeweight="2pt"/>
                <v:line id="Line 3573" o:spid="_x0000_s2756"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LPMQAAADdAAAADwAAAGRycy9kb3ducmV2LnhtbESPQWuDQBSE74H8h+UFekvWFFuKdROC&#10;YOmtVL3k9uK+qOi+FXer9t93C4Ueh5n5hknPqxnETJPrLCs4HiIQxLXVHTcKqjLfv4BwHlnjYJkU&#10;fJOD82m7STHRduFPmgvfiABhl6CC1vsxkdLVLRl0BzsSB+9uJ4M+yKmResIlwM0gH6PoWRrsOCy0&#10;OFLWUt0XX0ZBf62e8rePTJdDcdG3JvfX210r9bBbL68gPK3+P/zXftcK4vgYw++b8ATk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yos8xAAAAN0AAAAPAAAAAAAAAAAA&#10;AAAAAKECAABkcnMvZG93bnJldi54bWxQSwUGAAAAAAQABAD5AAAAkgMAAAAA&#10;" strokeweight="2pt"/>
                <v:line id="Line 3574" o:spid="_x0000_s2757"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Yup8EAAADdAAAADwAAAGRycy9kb3ducmV2LnhtbESPwQrCMBBE74L/EFbwpqmiItUoIlS8&#10;idWLt7VZ22KzKU3U+vdGEDwOM/OGWa5bU4knNa60rGA0jEAQZ1aXnCs4n5LBHITzyBory6TgTQ7W&#10;q25nibG2Lz7SM/W5CBB2MSoovK9jKV1WkEE3tDVx8G62MeiDbHKpG3wFuKnkOIpm0mDJYaHAmrYF&#10;Zff0YRTcL+dpsjts9alKN/qaJ/5yvWml+r12swDhqfX/8K+91womk9E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hi6nwQAAAN0AAAAPAAAAAAAAAAAAAAAA&#10;AKECAABkcnMvZG93bnJldi54bWxQSwUGAAAAAAQABAD5AAAAjwMAAAAA&#10;" strokeweight="2pt"/>
                <v:line id="Line 3575" o:spid="_x0000_s2758"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Sw0MEAAADdAAAADwAAAGRycy9kb3ducmV2LnhtbESPwQrCMBBE74L/EFbwpqmiItUoIlS8&#10;idWLt7VZ22KzKU3U+vdGEDwOM/OGWa5bU4knNa60rGA0jEAQZ1aXnCs4n5LBHITzyBory6TgTQ7W&#10;q25nibG2Lz7SM/W5CBB2MSoovK9jKV1WkEE3tDVx8G62MeiDbHKpG3wFuKnkOIpm0mDJYaHAmrYF&#10;Zff0YRTcL+dpsjts9alKN/qaJ/5yvWml+r12swDhqfX/8K+91womk9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VLDQwQAAAN0AAAAPAAAAAAAAAAAAAAAA&#10;AKECAABkcnMvZG93bnJldi54bWxQSwUGAAAAAAQABAD5AAAAjwMAAAAA&#10;" strokeweight="2pt"/>
                <v:line id="Line 3576" o:spid="_x0000_s2759"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VS8MAAADdAAAADwAAAGRycy9kb3ducmV2LnhtbESPQYvCMBSE74L/ITzBm6aKq1KNIkLF&#10;m2zrxduzebbF5qU0Ueu/NwsLHoeZ+YZZbztTiye1rrKsYDKOQBDnVldcKDhnyWgJwnlkjbVlUvAm&#10;B9tNv7fGWNsX/9Iz9YUIEHYxKii9b2IpXV6SQTe2DXHwbrY16INsC6lbfAW4qeU0iubSYMVhocSG&#10;9iXl9/RhFNwv55/kcNrrrE53+lok/nK9aaWGg263AuGp89/wf/uoFcxmkw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YFUvDAAAA3QAAAA8AAAAAAAAAAAAA&#10;AAAAoQIAAGRycy9kb3ducmV2LnhtbFBLBQYAAAAABAAEAPkAAACRAwAAAAA=&#10;" strokeweight="2pt"/>
                <v:line id="Line 3577" o:spid="_x0000_s2760"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eBOb4AAADdAAAADwAAAGRycy9kb3ducmV2LnhtbERPvQrCMBDeBd8hnOCmqaIi1SgiVNzE&#10;2sXtbM622FxKE7W+vRkEx4/vf73tTC1e1LrKsoLJOAJBnFtdcaEguySjJQjnkTXWlknBhxxsN/3e&#10;GmNt33ymV+oLEULYxaig9L6JpXR5SQbd2DbEgbvb1qAPsC2kbvEdwk0tp1G0kAYrDg0lNrQvKX+k&#10;T6Pgcc3myeG015c63elbkfjr7a6VGg663QqEp87/xT/3USuYzS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h4E5vgAAAN0AAAAPAAAAAAAAAAAAAAAAAKEC&#10;AABkcnMvZG93bnJldi54bWxQSwUGAAAAAAQABAD5AAAAjAMAAAAA&#10;" strokeweight="2pt"/>
                <v:shape id="Text Box 3578" o:spid="_x0000_s2761"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p10sUA&#10;AADdAAAADwAAAGRycy9kb3ducmV2LnhtbESPQWvCQBSE74L/YXlCb7qxiGh0FZEKhUJpjAePz+wz&#10;Wcy+jdlV03/fLQgeh5n5hlmuO1uLO7XeOFYwHiUgiAunDZcKDvluOAPhA7LG2jEp+CUP61W/t8RU&#10;uwdndN+HUkQI+xQVVCE0qZS+qMiiH7mGOHpn11oMUbal1C0+ItzW8j1JptKi4bhQYUPbiorL/mYV&#10;bI6cfZjr9+knO2cmz+cJf00vSr0Nus0CRKAuvMLP9qdWMJmM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nXS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579" o:spid="_x0000_s2762"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W8sQA&#10;AADdAAAADwAAAGRycy9kb3ducmV2LnhtbERPz2vCMBS+C/sfwhN201QR0dpUZGwwGIzV7rDjs3lt&#10;Q5uXrsm0+++Xw8Djx/c7O062F1cavXGsYLVMQBBXThtuFHyWL4sdCB+QNfaOScEveTjmD7MMU+1u&#10;XND1HBoRQ9inqKANYUil9FVLFv3SDcSRq91oMUQ4NlKPeIvhtpfrJNlKi4ZjQ4sDPbVUdecfq+D0&#10;xcWz+X6/fBR1Ycpyn/DbtlPqcT6dDiACTeEu/ne/agWbzTruj2/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FvL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580" o:spid="_x0000_s2763"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zacUA&#10;AADdAAAADwAAAGRycy9kb3ducmV2LnhtbESPQWvCQBSE70L/w/KE3nSjiGh0FSkWCgUxxkOPr9ln&#10;sph9G7NbTf+9Kwgeh5n5hlmuO1uLK7XeOFYwGiYgiAunDZcKjvnnYAbCB2SNtWNS8E8e1qu33hJT&#10;7W6c0fUQShEh7FNUUIXQpFL6oiKLfuga4uidXGsxRNmWUrd4i3Bby3GSTKVFw3GhwoY+KirOhz+r&#10;YPPD2dZcdr/77JSZPJ8n/D09K/Xe7zYLEIG68Ao/219awWQyHsH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LNp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581" o:spid="_x0000_s2764"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tHsUA&#10;AADdAAAADwAAAGRycy9kb3ducmV2LnhtbESPQWvCQBSE7wX/w/IEb3VjEGmjq4goCIXSGA8en9ln&#10;sph9G7Orpv++Wyj0OMzMN8xi1dtGPKjzxrGCyTgBQVw6bbhScCx2r28gfEDW2DgmBd/kYbUcvCww&#10;0+7JOT0OoRIRwj5DBXUIbSalL2uy6MeuJY7exXUWQ5RdJXWHzwi3jUyTZCYtGo4LNba0qam8Hu5W&#10;wfrE+dbcPs9f+SU3RfGe8MfsqtRo2K/nIAL14T/8195rBdNpm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i0e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582" o:spid="_x0000_s2765"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IhcYA&#10;AADdAAAADwAAAGRycy9kb3ducmV2LnhtbESPQWvCQBSE70L/w/KE3nSjFbHRVaRYEIRijIcen9ln&#10;sph9G7NbTf99tyB4HGbmG2ax6mwtbtR641jBaJiAIC6cNlwqOOafgxkIH5A11o5JwS95WC1fegtM&#10;tbtzRrdDKEWEsE9RQRVCk0rpi4os+qFriKN3dq3FEGVbSt3iPcJtLcdJMpUWDceFChv6qKi4HH6s&#10;gvU3Zxtz/Trts3Nm8vw94d30otRrv1vPQQTqwjP8aG+1gslk/A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6Ih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583" o:spid="_x0000_s2766"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Q8cUA&#10;AADdAAAADwAAAGRycy9kb3ducmV2LnhtbESPQWvCQBSE7wX/w/KE3upGCdJGVxFRKBSKMR48PrPP&#10;ZDH7NmZXTf99Vyj0OMzMN8x82dtG3KnzxrGC8SgBQVw6bbhScCi2b+8gfEDW2DgmBT/kYbkYvMwx&#10;0+7BOd33oRIRwj5DBXUIbSalL2uy6EeuJY7e2XUWQ5RdJXWHjwi3jZwkyVRaNBwXamxpXVN52d+s&#10;gtWR8425fp92+Tk3RfGR8Nf0otTrsF/NQATqw3/4r/2pFaTpJIX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xDx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84" o:spid="_x0000_s2767"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1asYA&#10;AADdAAAADwAAAGRycy9kb3ducmV2LnhtbESPQWvCQBSE7wX/w/IEb3WjWNHoKiIVCoXSGA8en9ln&#10;sph9m2a3Gv+9Wyh4HGbmG2a57mwtrtR641jBaJiAIC6cNlwqOOS71xkIH5A11o5JwZ08rFe9lyWm&#10;2t04o+s+lCJC2KeooAqhSaX0RUUW/dA1xNE7u9ZiiLItpW7xFuG2luMkmUqLhuNChQ1tKyou+1+r&#10;YHPk7N38fJ2+s3Nm8nye8Of0otSg320WIAJ14Rn+b39oBZPJ+A3+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u1a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585" o:spid="_x0000_s2768"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rHcUA&#10;AADdAAAADwAAAGRycy9kb3ducmV2LnhtbESPQWvCQBSE7wX/w/KE3upGkVCjq4goFAqlMR48PrPP&#10;ZDH7NmZXTf99t1DwOMzMN8xi1dtG3KnzxrGC8SgBQVw6bbhScCh2b+8gfEDW2DgmBT/kYbUcvCww&#10;0+7BOd33oRIRwj5DBXUIbSalL2uy6EeuJY7e2XUWQ5RdJXWHjwi3jZwkSSotGo4LNba0qam87G9W&#10;wfrI+dZcv07f+Tk3RTFL+DO9KPU67NdzEIH68Az/tz+0gul0k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Ssd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86" o:spid="_x0000_s2769"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sYA&#10;AADdAAAADwAAAGRycy9kb3ducmV2LnhtbESPQWvCQBSE7wX/w/IEb3WjiNXoKiIVCgVpjAePz+wz&#10;Wcy+TbNbTf+9Wyh4HGbmG2a57mwtbtR641jBaJiAIC6cNlwqOOa71xkIH5A11o5JwS95WK96L0tM&#10;tbtzRrdDKEWEsE9RQRVCk0rpi4os+qFriKN3ca3FEGVbSt3iPcJtLcdJMpUWDceFChvaVlRcDz9W&#10;webE2bv53p+/sktm8nye8Of0qtSg320WIAJ14Rn+b39oBZPJ+A3+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Oh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587" o:spid="_x0000_s2770"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a9MQA&#10;AADdAAAADwAAAGRycy9kb3ducmV2LnhtbERPz2vCMBS+C/sfwhN201QR0dpUZGwwGIzV7rDjs3lt&#10;Q5uXrsm0+++Xw8Djx/c7O062F1cavXGsYLVMQBBXThtuFHyWL4sdCB+QNfaOScEveTjmD7MMU+1u&#10;XND1HBoRQ9inqKANYUil9FVLFv3SDcSRq91oMUQ4NlKPeIvhtpfrJNlKi4ZjQ4sDPbVUdecfq+D0&#10;xcWz+X6/fBR1Ycpyn/DbtlPqcT6dDiACTeEu/ne/agWbzTrOjW/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qGvT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481CB5" w:rsidRPr="00481CB5" w:rsidRDefault="00481CB5" w:rsidP="00D26607">
      <w:pPr>
        <w:keepNext/>
        <w:keepLines/>
        <w:numPr>
          <w:ilvl w:val="1"/>
          <w:numId w:val="55"/>
        </w:numPr>
        <w:spacing w:before="240" w:line="360" w:lineRule="auto"/>
        <w:jc w:val="both"/>
        <w:outlineLvl w:val="0"/>
        <w:rPr>
          <w:rFonts w:eastAsiaTheme="majorEastAsia"/>
          <w:b/>
          <w:sz w:val="28"/>
          <w:szCs w:val="32"/>
        </w:rPr>
      </w:pPr>
      <w:bookmarkStart w:id="246" w:name="_Toc481370234"/>
      <w:bookmarkStart w:id="247" w:name="_Toc481488238"/>
      <w:bookmarkStart w:id="248" w:name="_Toc513507963"/>
      <w:r w:rsidRPr="00481CB5">
        <w:rPr>
          <w:rFonts w:eastAsiaTheme="majorEastAsia"/>
          <w:b/>
          <w:sz w:val="28"/>
          <w:szCs w:val="32"/>
        </w:rPr>
        <w:t>Описания функционирования КТС</w:t>
      </w:r>
      <w:bookmarkEnd w:id="246"/>
      <w:bookmarkEnd w:id="247"/>
      <w:bookmarkEnd w:id="248"/>
    </w:p>
    <w:p w:rsidR="00481CB5" w:rsidRPr="00481CB5" w:rsidRDefault="00481CB5" w:rsidP="00481CB5">
      <w:pPr>
        <w:jc w:val="both"/>
        <w:rPr>
          <w:rFonts w:eastAsia="Calibri"/>
          <w:sz w:val="28"/>
          <w:szCs w:val="20"/>
        </w:rPr>
      </w:pPr>
      <w:r w:rsidRPr="00481CB5">
        <w:rPr>
          <w:rFonts w:eastAsia="Calibri"/>
          <w:sz w:val="28"/>
          <w:szCs w:val="20"/>
          <w:lang w:val="en-US"/>
        </w:rPr>
        <w:t>Web</w:t>
      </w:r>
      <w:r w:rsidRPr="00481CB5">
        <w:rPr>
          <w:rFonts w:eastAsia="Calibri"/>
          <w:sz w:val="28"/>
          <w:szCs w:val="20"/>
        </w:rPr>
        <w:t xml:space="preserve">-сайт работает 24 часа в сутки 7 дней в неделю при нормальном режиме работы. </w:t>
      </w:r>
    </w:p>
    <w:p w:rsidR="00481CB5" w:rsidRPr="00481CB5" w:rsidRDefault="00481CB5" w:rsidP="00D26607">
      <w:pPr>
        <w:keepNext/>
        <w:keepLines/>
        <w:numPr>
          <w:ilvl w:val="1"/>
          <w:numId w:val="55"/>
        </w:numPr>
        <w:spacing w:before="240" w:line="360" w:lineRule="auto"/>
        <w:jc w:val="both"/>
        <w:outlineLvl w:val="0"/>
        <w:rPr>
          <w:rFonts w:eastAsiaTheme="majorEastAsia"/>
          <w:b/>
          <w:sz w:val="28"/>
          <w:szCs w:val="28"/>
        </w:rPr>
      </w:pPr>
      <w:bookmarkStart w:id="249" w:name="_Toc481370235"/>
      <w:bookmarkStart w:id="250" w:name="_Toc481488239"/>
      <w:bookmarkStart w:id="251" w:name="_Toc513507964"/>
      <w:r w:rsidRPr="00481CB5">
        <w:rPr>
          <w:rFonts w:eastAsiaTheme="majorEastAsia"/>
          <w:b/>
          <w:sz w:val="28"/>
          <w:szCs w:val="28"/>
        </w:rPr>
        <w:t>Конфигурация комплекса технических средств</w:t>
      </w:r>
      <w:bookmarkEnd w:id="249"/>
      <w:bookmarkEnd w:id="250"/>
      <w:bookmarkEnd w:id="251"/>
    </w:p>
    <w:p w:rsidR="00481CB5" w:rsidRPr="00481CB5" w:rsidRDefault="00481CB5" w:rsidP="00D26607">
      <w:pPr>
        <w:numPr>
          <w:ilvl w:val="2"/>
          <w:numId w:val="55"/>
        </w:numPr>
        <w:spacing w:line="360" w:lineRule="auto"/>
        <w:contextualSpacing/>
        <w:jc w:val="both"/>
        <w:rPr>
          <w:rFonts w:eastAsia="Calibri"/>
          <w:sz w:val="28"/>
          <w:szCs w:val="20"/>
        </w:rPr>
      </w:pPr>
      <w:r w:rsidRPr="00481CB5">
        <w:rPr>
          <w:rFonts w:eastAsia="Calibri"/>
          <w:sz w:val="28"/>
          <w:szCs w:val="20"/>
        </w:rPr>
        <w:t>Минимальная конфигурация пользовательского АРМ</w:t>
      </w:r>
    </w:p>
    <w:p w:rsidR="00481CB5" w:rsidRPr="00481CB5" w:rsidRDefault="00481CB5" w:rsidP="00481CB5">
      <w:pPr>
        <w:jc w:val="both"/>
        <w:rPr>
          <w:rFonts w:eastAsia="Calibri"/>
          <w:sz w:val="28"/>
          <w:szCs w:val="20"/>
        </w:rPr>
      </w:pPr>
      <w:r w:rsidRPr="00481CB5">
        <w:rPr>
          <w:rFonts w:eastAsia="Calibri"/>
          <w:sz w:val="28"/>
          <w:szCs w:val="20"/>
        </w:rPr>
        <w:t xml:space="preserve">Минимальная конфигурация пользовательского АРМ приведена в приложении А. </w:t>
      </w:r>
    </w:p>
    <w:p w:rsidR="00481CB5" w:rsidRPr="00481CB5" w:rsidRDefault="00481CB5" w:rsidP="00D26607">
      <w:pPr>
        <w:numPr>
          <w:ilvl w:val="2"/>
          <w:numId w:val="55"/>
        </w:numPr>
        <w:spacing w:line="360" w:lineRule="auto"/>
        <w:contextualSpacing/>
        <w:jc w:val="both"/>
        <w:rPr>
          <w:rFonts w:eastAsia="Calibri"/>
          <w:sz w:val="28"/>
          <w:szCs w:val="20"/>
        </w:rPr>
      </w:pPr>
      <w:r w:rsidRPr="00481CB5">
        <w:rPr>
          <w:rFonts w:eastAsia="Calibri"/>
          <w:sz w:val="28"/>
          <w:szCs w:val="20"/>
        </w:rPr>
        <w:t>Минимальная конфигурация хостинга</w:t>
      </w:r>
    </w:p>
    <w:p w:rsidR="00481CB5" w:rsidRPr="00481CB5" w:rsidRDefault="00481CB5" w:rsidP="00481CB5">
      <w:pPr>
        <w:jc w:val="both"/>
        <w:rPr>
          <w:rFonts w:eastAsia="Calibri"/>
          <w:sz w:val="28"/>
          <w:szCs w:val="20"/>
        </w:rPr>
      </w:pPr>
      <w:r w:rsidRPr="00481CB5">
        <w:rPr>
          <w:rFonts w:eastAsia="Calibri"/>
          <w:sz w:val="28"/>
          <w:szCs w:val="20"/>
        </w:rPr>
        <w:t xml:space="preserve">Для работы </w:t>
      </w:r>
      <w:proofErr w:type="spellStart"/>
      <w:r w:rsidRPr="00481CB5">
        <w:rPr>
          <w:rFonts w:eastAsia="Calibri"/>
          <w:sz w:val="28"/>
          <w:szCs w:val="20"/>
        </w:rPr>
        <w:t>WordPress</w:t>
      </w:r>
      <w:proofErr w:type="spellEnd"/>
      <w:r w:rsidRPr="00481CB5">
        <w:rPr>
          <w:rFonts w:eastAsia="Calibri"/>
          <w:sz w:val="28"/>
          <w:szCs w:val="20"/>
        </w:rPr>
        <w:t xml:space="preserve"> рекомендуется хостинг, который поддерживает:</w:t>
      </w:r>
    </w:p>
    <w:p w:rsidR="00481CB5" w:rsidRPr="00481CB5" w:rsidRDefault="00481CB5" w:rsidP="00D26607">
      <w:pPr>
        <w:numPr>
          <w:ilvl w:val="0"/>
          <w:numId w:val="54"/>
        </w:numPr>
        <w:spacing w:line="360" w:lineRule="auto"/>
        <w:contextualSpacing/>
        <w:jc w:val="both"/>
        <w:rPr>
          <w:rFonts w:eastAsia="Calibri"/>
          <w:sz w:val="28"/>
          <w:szCs w:val="20"/>
        </w:rPr>
      </w:pPr>
      <w:r w:rsidRPr="00481CB5">
        <w:rPr>
          <w:rFonts w:eastAsia="Calibri"/>
          <w:sz w:val="28"/>
          <w:szCs w:val="20"/>
        </w:rPr>
        <w:t>PHP версии 7 или выше;</w:t>
      </w:r>
    </w:p>
    <w:p w:rsidR="00481CB5" w:rsidRPr="00481CB5" w:rsidRDefault="00481CB5" w:rsidP="00D26607">
      <w:pPr>
        <w:numPr>
          <w:ilvl w:val="0"/>
          <w:numId w:val="54"/>
        </w:numPr>
        <w:spacing w:line="360" w:lineRule="auto"/>
        <w:contextualSpacing/>
        <w:jc w:val="both"/>
        <w:rPr>
          <w:rFonts w:eastAsia="Calibri"/>
          <w:sz w:val="28"/>
          <w:szCs w:val="20"/>
        </w:rPr>
      </w:pPr>
      <w:proofErr w:type="spellStart"/>
      <w:r w:rsidRPr="00481CB5">
        <w:rPr>
          <w:rFonts w:eastAsia="Calibri"/>
          <w:sz w:val="28"/>
          <w:szCs w:val="20"/>
        </w:rPr>
        <w:t>MySQL</w:t>
      </w:r>
      <w:proofErr w:type="spellEnd"/>
      <w:r w:rsidRPr="00481CB5">
        <w:rPr>
          <w:rFonts w:eastAsia="Calibri"/>
          <w:sz w:val="28"/>
          <w:szCs w:val="20"/>
        </w:rPr>
        <w:t xml:space="preserve"> версии 5.6 или выше ЛИБО </w:t>
      </w:r>
      <w:proofErr w:type="spellStart"/>
      <w:r w:rsidRPr="00481CB5">
        <w:rPr>
          <w:rFonts w:eastAsia="Calibri"/>
          <w:sz w:val="28"/>
          <w:szCs w:val="20"/>
        </w:rPr>
        <w:t>MariaDB</w:t>
      </w:r>
      <w:proofErr w:type="spellEnd"/>
      <w:r w:rsidRPr="00481CB5">
        <w:rPr>
          <w:rFonts w:eastAsia="Calibri"/>
          <w:sz w:val="28"/>
          <w:szCs w:val="20"/>
        </w:rPr>
        <w:t xml:space="preserve"> версии 10.0 или выше;</w:t>
      </w:r>
    </w:p>
    <w:p w:rsidR="00481CB5" w:rsidRPr="00481CB5" w:rsidRDefault="00481CB5" w:rsidP="00D26607">
      <w:pPr>
        <w:numPr>
          <w:ilvl w:val="0"/>
          <w:numId w:val="54"/>
        </w:numPr>
        <w:spacing w:line="360" w:lineRule="auto"/>
        <w:contextualSpacing/>
        <w:jc w:val="both"/>
        <w:rPr>
          <w:rFonts w:eastAsia="Calibri"/>
          <w:sz w:val="28"/>
          <w:szCs w:val="20"/>
        </w:rPr>
      </w:pPr>
      <w:r w:rsidRPr="00481CB5">
        <w:rPr>
          <w:rFonts w:eastAsia="Calibri"/>
          <w:sz w:val="28"/>
          <w:szCs w:val="20"/>
        </w:rPr>
        <w:t xml:space="preserve">Протокол HTTPS. </w:t>
      </w:r>
    </w:p>
    <w:p w:rsidR="00481CB5" w:rsidRPr="00481CB5" w:rsidRDefault="00481CB5" w:rsidP="00D26607">
      <w:pPr>
        <w:keepNext/>
        <w:keepLines/>
        <w:numPr>
          <w:ilvl w:val="1"/>
          <w:numId w:val="55"/>
        </w:numPr>
        <w:spacing w:before="240" w:line="360" w:lineRule="auto"/>
        <w:jc w:val="both"/>
        <w:outlineLvl w:val="0"/>
        <w:rPr>
          <w:rFonts w:eastAsiaTheme="majorEastAsia"/>
          <w:b/>
          <w:sz w:val="28"/>
          <w:szCs w:val="32"/>
        </w:rPr>
      </w:pPr>
      <w:bookmarkStart w:id="252" w:name="_Toc481370236"/>
      <w:bookmarkStart w:id="253" w:name="_Toc481488240"/>
      <w:bookmarkStart w:id="254" w:name="_Toc513507965"/>
      <w:r w:rsidRPr="00481CB5">
        <w:rPr>
          <w:rFonts w:eastAsiaTheme="majorEastAsia"/>
          <w:b/>
          <w:sz w:val="28"/>
          <w:szCs w:val="32"/>
        </w:rPr>
        <w:t>Аппаратура передачи данных</w:t>
      </w:r>
      <w:bookmarkEnd w:id="252"/>
      <w:bookmarkEnd w:id="253"/>
      <w:bookmarkEnd w:id="254"/>
    </w:p>
    <w:p w:rsidR="00481CB5" w:rsidRPr="00481CB5" w:rsidRDefault="00481CB5" w:rsidP="00481CB5">
      <w:pPr>
        <w:jc w:val="both"/>
        <w:rPr>
          <w:rFonts w:eastAsia="Calibri"/>
          <w:sz w:val="28"/>
          <w:szCs w:val="20"/>
        </w:rPr>
      </w:pPr>
      <w:r w:rsidRPr="00481CB5">
        <w:rPr>
          <w:rFonts w:eastAsia="Calibri"/>
          <w:sz w:val="28"/>
          <w:szCs w:val="20"/>
        </w:rPr>
        <w:t xml:space="preserve">Для реализации </w:t>
      </w:r>
      <w:r w:rsidRPr="00481CB5">
        <w:rPr>
          <w:rFonts w:eastAsia="Calibri"/>
          <w:sz w:val="28"/>
          <w:szCs w:val="20"/>
          <w:lang w:val="en-US"/>
        </w:rPr>
        <w:t>web</w:t>
      </w:r>
      <w:r w:rsidRPr="00481CB5">
        <w:rPr>
          <w:rFonts w:eastAsia="Calibri"/>
          <w:sz w:val="28"/>
          <w:szCs w:val="20"/>
        </w:rPr>
        <w:t xml:space="preserve">-сайта необходимо стабильное подключение к сети интернет со скоростью передачи данных не менее 100 Мбит/с. </w:t>
      </w:r>
    </w:p>
    <w:p w:rsidR="00481CB5" w:rsidRPr="00481CB5" w:rsidRDefault="00481CB5" w:rsidP="00481CB5">
      <w:pPr>
        <w:jc w:val="both"/>
        <w:rPr>
          <w:rFonts w:eastAsia="Calibri"/>
          <w:sz w:val="28"/>
          <w:szCs w:val="20"/>
        </w:rPr>
      </w:pPr>
      <w:r w:rsidRPr="00481CB5">
        <w:rPr>
          <w:rFonts w:eastAsia="Calibri"/>
          <w:sz w:val="28"/>
          <w:szCs w:val="20"/>
        </w:rPr>
        <w:t xml:space="preserve"> </w:t>
      </w:r>
    </w:p>
    <w:p w:rsidR="00481CB5" w:rsidRPr="00481CB5" w:rsidRDefault="00481CB5" w:rsidP="00481CB5">
      <w:pPr>
        <w:spacing w:line="360" w:lineRule="auto"/>
        <w:jc w:val="both"/>
        <w:rPr>
          <w:rFonts w:eastAsia="Calibri"/>
          <w:sz w:val="28"/>
          <w:szCs w:val="20"/>
        </w:rPr>
        <w:sectPr w:rsidR="00481CB5" w:rsidRPr="00481CB5" w:rsidSect="00EE5A84">
          <w:pgSz w:w="11906" w:h="16838"/>
          <w:pgMar w:top="1134" w:right="850" w:bottom="1134" w:left="1701" w:header="708" w:footer="708" w:gutter="0"/>
          <w:cols w:space="708"/>
          <w:docGrid w:linePitch="360"/>
        </w:sectPr>
      </w:pPr>
    </w:p>
    <w:bookmarkStart w:id="255" w:name="_Toc481370237"/>
    <w:bookmarkStart w:id="256" w:name="_Toc481488241"/>
    <w:bookmarkStart w:id="257" w:name="_Toc513507966"/>
    <w:p w:rsidR="00481CB5" w:rsidRPr="00020B07" w:rsidRDefault="00020B07" w:rsidP="00020B07">
      <w:pPr>
        <w:keepNext/>
        <w:keepLines/>
        <w:spacing w:line="360" w:lineRule="auto"/>
        <w:jc w:val="center"/>
        <w:outlineLvl w:val="0"/>
        <w:rPr>
          <w:rFonts w:eastAsiaTheme="majorEastAsia"/>
          <w:b/>
          <w:szCs w:val="32"/>
        </w:rPr>
      </w:pPr>
      <w:r w:rsidRPr="00076FE3">
        <w:rPr>
          <w:rFonts w:eastAsia="Calibri"/>
          <w:b/>
          <w:noProof/>
          <w:sz w:val="32"/>
          <w:szCs w:val="20"/>
        </w:rPr>
        <w:lastRenderedPageBreak/>
        <mc:AlternateContent>
          <mc:Choice Requires="wps">
            <w:drawing>
              <wp:anchor distT="0" distB="0" distL="114300" distR="114300" simplePos="0" relativeHeight="251747328" behindDoc="0" locked="0" layoutInCell="1" allowOverlap="1" wp14:anchorId="08A8EF01" wp14:editId="53E5AC8A">
                <wp:simplePos x="0" y="0"/>
                <wp:positionH relativeFrom="margin">
                  <wp:posOffset>9525</wp:posOffset>
                </wp:positionH>
                <wp:positionV relativeFrom="page">
                  <wp:posOffset>173990</wp:posOffset>
                </wp:positionV>
                <wp:extent cx="9725025" cy="7200900"/>
                <wp:effectExtent l="19050" t="19050" r="28575" b="19050"/>
                <wp:wrapNone/>
                <wp:docPr id="1171" name="Прямоугольник 1171"/>
                <wp:cNvGraphicFramePr/>
                <a:graphic xmlns:a="http://schemas.openxmlformats.org/drawingml/2006/main">
                  <a:graphicData uri="http://schemas.microsoft.com/office/word/2010/wordprocessingShape">
                    <wps:wsp>
                      <wps:cNvSpPr/>
                      <wps:spPr>
                        <a:xfrm>
                          <a:off x="0" y="0"/>
                          <a:ext cx="9725025" cy="72009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37BA32AE" id="Прямоугольник 1171" o:spid="_x0000_s1026" style="position:absolute;margin-left:.75pt;margin-top:13.7pt;width:765.75pt;height:567pt;z-index:25174732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" filled="f" strokecolor="windowText" strokeweight="2.25pt">
                <w10:wrap anchorx="margin" anchory="page"/>
              </v:rect>
            </w:pict>
          </mc:Fallback>
        </mc:AlternateContent>
      </w:r>
      <w:r w:rsidR="00481CB5" w:rsidRPr="00020B07">
        <w:rPr>
          <w:rFonts w:eastAsiaTheme="majorEastAsia"/>
          <w:b/>
          <w:szCs w:val="32"/>
        </w:rPr>
        <w:t>Приложение А</w:t>
      </w:r>
      <w:bookmarkStart w:id="258" w:name="_GoBack"/>
      <w:bookmarkEnd w:id="255"/>
      <w:bookmarkEnd w:id="256"/>
      <w:bookmarkEnd w:id="257"/>
      <w:bookmarkEnd w:id="258"/>
    </w:p>
    <w:p w:rsidR="00481CB5" w:rsidRPr="00020B07" w:rsidRDefault="00481CB5" w:rsidP="00020B07">
      <w:pPr>
        <w:spacing w:line="360" w:lineRule="auto"/>
        <w:jc w:val="center"/>
        <w:rPr>
          <w:rFonts w:eastAsia="Calibri"/>
          <w:szCs w:val="20"/>
        </w:rPr>
      </w:pPr>
      <w:r w:rsidRPr="00020B07">
        <w:rPr>
          <w:rFonts w:eastAsia="Calibri"/>
          <w:szCs w:val="20"/>
        </w:rPr>
        <w:t>Спецификация пользовательского АРМ</w:t>
      </w:r>
    </w:p>
    <w:tbl>
      <w:tblPr>
        <w:tblStyle w:val="25"/>
        <w:tblW w:w="14560" w:type="dxa"/>
        <w:tblInd w:w="526" w:type="dxa"/>
        <w:tblLook w:val="04A0" w:firstRow="1" w:lastRow="0" w:firstColumn="1" w:lastColumn="0" w:noHBand="0" w:noVBand="1"/>
      </w:tblPr>
      <w:tblGrid>
        <w:gridCol w:w="697"/>
        <w:gridCol w:w="2862"/>
        <w:gridCol w:w="2847"/>
        <w:gridCol w:w="1102"/>
        <w:gridCol w:w="585"/>
        <w:gridCol w:w="1251"/>
        <w:gridCol w:w="1323"/>
        <w:gridCol w:w="1626"/>
        <w:gridCol w:w="718"/>
        <w:gridCol w:w="1549"/>
      </w:tblGrid>
      <w:tr w:rsidR="00481CB5" w:rsidRPr="00481CB5" w:rsidTr="00020B07">
        <w:trPr>
          <w:trHeight w:val="20"/>
        </w:trPr>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Позиция</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Наименование и техническая характеристика оборудования. Страна, фирма</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Тип, марка оборудования. Обозначение документа и номер опросного листа</w:t>
            </w:r>
          </w:p>
        </w:tc>
        <w:tc>
          <w:tcPr>
            <w:tcW w:w="0" w:type="auto"/>
            <w:gridSpan w:val="2"/>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Единица измерения</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Код завода-изготовителя</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Код оборудования, материала</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 xml:space="preserve">Цена единицы оборудования, тыс. </w:t>
            </w:r>
            <w:proofErr w:type="spellStart"/>
            <w:r w:rsidRPr="004E67C8">
              <w:rPr>
                <w:rFonts w:ascii="Times New Roman" w:eastAsia="Calibri" w:hAnsi="Times New Roman" w:cs="Times New Roman"/>
                <w:sz w:val="22"/>
                <w:szCs w:val="22"/>
              </w:rPr>
              <w:t>руб</w:t>
            </w:r>
            <w:proofErr w:type="spellEnd"/>
          </w:p>
        </w:tc>
        <w:tc>
          <w:tcPr>
            <w:tcW w:w="0" w:type="auto"/>
            <w:vMerge w:val="restart"/>
            <w:vAlign w:val="center"/>
          </w:tcPr>
          <w:p w:rsidR="00481CB5" w:rsidRPr="004E67C8" w:rsidRDefault="00481CB5" w:rsidP="00020B07">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Кол</w:t>
            </w:r>
            <w:r w:rsidR="00020B07">
              <w:rPr>
                <w:rFonts w:ascii="Times New Roman" w:eastAsia="Calibri" w:hAnsi="Times New Roman" w:cs="Times New Roman"/>
                <w:sz w:val="22"/>
                <w:szCs w:val="22"/>
              </w:rPr>
              <w:t>-во</w:t>
            </w:r>
          </w:p>
        </w:tc>
        <w:tc>
          <w:tcPr>
            <w:tcW w:w="0" w:type="auto"/>
            <w:vMerge w:val="restart"/>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Масса единицы оборудования, кг</w:t>
            </w:r>
          </w:p>
        </w:tc>
      </w:tr>
      <w:tr w:rsidR="00481CB5" w:rsidRPr="00481CB5" w:rsidTr="00020B07">
        <w:trPr>
          <w:trHeight w:val="20"/>
        </w:trPr>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Наименование</w:t>
            </w:r>
          </w:p>
        </w:tc>
        <w:tc>
          <w:tcPr>
            <w:tcW w:w="0" w:type="auto"/>
            <w:vAlign w:val="center"/>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Код</w:t>
            </w: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c>
          <w:tcPr>
            <w:tcW w:w="0" w:type="auto"/>
            <w:vMerge/>
          </w:tcPr>
          <w:p w:rsidR="00481CB5" w:rsidRPr="004E67C8" w:rsidRDefault="00481CB5" w:rsidP="00481CB5">
            <w:pPr>
              <w:spacing w:line="360" w:lineRule="auto"/>
              <w:jc w:val="both"/>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2</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3</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4</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5</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6</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7</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8</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9</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10</w:t>
            </w: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Процессор</w:t>
            </w:r>
            <w:r w:rsidRPr="004E67C8">
              <w:rPr>
                <w:rFonts w:ascii="Times New Roman" w:eastAsia="Calibri" w:hAnsi="Times New Roman" w:cs="Times New Roman"/>
                <w:sz w:val="22"/>
                <w:szCs w:val="22"/>
                <w:lang w:val="x-none"/>
              </w:rPr>
              <w:t xml:space="preserve">, </w:t>
            </w:r>
            <w:r w:rsidRPr="004E67C8">
              <w:rPr>
                <w:rFonts w:ascii="Times New Roman" w:eastAsia="Calibri" w:hAnsi="Times New Roman" w:cs="Times New Roman"/>
                <w:sz w:val="22"/>
                <w:szCs w:val="22"/>
              </w:rPr>
              <w:t>тактовая частота</w:t>
            </w:r>
            <w:r w:rsidRPr="004E67C8">
              <w:rPr>
                <w:rFonts w:ascii="Times New Roman" w:eastAsia="Calibri" w:hAnsi="Times New Roman" w:cs="Times New Roman"/>
                <w:sz w:val="22"/>
                <w:szCs w:val="22"/>
                <w:lang w:val="x-none"/>
              </w:rPr>
              <w:t xml:space="preserve"> </w:t>
            </w:r>
            <w:r w:rsidRPr="004E67C8">
              <w:rPr>
                <w:rFonts w:ascii="Times New Roman" w:eastAsia="Calibri" w:hAnsi="Times New Roman" w:cs="Times New Roman"/>
                <w:sz w:val="22"/>
                <w:szCs w:val="22"/>
              </w:rPr>
              <w:t>не</w:t>
            </w:r>
            <w:r w:rsidRPr="004E67C8">
              <w:rPr>
                <w:rFonts w:ascii="Times New Roman" w:eastAsia="Calibri" w:hAnsi="Times New Roman" w:cs="Times New Roman"/>
                <w:sz w:val="22"/>
                <w:szCs w:val="22"/>
                <w:lang w:val="x-none"/>
              </w:rPr>
              <w:t xml:space="preserve"> </w:t>
            </w:r>
            <w:r w:rsidRPr="004E67C8">
              <w:rPr>
                <w:rFonts w:ascii="Times New Roman" w:eastAsia="Calibri" w:hAnsi="Times New Roman" w:cs="Times New Roman"/>
                <w:sz w:val="22"/>
                <w:szCs w:val="22"/>
              </w:rPr>
              <w:t>менее</w:t>
            </w:r>
            <w:r w:rsidRPr="004E67C8">
              <w:rPr>
                <w:rFonts w:ascii="Times New Roman" w:eastAsia="Calibri" w:hAnsi="Times New Roman" w:cs="Times New Roman"/>
                <w:sz w:val="22"/>
                <w:szCs w:val="22"/>
                <w:lang w:val="x-none"/>
              </w:rPr>
              <w:t xml:space="preserve"> 3.30</w:t>
            </w:r>
            <w:r w:rsidRPr="004E67C8">
              <w:rPr>
                <w:rFonts w:ascii="Times New Roman" w:eastAsia="Calibri" w:hAnsi="Times New Roman" w:cs="Times New Roman"/>
                <w:sz w:val="22"/>
                <w:szCs w:val="22"/>
                <w:lang w:val="en-US"/>
              </w:rPr>
              <w:t>GHz</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lang w:val="en-US"/>
              </w:rPr>
            </w:pPr>
            <w:r w:rsidRPr="004E67C8">
              <w:rPr>
                <w:rFonts w:ascii="Times New Roman" w:eastAsia="Calibri" w:hAnsi="Times New Roman" w:cs="Times New Roman"/>
                <w:sz w:val="22"/>
                <w:szCs w:val="22"/>
                <w:lang w:val="en-US"/>
              </w:rPr>
              <w:t>Intel Core</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2</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Материнская плата</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lang w:val="en-US"/>
              </w:rPr>
            </w:pPr>
            <w:r w:rsidRPr="004E67C8">
              <w:rPr>
                <w:rFonts w:ascii="Times New Roman" w:eastAsia="Calibri" w:hAnsi="Times New Roman" w:cs="Times New Roman"/>
                <w:sz w:val="22"/>
                <w:szCs w:val="22"/>
                <w:lang w:val="en-US"/>
              </w:rPr>
              <w:t>ASUS H110M-R/C/SI</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3</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Оперативная</w:t>
            </w:r>
            <w:r w:rsidRPr="004E67C8">
              <w:rPr>
                <w:rFonts w:ascii="Times New Roman" w:eastAsia="Calibri" w:hAnsi="Times New Roman" w:cs="Times New Roman"/>
                <w:sz w:val="22"/>
                <w:szCs w:val="22"/>
                <w:lang w:val="x-none"/>
              </w:rPr>
              <w:t xml:space="preserve"> </w:t>
            </w:r>
            <w:r w:rsidRPr="004E67C8">
              <w:rPr>
                <w:rFonts w:ascii="Times New Roman" w:eastAsia="Calibri" w:hAnsi="Times New Roman" w:cs="Times New Roman"/>
                <w:sz w:val="22"/>
                <w:szCs w:val="22"/>
              </w:rPr>
              <w:t xml:space="preserve">память </w:t>
            </w:r>
            <w:r w:rsidRPr="004E67C8">
              <w:rPr>
                <w:rFonts w:ascii="Times New Roman" w:eastAsia="Calibri" w:hAnsi="Times New Roman" w:cs="Times New Roman"/>
                <w:sz w:val="22"/>
                <w:szCs w:val="22"/>
                <w:lang w:val="en-US"/>
              </w:rPr>
              <w:t>DDR</w:t>
            </w:r>
            <w:r w:rsidRPr="004E67C8">
              <w:rPr>
                <w:rFonts w:ascii="Times New Roman" w:eastAsia="Calibri" w:hAnsi="Times New Roman" w:cs="Times New Roman"/>
                <w:sz w:val="22"/>
                <w:szCs w:val="22"/>
              </w:rPr>
              <w:t>4, не менее 8 ГБ</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4</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Видеоадаптер, 2 ГБ</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5</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Сетевая карта, 100 Мб/с</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6</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lang w:val="en-US"/>
              </w:rPr>
            </w:pPr>
            <w:r w:rsidRPr="004E67C8">
              <w:rPr>
                <w:rFonts w:ascii="Times New Roman" w:eastAsia="Calibri" w:hAnsi="Times New Roman" w:cs="Times New Roman"/>
                <w:sz w:val="22"/>
                <w:szCs w:val="22"/>
              </w:rPr>
              <w:t xml:space="preserve">Монитор, </w:t>
            </w:r>
            <w:r w:rsidRPr="004E67C8">
              <w:rPr>
                <w:rFonts w:ascii="Times New Roman" w:eastAsia="Calibri" w:hAnsi="Times New Roman" w:cs="Times New Roman"/>
                <w:sz w:val="22"/>
                <w:szCs w:val="22"/>
                <w:lang w:val="en-US"/>
              </w:rPr>
              <w:t>SVGA</w:t>
            </w:r>
            <w:r w:rsidRPr="004E67C8">
              <w:rPr>
                <w:rFonts w:ascii="Times New Roman" w:eastAsia="Calibri" w:hAnsi="Times New Roman" w:cs="Times New Roman"/>
                <w:sz w:val="22"/>
                <w:szCs w:val="22"/>
              </w:rPr>
              <w:t>, 15</w:t>
            </w:r>
            <w:r w:rsidRPr="004E67C8">
              <w:rPr>
                <w:rFonts w:ascii="Times New Roman" w:eastAsia="Calibri" w:hAnsi="Times New Roman" w:cs="Times New Roman"/>
                <w:sz w:val="22"/>
                <w:szCs w:val="22"/>
                <w:lang w:val="en-US"/>
              </w:rPr>
              <w:t>``</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7</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Блок питания, 700 Вт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8</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Клавиатура рус.</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9</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Манипулятор типа «мышь»</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r w:rsidR="00481CB5" w:rsidRPr="00481CB5" w:rsidTr="00020B07">
        <w:trPr>
          <w:trHeight w:val="20"/>
        </w:trPr>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10</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Накопитель на ЖМД, не менее 1 ТБ</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roofErr w:type="spellStart"/>
            <w:r w:rsidRPr="004E67C8">
              <w:rPr>
                <w:rFonts w:ascii="Times New Roman" w:eastAsia="Calibri" w:hAnsi="Times New Roman" w:cs="Times New Roman"/>
                <w:sz w:val="22"/>
                <w:szCs w:val="22"/>
              </w:rPr>
              <w:t>Toshiba</w:t>
            </w:r>
            <w:proofErr w:type="spellEnd"/>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Шт.</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r w:rsidRPr="004E67C8">
              <w:rPr>
                <w:rFonts w:ascii="Times New Roman" w:eastAsia="Calibri" w:hAnsi="Times New Roman" w:cs="Times New Roman"/>
                <w:sz w:val="22"/>
                <w:szCs w:val="22"/>
              </w:rPr>
              <w:t>1</w:t>
            </w:r>
          </w:p>
        </w:tc>
        <w:tc>
          <w:tcPr>
            <w:tcW w:w="0" w:type="auto"/>
          </w:tcPr>
          <w:p w:rsidR="00481CB5" w:rsidRPr="004E67C8" w:rsidRDefault="00481CB5" w:rsidP="00481CB5">
            <w:pPr>
              <w:spacing w:line="360" w:lineRule="auto"/>
              <w:jc w:val="center"/>
              <w:rPr>
                <w:rFonts w:ascii="Times New Roman" w:eastAsia="Calibri" w:hAnsi="Times New Roman" w:cs="Times New Roman"/>
                <w:sz w:val="22"/>
                <w:szCs w:val="22"/>
              </w:rPr>
            </w:pPr>
          </w:p>
        </w:tc>
      </w:tr>
    </w:tbl>
    <w:p w:rsidR="00481CB5" w:rsidRDefault="00481CB5" w:rsidP="00481CB5">
      <w:pPr>
        <w:spacing w:line="360" w:lineRule="auto"/>
        <w:jc w:val="both"/>
        <w:rPr>
          <w:rFonts w:eastAsia="Calibri"/>
          <w:sz w:val="28"/>
          <w:szCs w:val="20"/>
        </w:rPr>
      </w:pPr>
    </w:p>
    <w:p w:rsidR="00776910" w:rsidRPr="00481CB5" w:rsidRDefault="00776910" w:rsidP="00481CB5">
      <w:pPr>
        <w:spacing w:line="360" w:lineRule="auto"/>
        <w:jc w:val="both"/>
        <w:rPr>
          <w:rFonts w:eastAsia="Calibri"/>
          <w:sz w:val="28"/>
          <w:szCs w:val="20"/>
        </w:rPr>
        <w:sectPr w:rsidR="00776910" w:rsidRPr="00481CB5" w:rsidSect="00020B07">
          <w:footerReference w:type="default" r:id="rId36"/>
          <w:pgSz w:w="16838" w:h="11906" w:orient="landscape"/>
          <w:pgMar w:top="1701" w:right="1134" w:bottom="851" w:left="1134" w:header="709" w:footer="0" w:gutter="0"/>
          <w:cols w:space="708"/>
          <w:docGrid w:linePitch="360"/>
        </w:sectPr>
      </w:pPr>
    </w:p>
    <w:p w:rsidR="00776910" w:rsidRDefault="00FD58D3" w:rsidP="00776910">
      <w:pPr>
        <w:rPr>
          <w:rFonts w:eastAsia="Calibri"/>
          <w:sz w:val="28"/>
          <w:szCs w:val="20"/>
        </w:rPr>
        <w:sectPr w:rsidR="00776910" w:rsidSect="00E13325">
          <w:headerReference w:type="default" r:id="rId37"/>
          <w:footerReference w:type="default" r:id="rId38"/>
          <w:pgSz w:w="16840" w:h="11907" w:orient="landscape" w:code="9"/>
          <w:pgMar w:top="1701" w:right="907" w:bottom="851" w:left="1758" w:header="720" w:footer="0" w:gutter="0"/>
          <w:cols w:space="720"/>
          <w:docGrid w:linePitch="326"/>
        </w:sectPr>
      </w:pPr>
      <w:r>
        <w:rPr>
          <w:noProof/>
        </w:rPr>
        <w:lastRenderedPageBreak/>
        <w:drawing>
          <wp:anchor distT="0" distB="0" distL="114300" distR="114300" simplePos="0" relativeHeight="251794432" behindDoc="0" locked="0" layoutInCell="1" allowOverlap="1">
            <wp:simplePos x="0" y="0"/>
            <wp:positionH relativeFrom="column">
              <wp:posOffset>1339850</wp:posOffset>
            </wp:positionH>
            <wp:positionV relativeFrom="paragraph">
              <wp:posOffset>231</wp:posOffset>
            </wp:positionV>
            <wp:extent cx="6429287" cy="4373015"/>
            <wp:effectExtent l="0" t="0" r="0" b="8890"/>
            <wp:wrapSquare wrapText="bothSides"/>
            <wp:docPr id="4434" name="Рисунок 4434" descr="https://pp.userapi.com/c639716/v639716755/181a1/yqZpJtEtVj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639716/v639716755/181a1/yqZpJtEtVj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9287" cy="437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3325" w:rsidRPr="006B02BD">
        <w:rPr>
          <w:rFonts w:ascii="ISOCPEUR" w:hAnsi="ISOCPEUR"/>
          <w:i/>
          <w:noProof/>
          <w:sz w:val="28"/>
        </w:rPr>
        <mc:AlternateContent>
          <mc:Choice Requires="wps">
            <w:drawing>
              <wp:anchor distT="0" distB="0" distL="114300" distR="114300" simplePos="0" relativeHeight="251749376" behindDoc="0" locked="0" layoutInCell="0" allowOverlap="1" wp14:anchorId="6FCF1A07" wp14:editId="7726609F">
                <wp:simplePos x="0" y="0"/>
                <wp:positionH relativeFrom="page">
                  <wp:posOffset>821055</wp:posOffset>
                </wp:positionH>
                <wp:positionV relativeFrom="topMargin">
                  <wp:posOffset>137160</wp:posOffset>
                </wp:positionV>
                <wp:extent cx="2520315" cy="504190"/>
                <wp:effectExtent l="0" t="0" r="13335" b="10160"/>
                <wp:wrapNone/>
                <wp:docPr id="2801" name="Прямоугольник 2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17495" id="Прямоугольник 2801" o:spid="_x0000_s1026" style="position:absolute;margin-left:64.65pt;margin-top:10.8pt;width:198.45pt;height:39.7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fn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" o:allowincell="f" filled="f" strokeweight="2pt">
                <w10:wrap anchorx="page" anchory="margin"/>
              </v:rect>
            </w:pict>
          </mc:Fallback>
        </mc:AlternateContent>
      </w:r>
      <w:r w:rsidR="00E13325" w:rsidRPr="006B02BD">
        <w:rPr>
          <w:rFonts w:ascii="ISOCPEUR" w:hAnsi="ISOCPEUR"/>
          <w:i/>
          <w:noProof/>
          <w:sz w:val="28"/>
        </w:rPr>
        <mc:AlternateContent>
          <mc:Choice Requires="wps">
            <w:drawing>
              <wp:anchor distT="0" distB="0" distL="114300" distR="114300" simplePos="0" relativeHeight="251751424" behindDoc="0" locked="0" layoutInCell="0" allowOverlap="1" wp14:anchorId="68D34594" wp14:editId="0C212964">
                <wp:simplePos x="0" y="0"/>
                <wp:positionH relativeFrom="page">
                  <wp:posOffset>868680</wp:posOffset>
                </wp:positionH>
                <wp:positionV relativeFrom="margin">
                  <wp:posOffset>-855980</wp:posOffset>
                </wp:positionV>
                <wp:extent cx="2291715" cy="133350"/>
                <wp:effectExtent l="0" t="0" r="0" b="0"/>
                <wp:wrapNone/>
                <wp:docPr id="2803" name="Надпись 2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С2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8D34594" id="Надпись 2803" o:spid="_x0000_s2771" type="#_x0000_t202" style="position:absolute;margin-left:68.4pt;margin-top:-67.4pt;width:180.45pt;height:10.5pt;rotation:180;flip:x;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С2</w:t>
                      </w:r>
                    </w:p>
                  </w:txbxContent>
                </v:textbox>
                <w10:wrap anchorx="page" anchory="margin"/>
              </v:shape>
            </w:pict>
          </mc:Fallback>
        </mc:AlternateContent>
      </w:r>
      <w:r w:rsidR="00E13325" w:rsidRPr="00076FE3">
        <w:rPr>
          <w:rFonts w:eastAsia="Calibri"/>
          <w:b/>
          <w:noProof/>
          <w:sz w:val="32"/>
          <w:szCs w:val="20"/>
        </w:rPr>
        <mc:AlternateContent>
          <mc:Choice Requires="wps">
            <w:drawing>
              <wp:anchor distT="0" distB="0" distL="114300" distR="114300" simplePos="0" relativeHeight="251714560" behindDoc="0" locked="0" layoutInCell="1" allowOverlap="1" wp14:anchorId="7EA06E9D" wp14:editId="6BC085DA">
                <wp:simplePos x="0" y="0"/>
                <wp:positionH relativeFrom="margin">
                  <wp:posOffset>-297180</wp:posOffset>
                </wp:positionH>
                <wp:positionV relativeFrom="margin">
                  <wp:posOffset>-946150</wp:posOffset>
                </wp:positionV>
                <wp:extent cx="9725025" cy="7239000"/>
                <wp:effectExtent l="19050" t="19050" r="28575" b="19050"/>
                <wp:wrapNone/>
                <wp:docPr id="5564" name="Прямоугольник 5564"/>
                <wp:cNvGraphicFramePr/>
                <a:graphic xmlns:a="http://schemas.openxmlformats.org/drawingml/2006/main">
                  <a:graphicData uri="http://schemas.microsoft.com/office/word/2010/wordprocessingShape">
                    <wps:wsp>
                      <wps:cNvSpPr/>
                      <wps:spPr>
                        <a:xfrm>
                          <a:off x="0" y="0"/>
                          <a:ext cx="9725025" cy="7239000"/>
                        </a:xfrm>
                        <a:prstGeom prst="rect">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2CDAE" id="Прямоугольник 5564" o:spid="_x0000_s1026" style="position:absolute;margin-left:-23.4pt;margin-top:-74.5pt;width:765.75pt;height:570pt;z-index:2517145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" filled="f" strokecolor="windowText" strokeweight="2.25pt">
                <w10:wrap anchorx="margin" anchory="margin"/>
              </v:rect>
            </w:pict>
          </mc:Fallback>
        </mc:AlternateContent>
      </w:r>
    </w:p>
    <w:p w:rsidR="00F929A9" w:rsidRDefault="00CD6A02" w:rsidP="00776910">
      <w:pPr>
        <w:rPr>
          <w:rFonts w:eastAsia="Calibri"/>
          <w:sz w:val="28"/>
          <w:szCs w:val="20"/>
        </w:rPr>
      </w:pPr>
      <w:r w:rsidRPr="006B02BD">
        <w:rPr>
          <w:rFonts w:ascii="ISOCPEUR" w:hAnsi="ISOCPEUR"/>
          <w:i/>
          <w:noProof/>
          <w:sz w:val="28"/>
        </w:rPr>
        <w:lastRenderedPageBreak/>
        <mc:AlternateContent>
          <mc:Choice Requires="wps">
            <w:drawing>
              <wp:anchor distT="0" distB="0" distL="114300" distR="114300" simplePos="0" relativeHeight="251755520" behindDoc="0" locked="0" layoutInCell="0" allowOverlap="1" wp14:anchorId="459AE811" wp14:editId="62C5C11F">
                <wp:simplePos x="0" y="0"/>
                <wp:positionH relativeFrom="page">
                  <wp:posOffset>857250</wp:posOffset>
                </wp:positionH>
                <wp:positionV relativeFrom="margin">
                  <wp:posOffset>-445770</wp:posOffset>
                </wp:positionV>
                <wp:extent cx="2291715" cy="133350"/>
                <wp:effectExtent l="0" t="0" r="0" b="0"/>
                <wp:wrapNone/>
                <wp:docPr id="1174" name="Надпись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59AE811" id="Надпись 1174" o:spid="_x0000_s2772" type="#_x0000_t202" style="position:absolute;margin-left:67.5pt;margin-top:-35.1pt;width:180.45pt;height:10.5pt;rotation:180;flip:x;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v:textbox>
                <w10:wrap anchorx="page" anchory="margin"/>
              </v:shape>
            </w:pict>
          </mc:Fallback>
        </mc:AlternateContent>
      </w:r>
      <w:r w:rsidRPr="006B02BD">
        <w:rPr>
          <w:rFonts w:ascii="ISOCPEUR" w:hAnsi="ISOCPEUR"/>
          <w:i/>
          <w:noProof/>
          <w:sz w:val="28"/>
        </w:rPr>
        <mc:AlternateContent>
          <mc:Choice Requires="wps">
            <w:drawing>
              <wp:anchor distT="0" distB="0" distL="114300" distR="114300" simplePos="0" relativeHeight="251753472" behindDoc="0" locked="0" layoutInCell="0" allowOverlap="1" wp14:anchorId="32F8604B" wp14:editId="7D92F608">
                <wp:simplePos x="0" y="0"/>
                <wp:positionH relativeFrom="page">
                  <wp:posOffset>723900</wp:posOffset>
                </wp:positionH>
                <wp:positionV relativeFrom="topMargin">
                  <wp:posOffset>247650</wp:posOffset>
                </wp:positionV>
                <wp:extent cx="2520315" cy="504190"/>
                <wp:effectExtent l="0" t="0" r="13335" b="10160"/>
                <wp:wrapNone/>
                <wp:docPr id="1173" name="Прямоугольник 1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C87AD62" id="Прямоугольник 1173" o:spid="_x0000_s1026" style="position:absolute;margin-left:57pt;margin-top:19.5pt;width:198.45pt;height:39.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" o:allowincell="f" filled="f" strokeweight="2pt">
                <w10:wrap anchorx="page" anchory="margin"/>
              </v:rect>
            </w:pict>
          </mc:Fallback>
        </mc:AlternateContent>
      </w:r>
      <w:r w:rsidR="009B427C">
        <w:rPr>
          <w:noProof/>
        </w:rPr>
        <w:drawing>
          <wp:inline distT="0" distB="0" distL="0" distR="0" wp14:anchorId="72B8A0B3" wp14:editId="2FF9EBAA">
            <wp:extent cx="5940425" cy="4040505"/>
            <wp:effectExtent l="0" t="0" r="3175" b="0"/>
            <wp:docPr id="4433" name="Рисунок 4433" descr="https://pp.userapi.com/c639716/v639716755/18198/A-IFsu3YW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9716/v639716755/18198/A-IFsu3YWQ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F929A9" w:rsidRPr="00F929A9" w:rsidRDefault="00F929A9" w:rsidP="00F929A9">
      <w:pPr>
        <w:rPr>
          <w:rFonts w:eastAsia="Calibri"/>
          <w:sz w:val="28"/>
          <w:szCs w:val="20"/>
        </w:rPr>
      </w:pPr>
    </w:p>
    <w:p w:rsidR="00F929A9" w:rsidRDefault="00F929A9" w:rsidP="00F929A9">
      <w:pPr>
        <w:rPr>
          <w:rFonts w:eastAsia="Calibri"/>
          <w:sz w:val="28"/>
          <w:szCs w:val="20"/>
        </w:rPr>
      </w:pPr>
    </w:p>
    <w:p w:rsidR="00F929A9" w:rsidRDefault="00F929A9" w:rsidP="00F929A9">
      <w:pPr>
        <w:tabs>
          <w:tab w:val="left" w:pos="3135"/>
        </w:tabs>
        <w:rPr>
          <w:rFonts w:eastAsia="Calibri"/>
          <w:sz w:val="28"/>
          <w:szCs w:val="20"/>
        </w:rPr>
      </w:pPr>
      <w:r>
        <w:rPr>
          <w:rFonts w:eastAsia="Calibri"/>
          <w:sz w:val="28"/>
          <w:szCs w:val="20"/>
        </w:rPr>
        <w:tab/>
      </w:r>
      <w:r w:rsidRPr="00F929A9">
        <w:rPr>
          <w:rFonts w:eastAsia="Calibri"/>
          <w:noProof/>
          <w:sz w:val="28"/>
          <w:szCs w:val="20"/>
        </w:rPr>
        <mc:AlternateContent>
          <mc:Choice Requires="wpg">
            <w:drawing>
              <wp:anchor distT="0" distB="0" distL="114300" distR="114300" simplePos="0" relativeHeight="25168998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446" name="Группа 4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447" name="Rectangle 3591"/>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48" name="Line 3592"/>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9" name="Line 3593"/>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0" name="Line 3594"/>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1" name="Line 3595"/>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2" name="Line 3596"/>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3" name="Line 3597"/>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4" name="Line 3598"/>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5" name="Line 3599"/>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6" name="Rectangle 3600"/>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457" name="Rectangle 3601"/>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458" name="Rectangle 3602"/>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459" name="Rectangle 3603"/>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460" name="Rectangle 3604"/>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461" name="Rectangle 3605"/>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462" name="Rectangle 3606"/>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463" name="Rectangle 3607"/>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15660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464" name="Line 3608"/>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5" name="Line 3609"/>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6" name="Line 3610"/>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7" name="Line 3611"/>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8" name="Line 3612"/>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469" name="Group 3613"/>
                        <wpg:cNvGrpSpPr>
                          <a:grpSpLocks/>
                        </wpg:cNvGrpSpPr>
                        <wpg:grpSpPr bwMode="auto">
                          <a:xfrm>
                            <a:off x="1154" y="14756"/>
                            <a:ext cx="2491" cy="248"/>
                            <a:chOff x="0" y="0"/>
                            <a:chExt cx="19999" cy="20000"/>
                          </a:xfrm>
                        </wpg:grpSpPr>
                        <wps:wsp>
                          <wps:cNvPr id="4470" name="Rectangle 361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471" name="Rectangle 361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71D2A"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472" name="Group 3616"/>
                        <wpg:cNvGrpSpPr>
                          <a:grpSpLocks/>
                        </wpg:cNvGrpSpPr>
                        <wpg:grpSpPr bwMode="auto">
                          <a:xfrm>
                            <a:off x="1154" y="15036"/>
                            <a:ext cx="2491" cy="248"/>
                            <a:chOff x="0" y="0"/>
                            <a:chExt cx="19999" cy="20000"/>
                          </a:xfrm>
                        </wpg:grpSpPr>
                        <wps:wsp>
                          <wps:cNvPr id="4473" name="Rectangle 361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474" name="Rectangle 361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71D2A"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475" name="Group 3619"/>
                        <wpg:cNvGrpSpPr>
                          <a:grpSpLocks/>
                        </wpg:cNvGrpSpPr>
                        <wpg:grpSpPr bwMode="auto">
                          <a:xfrm>
                            <a:off x="1154" y="15316"/>
                            <a:ext cx="2491" cy="248"/>
                            <a:chOff x="0" y="0"/>
                            <a:chExt cx="19999" cy="20000"/>
                          </a:xfrm>
                        </wpg:grpSpPr>
                        <wps:wsp>
                          <wps:cNvPr id="4476" name="Rectangle 362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477" name="Rectangle 362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478" name="Group 3622"/>
                        <wpg:cNvGrpSpPr>
                          <a:grpSpLocks/>
                        </wpg:cNvGrpSpPr>
                        <wpg:grpSpPr bwMode="auto">
                          <a:xfrm>
                            <a:off x="1154" y="15893"/>
                            <a:ext cx="2491" cy="248"/>
                            <a:chOff x="0" y="0"/>
                            <a:chExt cx="19999" cy="20000"/>
                          </a:xfrm>
                        </wpg:grpSpPr>
                        <wps:wsp>
                          <wps:cNvPr id="4479" name="Rectangle 362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480" name="Rectangle 362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71D2A"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481" name="Group 3625"/>
                        <wpg:cNvGrpSpPr>
                          <a:grpSpLocks/>
                        </wpg:cNvGrpSpPr>
                        <wpg:grpSpPr bwMode="auto">
                          <a:xfrm>
                            <a:off x="1154" y="16170"/>
                            <a:ext cx="2491" cy="248"/>
                            <a:chOff x="0" y="0"/>
                            <a:chExt cx="19999" cy="20000"/>
                          </a:xfrm>
                        </wpg:grpSpPr>
                        <wps:wsp>
                          <wps:cNvPr id="4482" name="Rectangle 36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483" name="Rectangle 36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E71D2A"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484" name="Line 3628"/>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5" name="Rectangle 3629"/>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E71D2A">
                              <w:pPr>
                                <w:pStyle w:val="ad"/>
                                <w:jc w:val="center"/>
                                <w:rPr>
                                  <w:sz w:val="18"/>
                                  <w:lang w:val="ru-RU"/>
                                </w:rPr>
                              </w:pPr>
                            </w:p>
                            <w:p w:rsidR="00FD58D3" w:rsidRDefault="00FD58D3" w:rsidP="00E71D2A">
                              <w:pPr>
                                <w:pStyle w:val="ad"/>
                                <w:jc w:val="center"/>
                                <w:rPr>
                                  <w:sz w:val="18"/>
                                  <w:lang w:val="ru-RU"/>
                                </w:rPr>
                              </w:pPr>
                            </w:p>
                            <w:p w:rsidR="00FD58D3" w:rsidRPr="009034B8" w:rsidRDefault="00FD58D3" w:rsidP="00E71D2A">
                              <w:pPr>
                                <w:pStyle w:val="ad"/>
                                <w:jc w:val="center"/>
                                <w:rPr>
                                  <w:sz w:val="18"/>
                                  <w:lang w:val="ru-RU"/>
                                </w:rPr>
                              </w:pPr>
                              <w:r>
                                <w:rPr>
                                  <w:sz w:val="18"/>
                                  <w:lang w:val="ru-RU"/>
                                </w:rPr>
                                <w:t>Деятельность АИС</w:t>
                              </w:r>
                            </w:p>
                          </w:txbxContent>
                        </wps:txbx>
                        <wps:bodyPr rot="0" vert="horz" wrap="square" lIns="12700" tIns="12700" rIns="12700" bIns="12700" anchor="t" anchorCtr="0" upright="1">
                          <a:noAutofit/>
                        </wps:bodyPr>
                      </wps:wsp>
                      <wps:wsp>
                        <wps:cNvPr id="4486" name="Line 3630"/>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7" name="Line 3631"/>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8" name="Line 3632"/>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9" name="Rectangle 3633"/>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490" name="Rectangle 3634"/>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491" name="Rectangle 3635"/>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492" name="Line 3636"/>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3" name="Line 3637"/>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4" name="Rectangle 3638"/>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495" name="Line 3639"/>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6" name="Line 3640"/>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7" name="Line 3641"/>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8" name="Line 3642"/>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499" name="Group 3643"/>
                        <wpg:cNvGrpSpPr>
                          <a:grpSpLocks/>
                        </wpg:cNvGrpSpPr>
                        <wpg:grpSpPr bwMode="auto">
                          <a:xfrm>
                            <a:off x="1154" y="15596"/>
                            <a:ext cx="2491" cy="248"/>
                            <a:chOff x="0" y="0"/>
                            <a:chExt cx="19999" cy="20000"/>
                          </a:xfrm>
                        </wpg:grpSpPr>
                        <wps:wsp>
                          <wps:cNvPr id="4500" name="Rectangle 36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501" name="Rectangle 36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502" name="Line 3646"/>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3" name="Rectangle 3647"/>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504" name="Rectangle 3648"/>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505" name="Line 3649"/>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6" name="Rectangle 3650"/>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507" name="Rectangle 3651"/>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508" name="Rectangle 3652"/>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509" name="Line 3653"/>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446" o:spid="_x0000_s2773" style="position:absolute;margin-left:56.7pt;margin-top:19.8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GR0OfyPDwAAkQYBAA4AAAAAAAAAAAAA&#10;AAAALgIAAGRycy9lMm9Eb2MueG1sUEsBAi0AFAAGAAgAAAAhAIxDtsrhAAAADAEAAA8AAAAAAAAA&#10;AAAAAAAA6REAAGRycy9kb3ducmV2LnhtbFBLBQYAAAAABAAEAPMAAAD3EgAAAAA=&#10;" o:allowincell="f">
                <v:rect id="Rectangle 3591" o:spid="_x0000_s2774"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mc/sYA&#10;AADdAAAADwAAAGRycy9kb3ducmV2LnhtbESP0WrCQBRE34X+w3ILfdONJVSNWSUWBJ9KjX7AJXtN&#10;QrJ30+yaxH59t1Do4zAzZ5h0P5lWDNS72rKC5SICQVxYXXOp4Ho5ztcgnEfW2FomBQ9ysN89zVJM&#10;tB35TEPuSxEg7BJUUHnfJVK6oiKDbmE74uDdbG/QB9mXUvc4Brhp5WsUvUmDNYeFCjt6r6ho8rtR&#10;0Php+MjK/Pu4uR42xechG+9fmVIvz1O2BeFp8v/hv/ZJK4jjeAW/b8IT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mc/sYAAADdAAAADwAAAAAAAAAAAAAAAACYAgAAZHJz&#10;L2Rvd25yZXYueG1sUEsFBgAAAAAEAAQA9QAAAIsDAAAAAA==&#10;" filled="f" strokeweight="2pt"/>
                <v:line id="Line 3592" o:spid="_x0000_s2775"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SuJL4AAADdAAAADwAAAGRycy9kb3ducmV2LnhtbERPvQrCMBDeBd8hnOCmqVJFqlFEqLiJ&#10;1cXtbM622FxKE7W+vRkEx4/vf7XpTC1e1LrKsoLJOAJBnFtdcaHgck5HCxDOI2usLZOCDznYrPu9&#10;FSbavvlEr8wXIoSwS1BB6X2TSOnykgy6sW2IA3e3rUEfYFtI3eI7hJtaTqNoLg1WHBpKbGhXUv7I&#10;nkbB43qZpfvjTp/rbKtvReqvt7tWajjotksQnjr/F//cB60gju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NK4kvgAAAN0AAAAPAAAAAAAAAAAAAAAAAKEC&#10;AABkcnMvZG93bnJldi54bWxQSwUGAAAAAAQABAD5AAAAjAMAAAAA&#10;" strokeweight="2pt"/>
                <v:line id="Line 3593" o:spid="_x0000_s2776"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Lv8QAAADdAAAADwAAAGRycy9kb3ducmV2LnhtbESPT4vCMBTE74LfITzBm6a7VNntGkWE&#10;yt7E6sXba/P6B5uX0mS1++2NIHgcZuY3zGozmFbcqHeNZQUf8wgEcWF1w5WC8ymdfYFwHllja5kU&#10;/JODzXo8WmGi7Z2PdMt8JQKEXYIKau+7REpX1GTQzW1HHLzS9gZ9kH0ldY/3ADet/IyipTTYcFio&#10;saNdTcU1+zMKrpfzIt0fdvrUZludV6m/5KVWajoZtj8gPA3+HX61f7WCOI6/4fkmP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Au/xAAAAN0AAAAPAAAAAAAAAAAA&#10;AAAAAKECAABkcnMvZG93bnJldi54bWxQSwUGAAAAAAQABAD5AAAAkgMAAAAA&#10;" strokeweight="2pt"/>
                <v:line id="Line 3594" o:spid="_x0000_s2777"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s0/74AAADdAAAADwAAAGRycy9kb3ducmV2LnhtbERPvQrCMBDeBd8hnOCmqaIi1SgiVNzE&#10;2sXtbM622FxKE7W+vRkEx4/vf73tTC1e1LrKsoLJOAJBnFtdcaEguySjJQjnkTXWlknBhxxsN/3e&#10;GmNt33ymV+oLEULYxaig9L6JpXR5SQbd2DbEgbvb1qAPsC2kbvEdwk0tp1G0kAYrDg0lNrQvKX+k&#10;T6Pgcc3myeG015c63elbkfjr7a6VGg663QqEp87/xT/3USuYze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mzT/vgAAAN0AAAAPAAAAAAAAAAAAAAAAAKEC&#10;AABkcnMvZG93bnJldi54bWxQSwUGAAAAAAQABAD5AAAAjAMAAAAA&#10;" strokeweight="2pt"/>
                <v:line id="Line 3595" o:spid="_x0000_s2778"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eRZMEAAADdAAAADwAAAGRycy9kb3ducmV2LnhtbESPwQrCMBBE74L/EFbwpqmiItUoIlS8&#10;idWLt7VZ22KzKU3U+vdGEDwOM/OGWa5bU4knNa60rGA0jEAQZ1aXnCs4n5LBHITzyBory6TgTQ7W&#10;q25nibG2Lz7SM/W5CBB2MSoovK9jKV1WkEE3tDVx8G62MeiDbHKpG3wFuKnkOIpm0mDJYaHAmrYF&#10;Zff0YRTcL+dpsjts9alKN/qaJ/5yvWml+r12swDhqfX/8K+91womk+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15FkwQAAAN0AAAAPAAAAAAAAAAAAAAAA&#10;AKECAABkcnMvZG93bnJldi54bWxQSwUGAAAAAAQABAD5AAAAjwMAAAAA&#10;" strokeweight="2pt"/>
                <v:line id="Line 3596" o:spid="_x0000_s2779"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PE8EAAADdAAAADwAAAGRycy9kb3ducmV2LnhtbESPwQrCMBBE74L/EFbwpqmiItUoIlS8&#10;idWLt7VZ22KzKU3U+vdGEDwOM/OGWa5bU4knNa60rGA0jEAQZ1aXnCs4n5LBHITzyBory6TgTQ7W&#10;q25nibG2Lz7SM/W5CBB2MSoovK9jKV1WkEE3tDVx8G62MeiDbHKpG3wFuKnkOIpm0mDJYaHAmrYF&#10;Zff0YRTcL+dpsjts9alKN/qaJ/5yvWml+r12swDhqfX/8K+91womk+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BQ8TwQAAAN0AAAAPAAAAAAAAAAAAAAAA&#10;AKECAABkcnMvZG93bnJldi54bWxQSwUGAAAAAAQABAD5AAAAjwMAAAAA&#10;" strokeweight="2pt"/>
                <v:line id="Line 3597" o:spid="_x0000_s2780"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mqiMQAAADdAAAADwAAAGRycy9kb3ducmV2LnhtbESPT4vCMBTE78J+h/CEvWnqrsrSbRQR&#10;KnsTWy/ens3rH2xeShO1++2NIHgcZuY3TLIeTCtu1LvGsoLZNAJBXFjdcKXgmKeTHxDOI2tsLZOC&#10;f3KwXn2MEoy1vfOBbpmvRICwi1FB7X0XS+mKmgy6qe2Ig1fa3qAPsq+k7vEe4KaVX1G0lAYbDgs1&#10;drStqbhkV6Pgcjou0t1+q/M22+hzlfrTudRKfY6HzS8IT4N/h1/tP61gPl98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aqIxAAAAN0AAAAPAAAAAAAAAAAA&#10;AAAAAKECAABkcnMvZG93bnJldi54bWxQSwUGAAAAAAQABAD5AAAAkgMAAAAA&#10;" strokeweight="2pt"/>
                <v:line id="Line 3598" o:spid="_x0000_s2781"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VUFsYAAADdAAAADwAAAGRycy9kb3ducmV2LnhtbESP0WoCMRRE3wv+Q7hC3zSrbEu7GkW0&#10;QqUPUusHXDe3m62bmyWJuvr1TUHo4zAzZ5jpvLONOJMPtWMFo2EGgrh0uuZKwf5rPXgBESKyxsYx&#10;KbhSgPms9zDFQrsLf9J5FyuRIBwKVGBibAspQ2nIYhi6ljh5385bjEn6SmqPlwS3jRxn2bO0WHNa&#10;MNjS0lB53J2sgo0/fBxHt8rIA2/8W7NdvQb7o9Rjv1tMQETq4n/43n7XCvL8KYe/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lVBbGAAAA3QAAAA8AAAAAAAAA&#10;AAAAAAAAoQIAAGRycy9kb3ducmV2LnhtbFBLBQYAAAAABAAEAPkAAACUAwAAAAA=&#10;" strokeweight="1pt"/>
                <v:line id="Line 3599" o:spid="_x0000_s2782"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xjcYAAADdAAAADwAAAGRycy9kb3ducmV2LnhtbESP3WoCMRSE7wt9h3AK3mlWUWm3Rin+&#10;gNIL0fYBjpvTzdbNyZJEXX36RhB6OczMN8xk1tpanMmHyrGCfi8DQVw4XXGp4Ptr1X0FESKyxtox&#10;KbhSgNn0+WmCuXYX3tF5H0uRIBxyVGBibHIpQ2HIYui5hjh5P85bjEn6UmqPlwS3tRxk2VharDgt&#10;GGxobqg47k9WwcYfPo/9W2nkgTd+WW8Xb8H+KtV5aT/eQURq43/40V5rBcPhaAT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p8Y3GAAAA3QAAAA8AAAAAAAAA&#10;AAAAAAAAoQIAAGRycy9kb3ducmV2LnhtbFBLBQYAAAAABAAEAPkAAACUAwAAAAA=&#10;" strokeweight="1pt"/>
                <v:rect id="Rectangle 3600" o:spid="_x0000_s2783"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qZsMA&#10;AADdAAAADwAAAGRycy9kb3ducmV2LnhtbESPQWvCQBSE7wX/w/IK3uqmJQ02ugmhIHg1rdDjI/tM&#10;otm3cXfV+O/dQqHHYWa+YdblZAZxJed7ywpeFwkI4sbqnlsF31+blyUIH5A1DpZJwZ08lMXsaY25&#10;tjfe0bUOrYgQ9jkq6EIYcyl905FBv7AjcfQO1hkMUbpWaoe3CDeDfEuSTBrsOS50ONJnR82pvhgF&#10;VXWc9uf6AzdeLhOX6VS31Y9S8+epWoEINIX/8F97qxWk6XsG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LqZ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601" o:spid="_x0000_s2784"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P/cQA&#10;AADdAAAADwAAAGRycy9kb3ducmV2LnhtbESPQWvCQBSE70L/w/IKvemmJbVpdBOCIPTaqNDjI/ua&#10;xGbfprurxn/vFgoeh5n5hlmXkxnEmZzvLSt4XiQgiBure24V7HfbeQbCB2SNg2VScCUPZfEwW2Ou&#10;7YU/6VyHVkQI+xwVdCGMuZS+6cigX9iROHrf1hkMUbpWaoeXCDeDfEmSpTTYc1zocKRNR81PfTIK&#10;quo4HX7rd9x6mSVuqVPdVl9KPT1O1QpEoCncw//tD60gTV/f4O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3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602" o:spid="_x0000_s2785"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bj8AA&#10;AADdAAAADwAAAGRycy9kb3ducmV2LnhtbERPTYvCMBC9L/gfwgje1tSlK7UapQiCV6sLexyasa02&#10;k5pktf77zUHw+Hjfq81gOnEn51vLCmbTBARxZXXLtYLTcfeZgfABWWNnmRQ8ycNmPfpYYa7tgw90&#10;L0MtYgj7HBU0IfS5lL5qyKCf2p44cmfrDIYIXS21w0cMN538SpK5NNhybGiwp21D1bX8MwqK4jL8&#10;3MoF7rzMEjfXqa6LX6Um46FYggg0hLf45d5rBWn6HefGN/EJ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Hbj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603" o:spid="_x0000_s2786"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1+FMQA&#10;AADdAAAADwAAAGRycy9kb3ducmV2LnhtbESPwWrDMBBE74X+g9hCb43c4JrEiRJMwNBrnQRyXKyN&#10;7dZauZJqu39fFQI5DjPzhtnuZ9OLkZzvLCt4XSQgiGurO24UnI7lywqED8gae8uk4Jc87HePD1vM&#10;tZ34g8YqNCJC2OeooA1hyKX0dUsG/cIOxNG7WmcwROkaqR1OEW56uUySTBrsOC60ONChpfqr+jEK&#10;iuJzPn9Xayy9XCUu06luiotSz09zsQERaA738K39rhWk6dsa/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tfhT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604" o:spid="_x0000_s2787"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dNL8A&#10;AADdAAAADwAAAGRycy9kb3ducmV2LnhtbERPTYvCMBC9L/gfwgh7W1OXUrQapQiCV6uCx6EZ22oz&#10;qUlWu//eHASPj/e9XA+mEw9yvrWsYDpJQBBXVrdcKzgetj8zED4ga+wsk4J/8rBejb6WmGv75D09&#10;ylCLGMI+RwVNCH0upa8aMugntieO3MU6gyFCV0vt8BnDTSd/kySTBluODQ32tGmoupV/RkFRXIfT&#10;vZzj1stZ4jKd6ro4K/U9HooFiEBD+Ijf7p1WkKZZ3B/fxCc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ux00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Дата</w:t>
                        </w:r>
                      </w:p>
                    </w:txbxContent>
                  </v:textbox>
                </v:rect>
                <v:rect id="Rectangle 3605" o:spid="_x0000_s2788"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4r8IA&#10;AADdAAAADwAAAGRycy9kb3ducmV2LnhtbESPQYvCMBSE78L+h/CEvWmqlOJWoxRB2OtWBY+P5m1b&#10;bV66SVbrvzeC4HGYmW+Y1WYwnbiS861lBbNpAoK4srrlWsFhv5ssQPiArLGzTAru5GGz/hitMNf2&#10;xj90LUMtIoR9jgqaEPpcSl81ZNBPbU8cvV/rDIYoXS21w1uEm07OkySTBluOCw32tG2oupT/RkFR&#10;nIfjX/mFOy8Xict0quvipNTneCiWIAIN4R1+tb+1gjTNZvB8E5+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7iv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606" o:spid="_x0000_s2789"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m2MMA&#10;AADdAAAADwAAAGRycy9kb3ducmV2LnhtbESPwWrDMBBE74X8g9hAbrXcYEzqWgmmEMg1bgs5LtbW&#10;dmutXEmxnb+PCoUeh5l5w5SHxQxiIud7ywqekhQEcWN1z62C97fj4w6ED8gaB8uk4EYeDvvVQ4mF&#10;tjOfaapDKyKEfYEKuhDGQkrfdGTQJ3Ykjt6ndQZDlK6V2uEc4WaQ2zTNpcGe40KHI7121HzXV6Og&#10;qr6Wj5/6GY9e7lKX60y31UWpzXqpXkAEWsJ/+K990gqyLN/C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Um2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3607" o:spid="_x0000_s2790"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DQ8QA&#10;AADdAAAADwAAAGRycy9kb3ducmV2LnhtbESPwWrDMBBE74X+g9hCb43c1BjXiWxMINBrnQZ6XKyN&#10;7cRauZKauH8fBQI9DjPzhllXsxnFmZwfLCt4XSQgiFurB+4UfO22LzkIH5A1jpZJwR95qMrHhzUW&#10;2l74k85N6ESEsC9QQR/CVEjp254M+oWdiKN3sM5giNJ1Uju8RLgZ5TJJMmlw4LjQ40SbntpT82sU&#10;1PVx3v8077j1Mk9cplPd1d9KPT/N9QpEoDn8h+/tD60gTbM3uL2JT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pg0PEAAAA3QAAAA8AAAAAAAAAAAAAAAAAmAIAAGRycy9k&#10;b3ducmV2LnhtbFBLBQYAAAAABAAEAPUAAACJAwAAAAA=&#10;" filled="f" stroked="f" strokeweight=".25pt">
                  <v:textbox inset="1pt,1pt,1pt,1pt">
                    <w:txbxContent>
                      <w:p w:rsidR="00FD58D3" w:rsidRPr="0010657E" w:rsidRDefault="00FD58D3" w:rsidP="0015660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3608" o:spid="_x0000_s2791"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z4QcMAAADdAAAADwAAAGRycy9kb3ducmV2LnhtbESPQYvCMBSE74L/ITzBm6ZKFalGEaGL&#10;t8Xai7dn82yLzUtpslr/vVkQPA4z8w2z2fWmEQ/qXG1ZwWwagSAurK65VJCf08kKhPPIGhvLpOBF&#10;Dnbb4WCDibZPPtEj86UIEHYJKqi8bxMpXVGRQTe1LXHwbrYz6IPsSqk7fAa4aeQ8ipbSYM1hocKW&#10;DhUV9+zPKLhf8kX683vQ5ybb62uZ+sv1ppUaj/r9GoSn3n/Dn/ZRK4jjZQz/b8ITkN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M+EHDAAAA3QAAAA8AAAAAAAAAAAAA&#10;AAAAoQIAAGRycy9kb3ducmV2LnhtbFBLBQYAAAAABAAEAPkAAACRAwAAAAA=&#10;" strokeweight="2pt"/>
                <v:line id="Line 3609" o:spid="_x0000_s2792"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Bd2sEAAADdAAAADwAAAGRycy9kb3ducmV2LnhtbESPwQrCMBBE74L/EFbwpqmiItUoIlS8&#10;idWLt7VZ22KzKU3U+vdGEDwOM/OGWa5bU4knNa60rGA0jEAQZ1aXnCs4n5LBHITzyBory6TgTQ7W&#10;q25nibG2Lz7SM/W5CBB2MSoovK9jKV1WkEE3tDVx8G62MeiDbHKpG3wFuKnkOIpm0mDJYaHAmrYF&#10;Zff0YRTcL+dpsjts9alKN/qaJ/5yvWml+r12swDhqfX/8K+91womk9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gF3awQAAAN0AAAAPAAAAAAAAAAAAAAAA&#10;AKECAABkcnMvZG93bnJldi54bWxQSwUGAAAAAAQABAD5AAAAjwMAAAAA&#10;" strokeweight="2pt"/>
                <v:line id="Line 3610" o:spid="_x0000_s2793"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LDrcQAAADdAAAADwAAAGRycy9kb3ducmV2LnhtbESPQYvCMBSE78L+h/AW9qbpLlqkNooI&#10;lb2JtRdvz+bZljYvpYla/70RFvY4zMw3TLoZTSfuNLjGsoLvWQSCuLS64UpBccqmSxDOI2vsLJOC&#10;JznYrD8mKSbaPvhI99xXIkDYJaig9r5PpHRlTQbdzPbEwbvawaAPcqikHvAR4KaTP1EUS4MNh4Ua&#10;e9rVVLb5zShoz8Ui2x92+tTlW32pMn++XLVSX5/jdgXC0+j/w3/tX61gPo9jeL8JT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sOtxAAAAN0AAAAPAAAAAAAAAAAA&#10;AAAAAKECAABkcnMvZG93bnJldi54bWxQSwUGAAAAAAQABAD5AAAAkgMAAAAA&#10;" strokeweight="2pt"/>
                <v:line id="Line 3611" o:spid="_x0000_s2794"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sA3MYAAADdAAAADwAAAGRycy9kb3ducmV2LnhtbESP3WoCMRSE7wt9h3AK3mlWEW23Rin+&#10;gNIL0fYBjpvTzdbNyZJEXX36RhB6OczMN8xk1tpanMmHyrGCfi8DQVw4XXGp4Ptr1X0FESKyxtox&#10;KbhSgNn0+WmCuXYX3tF5H0uRIBxyVGBibHIpQ2HIYui5hjh5P85bjEn6UmqPlwS3tRxk2UharDgt&#10;GGxobqg47k9WwcYfPo/9W2nkgTd+WW8Xb8H+KtV5aT/eQURq43/40V5rBcPhaAz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ANzGAAAA3QAAAA8AAAAAAAAA&#10;AAAAAAAAoQIAAGRycy9kb3ducmV2LnhtbFBLBQYAAAAABAAEAPkAAACUAwAAAAA=&#10;" strokeweight="1pt"/>
                <v:line id="Line 3612" o:spid="_x0000_s2795"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UrsIAAADdAAAADwAAAGRycy9kb3ducmV2LnhtbERPzWoCMRC+F/oOYQrealYRqatRpLWg&#10;eBBXH2DcjJvVzWRJUt326c1B6PHj+58tOtuIG/lQO1Yw6GcgiEuna64UHA/f7x8gQkTW2DgmBb8U&#10;YDF/fZlhrt2d93QrYiVSCIccFZgY21zKUBqyGPquJU7c2XmLMUFfSe3xnsJtI4dZNpYWa04NBlv6&#10;NFReix+rYONP2+vgrzLyxBu/anZfk2AvSvXeuuUURKQu/ouf7rVWMBqN09z0Jj0B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SUrsIAAADdAAAADwAAAAAAAAAAAAAA&#10;AAChAgAAZHJzL2Rvd25yZXYueG1sUEsFBgAAAAAEAAQA+QAAAJADAAAAAA==&#10;" strokeweight="1pt"/>
                <v:group id="Group 3613" o:spid="_x0000_s2796"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4OdMcAAADdAAAADwAAAGRycy9kb3ducmV2LnhtbESPQWvCQBSE7wX/w/IK&#10;vdVN1AZNs4qILT2IoBaKt0f2mYRk34bsNon/vlso9DjMzDdMthlNI3rqXGVZQTyNQBDnVldcKPi8&#10;vD0vQTiPrLGxTAru5GCznjxkmGo78In6sy9EgLBLUUHpfZtK6fKSDLqpbYmDd7OdQR9kV0jd4RDg&#10;ppGzKEqkwYrDQokt7UrK6/O3UfA+4LCdx/v+UN929+vl5fh1iEmpp8dx+wrC0+j/w3/tD61gsUh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04OdMcAAADd&#10;AAAADwAAAAAAAAAAAAAAAACqAgAAZHJzL2Rvd25yZXYueG1sUEsFBgAAAAAEAAQA+gAAAJ4DAAAA&#10;AA==&#10;">
                  <v:rect id="Rectangle 3614" o:spid="_x0000_s27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KL6cAA&#10;AADdAAAADwAAAGRycy9kb3ducmV2LnhtbERPTYvCMBC9L/gfwgje1tSluLUapQiCV6sLexyasa02&#10;k5pktf57cxD2+Hjfq81gOnEn51vLCmbTBARxZXXLtYLTcfeZgfABWWNnmRQ8ycNmPfpYYa7tgw90&#10;L0MtYgj7HBU0IfS5lL5qyKCf2p44cmfrDIYIXS21w0cMN538SpK5NNhybGiwp21D1bX8MwqK4jL8&#10;3MoF7rzMEjfXqa6LX6Um46FYggg0hH/x273XCtL0O+6Pb+IT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KL6c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615" o:spid="_x0000_s27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4ucsQA&#10;AADdAAAADwAAAGRycy9kb3ducmV2LnhtbESPwWrDMBBE74X8g9hAb42cYtzEiRJMwdBr3BZ6XKyN&#10;7cRaOZJqu38fFQo9DjPzhtkfZ9OLkZzvLCtYrxIQxLXVHTcKPt7Lpw0IH5A19pZJwQ95OB4WD3vM&#10;tZ34RGMVGhEh7HNU0IYw5FL6uiWDfmUH4uidrTMYonSN1A6nCDe9fE6STBrsOC60ONBrS/W1+jYK&#10;iuIyf96qLZZebhKX6VQ3xZdSj8u52IEINIf/8F/7TStI05c1/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uLnLEAAAA3QAAAA8AAAAAAAAAAAAAAAAAmAIAAGRycy9k&#10;b3ducmV2LnhtbFBLBQYAAAAABAAEAPUAAACJAwAAAAA=&#10;" filled="f" stroked="f" strokeweight=".25pt">
                    <v:textbox inset="1pt,1pt,1pt,1pt">
                      <w:txbxContent>
                        <w:p w:rsidR="00FD58D3" w:rsidRPr="00E71D2A" w:rsidRDefault="00FD58D3">
                          <w:pPr>
                            <w:pStyle w:val="ad"/>
                            <w:rPr>
                              <w:sz w:val="18"/>
                              <w:lang w:val="ru-RU"/>
                            </w:rPr>
                          </w:pPr>
                          <w:r>
                            <w:rPr>
                              <w:sz w:val="18"/>
                              <w:lang w:val="ru-RU"/>
                            </w:rPr>
                            <w:t>Кутузова</w:t>
                          </w:r>
                        </w:p>
                      </w:txbxContent>
                    </v:textbox>
                  </v:rect>
                </v:group>
                <v:group id="Group 3616" o:spid="_x0000_s2799"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MK2McAAADdAAAADwAAAGRycy9kb3ducmV2LnhtbESPT2vCQBTE70K/w/IK&#10;vdVN/NNKdBURWzyI0FgQb4/sMwlm34bsNonf3hUKHoeZ+Q2zWPWmEi01rrSsIB5GIIgzq0vOFfwe&#10;v95nIJxH1lhZJgU3crBavgwWmGjb8Q+1qc9FgLBLUEHhfZ1I6bKCDLqhrYmDd7GNQR9kk0vdYBfg&#10;ppKjKPqQBksOCwXWtCkou6Z/RsF3h916HG/b/fWyuZ2P08NpH5NSb6/9eg7CU++f4f/2TiuYTD5H&#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DMK2McAAADd&#10;AAAADwAAAAAAAAAAAAAAAACqAgAAZHJzL2Rvd25yZXYueG1sUEsFBgAAAAAEAAQA+gAAAJ4DAAAA&#10;AA==&#10;">
                  <v:rect id="Rectangle 3617" o:spid="_x0000_s28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AVnsQA&#10;AADdAAAADwAAAGRycy9kb3ducmV2LnhtbESPQWvCQBSE70L/w/IKvemmbbBpdBOCIHg1VejxkX1N&#10;YrNv091V4793C4Ueh5n5hlmXkxnEhZzvLSt4XiQgiBure24VHD628wyED8gaB8uk4EYeyuJhtsZc&#10;2yvv6VKHVkQI+xwVdCGMuZS+6cigX9iROHpf1hkMUbpWaofXCDeDfEmSpTTYc1zocKRNR813fTYK&#10;quo0HX/qd9x6mSVuqVPdVp9KPT1O1QpEoCn8h//aO60gTd9e4fdNf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wFZ7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618" o:spid="_x0000_s28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N6sQA&#10;AADdAAAADwAAAGRycy9kb3ducmV2LnhtbESPwWrDMBBE74X8g9hAb7WcYlLXiRJMIdBr3AZ6XKyN&#10;7cRaOZJqu38fFQo9DjPzhtnuZ9OLkZzvLCtYJSkI4trqjhsFnx+HpxyED8gae8uk4Ic87HeLhy0W&#10;2k58pLEKjYgQ9gUqaEMYCil93ZJBn9iBOHpn6wyGKF0jtcMpwk0vn9N0LQ12HBdaHOitpfpafRsF&#10;ZXmZT7fqFQ9e5qlb60w35ZdSj8u53IAINIf/8F/7XSvIspcM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ZjerEAAAA3QAAAA8AAAAAAAAAAAAAAAAAmAIAAGRycy9k&#10;b3ducmV2LnhtbFBLBQYAAAAABAAEAPUAAACJAwAAAAA=&#10;" filled="f" stroked="f" strokeweight=".25pt">
                    <v:textbox inset="1pt,1pt,1pt,1pt">
                      <w:txbxContent>
                        <w:p w:rsidR="00FD58D3" w:rsidRPr="00E71D2A" w:rsidRDefault="00FD58D3">
                          <w:pPr>
                            <w:pStyle w:val="ad"/>
                            <w:rPr>
                              <w:sz w:val="18"/>
                              <w:lang w:val="ru-RU"/>
                            </w:rPr>
                          </w:pPr>
                          <w:proofErr w:type="spellStart"/>
                          <w:r>
                            <w:rPr>
                              <w:sz w:val="18"/>
                              <w:lang w:val="ru-RU"/>
                            </w:rPr>
                            <w:t>Рудинский</w:t>
                          </w:r>
                          <w:proofErr w:type="spellEnd"/>
                        </w:p>
                      </w:txbxContent>
                    </v:textbox>
                  </v:rect>
                </v:group>
                <v:group id="Group 3619" o:spid="_x0000_s2802"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qSrMYAAADdAAAADwAAAGRycy9kb3ducmV2LnhtbESPT2vCQBTE70K/w/IK&#10;3uom/qukriKixYMIakF6e2SfSTD7NmTXJH77rlDwOMzMb5j5sjOlaKh2hWUF8SACQZxaXXCm4Oe8&#10;/ZiBcB5ZY2mZFDzIwXLx1ptjom3LR2pOPhMBwi5BBbn3VSKlS3My6Aa2Ig7e1dYGfZB1JnWNbYCb&#10;Ug6jaCoNFhwWcqxonVN6O92Ngu8W29Uo3jT723X9+D1PDpd9TEr137vVFwhPnX+F/9s7rWA8/pzA&#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2pKsxgAAAN0A&#10;AAAPAAAAAAAAAAAAAAAAAKoCAABkcnMvZG93bnJldi54bWxQSwUGAAAAAAQABAD6AAAAnQMAAAAA&#10;">
                  <v:rect id="Rectangle 3620" o:spid="_x0000_s28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2BsMA&#10;AADdAAAADwAAAGRycy9kb3ducmV2LnhtbESPQWvCQBSE74X+h+UJvdWNJUSNbkIoCL02VfD4yD6T&#10;aPZturvV9N93BaHHYWa+YbblZAZxJed7ywoW8wQEcWN1z62C/dfudQXCB2SNg2VS8EseyuL5aYu5&#10;tjf+pGsdWhEh7HNU0IUw5lL6piODfm5H4uidrDMYonSt1A5vEW4G+ZYkmTTYc1zocKT3jppL/WMU&#10;VNV5OnzXa9x5uUpcplPdVkelXmZTtQERaAr/4Uf7QytI02UG9zfxCc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e2B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3621" o:spid="_x0000_s28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TncQA&#10;AADdAAAADwAAAGRycy9kb3ducmV2LnhtbESPwWrDMBBE74X8g9hAb7WcYmzHiRJMIdBr3BZ6XKyN&#10;7cRauZKaOH9fFQo9DjPzhtnuZzOKKzk/WFawSlIQxK3VA3cK3t8OTyUIH5A1jpZJwZ087HeLhy1W&#10;2t74SNcmdCJC2FeooA9hqqT0bU8GfWIn4uidrDMYonSd1A5vEW5G+ZymuTQ4cFzocaKXntpL820U&#10;1PV5/vhq1njwskxdrjPd1Z9KPS7negMi0Bz+w3/tV60gy4o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LE53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3622" o:spid="_x0000_s2805"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s9MsUAAADdAAAADwAAAGRycy9kb3ducmV2LnhtbERPTWvCQBC9F/wPywi9&#10;1U2stSW6Sgi29CCCSaF4G7JjEszOhuw2if++eyj0+Hjf2/1kWjFQ7xrLCuJFBIK4tLrhSsFX8f70&#10;BsJ5ZI2tZVJwJwf73exhi4m2I59pyH0lQgi7BBXU3neJlK6syaBb2I44cFfbG/QB9pXUPY4h3LRy&#10;GUVrabDh0FBjR1lN5S3/MQo+RhzT5/gwHG/X7H4pXk7fx5iUepxP6QaEp8n/i//cn1rBavUa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bPTLFAAAA3QAA&#10;AA8AAAAAAAAAAAAAAAAAqgIAAGRycy9kb3ducmV2LnhtbFBLBQYAAAAABAAEAPoAAACcAwAAAAA=&#10;">
                  <v:rect id="Rectangle 3623" o:spid="_x0000_s280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gidMQA&#10;AADdAAAADwAAAGRycy9kb3ducmV2LnhtbESPwWrDMBBE74H+g9hCb4ncYNzEiRJMwNBrnQZyXKyN&#10;7dZauZJqu39fFQo5DjPzhtkfZ9OLkZzvLCt4XiUgiGurO24UvJ/L5QaED8gae8uk4Ic8HA8Piz3m&#10;2k78RmMVGhEh7HNU0IYw5FL6uiWDfmUH4ujdrDMYonSN1A6nCDe9XCdJJg12HBdaHOjUUv1ZfRsF&#10;RfExX76qLZZebhKX6VQ3xVWpp8e52IEINId7+L/9qhWk6csW/t7EJy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YInT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624" o:spid="_x0000_s280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f7zr8A&#10;AADdAAAADwAAAGRycy9kb3ducmV2LnhtbERPTYvCMBC9L/gfwgh7W1OXIrUapQiCV6uCx6EZ22oz&#10;qUlWu//eHASPj/e9XA+mEw9yvrWsYDpJQBBXVrdcKzgetj8ZCB+QNXaWScE/eVivRl9LzLV98p4e&#10;ZahFDGGfo4ImhD6X0lcNGfQT2xNH7mKdwRChq6V2+IzhppO/STKTBluODQ32tGmoupV/RkFRXIfT&#10;vZzj1ssscTOd6ro4K/U9HooFiEBD+Ijf7p1WkKZZ3B/fxCc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t/vOvwAAAN0AAAAPAAAAAAAAAAAAAAAAAJgCAABkcnMvZG93bnJl&#10;di54bWxQSwUGAAAAAAQABAD1AAAAhAMAAAAA&#10;" filled="f" stroked="f" strokeweight=".25pt">
                    <v:textbox inset="1pt,1pt,1pt,1pt">
                      <w:txbxContent>
                        <w:p w:rsidR="00FD58D3" w:rsidRPr="00E71D2A" w:rsidRDefault="00FD58D3">
                          <w:pPr>
                            <w:pStyle w:val="ad"/>
                            <w:rPr>
                              <w:sz w:val="18"/>
                              <w:lang w:val="ru-RU"/>
                            </w:rPr>
                          </w:pPr>
                          <w:proofErr w:type="spellStart"/>
                          <w:r>
                            <w:rPr>
                              <w:sz w:val="18"/>
                              <w:lang w:val="ru-RU"/>
                            </w:rPr>
                            <w:t>Рудинский</w:t>
                          </w:r>
                          <w:proofErr w:type="spellEnd"/>
                        </w:p>
                      </w:txbxContent>
                    </v:textbox>
                  </v:rect>
                </v:group>
                <v:group id="Group 3625" o:spid="_x0000_s2808"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kiMcAAADdAAAADwAAAGRycy9kb3ducmV2LnhtbESPT2vCQBTE7wW/w/KE&#10;3uom1hZJ3YgEFQ9SqBZKb4/sMwnJvg3ZNX++fbdQ6HGYmd8wm+1oGtFT5yrLCuJFBII4t7riQsHn&#10;9fC0BuE8ssbGMimYyME2nT1sMNF24A/qL74QAcIuQQWl920ipctLMugWtiUO3s12Bn2QXSF1h0OA&#10;m0Yuo+hVGqw4LJTYUlZSXl/uRsFxwGH3HO/7c33Lpu/ry/vXOSalHufj7g2Ep9H/h//aJ61gtVrH&#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TkiMcAAADd&#10;AAAADwAAAAAAAAAAAAAAAACqAgAAZHJzL2Rvd25yZXYueG1sUEsFBgAAAAAEAAQA+gAAAJ4DAAAA&#10;AA==&#10;">
                  <v:rect id="Rectangle 3626" o:spid="_x0000_s28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AIsMA&#10;AADdAAAADwAAAGRycy9kb3ducmV2LnhtbESPwWrDMBBE74X8g9hAbrXcYILrWgmmEMg1bgs5LtbW&#10;dmutXEmxnb+PCoUeh5l5w5SHxQxiIud7ywqekhQEcWN1z62C97fjYw7CB2SNg2VScCMPh/3qocRC&#10;25nPNNWhFRHCvkAFXQhjIaVvOjLoEzsSR+/TOoMhStdK7XCOcDPIbZrupMGe40KHI7121HzXV6Og&#10;qr6Wj5/6GY9e5qnb6Uy31UWpzXqpXkAEWsJ/+K990gqyLN/C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nAI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627" o:spid="_x0000_s28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lucQA&#10;AADdAAAADwAAAGRycy9kb3ducmV2LnhtbESPwWrDMBBE74X8g9hCbrXcxATXtRxMIJBr3AZ6XKyt&#10;7dZaOZKSOH9fFQo9DjPzhim3sxnFlZwfLCt4TlIQxK3VA3cK3t/2TzkIH5A1jpZJwZ08bKvFQ4mF&#10;tjc+0rUJnYgQ9gUq6EOYCil925NBn9iJOHqf1hkMUbpOaoe3CDejXKXpRhocOC70ONGup/a7uRgF&#10;df01n87NC+69zFO30Znu6g+llo9z/Qoi0Bz+w3/tg1aQZfkaft/EJ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lZbnEAAAA3QAAAA8AAAAAAAAAAAAAAAAAmAIAAGRycy9k&#10;b3ducmV2LnhtbFBLBQYAAAAABAAEAPUAAACJAwAAAAA=&#10;" filled="f" stroked="f" strokeweight=".25pt">
                    <v:textbox inset="1pt,1pt,1pt,1pt">
                      <w:txbxContent>
                        <w:p w:rsidR="00FD58D3" w:rsidRPr="00E71D2A" w:rsidRDefault="00FD58D3">
                          <w:pPr>
                            <w:pStyle w:val="ad"/>
                            <w:rPr>
                              <w:sz w:val="18"/>
                              <w:lang w:val="ru-RU"/>
                            </w:rPr>
                          </w:pPr>
                          <w:proofErr w:type="spellStart"/>
                          <w:r>
                            <w:rPr>
                              <w:sz w:val="18"/>
                              <w:lang w:val="ru-RU"/>
                            </w:rPr>
                            <w:t>Петрикин</w:t>
                          </w:r>
                          <w:proofErr w:type="spellEnd"/>
                        </w:p>
                      </w:txbxContent>
                    </v:textbox>
                  </v:rect>
                </v:group>
                <v:line id="Line 3628" o:spid="_x0000_s2811"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Aeu8IAAADdAAAADwAAAGRycy9kb3ducmV2LnhtbESPQavCMBCE7w/8D2EFb89UqSLVKCJU&#10;vInVi7e1WdtisylN1PrvjSB4HGbmG2ax6kwtHtS6yrKC0TACQZxbXXGh4HRM/2cgnEfWWFsmBS9y&#10;sFr2/haYaPvkAz0yX4gAYZeggtL7JpHS5SUZdEPbEAfvaluDPsi2kLrFZ4CbWo6jaCoNVhwWSmxo&#10;U1J+y+5Gwe18mqTb/UYf62ytL0Xqz5erVmrQ79ZzEJ46/wt/2zutII5nMXzehCc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Aeu8IAAADdAAAADwAAAAAAAAAAAAAA&#10;AAChAgAAZHJzL2Rvd25yZXYueG1sUEsFBgAAAAAEAAQA+QAAAJADAAAAAA==&#10;" strokeweight="2pt"/>
                <v:rect id="Rectangle 3629" o:spid="_x0000_s2812"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BYVsMA&#10;AADdAAAADwAAAGRycy9kb3ducmV2LnhtbESPQWvCQBSE70L/w/KE3nRjSSXGbCQUhF6bKnh8ZJ9J&#10;NPs23d1q+u+7hYLHYWa+YYrdZAZxI+d7ywpWywQEcWN1z62Cw+d+kYHwAVnjYJkU/JCHXfk0KzDX&#10;9s4fdKtDKyKEfY4KuhDGXErfdGTQL+1IHL2zdQZDlK6V2uE9ws0gX5JkLQ32HBc6HOmto+ZafxsF&#10;VXWZjl/1BvdeZolb61S31Ump5/lUbUEEmsIj/N9+1wrSNHuFvzfxCc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BYVsMAAADdAAAADwAAAAAAAAAAAAAAAACYAgAAZHJzL2Rv&#10;d25yZXYueG1sUEsFBgAAAAAEAAQA9QAAAIgDAAAAAA==&#10;" filled="f" stroked="f" strokeweight=".25pt">
                  <v:textbox inset="1pt,1pt,1pt,1pt">
                    <w:txbxContent>
                      <w:p w:rsidR="00FD58D3" w:rsidRDefault="00FD58D3" w:rsidP="00E71D2A">
                        <w:pPr>
                          <w:pStyle w:val="ad"/>
                          <w:jc w:val="center"/>
                          <w:rPr>
                            <w:sz w:val="18"/>
                            <w:lang w:val="ru-RU"/>
                          </w:rPr>
                        </w:pPr>
                      </w:p>
                      <w:p w:rsidR="00FD58D3" w:rsidRDefault="00FD58D3" w:rsidP="00E71D2A">
                        <w:pPr>
                          <w:pStyle w:val="ad"/>
                          <w:jc w:val="center"/>
                          <w:rPr>
                            <w:sz w:val="18"/>
                            <w:lang w:val="ru-RU"/>
                          </w:rPr>
                        </w:pPr>
                      </w:p>
                      <w:p w:rsidR="00FD58D3" w:rsidRPr="009034B8" w:rsidRDefault="00FD58D3" w:rsidP="00E71D2A">
                        <w:pPr>
                          <w:pStyle w:val="ad"/>
                          <w:jc w:val="center"/>
                          <w:rPr>
                            <w:sz w:val="18"/>
                            <w:lang w:val="ru-RU"/>
                          </w:rPr>
                        </w:pPr>
                        <w:r>
                          <w:rPr>
                            <w:sz w:val="18"/>
                            <w:lang w:val="ru-RU"/>
                          </w:rPr>
                          <w:t>Деятельность АИС</w:t>
                        </w:r>
                      </w:p>
                    </w:txbxContent>
                  </v:textbox>
                </v:rect>
                <v:line id="Line 3630" o:spid="_x0000_s2813"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4lV8EAAADdAAAADwAAAGRycy9kb3ducmV2LnhtbESPwQrCMBBE74L/EFbwpqmiItUoIlS8&#10;idWLt7VZ22KzKU3U+vdGEDwOM/OGWa5bU4knNa60rGA0jEAQZ1aXnCs4n5LBHITzyBory6TgTQ7W&#10;q25nibG2Lz7SM/W5CBB2MSoovK9jKV1WkEE3tDVx8G62MeiDbHKpG3wFuKnkOIpm0mDJYaHAmrYF&#10;Zff0YRTcL+dpsjts9alKN/qaJ/5yvWml+r12swDhqfX/8K+91womk/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XiVXwQAAAN0AAAAPAAAAAAAAAAAAAAAA&#10;AKECAABkcnMvZG93bnJldi54bWxQSwUGAAAAAAQABAD5AAAAjwMAAAAA&#10;" strokeweight="2pt"/>
                <v:line id="Line 3631" o:spid="_x0000_s2814"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KAzMUAAADdAAAADwAAAGRycy9kb3ducmV2LnhtbESPzWrDMBCE74W8g9hAb7XckjTBjRKM&#10;waW3EseX3NbW+odYK2Opifv2VSDQ4zAz3zC7w2wGcaXJ9ZYVvEYxCOLa6p5bBeUpf9mCcB5Z42CZ&#10;FPySg8N+8bTDRNsbH+la+FYECLsEFXTej4mUru7IoIvsSBy8xk4GfZBTK/WEtwA3g3yL43dpsOew&#10;0OFIWUf1pfgxCi7ncp1/fmf6NBSprtrcn6tGK/W8nNMPEJ5m/x9+tL+0gtVqu4H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KAzMUAAADdAAAADwAAAAAAAAAA&#10;AAAAAAChAgAAZHJzL2Rvd25yZXYueG1sUEsFBgAAAAAEAAQA+QAAAJMDAAAAAA==&#10;" strokeweight="2pt"/>
                <v:line id="Line 3632" o:spid="_x0000_s2815"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0Uvr4AAADdAAAADwAAAGRycy9kb3ducmV2LnhtbERPvQrCMBDeBd8hnOCmqaIi1SgiVNzE&#10;2sXtbM622FxKE7W+vRkEx4/vf73tTC1e1LrKsoLJOAJBnFtdcaEguySjJQjnkTXWlknBhxxsN/3e&#10;GmNt33ymV+oLEULYxaig9L6JpXR5SQbd2DbEgbvb1qAPsC2kbvEdwk0tp1G0kAYrDg0lNrQvKX+k&#10;T6Pgcc3myeG015c63elbkfjr7a6VGg663QqEp87/xT/3USuYzZ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jRS+vgAAAN0AAAAPAAAAAAAAAAAAAAAAAKEC&#10;AABkcnMvZG93bnJldi54bWxQSwUGAAAAAAQABAD5AAAAjAMAAAAA&#10;" strokeweight="2pt"/>
                <v:rect id="Rectangle 3633" o:spid="_x0000_s2816"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1SU8MA&#10;AADdAAAADwAAAGRycy9kb3ducmV2LnhtbESPwWrDMBBE74H+g9hCb7HcYILtRgkmEOi1bgI5LtbW&#10;dmutXEm1nb+PCoUeh5l5w+wOixnERM73lhU8JykI4sbqnlsF5/fTOgfhA7LGwTIpuJGHw/5htcNS&#10;25nfaKpDKyKEfYkKuhDGUkrfdGTQJ3Ykjt6HdQZDlK6V2uEc4WaQmzTdSoM9x4UORzp21HzVP0ZB&#10;VX0ul++6wJOXeeq2OtNtdVXq6XGpXkAEWsJ/+K/9qhVkWV7A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1SU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634" o:spid="_x0000_s2817"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tE78A&#10;AADdAAAADwAAAGRycy9kb3ducmV2LnhtbERPTYvCMBC9L/gfwgje1nSliHaNpQgFr1aFPQ7NbNvd&#10;ZlKTqPXfm4Pg8fG+N/loenEj5zvLCr7mCQji2uqOGwWnY/m5AuEDssbeMil4kId8O/nYYKbtnQ90&#10;q0IjYgj7DBW0IQyZlL5uyaCf24E4cr/WGQwRukZqh/cYbnq5SJKlNNhxbGhxoF1L9X91NQqK4m88&#10;X6o1ll6uErfUqW6KH6Vm07H4BhFoDG/xy73XCtJ0HffHN/E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bm0T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Листов</w:t>
                        </w:r>
                      </w:p>
                    </w:txbxContent>
                  </v:textbox>
                </v:rect>
                <v:rect id="Rectangle 3635" o:spid="_x0000_s2818"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MMA&#10;AADdAAAADwAAAGRycy9kb3ducmV2LnhtbESPwWrDMBBE74X8g9hAb43sYIzjRAkmYOi1bgs9LtbW&#10;dmKtHElN3L+vCoEch5l5w+wOsxnFlZwfLCtIVwkI4tbqgTsFH+/1SwHCB2SNo2VS8EseDvvF0w5L&#10;bW/8RtcmdCJC2JeooA9hKqX0bU8G/cpOxNH7ts5giNJ1Uju8RbgZ5TpJcmlw4LjQ40THntpz82MU&#10;VNVp/rw0G6y9LBKX60x31ZdSz8u52oIINIdH+N5+1QqybJPC/5v4BO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LIi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line id="Line 3636" o:spid="_x0000_s2819"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nTY8YAAADdAAAADwAAAGRycy9kb3ducmV2LnhtbESP0WoCMRRE3wv+Q7hC32pWEalbs0vR&#10;Fio+SNUPuG5uN1s3N0uS6tavN0Khj8PMnGEWZW9bcSYfGscKxqMMBHHldMO1gsP+/ekZRIjIGlvH&#10;pOCXApTF4GGBuXYX/qTzLtYiQTjkqMDE2OVShsqQxTByHXHyvpy3GJP0tdQeLwluWznJspm02HBa&#10;MNjR0lB12v1YBWt/3JzG19rII6/9W7tdzYP9Vupx2L++gIjUx//wX/tDK5hO5xO4v0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502PGAAAA3QAAAA8AAAAAAAAA&#10;AAAAAAAAoQIAAGRycy9kb3ducmV2LnhtbFBLBQYAAAAABAAEAPkAAACUAwAAAAA=&#10;" strokeweight="1pt"/>
                <v:line id="Line 3637" o:spid="_x0000_s2820"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2+MYAAADdAAAADwAAAGRycy9kb3ducmV2LnhtbESP3WoCMRSE7wu+QziCdzXrD0W3RhG1&#10;UPGiVPsAx83pZuvmZEmirj69KRR6OczMN8xs0dpaXMiHyrGCQT8DQVw4XXGp4Ovw9jwBESKyxtox&#10;KbhRgMW88zTDXLsrf9JlH0uRIBxyVGBibHIpQ2HIYui7hjh5385bjEn6UmqP1wS3tRxm2Yu0WHFa&#10;MNjQylBx2p+tgq0/7k6De2nkkbd+U3+sp8H+KNXrtstXEJHa+B/+a79rBePxdAS/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1dvjGAAAA3QAAAA8AAAAAAAAA&#10;AAAAAAAAoQIAAGRycy9kb3ducmV2LnhtbFBLBQYAAAAABAAEAPkAAACUAwAAAAA=&#10;" strokeweight="1pt"/>
                <v:rect id="Rectangle 3638" o:spid="_x0000_s2821"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MIA&#10;AADdAAAADwAAAGRycy9kb3ducmV2LnhtbESPQYvCMBSE78L+h/AW9qbpShHbNUoRBK9bFTw+mrdt&#10;tXnpJlHrvzeC4HGYmW+YxWownbiS861lBd+TBARxZXXLtYL9bjOeg/ABWWNnmRTcycNq+TFaYK7t&#10;jX/pWoZaRAj7HBU0IfS5lL5qyKCf2J44en/WGQxRulpqh7cIN52cJslMGmw5LjTY07qh6lxejIKi&#10;OA2H/zLDjZfzxM10quviqNTX51D8gAg0hHf41d5qBWmapfB8E5+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WsQwgAAAN0AAAAPAAAAAAAAAAAAAAAAAJgCAABkcnMvZG93&#10;bnJldi54bWxQSwUGAAAAAAQABAD1AAAAhwMAAAAA&#10;" filled="f" stroked="f" strokeweight=".25pt">
                  <v:textbox inset="1pt,1pt,1pt,1pt">
                    <w:txbxContent>
                      <w:p w:rsidR="00FD58D3" w:rsidRDefault="00FD58D3" w:rsidP="004E6222">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3639" o:spid="_x0000_s2822"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t/cQAAADdAAAADwAAAGRycy9kb3ducmV2LnhtbESPT4vCMBTE78J+h/CEvWnqouJ2G0WE&#10;yt7E1ou3Z/P6B5uX0kTtfvuNIHgcZuY3TLIZTCvu1LvGsoLZNAJBXFjdcKXglKeTFQjnkTW2lknB&#10;HznYrD9GCcbaPvhI98xXIkDYxaig9r6LpXRFTQbd1HbEwSttb9AH2VdS9/gIcNPKryhaSoMNh4Ua&#10;O9rVVFyzm1FwPZ8W6f6w03mbbfWlSv35UmqlPsfD9geEp8G/w6/2r1Ywn38v4PkmP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VS39xAAAAN0AAAAPAAAAAAAAAAAA&#10;AAAAAKECAABkcnMvZG93bnJldi54bWxQSwUGAAAAAAQABAD5AAAAkgMAAAAA&#10;" strokeweight="2pt"/>
                <v:line id="Line 3640" o:spid="_x0000_s2823"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LVYMYAAADdAAAADwAAAGRycy9kb3ducmV2LnhtbESP0WoCMRRE3wv9h3ALfatZRaSuZhdp&#10;FSo+FG0/4Lq5blY3N0sSdduvN4WCj8PMnGHmZW9bcSEfGscKhoMMBHHldMO1gu+v1csriBCRNbaO&#10;ScEPBSiLx4c55tpdeUuXXaxFgnDIUYGJsculDJUhi2HgOuLkHZy3GJP0tdQerwluWznKsom02HBa&#10;MNjRm6HqtDtbBWu/35yGv7WRe177Zfv5Pg32qNTzU7+YgYjUx3v4v/2hFYzH0wn8vU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C1WDGAAAA3QAAAA8AAAAAAAAA&#10;AAAAAAAAoQIAAGRycy9kb3ducmV2LnhtbFBLBQYAAAAABAAEAPkAAACUAwAAAAA=&#10;" strokeweight="1pt"/>
                <v:line id="Line 3641" o:spid="_x0000_s2824"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w+8YAAADdAAAADwAAAGRycy9kb3ducmV2LnhtbESP3WoCMRSE7wXfIRzBu5q1iD9bo4i1&#10;oPSidO0DHDenm62bkyVJddunb4SCl8PMfMMs151txIV8qB0rGI8yEMSl0zVXCj6OLw9zECEia2wc&#10;k4IfCrBe9XtLzLW78jtdiliJBOGQowITY5tLGUpDFsPItcTJ+3TeYkzSV1J7vCa4beRjlk2lxZrT&#10;gsGWtobKc/FtFRz86fU8/q2MPPHB75q350WwX0oNB93mCUSkLt7D/+29VjCZLGZwe5Oe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OcPvGAAAA3QAAAA8AAAAAAAAA&#10;AAAAAAAAoQIAAGRycy9kb3ducmV2LnhtbFBLBQYAAAAABAAEAPkAAACUAwAAAAA=&#10;" strokeweight="1pt"/>
                <v:line id="Line 3642" o:spid="_x0000_s2825"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kicIAAADdAAAADwAAAGRycy9kb3ducmV2LnhtbERPzWoCMRC+C75DGKE3zVpE6mqUohUq&#10;Hoq2DzBuxs3WzWRJoq4+vTkIHj++/9mitbW4kA+VYwXDQQaCuHC64lLB3++6/wEiRGSNtWNScKMA&#10;i3m3M8Ncuyvv6LKPpUghHHJUYGJscilDYchiGLiGOHFH5y3GBH0ptcdrCre1fM+ysbRYcWow2NDS&#10;UHHan62CjT9sT8N7aeSBN/6r/llNgv1X6q3Xfk5BRGrjS/x0f2sFo9EkzU1v0hO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HkicIAAADdAAAADwAAAAAAAAAAAAAA&#10;AAChAgAAZHJzL2Rvd25yZXYueG1sUEsFBgAAAAAEAAQA+QAAAJADAAAAAA==&#10;" strokeweight="1pt"/>
                <v:group id="Group 3643" o:spid="_x0000_s2826"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t+U8cAAADdAAAADwAAAGRycy9kb3ducmV2LnhtbESPT2vCQBTE7wW/w/IE&#10;b7qJtaLRVUTa0oMI/gHx9sg+k2D2bciuSfz23YLQ4zAzv2GW686UoqHaFZYVxKMIBHFqdcGZgvPp&#10;azgD4TyyxtIyKXiSg/Wq97bERNuWD9QcfSYChF2CCnLvq0RKl+Zk0I1sRRy8m60N+iDrTOoa2wA3&#10;pRxH0VQaLDgs5FjRNqf0fnwYBd8ttpv3+LPZ3W/b5/X0sb/sYlJq0O82CxCeOv8ffrV/tILJZD6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pt+U8cAAADd&#10;AAAADwAAAAAAAAAAAAAAAACqAgAAZHJzL2Rvd25yZXYueG1sUEsFBgAAAAAEAAQA+gAAAJ4DAAAA&#10;AA==&#10;">
                  <v:rect id="Rectangle 3644" o:spid="_x0000_s28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3CcEA&#10;AADdAAAADwAAAGRycy9kb3ducmV2LnhtbERPz2vCMBS+D/Y/hDfYbSaTWlw1ShkIu66b4PHRvLV1&#10;zUuXxLb7781B8Pjx/d7uZ9uLkXzoHGt4XSgQxLUzHTcavr8OL2sQISIb7B2Thn8KsN89PmyxMG7i&#10;Txqr2IgUwqFADW2MQyFlqFuyGBZuIE7cj/MWY4K+kcbjlMJtL5dK5dJix6mhxYHeW6p/q4vVUJbn&#10;+fhXveEhyLXyuclMU560fn6ayw2ISHO8i2/uD6MhW6m0P71JT0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F9wnBAAAA3QAAAA8AAAAAAAAAAAAAAAAAmAIAAGRycy9kb3du&#10;cmV2LnhtbFBLBQYAAAAABAAEAPUAAACGAwAAAAA=&#10;" filled="f" stroked="f" strokeweight=".25pt">
                    <v:textbox inset="1pt,1pt,1pt,1pt">
                      <w:txbxContent>
                        <w:p w:rsidR="00FD58D3" w:rsidRDefault="00FD58D3">
                          <w:pPr>
                            <w:pStyle w:val="ad"/>
                            <w:rPr>
                              <w:sz w:val="18"/>
                            </w:rPr>
                          </w:pPr>
                        </w:p>
                      </w:txbxContent>
                    </v:textbox>
                  </v:rect>
                  <v:rect id="Rectangle 3645" o:spid="_x0000_s28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SksIA&#10;AADdAAAADwAAAGRycy9kb3ducmV2LnhtbESPQWsCMRSE7wX/Q3iCt5pYVHQ1ylIQenVtocfH5rm7&#10;unlZk1TXf28EocdhZr5h1tvetuJKPjSONUzGCgRx6UzDlYbvw+59ASJEZIOtY9JwpwDbzeBtjZlx&#10;N97TtYiVSBAOGWqoY+wyKUNZk8Uwdh1x8o7OW4xJ+koaj7cEt638UGouLTacFmrs6LOm8lz8WQ15&#10;fup/LsUSd0EulJ+bqanyX61Hwz5fgYjUx//wq/1lNExnagL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VKS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line id="Line 3646" o:spid="_x0000_s2829"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vk8AAAADdAAAADwAAAGRycy9kb3ducmV2LnhtbESPwQrCMBBE74L/EFbwpqmiItUoIlS8&#10;idWLt7VZ22KzKU3U+vdGEDwOM/OGWa5bU4knNa60rGA0jEAQZ1aXnCs4n5LBHITzyBory6TgTQ7W&#10;q25nibG2Lz7SM/W5CBB2MSoovK9jKV1WkEE3tDVx8G62MeiDbHKpG3wFuKnkOIpm0mDJYaHAmrYF&#10;Zff0YRTcL+dpsjts9alKN/qaJ/5yvWml+r12swDhqfX/8K+91wom02gM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XL5PAAAAA3QAAAA8AAAAAAAAAAAAAAAAA&#10;oQIAAGRycy9kb3ducmV2LnhtbFBLBQYAAAAABAAEAPkAAACOAwAAAAA=&#10;" strokeweight="2pt"/>
                <v:rect id="Rectangle 3647" o:spid="_x0000_s2830"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pfsMA&#10;AADdAAAADwAAAGRycy9kb3ducmV2LnhtbESPQWsCMRSE7wX/Q3iCt5pYrehqlKUgeO22BY+PzXN3&#10;dfOyJlHXf28KhR6HmfmGWW9724ob+dA41jAZKxDEpTMNVxq+v3avCxAhIhtsHZOGBwXYbgYva8yM&#10;u/Mn3YpYiQThkKGGOsYukzKUNVkMY9cRJ+/ovMWYpK+k8XhPcNvKN6Xm0mLDaaHGjj5qKs/F1WrI&#10;81P/cymWuAtyofzczEyVH7QeDft8BSJSH//Df+290TB7V1P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dpf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3648" o:spid="_x0000_s2831"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xCsMA&#10;AADdAAAADwAAAGRycy9kb3ducmV2LnhtbESPQWsCMRSE74L/ITyhN02UVezWKIsg9NqtQo+Pzevu&#10;6uZlTVLd/vtGKHgcZuYbZrMbbCdu5EPrWMN8pkAQV860XGs4fh6maxAhIhvsHJOGXwqw245HG8yN&#10;u/MH3cpYiwThkKOGJsY+lzJUDVkMM9cTJ+/beYsxSV9L4/Ge4LaTC6VW0mLLaaHBnvYNVZfyx2oo&#10;ivNwupaveAhyrfzKZKYuvrR+mQzFG4hIQ3yG/9vvRkO2VB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7xC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Масштаб</w:t>
                        </w:r>
                      </w:p>
                    </w:txbxContent>
                  </v:textbox>
                </v:rect>
                <v:line id="Line 3649" o:spid="_x0000_s2832"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6358QAAADdAAAADwAAAGRycy9kb3ducmV2LnhtbESPQWvCQBSE7wX/w/KE3pqN0hSJriJC&#10;xFtp9JLbM/tMgtm3Ibsm8d+7hUKPw8x8w2x2k2nFQL1rLCtYRDEI4tLqhisFl3P2sQLhPLLG1jIp&#10;eJKD3Xb2tsFU25F/aMh9JQKEXYoKau+7VEpX1mTQRbYjDt7N9gZ9kH0ldY9jgJtWLuP4SxpsOCzU&#10;2NGhpvKeP4yCe3FJsuP3QZ/bfK+vVeaL600r9T6f9msQnib/H/5rn7SCzyRO4PdNeAJy+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vrfnxAAAAN0AAAAPAAAAAAAAAAAA&#10;AAAAAKECAABkcnMvZG93bnJldi54bWxQSwUGAAAAAAQABAD5AAAAkgMAAAAA&#10;" strokeweight="2pt"/>
                <v:rect id="Rectangle 3650" o:spid="_x0000_s2833"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K5sMA&#10;AADdAAAADwAAAGRycy9kb3ducmV2LnhtbESPQWsCMRSE7wX/Q3hCbzVRdLFboyyC4LVrhR4fm9fd&#10;1c3LmkTd/vtGEHocZuYbZrUZbCdu5EPrWMN0okAQV860XGv4OuzeliBCRDbYOSYNvxRgsx69rDA3&#10;7s6fdCtjLRKEQ44amhj7XMpQNWQxTFxPnLwf5y3GJH0tjcd7gttOzpTKpMWW00KDPW0bqs7l1Woo&#10;itNwvJTvuAtyqXxm5qYuvrV+HQ/FB4hIQ/wPP9t7o2G+UBk83q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DK5sMAAADdAAAADwAAAAAAAAAAAAAAAACYAgAAZHJzL2Rv&#10;d25yZXYueG1sUEsFBgAAAAAEAAQA9QAAAIgDA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3651" o:spid="_x0000_s2834"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vfcMA&#10;AADdAAAADwAAAGRycy9kb3ducmV2LnhtbESPT2sCMRTE7wW/Q3hCbzWp+Hc1yiIIvbptweNj89xd&#10;u3lZk6jrtzeFQo/DzPyGWW9724ob+dA41vA+UiCIS2carjR8fe7fFiBCRDbYOiYNDwqw3Qxe1pgZ&#10;d+cD3YpYiQThkKGGOsYukzKUNVkMI9cRJ+/kvMWYpK+k8XhPcNvKsVIzabHhtFBjR7uayp/iajXk&#10;+bn/vhRL3Ae5UH5mJqbKj1q/Dvt8BSJSH//Df+0Po2EyVXP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xvf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3652" o:spid="_x0000_s2835"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7D8EA&#10;AADdAAAADwAAAGRycy9kb3ducmV2LnhtbERPz2vCMBS+D/Y/hDfYbSaTWlw1ShkIu66b4PHRvLV1&#10;zUuXxLb7781B8Pjx/d7uZ9uLkXzoHGt4XSgQxLUzHTcavr8OL2sQISIb7B2Thn8KsN89PmyxMG7i&#10;Txqr2IgUwqFADW2MQyFlqFuyGBZuIE7cj/MWY4K+kcbjlMJtL5dK5dJix6mhxYHeW6p/q4vVUJbn&#10;+fhXveEhyLXyuclMU560fn6ayw2ISHO8i2/uD6MhW6k0N71JT0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z+w/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1 : 1</w:t>
                        </w:r>
                      </w:p>
                    </w:txbxContent>
                  </v:textbox>
                </v:rect>
                <v:line id="Line 3653" o:spid="_x0000_s2836"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bCMUAAADdAAAADwAAAGRycy9kb3ducmV2LnhtbESP0WoCMRRE34X+Q7iFvmnW0kpdjVKq&#10;QqUPUvUDrpvrZuvmZkmirn59Iwg+DjNzhhlPW1uLE/lQOVbQ72UgiAunKy4VbDeL7geIEJE11o5J&#10;wYUCTCdPnTHm2p35l07rWIoE4ZCjAhNjk0sZCkMWQ881xMnbO28xJulLqT2eE9zW8jXLBtJixWnB&#10;YENfhorD+mgVLP3u59C/lkbueOnn9Wo2DPZPqZfn9nMEIlIbH+F7+1sreHvPhnB7k56An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bbCMUAAADdAAAADwAAAAAAAAAA&#10;AAAAAAChAgAAZHJzL2Rvd25yZXYueG1sUEsFBgAAAAAEAAQA+QAAAJMDAAAAAA==&#10;" strokeweight="1pt"/>
                <w10:wrap anchorx="page" anchory="page"/>
                <w10:anchorlock/>
              </v:group>
            </w:pict>
          </mc:Fallback>
        </mc:AlternateContent>
      </w:r>
      <w:r w:rsidRPr="00F929A9">
        <w:rPr>
          <w:rFonts w:eastAsia="Calibri"/>
          <w:noProof/>
          <w:sz w:val="28"/>
          <w:szCs w:val="20"/>
        </w:rPr>
        <mc:AlternateContent>
          <mc:Choice Requires="wpg">
            <w:drawing>
              <wp:anchor distT="0" distB="0" distL="114300" distR="114300" simplePos="0" relativeHeight="251691008"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510" name="Группа 4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511" name="Rectangle 365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2" name="Line 365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3" name="Line 365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4" name="Text Box 365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515" name="Text Box 365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516" name="Rectangle 366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7" name="Line 366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8" name="Line 366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9" name="Line 366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0" name="Line 366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1" name="Line 366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2" name="Text Box 366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523" name="Text Box 366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524" name="Text Box 366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525" name="Text Box 366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526" name="Text Box 367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527" name="Text Box 367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528" name="Text Box 367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529" name="Text Box 367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530" name="Text Box 367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531" name="Text Box 367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510" o:spid="_x0000_s2837" style="position:absolute;margin-left:19.85pt;margin-top:19.85pt;width:36.85pt;height:802.25pt;z-index:25169100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" o:allowincell="f">
                <v:rect id="Rectangle 3655" o:spid="_x0000_s283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6BkcUA&#10;AADdAAAADwAAAGRycy9kb3ducmV2LnhtbESP0WrCQBRE3wv9h+UKvjWbFC01ukosCH0SG/2AS/Y2&#10;CWbvptk1Sf16VxB8HGbmDLPajKYRPXWutqwgiWIQxIXVNZcKTsfd2ycI55E1NpZJwT852KxfX1aY&#10;ajvwD/W5L0WAsEtRQeV9m0rpiooMusi2xMH7tZ1BH2RXSt3hEOCmke9x/CEN1hwWKmzpq6LinF+M&#10;grMf+31W5tfd4rRdFIdtNlz+MqWmkzFbgvA0+mf40f7WCmbzJIH7m/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oGRxQAAAN0AAAAPAAAAAAAAAAAAAAAAAJgCAABkcnMv&#10;ZG93bnJldi54bWxQSwUGAAAAAAQABAD1AAAAigMAAAAA&#10;" filled="f" strokeweight="2pt"/>
                <v:line id="Line 3656" o:spid="_x0000_s283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5TsEAAADdAAAADwAAAGRycy9kb3ducmV2LnhtbESPwQrCMBBE74L/EFbwpqmiItUoIlS8&#10;idWLt7VZ22KzKU3U+vdGEDwOM/OGWa5bU4knNa60rGA0jEAQZ1aXnCs4n5LBHITzyBory6TgTQ7W&#10;q25nibG2Lz7SM/W5CBB2MSoovK9jKV1WkEE3tDVx8G62MeiDbHKpG3wFuKnkOIpm0mDJYaHAmrYF&#10;Zff0YRTcL+dpsjts9alKN/qaJ/5yvWml+r12swDhqfX/8K+91wom09E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jrlOwQAAAN0AAAAPAAAAAAAAAAAAAAAA&#10;AKECAABkcnMvZG93bnJldi54bWxQSwUGAAAAAAQABAD5AAAAjwMAAAAA&#10;" strokeweight="2pt"/>
                <v:line id="Line 3657" o:spid="_x0000_s284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c1cMAAADdAAAADwAAAGRycy9kb3ducmV2LnhtbESPQYvCMBSE7wv+h/AEb2uqriLVKCJU&#10;vC22Xrw9m2dbbF5KE7X+eyMIHoeZ+YZZrjtTizu1rrKsYDSMQBDnVldcKDhmye8chPPIGmvLpOBJ&#10;Dtar3s8SY20ffKB76gsRIOxiVFB638RSurwkg25oG+LgXWxr0AfZFlK3+AhwU8txFM2kwYrDQokN&#10;bUvKr+nNKLiejtNk97/VWZ1u9LlI/Ol80UoN+t1mAcJT57/hT3uvFfxNRx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CHNXDAAAA3QAAAA8AAAAAAAAAAAAA&#10;AAAAoQIAAGRycy9kb3ducmV2LnhtbFBLBQYAAAAABAAEAPkAAACRAwAAAAA=&#10;" strokeweight="2pt"/>
                <v:shape id="Text Box 3658" o:spid="_x0000_s284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rV0cYA&#10;AADdAAAADwAAAGRycy9kb3ducmV2LnhtbESPQWvCQBSE7wX/w/IEb3WjWNHoKiIVhEJpjAePz+wz&#10;Wcy+TbOrpv++Wyh4HGbmG2a57mwt7tR641jBaJiAIC6cNlwqOOa71xkIH5A11o5JwQ95WK96L0tM&#10;tXtwRvdDKEWEsE9RQRVCk0rpi4os+qFriKN3ca3FEGVbSt3iI8JtLcdJMpUWDceFChvaVlRcDzer&#10;YHPi7N18f56/sktm8nye8Mf0qtSg320WIAJ14Rn+b++1gsnbaAJ/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rV0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659" o:spid="_x0000_s284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wSsYA&#10;AADdAAAADwAAAGRycy9kb3ducmV2LnhtbESPQWvCQBSE74L/YXmCN90oVdroKiItCEIxpocen9ln&#10;sph9m2ZXTf99tyB4HGbmG2a57mwtbtR641jBZJyAIC6cNlwq+Mo/Rq8gfEDWWDsmBb/kYb3q95aY&#10;anfnjG7HUIoIYZ+igiqEJpXSFxVZ9GPXEEfv7FqLIcq2lLrFe4TbWk6TZC4tGo4LFTa0rai4HK9W&#10;weabs3fz83k6ZOfM5Plbwvv5RanhoNssQATqwjP8aO+0gpfZZAb/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ZwS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660" o:spid="_x0000_s284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Z5cYA&#10;AADdAAAADwAAAGRycy9kb3ducmV2LnhtbESP0WqDQBRE3wv9h+UW8lbXhFQak00wAaFPpbV+wMW9&#10;UYl717gbNf36bqHQx2FmzjC7w2w6MdLgWssKllEMgriyuuVaQfmVP7+CcB5ZY2eZFNzJwWH/+LDD&#10;VNuJP2ksfC0ChF2KChrv+1RKVzVk0EW2Jw7e2Q4GfZBDLfWAU4CbTq7iOJEGWw4LDfZ0aqi6FDej&#10;4OLn8T2ri+98Ux431ccxm27XTKnF05xtQXia/X/4r/2mFaxflgn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Z5cYAAADdAAAADwAAAAAAAAAAAAAAAACYAgAAZHJz&#10;L2Rvd25yZXYueG1sUEsFBgAAAAAEAAQA9QAAAIsDAAAAAA==&#10;" filled="f" strokeweight="2pt"/>
                <v:line id="Line 3661" o:spid="_x0000_s284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a1sMAAADdAAAADwAAAGRycy9kb3ducmV2LnhtbESPzarCMBSE94LvEI7gTlPFP6pRRKi4&#10;u9zWjbtjc2yLzUlpota3NxcuuBxm5htms+tMLZ7Uusqygsk4AkGcW11xoeCcJaMVCOeRNdaWScGb&#10;HOy2/d4GY21f/EvP1BciQNjFqKD0vomldHlJBt3YNsTBu9nWoA+yLaRu8RXgppbTKFpIgxWHhRIb&#10;OpSU39OHUXC/nOfJ8eegszrd62uR+Mv1ppUaDrr9GoSnzn/D/+2TVjCbT5b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5GtbDAAAA3QAAAA8AAAAAAAAAAAAA&#10;AAAAoQIAAGRycy9kb3ducmV2LnhtbFBLBQYAAAAABAAEAPkAAACRAwAAAAA=&#10;" strokeweight="2pt"/>
                <v:line id="Line 3662" o:spid="_x0000_s284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aOpL4AAADdAAAADwAAAGRycy9kb3ducmV2LnhtbERPvQrCMBDeBd8hnOCmqaIi1SgiVNzE&#10;2sXtbM622FxKE7W+vRkEx4/vf73tTC1e1LrKsoLJOAJBnFtdcaEguySjJQjnkTXWlknBhxxsN/3e&#10;GmNt33ymV+oLEULYxaig9L6JpXR5SQbd2DbEgbvb1qAPsC2kbvEdwk0tp1G0kAYrDg0lNrQvKX+k&#10;T6Pgcc3myeG015c63elbkfjr7a6VGg663QqEp87/xT/3USuYzS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Zo6kvgAAAN0AAAAPAAAAAAAAAAAAAAAAAKEC&#10;AABkcnMvZG93bnJldi54bWxQSwUGAAAAAAQABAD5AAAAjAMAAAAA&#10;" strokeweight="2pt"/>
                <v:line id="Line 3663" o:spid="_x0000_s284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orP8MAAADdAAAADwAAAGRycy9kb3ducmV2LnhtbESPQYvCMBSE74L/ITzBm6aKilajiFDx&#10;tmzrxduzebbF5qU0Ueu/NwsLHoeZ+YbZ7DpTiye1rrKsYDKOQBDnVldcKDhnyWgJwnlkjbVlUvAm&#10;B7ttv7fBWNsX/9Iz9YUIEHYxKii9b2IpXV6SQTe2DXHwbrY16INsC6lbfAW4qeU0ihbSYMVhocSG&#10;DiXl9/RhFNwv53ly/DnorE73+lok/nK9aaWGg26/BuGp89/wf/ukFczmk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qKz/DAAAA3QAAAA8AAAAAAAAAAAAA&#10;AAAAoQIAAGRycy9kb3ducmV2LnhtbFBLBQYAAAAABAAEAPkAAACRAwAAAAA=&#10;" strokeweight="2pt"/>
                <v:line id="Line 3664" o:spid="_x0000_s284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xIH74AAADdAAAADwAAAGRycy9kb3ducmV2LnhtbERPvQrCMBDeBd8hnOCmqaIi1SgiVNzE&#10;2sXtbM622FxKE7W+vRkEx4/vf73tTC1e1LrKsoLJOAJBnFtdcaEguySjJQjnkTXWlknBhxxsN/3e&#10;GmNt33ymV+oLEULYxaig9L6JpXR5SQbd2DbEgbvb1qAPsC2kbvEdwk0tp1G0kAYrDg0lNrQvKX+k&#10;T6Pgcc3myeG015c63elbkfjr7a6VGg663QqEp87/xT/3USuYza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fEgfvgAAAN0AAAAPAAAAAAAAAAAAAAAAAKEC&#10;AABkcnMvZG93bnJldi54bWxQSwUGAAAAAAQABAD5AAAAjAMAAAAA&#10;" strokeweight="2pt"/>
                <v:line id="Line 3665" o:spid="_x0000_s284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DthMEAAADdAAAADwAAAGRycy9kb3ducmV2LnhtbESPwQrCMBBE74L/EFbwpqmiItUoIlS8&#10;idWLt7VZ22KzKU3U+vdGEDwOM/OGWa5bU4knNa60rGA0jEAQZ1aXnCs4n5LBHITzyBory6TgTQ7W&#10;q25nibG2Lz7SM/W5CBB2MSoovK9jKV1WkEE3tDVx8G62MeiDbHKpG3wFuKnkOIpm0mDJYaHAmrYF&#10;Zff0YRTcL+dpsjts9alKN/qaJ/5yvWml+r12swDhqfX/8K+91wom0/E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MO2EwQAAAN0AAAAPAAAAAAAAAAAAAAAA&#10;AKECAABkcnMvZG93bnJldi54bWxQSwUGAAAAAAQABAD5AAAAjwMAAAAA&#10;" strokeweight="2pt"/>
                <v:shape id="Text Box 3666" o:spid="_x0000_s284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ig8YA&#10;AADdAAAADwAAAGRycy9kb3ducmV2LnhtbESPQWvCQBSE70L/w/IK3nTTYKVNXUWKglCQxvTg8Zl9&#10;JovZt2l21fjvXaHQ4zAz3zCzRW8bcaHOG8cKXsYJCOLSacOVgp9iPXoD4QOyxsYxKbiRh8X8aTDD&#10;TLsr53TZhUpECPsMFdQhtJmUvqzJoh+7ljh6R9dZDFF2ldQdXiPcNjJNkqm0aDgu1NjSZ03laXe2&#10;CpZ7zlfmd3v4zo+5KYr3hL+mJ6WGz/3yA0SgPvyH/9obrWDymqb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Mig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667" o:spid="_x0000_s285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MYA&#10;AADdAAAADwAAAGRycy9kb3ducmV2LnhtbESPQWvCQBSE7wX/w/KE3upGbUWjq4hYKBSKMR48PrPP&#10;ZDH7Nma3mv77bqHgcZiZb5jFqrO1uFHrjWMFw0ECgrhw2nCp4JC/v0xB+ICssXZMCn7Iw2rZe1pg&#10;qt2dM7rtQykihH2KCqoQmlRKX1Rk0Q9cQxy9s2sthijbUuoW7xFuazlKkom0aDguVNjQpqLisv+2&#10;CtZHzrbm+nXaZefM5Pks4c/JRannfreegwjUhUf4v/2hFby+jc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G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668" o:spid="_x0000_s285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fbMYA&#10;AADdAAAADwAAAGRycy9kb3ducmV2LnhtbESPQWvCQBSE7wX/w/IEb3WjWNHoKiIVCoXSGA8en9ln&#10;sph9m2a3Gv+9Wyh4HGbmG2a57mwtrtR641jBaJiAIC6cNlwqOOS71xkIH5A11o5JwZ08rFe9lyWm&#10;2t04o+s+lCJC2KeooAqhSaX0RUUW/dA1xNE7u9ZiiLItpW7xFuG2luMkmUqLhuNChQ1tKyou+1+r&#10;YHPk7N38fJ2+s3Nm8nye8Of0otSg320WIAJ14Rn+b39oBZO38QT+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Yfb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669" o:spid="_x0000_s285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q698YA&#10;AADdAAAADwAAAGRycy9kb3ducmV2LnhtbESPQWvCQBSE70L/w/KE3nSjVLHRVaRYEIRijIcen9ln&#10;sph9G7NbTf99tyB4HGbmG2ax6mwtbtR641jBaJiAIC6cNlwqOOafgxkIH5A11o5JwS95WC1fegtM&#10;tbtzRrdDKEWEsE9RQRVCk0rpi4os+qFriKN3dq3FEGVbSt3iPcJtLcdJMpUWDceFChv6qKi4HH6s&#10;gvU3Zxtz/Trts3Nm8vw94d30otRrv1vPQQTqwjP8aG+1grfJeA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q69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670" o:spid="_x0000_s285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gkgMYA&#10;AADdAAAADwAAAGRycy9kb3ducmV2LnhtbESPQWvCQBSE74X+h+UVvNVNRUObuooUBUGQxvTg8Zl9&#10;JovZt2l21fjvXaHQ4zAz3zDTeW8bcaHOG8cK3oYJCOLSacOVgp9i9foOwgdkjY1jUnAjD/PZ89MU&#10;M+2unNNlFyoRIewzVFCH0GZS+rImi37oWuLoHV1nMUTZVVJ3eI1w28hRkqTSouG4UGNLXzWVp93Z&#10;KljsOV+a3+3hOz/mpig+Et6kJ6UGL/3iE0SgPvyH/9prrWA8GaX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gkg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671" o:spid="_x0000_s285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BG8cA&#10;AADdAAAADwAAAGRycy9kb3ducmV2LnhtbESPQWvCQBSE7wX/w/IKvdVNpdoaXUXEgiAUk/Tg8Zl9&#10;JovZtzG71fjvu4VCj8PMfMPMl71txJU6bxwreBkmIIhLpw1XCr6Kj+d3ED4ga2wck4I7eVguBg9z&#10;TLW7cUbXPFQiQtinqKAOoU2l9GVNFv3QtcTRO7nOYoiyq6Tu8BbhtpGjJJlIi4bjQo0trWsqz/m3&#10;VbA6cLYxl8/jPjtlpiimCe8mZ6WeHvvVDESgPvyH/9pbreB1PHq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gRv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72" o:spid="_x0000_s285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VacMA&#10;AADdAAAADwAAAGRycy9kb3ducmV2LnhtbERPz2vCMBS+C/sfwht403SisnVGkaEgCMO2O+z41jzb&#10;YPNSm6j1v18OgseP7/di1dtGXKnzxrGCt3ECgrh02nCl4KfYjt5B+ICssXFMCu7kYbV8GSww1e7G&#10;GV3zUIkYwj5FBXUIbSqlL2uy6MeuJY7c0XUWQ4RdJXWHtxhuGzlJkrm0aDg21NjSV03lKb9YBetf&#10;zjbm/P13yI6ZKYqPhPfzk1LD1379CSJQH57ih3unFUxnk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sVa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673" o:spid="_x0000_s285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w8sYA&#10;AADdAAAADwAAAGRycy9kb3ducmV2LnhtbESPQWvCQBSE7wX/w/KE3upGaUWjq4goCIXSGA8en9ln&#10;sph9G7Orpv++Wyh4HGbmG2a+7Gwt7tR641jBcJCAIC6cNlwqOOTbtwkIH5A11o5JwQ95WC56L3NM&#10;tXtwRvd9KEWEsE9RQRVCk0rpi4os+oFriKN3dq3FEGVbSt3iI8JtLUdJMpYWDceFChtaV1Rc9jer&#10;YHXkbGOuX6fv7JyZPJ8m/Dm+KPXa71YzEIG68Az/t3dawfvHaA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ew8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74" o:spid="_x0000_s285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PssMA&#10;AADdAAAADwAAAGRycy9kb3ducmV2LnhtbERPz2vCMBS+C/4P4Qm7aapT2apRZGwgDGS1Hjy+Nc82&#10;2LzUJtPuvzcHwePH93u57mwtrtR641jBeJSAIC6cNlwqOORfwzcQPiBrrB2Tgn/ysF71e0tMtbtx&#10;Rtd9KEUMYZ+igiqEJpXSFxVZ9CPXEEfu5FqLIcK2lLrFWwy3tZwkyVxaNBwbKmzoo6LivP+zCjZH&#10;zj7NZff7k50yk+fvCX/Pz0q9DLrNAkSgLjzFD/dWK5jOXuP++CY+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SPs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675" o:spid="_x0000_s285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gqKccA&#10;AADdAAAADwAAAGRycy9kb3ducmV2LnhtbESPT2vCQBTE7wW/w/KE3urGPxWNriLFQqFQjPHg8Zl9&#10;JovZt2l2q/HbdwsFj8PM/IZZrjtbiyu13jhWMBwkIIgLpw2XCg75+8sMhA/IGmvHpOBOHtar3tMS&#10;U+1unNF1H0oRIexTVFCF0KRS+qIii37gGuLonV1rMUTZllK3eItwW8tRkkylRcNxocKG3ioqLvsf&#10;q2Bz5Gxrvr9Ou+ycmTyfJ/w5vSj13O82CxCBuvAI/7c/tILJ63gI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oKin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776910" w:rsidRPr="00F929A9" w:rsidRDefault="00F929A9" w:rsidP="00F929A9">
      <w:pPr>
        <w:tabs>
          <w:tab w:val="left" w:pos="3135"/>
        </w:tabs>
        <w:rPr>
          <w:rFonts w:eastAsia="Calibri"/>
          <w:sz w:val="28"/>
          <w:szCs w:val="20"/>
        </w:rPr>
        <w:sectPr w:rsidR="00776910" w:rsidRPr="00F929A9" w:rsidSect="00776910">
          <w:footerReference w:type="default" r:id="rId41"/>
          <w:pgSz w:w="11907" w:h="16840" w:code="9"/>
          <w:pgMar w:top="907" w:right="851" w:bottom="1758" w:left="1701" w:header="720" w:footer="720" w:gutter="0"/>
          <w:cols w:space="720"/>
          <w:docGrid w:linePitch="326"/>
        </w:sectPr>
      </w:pPr>
      <w:r>
        <w:rPr>
          <w:rFonts w:eastAsia="Calibri"/>
          <w:sz w:val="28"/>
          <w:szCs w:val="20"/>
        </w:rPr>
        <w:tab/>
      </w:r>
    </w:p>
    <w:p w:rsidR="00C12EDC" w:rsidRDefault="00CD6A02" w:rsidP="00776910">
      <w:pPr>
        <w:rPr>
          <w:rFonts w:eastAsia="Calibri"/>
          <w:noProof/>
          <w:sz w:val="28"/>
          <w:szCs w:val="20"/>
        </w:rPr>
      </w:pPr>
      <w:r w:rsidRPr="006B02BD">
        <w:rPr>
          <w:rFonts w:ascii="ISOCPEUR" w:hAnsi="ISOCPEUR"/>
          <w:i/>
          <w:noProof/>
          <w:sz w:val="28"/>
        </w:rPr>
        <w:lastRenderedPageBreak/>
        <mc:AlternateContent>
          <mc:Choice Requires="wps">
            <w:drawing>
              <wp:anchor distT="0" distB="0" distL="114300" distR="114300" simplePos="0" relativeHeight="251759616" behindDoc="0" locked="0" layoutInCell="0" allowOverlap="1" wp14:anchorId="3E561665" wp14:editId="07A5FE48">
                <wp:simplePos x="0" y="0"/>
                <wp:positionH relativeFrom="page">
                  <wp:posOffset>838200</wp:posOffset>
                </wp:positionH>
                <wp:positionV relativeFrom="margin">
                  <wp:posOffset>-455295</wp:posOffset>
                </wp:positionV>
                <wp:extent cx="2291715" cy="133350"/>
                <wp:effectExtent l="0" t="0" r="0" b="0"/>
                <wp:wrapNone/>
                <wp:docPr id="1200" name="Надпись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E561665" id="Надпись 1200" o:spid="_x0000_s2859" type="#_x0000_t202" style="position:absolute;margin-left:66pt;margin-top:-35.85pt;width:180.45pt;height:10.5pt;rotation:180;flip:x;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v:textbox>
                <w10:wrap anchorx="page" anchory="margin"/>
              </v:shape>
            </w:pict>
          </mc:Fallback>
        </mc:AlternateContent>
      </w:r>
      <w:r w:rsidRPr="006B02BD">
        <w:rPr>
          <w:rFonts w:ascii="ISOCPEUR" w:hAnsi="ISOCPEUR"/>
          <w:i/>
          <w:noProof/>
          <w:sz w:val="28"/>
        </w:rPr>
        <mc:AlternateContent>
          <mc:Choice Requires="wps">
            <w:drawing>
              <wp:anchor distT="0" distB="0" distL="114300" distR="114300" simplePos="0" relativeHeight="251757568" behindDoc="0" locked="0" layoutInCell="0" allowOverlap="1" wp14:anchorId="116B202C" wp14:editId="55BDF161">
                <wp:simplePos x="0" y="0"/>
                <wp:positionH relativeFrom="page">
                  <wp:posOffset>713105</wp:posOffset>
                </wp:positionH>
                <wp:positionV relativeFrom="topMargin">
                  <wp:posOffset>247650</wp:posOffset>
                </wp:positionV>
                <wp:extent cx="2520315" cy="504190"/>
                <wp:effectExtent l="0" t="0" r="13335" b="10160"/>
                <wp:wrapNone/>
                <wp:docPr id="1198" name="Прямоугольник 1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47CD5" id="Прямоугольник 1198" o:spid="_x0000_s1026" style="position:absolute;margin-left:56.15pt;margin-top:19.5pt;width:198.45pt;height:39.7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" o:allowincell="f" filled="f" strokeweight="2pt">
                <w10:wrap anchorx="page" anchory="margin"/>
              </v:rect>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034B8" w:rsidP="00776910">
      <w:pPr>
        <w:rPr>
          <w:rFonts w:eastAsia="Calibri"/>
          <w:noProof/>
          <w:sz w:val="28"/>
          <w:szCs w:val="20"/>
        </w:rPr>
      </w:pPr>
      <w:r w:rsidRPr="009034B8">
        <w:rPr>
          <w:rFonts w:eastAsia="Calibri"/>
          <w:noProof/>
          <w:sz w:val="28"/>
          <w:szCs w:val="20"/>
        </w:rPr>
        <mc:AlternateContent>
          <mc:Choice Requires="wpg">
            <w:drawing>
              <wp:anchor distT="0" distB="0" distL="114300" distR="114300" simplePos="0" relativeHeight="25169203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532" name="Группа 4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533" name="Rectangle 3677"/>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4" name="Line 3678"/>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5" name="Line 3679"/>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6" name="Line 3680"/>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7" name="Line 3681"/>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8" name="Line 3682"/>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9" name="Line 3683"/>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0" name="Line 3684"/>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1" name="Line 3685"/>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2" name="Rectangle 3686"/>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43" name="Rectangle 3687"/>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544" name="Rectangle 3688"/>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45" name="Rectangle 3689"/>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46" name="Rectangle 3690"/>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547" name="Rectangle 3691"/>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548" name="Rectangle 3692"/>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549" name="Rectangle 3693"/>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9034B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550" name="Line 3694"/>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1" name="Line 3695"/>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2" name="Line 3696"/>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3" name="Line 3697"/>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4" name="Line 3698"/>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55" name="Group 3699"/>
                        <wpg:cNvGrpSpPr>
                          <a:grpSpLocks/>
                        </wpg:cNvGrpSpPr>
                        <wpg:grpSpPr bwMode="auto">
                          <a:xfrm>
                            <a:off x="1154" y="14756"/>
                            <a:ext cx="2491" cy="248"/>
                            <a:chOff x="0" y="0"/>
                            <a:chExt cx="19999" cy="20000"/>
                          </a:xfrm>
                        </wpg:grpSpPr>
                        <wps:wsp>
                          <wps:cNvPr id="4556" name="Rectangle 37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557" name="Rectangle 370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558" name="Group 3702"/>
                        <wpg:cNvGrpSpPr>
                          <a:grpSpLocks/>
                        </wpg:cNvGrpSpPr>
                        <wpg:grpSpPr bwMode="auto">
                          <a:xfrm>
                            <a:off x="1154" y="15036"/>
                            <a:ext cx="2491" cy="248"/>
                            <a:chOff x="0" y="0"/>
                            <a:chExt cx="19999" cy="20000"/>
                          </a:xfrm>
                        </wpg:grpSpPr>
                        <wps:wsp>
                          <wps:cNvPr id="4559" name="Rectangle 37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560" name="Rectangle 37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561" name="Group 3705"/>
                        <wpg:cNvGrpSpPr>
                          <a:grpSpLocks/>
                        </wpg:cNvGrpSpPr>
                        <wpg:grpSpPr bwMode="auto">
                          <a:xfrm>
                            <a:off x="1154" y="15316"/>
                            <a:ext cx="2491" cy="248"/>
                            <a:chOff x="0" y="0"/>
                            <a:chExt cx="19999" cy="20000"/>
                          </a:xfrm>
                        </wpg:grpSpPr>
                        <wps:wsp>
                          <wps:cNvPr id="4562" name="Rectangle 37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563" name="Rectangle 37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564" name="Group 3708"/>
                        <wpg:cNvGrpSpPr>
                          <a:grpSpLocks/>
                        </wpg:cNvGrpSpPr>
                        <wpg:grpSpPr bwMode="auto">
                          <a:xfrm>
                            <a:off x="1154" y="15893"/>
                            <a:ext cx="2491" cy="248"/>
                            <a:chOff x="0" y="0"/>
                            <a:chExt cx="19999" cy="20000"/>
                          </a:xfrm>
                        </wpg:grpSpPr>
                        <wps:wsp>
                          <wps:cNvPr id="4565" name="Rectangle 37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566" name="Rectangle 37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567" name="Group 3711"/>
                        <wpg:cNvGrpSpPr>
                          <a:grpSpLocks/>
                        </wpg:cNvGrpSpPr>
                        <wpg:grpSpPr bwMode="auto">
                          <a:xfrm>
                            <a:off x="1154" y="16170"/>
                            <a:ext cx="2491" cy="248"/>
                            <a:chOff x="0" y="0"/>
                            <a:chExt cx="19999" cy="20000"/>
                          </a:xfrm>
                        </wpg:grpSpPr>
                        <wps:wsp>
                          <wps:cNvPr id="4568" name="Rectangle 37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569" name="Rectangle 37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570" name="Line 3714"/>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1" name="Rectangle 3715"/>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пользователя сайта</w:t>
                              </w:r>
                            </w:p>
                          </w:txbxContent>
                        </wps:txbx>
                        <wps:bodyPr rot="0" vert="horz" wrap="square" lIns="12700" tIns="12700" rIns="12700" bIns="12700" anchor="t" anchorCtr="0" upright="1">
                          <a:noAutofit/>
                        </wps:bodyPr>
                      </wps:wsp>
                      <wps:wsp>
                        <wps:cNvPr id="4572" name="Line 3716"/>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3" name="Line 3717"/>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4" name="Line 3718"/>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5" name="Rectangle 3719"/>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576" name="Rectangle 3720"/>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577" name="Rectangle 3721"/>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578" name="Line 3722"/>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9" name="Line 3723"/>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0" name="Rectangle 3724"/>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581" name="Line 3725"/>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2" name="Line 3726"/>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3" name="Line 3727"/>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4" name="Line 3728"/>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85" name="Group 3729"/>
                        <wpg:cNvGrpSpPr>
                          <a:grpSpLocks/>
                        </wpg:cNvGrpSpPr>
                        <wpg:grpSpPr bwMode="auto">
                          <a:xfrm>
                            <a:off x="1154" y="15596"/>
                            <a:ext cx="2491" cy="248"/>
                            <a:chOff x="0" y="0"/>
                            <a:chExt cx="19999" cy="20000"/>
                          </a:xfrm>
                        </wpg:grpSpPr>
                        <wps:wsp>
                          <wps:cNvPr id="4586" name="Rectangle 37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587" name="Rectangle 37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588" name="Line 3732"/>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9" name="Rectangle 3733"/>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590" name="Rectangle 3734"/>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591" name="Line 3735"/>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2" name="Rectangle 3736"/>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593" name="Rectangle 3737"/>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594" name="Rectangle 3738"/>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595" name="Line 3739"/>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532" o:spid="_x0000_s2860" style="position:absolute;margin-left:56.7pt;margin-top:19.85pt;width:518.8pt;height:802.3pt;z-index:251692032;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" o:allowincell="f">
                <v:rect id="Rectangle 3677" o:spid="_x0000_s2861"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mHcYA&#10;AADdAAAADwAAAGRycy9kb3ducmV2LnhtbESP3WrCQBSE7wu+w3IE73Rj/aGmrhILgldSUx/gkD1N&#10;gtmzMbsm0ad3hUIvh5n5hllve1OJlhpXWlYwnUQgiDOrS84VnH/24w8QziNrrCyTgjs52G4Gb2uM&#10;te34RG3qcxEg7GJUUHhfx1K6rCCDbmJr4uD92sagD7LJpW6wC3BTyfcoWkqDJYeFAmv6Kii7pDej&#10;4OL79pjk6WO/Ou9W2fcu6W7XRKnRsE8+QXjq/X/4r33QCuaL2Qxeb8IT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XmHcYAAADdAAAADwAAAAAAAAAAAAAAAACYAgAAZHJz&#10;L2Rvd25yZXYueG1sUEsFBgAAAAAEAAQA9QAAAIsDAAAAAA==&#10;" filled="f" strokeweight="2pt"/>
                <v:line id="Line 3678" o:spid="_x0000_s2862"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7YwcQAAADdAAAADwAAAGRycy9kb3ducmV2LnhtbESPT4vCMBTE78J+h/CEvWnqrsrSbRQR&#10;KnsTWy/ens3rH2xeShO1++2NIHgcZuY3TLIeTCtu1LvGsoLZNAJBXFjdcKXgmKeTHxDOI2tsLZOC&#10;f3KwXn2MEoy1vfOBbpmvRICwi1FB7X0XS+mKmgy6qe2Ig1fa3qAPsq+k7vEe4KaVX1G0lAYbDgs1&#10;drStqbhkV6Pgcjou0t1+q/M22+hzlfrTudRKfY6HzS8IT4N/h1/tP61gvvie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tjBxAAAAN0AAAAPAAAAAAAAAAAA&#10;AAAAAKECAABkcnMvZG93bnJldi54bWxQSwUGAAAAAAQABAD5AAAAkgMAAAAA&#10;" strokeweight="2pt"/>
                <v:line id="Line 3679" o:spid="_x0000_s2863"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J9WsQAAADdAAAADwAAAGRycy9kb3ducmV2LnhtbESPT4vCMBTE74LfITxhb5ruapelaxQR&#10;Kt7E6sXba/P6B5uX0mS1++2NIHgcZuY3zHI9mFbcqHeNZQWfswgEcWF1w5WC8ymd/oBwHllja5kU&#10;/JOD9Wo8WmKi7Z2PdMt8JQKEXYIKau+7REpX1GTQzWxHHLzS9gZ9kH0ldY/3ADet/Iqib2mw4bBQ&#10;Y0fbmopr9mcUXC/nON0dtvrUZhudV6m/5KVW6mMybH5BeBr8O/xq77WCRTyP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0n1axAAAAN0AAAAPAAAAAAAAAAAA&#10;AAAAAKECAABkcnMvZG93bnJldi54bWxQSwUGAAAAAAQABAD5AAAAkgMAAAAA&#10;" strokeweight="2pt"/>
                <v:line id="Line 3680" o:spid="_x0000_s2864"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DjLcUAAADdAAAADwAAAGRycy9kb3ducmV2LnhtbESPS2vDMBCE74X8B7GB3hq5j5jgRgnG&#10;4NJbieNLbmtr/SDWylhq4v77KhDIcZiZb5jtfjaDuNDkessKXlcRCOLa6p5bBeUxf9mAcB5Z42CZ&#10;FPyRg/1u8bTFRNsrH+hS+FYECLsEFXTej4mUru7IoFvZkTh4jZ0M+iCnVuoJrwFuBvkWRbE02HNY&#10;6HCkrKP6XPwaBedTuc6/fjJ9HIpUV23uT1WjlXpezuknCE+zf4Tv7W+t4GP9HsP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DjLcUAAADdAAAADwAAAAAAAAAA&#10;AAAAAAChAgAAZHJzL2Rvd25yZXYueG1sUEsFBgAAAAAEAAQA+QAAAJMDAAAAAA==&#10;" strokeweight="2pt"/>
                <v:line id="Line 3681" o:spid="_x0000_s2865"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GtsUAAADdAAAADwAAAGRycy9kb3ducmV2LnhtbESPQWvCQBSE70L/w/IKvenGVm2JboII&#10;kd6k0Yu3Z/aZBLNvQ3abxH/fFYQeh5n5htmko2lET52rLSuYzyIQxIXVNZcKTsds+gXCeWSNjWVS&#10;cCcHafIy2WCs7cA/1Oe+FAHCLkYFlfdtLKUrKjLoZrYlDt7VdgZ9kF0pdYdDgJtGvkfRShqsOSxU&#10;2NKuouKW/xoFt/Npme0PO31s8q2+lJk/X65aqbfXcbsG4Wn0/+Fn+1srWCw/Pu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xGtsUAAADdAAAADwAAAAAAAAAA&#10;AAAAAAChAgAAZHJzL2Rvd25yZXYueG1sUEsFBgAAAAAEAAQA+QAAAJMDAAAAAA==&#10;" strokeweight="2pt"/>
                <v:line id="Line 3682" o:spid="_x0000_s2866"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PSxL4AAADdAAAADwAAAGRycy9kb3ducmV2LnhtbERPuwrCMBTdBf8hXMFNU59INYoIFTex&#10;urhdm2tbbG5KE7X+vRkEx8N5rzatqcSLGldaVjAaRiCIM6tLzhVczslgAcJ5ZI2VZVLwIQebdbez&#10;wljbN5/olfpchBB2MSoovK9jKV1WkEE3tDVx4O62MegDbHKpG3yHcFPJcRTNpcGSQ0OBNe0Kyh7p&#10;0yh4XC+zZH/c6XOVbvUtT/z1dtdK9XvtdgnCU+v/4p/7oBVMZ5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09LEvgAAAN0AAAAPAAAAAAAAAAAAAAAAAKEC&#10;AABkcnMvZG93bnJldi54bWxQSwUGAAAAAAQABAD5AAAAjAMAAAAA&#10;" strokeweight="2pt"/>
                <v:line id="Line 3683" o:spid="_x0000_s2867"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93X8UAAADdAAAADwAAAGRycy9kb3ducmV2LnhtbESPQWvCQBSE70L/w/IKvenGVqWNboII&#10;kd6k0Yu3Z/aZBLNvQ3abxH/fFYQeh5n5htmko2lET52rLSuYzyIQxIXVNZcKTsds+gnCeWSNjWVS&#10;cCcHafIy2WCs7cA/1Oe+FAHCLkYFlfdtLKUrKjLoZrYlDt7VdgZ9kF0pdYdDgJtGvkfRShqsOSxU&#10;2NKuouKW/xoFt/Npme0PO31s8q2+lJk/X65aqbfXcbsG4Wn0/+Fn+1srWCw/vu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93X8UAAADdAAAADwAAAAAAAAAA&#10;AAAAAAChAgAAZHJzL2Rvd25yZXYueG1sUEsFBgAAAAAEAAQA+QAAAJMDAAAAAA==&#10;" strokeweight="2pt"/>
                <v:line id="Line 3684" o:spid="_x0000_s2868"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LVcMAAADdAAAADwAAAGRycy9kb3ducmV2LnhtbERP3WrCMBS+H/gO4Qy8m6nDiaumRfYD&#10;Ey9E3QMcm2PT2ZyUJGrn05uLwS4/vv9F2dtWXMiHxrGC8SgDQVw53XCt4Hv/+TQDESKyxtYxKfil&#10;AGUxeFhgrt2Vt3TZxVqkEA45KjAxdrmUoTJkMYxcR5y4o/MWY4K+ltrjNYXbVj5n2VRabDg1GOzo&#10;zVB12p2tgpU/rE/jW23kgVf+o928vwb7o9TwsV/OQUTq47/4z/2lFUxeJml/epOegCz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my1XDAAAA3QAAAA8AAAAAAAAAAAAA&#10;AAAAoQIAAGRycy9kb3ducmV2LnhtbFBLBQYAAAAABAAEAPkAAACRAwAAAAA=&#10;" strokeweight="1pt"/>
                <v:line id="Line 3685" o:spid="_x0000_s2869"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puzsYAAADdAAAADwAAAGRycy9kb3ducmV2LnhtbESP0WoCMRRE3wv9h3ALfdPsii12NYpo&#10;hUofROsHXDe3m62bmyWJuvr1TUHo4zAzZ5jJrLONOJMPtWMFeT8DQVw6XXOlYP+16o1AhIissXFM&#10;Cq4UYDZ9fJhgod2Ft3TexUokCIcCFZgY20LKUBqyGPquJU7et/MWY5K+ktrjJcFtIwdZ9iot1pwW&#10;DLa0MFQedyerYO0Pn8f8Vhl54LV/bzbLt2B/lHp+6uZjEJG6+B++tz+0guHLM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bs7GAAAA3QAAAA8AAAAAAAAA&#10;AAAAAAAAoQIAAGRycy9kb3ducmV2LnhtbFBLBQYAAAAABAAEAPkAAACUAwAAAAA=&#10;" strokeweight="1pt"/>
                <v:rect id="Rectangle 3686" o:spid="_x0000_s2870"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1JcIA&#10;AADdAAAADwAAAGRycy9kb3ducmV2LnhtbESPQYvCMBSE7wv+h/AEb2uqVNFqlCIIe7Xuwh4fzbOt&#10;Ni81yWr990YQ9jjMzDfMetubVtzI+caygsk4AUFcWt1wpeD7uP9cgPABWWNrmRQ8yMN2M/hYY6bt&#10;nQ90K0IlIoR9hgrqELpMSl/WZNCPbUccvZN1BkOUrpLa4T3CTSunSTKXBhuOCzV2tKupvBR/RkGe&#10;n/ufa7HEvZeLxM11qqv8V6nRsM9XIAL14T/8bn9pBeksncLrTX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XUl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687" o:spid="_x0000_s2871"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QvsQA&#10;AADdAAAADwAAAGRycy9kb3ducmV2LnhtbESPQWvCQBSE70L/w/IEb7qxjaIxGwkFwWtjCx4f2WcS&#10;zb5Nd7ea/vtuodDjMDPfMPl+NL24k/OdZQXLRQKCuLa640bB++kw34DwAVljb5kUfJOHffE0yTHT&#10;9sFvdK9CIyKEfYYK2hCGTEpft2TQL+xAHL2LdQZDlK6R2uEjwk0vn5NkLQ12HBdaHOi1pfpWfRkF&#10;ZXkdPz6rLR683CRurVPdlGelZtOx3IEINIb/8F/7qBWkq/QFft/E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90L7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688" o:spid="_x0000_s2872"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IysQA&#10;AADdAAAADwAAAGRycy9kb3ducmV2LnhtbESPwWrDMBBE74X8g9hAb7Wc4gbXiRJMIdBr3AZ6XKyN&#10;7cRaOZJqu38fFQo9DjPzhtnuZ9OLkZzvLCtYJSkI4trqjhsFnx+HpxyED8gae8uk4Ic87HeLhy0W&#10;2k58pLEKjYgQ9gUqaEMYCil93ZJBn9iBOHpn6wyGKF0jtcMpwk0vn9N0LQ12HBdaHOitpfpafRsF&#10;ZXmZT7fqFQ9e5qlb60w35ZdSj8u53IAINIf/8F/7XSvIXrIM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USMr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689" o:spid="_x0000_s2873"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tUcQA&#10;AADdAAAADwAAAGRycy9kb3ducmV2LnhtbESPwWrDMBBE74X8g9hAb7WcYhvHiRJMIdBr3BZ6XKyN&#10;7cRauZKaOH9fFQo9DjPzhtnuZzOKKzk/WFawSlIQxK3VA3cK3t8OTyUIH5A1jpZJwZ087HeLhy1W&#10;2t74SNcmdCJC2FeooA9hqqT0bU8GfWIn4uidrDMYonSd1A5vEW5G+ZymhTQ4cFzocaKXntpL820U&#10;1PV5/vhq1njwskxdoTPd1Z9KPS7negMi0Bz+w3/tV60gy7M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Y7VH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690" o:spid="_x0000_s2874"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zJsMA&#10;AADdAAAADwAAAGRycy9kb3ducmV2LnhtbESPQWvCQBSE7wX/w/IK3uqmJQ02ugmhIHg1rdDjI/tM&#10;otm3cXfV+O/dQqHHYWa+YdblZAZxJed7ywpeFwkI4sbqnlsF31+blyUIH5A1DpZJwZ08lMXsaY25&#10;tjfe0bUOrYgQ9jkq6EIYcyl905FBv7AjcfQO1hkMUbpWaoe3CDeDfEuSTBrsOS50ONJnR82pvhgF&#10;VXWc9uf6AzdeLhOX6VS31Y9S8+epWoEINIX/8F97qxWk72kG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pzJ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691" o:spid="_x0000_s2875"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WvcQA&#10;AADdAAAADwAAAGRycy9kb3ducmV2LnhtbESPQWvCQBSE70L/w/IKvemmJbVpdBOCIPTaqNDjI/ua&#10;xGbfprurxn/vFgoeh5n5hlmXkxnEmZzvLSt4XiQgiBure24V7HfbeQbCB2SNg2VScCUPZfEwW2Ou&#10;7YU/6VyHVkQI+xwVdCGMuZS+6cigX9iROHrf1hkMUbpWaoeXCDeDfEmSpTTYc1zocKRNR81PfTIK&#10;quo4HX7rd9x6mSVuqVPdVl9KPT1O1QpEoCncw//tD60gfU3f4O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G1r3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692" o:spid="_x0000_s2876"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Cz8AA&#10;AADdAAAADwAAAGRycy9kb3ducmV2LnhtbERPTYvCMBC9L/gfwgje1tSlK7UapQiCV6sLexyasa02&#10;k5pktf77zUHw+Hjfq81gOnEn51vLCmbTBARxZXXLtYLTcfeZgfABWWNnmRQ8ycNmPfpYYa7tgw90&#10;L0MtYgj7HBU0IfS5lL5qyKCf2p44cmfrDIYIXS21w0cMN538SpK5NNhybGiwp21D1bX8MwqK4jL8&#10;3MoF7rzMEjfXqa6LX6Um46FYggg0hLf45d5rBel3GufGN/EJ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lCz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1</w:t>
                        </w:r>
                      </w:p>
                    </w:txbxContent>
                  </v:textbox>
                </v:rect>
                <v:rect id="Rectangle 3693" o:spid="_x0000_s2877"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XnVMQA&#10;AADdAAAADwAAAGRycy9kb3ducmV2LnhtbESPwWrDMBBE74X+g9hCb43c4JrEiRJMwNBrnQRyXKyN&#10;7dZauZJqu39fFQI5DjPzhtnuZ9OLkZzvLCt4XSQgiGurO24UnI7lywqED8gae8uk4Jc87HePD1vM&#10;tZ34g8YqNCJC2OeooA1hyKX0dUsG/cIOxNG7WmcwROkaqR1OEW56uUySTBrsOC60ONChpfqr+jEK&#10;iuJzPn9Xayy9XCUu06luiotSz09zsQERaA738K39rhWkb+ka/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V51TEAAAA3QAAAA8AAAAAAAAAAAAAAAAAmAIAAGRycy9k&#10;b3ducmV2LnhtbFBLBQYAAAAABAAEAPUAAACJAwAAAAA=&#10;" filled="f" stroked="f" strokeweight=".25pt">
                  <v:textbox inset="1pt,1pt,1pt,1pt">
                    <w:txbxContent>
                      <w:p w:rsidR="00FD58D3" w:rsidRPr="0010657E" w:rsidRDefault="00FD58D3" w:rsidP="009034B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3694" o:spid="_x0000_s2878"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o7Yr4AAADdAAAADwAAAGRycy9kb3ducmV2LnhtbERPvQrCMBDeBd8hnOCmqWJFqlFEqLiJ&#10;1cXtbM622FxKE7W+vRkEx4/vf7XpTC1e1LrKsoLJOAJBnFtdcaHgck5HCxDOI2usLZOCDznYrPu9&#10;FSbavvlEr8wXIoSwS1BB6X2TSOnykgy6sW2IA3e3rUEfYFtI3eI7hJtaTqNoLg1WHBpKbGhXUv7I&#10;nkbB43qJ0/1xp891ttW3IvXX210rNRx02yUIT53/i3/ug1Ywi+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ejtivgAAAN0AAAAPAAAAAAAAAAAAAAAAAKEC&#10;AABkcnMvZG93bnJldi54bWxQSwUGAAAAAAQABAD5AAAAjAMAAAAA&#10;" strokeweight="2pt"/>
                <v:line id="Line 3695" o:spid="_x0000_s2879"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e+cIAAADdAAAADwAAAGRycy9kb3ducmV2LnhtbESPQavCMBCE74L/IazgTVPFilSjiFDx&#10;9rB68bY2a1tsNqWJWv+9eSB4HGbmG2a16UwtntS6yrKCyTgCQZxbXXGh4HxKRwsQziNrrC2Tgjc5&#10;2Kz7vRUm2r74SM/MFyJA2CWooPS+SaR0eUkG3dg2xMG72dagD7ItpG7xFeCmltMomkuDFYeFEhva&#10;lZTfs4dRcL+c43T/t9OnOtvqa5H6y/WmlRoOuu0ShKfO/8Lf9kErmMXxB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ae+cIAAADdAAAADwAAAAAAAAAAAAAA&#10;AAChAgAAZHJzL2Rvd25yZXYueG1sUEsFBgAAAAAEAAQA+QAAAJADAAAAAA==&#10;" strokeweight="2pt"/>
                <v:line id="Line 3696" o:spid="_x0000_s2880"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AjsMAAADdAAAADwAAAGRycy9kb3ducmV2LnhtbESPQYvCMBSE7wv+h/AEb2uqWJFqFBEq&#10;3hZrL96ezbMtNi+liVr/vVkQPA4z8w2z2vSmEQ/qXG1ZwWQcgSAurK65VJCf0t8FCOeRNTaWScGL&#10;HGzWg58VJto++UiPzJciQNglqKDyvk2kdEVFBt3YtsTBu9rOoA+yK6Xu8BngppHTKJpLgzWHhQpb&#10;2lVU3LK7UXA753G6/9vpU5Nt9aVM/fly1UqNhv12CcJT77/hT/ugFczieAr/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kAI7DAAAA3QAAAA8AAAAAAAAAAAAA&#10;AAAAoQIAAGRycy9kb3ducmV2LnhtbFBLBQYAAAAABAAEAPkAAACRAwAAAAA=&#10;" strokeweight="2pt"/>
                <v:line id="Line 3697" o:spid="_x0000_s2881"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3D/8YAAADdAAAADwAAAGRycy9kb3ducmV2LnhtbESP0WoCMRRE3wX/IdxC3zRrq9KuRpFW&#10;oeKDaPsB1811s3VzsySprv36piD4OMzMGWY6b20tzuRD5VjBoJ+BIC6crrhU8PW56r2ACBFZY+2Y&#10;FFwpwHzW7Uwx1+7COzrvYykShEOOCkyMTS5lKAxZDH3XECfv6LzFmKQvpfZ4SXBby6csG0uLFacF&#10;gw29GSpO+x+rYO0Pm9PgtzTywGu/rLfvr8F+K/X40C4mICK18R6+tT+0guFo9Az/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tw//GAAAA3QAAAA8AAAAAAAAA&#10;AAAAAAAAoQIAAGRycy9kb3ducmV2LnhtbFBLBQYAAAAABAAEAPkAAACUAwAAAAA=&#10;" strokeweight="1pt"/>
                <v:line id="Line 3698" o:spid="_x0000_s2882"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bi8YAAADdAAAADwAAAGRycy9kb3ducmV2LnhtbESP3WoCMRSE7wt9h3AK3mlWUWm3Rin+&#10;gNIL0fYBjpvTzdbNyZJEXX36RhB6OczMN8xk1tpanMmHyrGCfi8DQVw4XXGp4Ptr1X0FESKyxtox&#10;KbhSgNn0+WmCuXYX3tF5H0uRIBxyVGBibHIpQ2HIYui5hjh5P85bjEn6UmqPlwS3tRxk2VharDgt&#10;GGxobqg47k9WwcYfPo/9W2nkgTd+WW8Xb8H+KtV5aT/eQURq43/40V5rBcPRaAj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EW4vGAAAA3QAAAA8AAAAAAAAA&#10;AAAAAAAAoQIAAGRycy9kb3ducmV2LnhtbFBLBQYAAAAABAAEAPkAAACUAwAAAAA=&#10;" strokeweight="1pt"/>
                <v:group id="Group 3699" o:spid="_x0000_s2883"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7BUcYAAADdAAAADwAAAGRycy9kb3ducmV2LnhtbESPT2vCQBTE7wW/w/KE&#10;3uomthGJriKi4kEK/gHx9sg+k2D2bciuSfz23UKhx2FmfsPMl72pREuNKy0riEcRCOLM6pJzBZfz&#10;9mMKwnlkjZVlUvAiB8vF4G2OqbYdH6k9+VwECLsUFRTe16mULivIoBvZmjh4d9sY9EE2udQNdgFu&#10;KjmOook0WHJYKLCmdUHZ4/Q0CnYddqvPeNMeHvf163ZOvq+HmJR6H/arGQhPvf8P/7X3WsFXk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jsFRxgAAAN0A&#10;AAAPAAAAAAAAAAAAAAAAAKoCAABkcnMvZG93bnJldi54bWxQSwUGAAAAAAQABAD6AAAAnQMAAAAA&#10;">
                  <v:rect id="Rectangle 3700" o:spid="_x0000_s28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l+8QA&#10;AADdAAAADwAAAGRycy9kb3ducmV2LnhtbESPwWrDMBBE74X8g9hAb42cYJvEiRJMIdBr3RZ6XKyN&#10;7cRauZJiu39fFQo9DjPzhjmcZtOLkZzvLCtYrxIQxLXVHTcK3t/OT1sQPiBr7C2Tgm/ycDouHg5Y&#10;aDvxK41VaESEsC9QQRvCUEjp65YM+pUdiKN3sc5giNI1UjucItz0cpMkuTTYcVxocaDnlupbdTcK&#10;yvI6f3xVOzx7uU1crlPdlJ9KPS7ncg8i0Bz+w3/tF60gzbIcft/EJ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5fv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701" o:spid="_x0000_s28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9AYMMA&#10;AADdAAAADwAAAGRycy9kb3ducmV2LnhtbESPT4vCMBTE74LfIbwFb5qu+G+rUYog7NWqsMdH82y7&#10;27zUJGr32xtB8DjMzG+Y1aYzjbiR87VlBZ+jBARxYXXNpYLjYTdcgPABWWNjmRT8k4fNut9bYart&#10;nfd0y0MpIoR9igqqENpUSl9UZNCPbEscvbN1BkOUrpTa4T3CTSPHSTKTBmuOCxW2tK2o+MuvRkGW&#10;/XanS/6FOy8XiZvpiS6zH6UGH122BBGoC+/wq/2tFUym0zk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9AYMMAAADdAAAADwAAAAAAAAAAAAAAAACYAgAAZHJzL2Rv&#10;d25yZXYueG1sUEsFBgAAAAAEAAQA9QAAAIgDAAAAAA==&#10;" filled="f" stroked="f" strokeweight=".25pt">
                    <v:textbox inset="1pt,1pt,1pt,1pt">
                      <w:txbxContent>
                        <w:p w:rsidR="00FD58D3" w:rsidRPr="00134AA3" w:rsidRDefault="00FD58D3">
                          <w:pPr>
                            <w:pStyle w:val="ad"/>
                            <w:rPr>
                              <w:sz w:val="18"/>
                              <w:lang w:val="ru-RU"/>
                            </w:rPr>
                          </w:pPr>
                          <w:r>
                            <w:rPr>
                              <w:sz w:val="18"/>
                              <w:lang w:val="ru-RU"/>
                            </w:rPr>
                            <w:t>Кутузова</w:t>
                          </w:r>
                        </w:p>
                      </w:txbxContent>
                    </v:textbox>
                  </v:rect>
                </v:group>
                <v:group id="Group 3702" o:spid="_x0000_s2886"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9uz8MAAADdAAAADwAAAGRycy9kb3ducmV2LnhtbERPTYvCMBC9L/gfwix4&#10;W9OqXaRrFBEVDyKsCsvehmZsi82kNLGt/94cBI+P9z1f9qYSLTWutKwgHkUgiDOrS84VXM7brxkI&#10;55E1VpZJwYMcLBeDjzmm2nb8S+3J5yKEsEtRQeF9nUrpsoIMupGtiQN3tY1BH2CTS91gF8JNJcdR&#10;9C0NlhwaCqxpXVB2O92Ngl2H3WoSb9rD7bp+/J+T498hJqWGn/3qB4Sn3r/FL/deK5gm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j27PwwAAAN0AAAAP&#10;AAAAAAAAAAAAAAAAAKoCAABkcnMvZG93bnJldi54bWxQSwUGAAAAAAQABAD6AAAAmgMAAAAA&#10;">
                  <v:rect id="Rectangle 3703" o:spid="_x0000_s28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xicIA&#10;AADdAAAADwAAAGRycy9kb3ducmV2LnhtbESPQYvCMBSE78L+h/AWvNl0FxWtRikLglergsdH82zr&#10;Ni/dJKv13xtB8DjMzDfMct2bVlzJ+caygq8kBUFcWt1wpeCw34xmIHxA1thaJgV38rBefQyWmGl7&#10;4x1di1CJCGGfoYI6hC6T0pc1GfSJ7Yijd7bOYIjSVVI7vEW4aeV3mk6lwYbjQo0d/dRU/hb/RkGe&#10;X/rjXzHHjZez1E31WFf5SanhZ58vQATqwzv8am+1gvFkMof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HGJ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704" o:spid="_x0000_s28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qb8A&#10;AADdAAAADwAAAGRycy9kb3ducmV2LnhtbERPTYvCMBC9L/gfwgje1lRxi1ajFEHwancFj0MzttVm&#10;UpOo9d9vDoLHx/tebXrTigc531hWMBknIIhLqxuuFPz97r7nIHxA1thaJgUv8rBZD75WmGn75AM9&#10;ilCJGMI+QwV1CF0mpS9rMujHtiOO3Nk6gyFCV0nt8BnDTSunSZJKgw3Hhho72tZUXou7UZDnl/54&#10;Kxa483KeuFTPdJWflBoN+3wJIlAfPuK3e68VzH7SuD++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hKpvwAAAN0AAAAPAAAAAAAAAAAAAAAAAJgCAABkcnMvZG93bnJl&#10;di54bWxQSwUGAAAAAAQABAD1AAAAhAM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705" o:spid="_x0000_s2889"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kN78cAAADdAAAADwAAAGRycy9kb3ducmV2LnhtbESPT2vCQBTE7wW/w/KE&#10;3uomWkWiq4jU0kMoNBFKb4/sMwlm34bsNn++fbdQ6HGYmd8w++NoGtFT52rLCuJFBIK4sLrmUsE1&#10;vzxtQTiPrLGxTAomcnA8zB72mGg78Af1mS9FgLBLUEHlfZtI6YqKDLqFbYmDd7OdQR9kV0rd4RDg&#10;ppHLKNpIgzWHhQpbOldU3LNvo+B1wOG0il/69H47T1/5+v0zjUmpx/l42oHwNPr/8F/7TSt4Xm9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9kN78cAAADd&#10;AAAADwAAAAAAAAAAAAAAAACqAgAAZHJzL2Rvd25yZXYueG1sUEsFBgAAAAAEAAQA+gAAAJ4DAAAA&#10;AA==&#10;">
                  <v:rect id="Rectangle 3706" o:spid="_x0000_s28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pRcIA&#10;AADdAAAADwAAAGRycy9kb3ducmV2LnhtbESPQYvCMBSE7wv+h/AEb2uqaNFqlCIIe7Xuwh4fzbOt&#10;Ni81yWr990YQ9jjMzDfMetubVtzI+caygsk4AUFcWt1wpeD7uP9cgPABWWNrmRQ8yMN2M/hYY6bt&#10;nQ90K0IlIoR9hgrqELpMSl/WZNCPbUccvZN1BkOUrpLa4T3CTSunSZJKgw3HhRo72tVUXoo/oyDP&#10;z/3PtVji3stF4lI901X+q9Ro2OcrEIH68B9+t7+0gtk8ncLrTX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ClF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3707" o:spid="_x0000_s28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M3sQA&#10;AADdAAAADwAAAGRycy9kb3ducmV2LnhtbESPQWvCQBSE74X+h+UJ3urG1gaNbkIoCF6btuDxkX0m&#10;0ezbdHer8d+7BcHjMDPfMJtiNL04k/OdZQXzWQKCuLa640bB99f2ZQnCB2SNvWVScCUPRf78tMFM&#10;2wt/0rkKjYgQ9hkqaEMYMil93ZJBP7MDcfQO1hkMUbpGaoeXCDe9fE2SVBrsOC60ONBHS/Wp+jMK&#10;yvI4/vxWK9x6uUxcqhe6KfdKTSdjuQYRaAyP8L290woW7+kb/L+JT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jN7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3708" o:spid="_x0000_s2892"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6ud8YAAADdAAAADwAAAGRycy9kb3ducmV2LnhtbESPS4vCQBCE7wv7H4Ze&#10;8LZO4oslOoqIKx5E8AGLtybTJsFMT8jMJvHfO4Lgsaiqr6jZojOlaKh2hWUFcT8CQZxaXXCm4Hz6&#10;/f4B4TyyxtIyKbiTg8X882OGibYtH6g5+kwECLsEFeTeV4mULs3JoOvbijh4V1sb9EHWmdQ1tgFu&#10;SjmIook0WHBYyLGiVU7p7fhvFGxabJfDeN3sbtfV/XIa7/92MSnV++qWUxCeOv8Ov9pbrWA0no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rq53xgAAAN0A&#10;AAAPAAAAAAAAAAAAAAAAAKoCAABkcnMvZG93bnJldi54bWxQSwUGAAAAAAQABAD6AAAAnQMAAAAA&#10;">
                  <v:rect id="Rectangle 3709" o:spid="_x0000_s28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McQA&#10;AADdAAAADwAAAGRycy9kb3ducmV2LnhtbESPwWrDMBBE74X8g9hAb42cYJvEiRJMIdBr3RZ6XKyN&#10;7cRauZJiu39fFQo9DjPzhjmcZtOLkZzvLCtYrxIQxLXVHTcK3t/OT1sQPiBr7C2Tgm/ycDouHg5Y&#10;aDvxK41VaESEsC9QQRvCUEjp65YM+pUdiKN3sc5giNI1UjucItz0cpMkuTTYcVxocaDnlupbdTcK&#10;yvI6f3xVOzx7uU1crlPdlJ9KPS7ncg8i0Bz+w3/tF60gzfIMft/EJ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sTH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710" o:spid="_x0000_s28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RsQA&#10;AADdAAAADwAAAGRycy9kb3ducmV2LnhtbESPwWrDMBBE74X8g9hAb7WckhrXiRJMIdBr3AZ6XKyN&#10;7cRaOZJqu38fFQo9DjPzhtnuZ9OLkZzvLCtYJSkI4trqjhsFnx+HpxyED8gae8uk4Ic87HeLhy0W&#10;2k58pLEKjYgQ9gUqaEMYCil93ZJBn9iBOHpn6wyGKF0jtcMpwk0vn9M0kwY7jgstDvTWUn2tvo2C&#10;srzMp1v1igcv89Rleq2b8kupx+VcbkAEmsN/+K/9rhWsX7IM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L0b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711" o:spid="_x0000_s2895"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wwAMcAAADdAAAADwAAAGRycy9kb3ducmV2LnhtbESPQWvCQBSE7wX/w/IK&#10;vdVNtEZJs4qILT2IoBaKt0f2mYRk34bsNon/vlso9DjMzDdMthlNI3rqXGVZQTyNQBDnVldcKPi8&#10;vD2vQDiPrLGxTAru5GCznjxkmGo78In6sy9EgLBLUUHpfZtK6fKSDLqpbYmDd7OdQR9kV0jd4RDg&#10;ppGzKEqkwYrDQokt7UrK6/O3UfA+4LCdx/v+UN929+tlcfw6xKTU0+O4fQXhafT/4b/2h1bwski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3wwAMcAAADd&#10;AAAADwAAAAAAAAAAAAAAAACqAgAAZHJzL2Rvd25yZXYueG1sUEsFBgAAAAAEAAQA+gAAAJ4DAAAA&#10;AA==&#10;">
                  <v:rect id="Rectangle 3712" o:spid="_x0000_s28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er78A&#10;AADdAAAADwAAAGRycy9kb3ducmV2LnhtbERPTYvCMBC9L/gfwgje1lRxi1ajFEHwancFj0MzttVm&#10;UpOo9d9vDoLHx/tebXrTigc531hWMBknIIhLqxuuFPz97r7nIHxA1thaJgUv8rBZD75WmGn75AM9&#10;ilCJGMI+QwV1CF0mpS9rMujHtiOO3Nk6gyFCV0nt8BnDTSunSZJKgw3Hhho72tZUXou7UZDnl/54&#10;Kxa483KeuFTPdJWflBoN+3wJIlAfPuK3e68VzH7SODe+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LB6v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713" o:spid="_x0000_s28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7NMQA&#10;AADdAAAADwAAAGRycy9kb3ducmV2LnhtbESPwWrDMBBE74X8g9hAb42c4prEiRJMwdBr3BZ6XKyN&#10;7cRaOZJqu38fFQo9DjPzhtkfZ9OLkZzvLCtYrxIQxLXVHTcKPt7Lpw0IH5A19pZJwQ95OB4WD3vM&#10;tZ34RGMVGhEh7HNU0IYw5FL6uiWDfmUH4uidrTMYonSN1A6nCDe9fE6STBrsOC60ONBrS/W1+jYK&#10;iuIyf96qLZZebhKX6VQ3xZdSj8u52IEINIf/8F/7TStIX7It/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guzT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proofErr w:type="spellStart"/>
                          <w:r>
                            <w:rPr>
                              <w:sz w:val="18"/>
                              <w:lang w:val="ru-RU"/>
                            </w:rPr>
                            <w:t>Петрикин</w:t>
                          </w:r>
                          <w:proofErr w:type="spellEnd"/>
                        </w:p>
                      </w:txbxContent>
                    </v:textbox>
                  </v:rect>
                </v:group>
                <v:line id="Line 3714" o:spid="_x0000_s2898"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9nAr4AAADdAAAADwAAAGRycy9kb3ducmV2LnhtbERPuwrCMBTdBf8hXMFNU8UX1SgiVNzE&#10;6uJ2ba5tsbkpTdT692YQHA/nvdq0phIvalxpWcFoGIEgzqwuOVdwOSeDBQjnkTVWlknBhxxs1t3O&#10;CmNt33yiV+pzEULYxaig8L6OpXRZQQbd0NbEgbvbxqAPsMmlbvAdwk0lx1E0kwZLDg0F1rQrKHuk&#10;T6Pgcb1Mk/1xp89VutW3PPHX210r1e+12yUIT63/i3/ug1Ywmc7D/v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2cCvgAAAN0AAAAPAAAAAAAAAAAAAAAAAKEC&#10;AABkcnMvZG93bnJldi54bWxQSwUGAAAAAAQABAD5AAAAjAMAAAAA&#10;" strokeweight="2pt"/>
                <v:rect id="Rectangle 3715" o:spid="_x0000_s2899"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8h78MA&#10;AADdAAAADwAAAGRycy9kb3ducmV2LnhtbESPT4vCMBTE78J+h/AWvGmq+G+rUcqC4NWqsMdH82y7&#10;27zUJKv12xtB8DjMzG+Y1aYzjbiS87VlBaNhAoK4sLrmUsHxsB0sQPiArLGxTAru5GGz/uitMNX2&#10;xnu65qEUEcI+RQVVCG0qpS8qMuiHtiWO3tk6gyFKV0rt8BbhppHjJJlJgzXHhQpb+q6o+Mv/jYIs&#10;++1Ol/wLt14uEjfTE11mP0r1P7tsCSJQF97hV3unFUym8xE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8h78MAAADdAAAADwAAAAAAAAAAAAAAAACYAgAAZHJzL2Rv&#10;d25yZXYueG1sUEsFBgAAAAAEAAQA9QAAAIgDAAAAAA==&#10;" filled="f" stroked="f" strokeweight=".25pt">
                  <v:textbox inset="1pt,1pt,1pt,1pt">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пользователя сайта</w:t>
                        </w:r>
                      </w:p>
                    </w:txbxContent>
                  </v:textbox>
                </v:rect>
                <v:line id="Line 3716" o:spid="_x0000_s2900"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c7sMAAADdAAAADwAAAGRycy9kb3ducmV2LnhtbESPzarCMBSE94LvEI7gTlPFP6pRRKi4&#10;u9zWjbtjc2yLzUlpota3NxcuuBxm5htms+tMLZ7Uusqygsk4AkGcW11xoeCcJaMVCOeRNdaWScGb&#10;HOy2/d4GY21f/EvP1BciQNjFqKD0vomldHlJBt3YNsTBu9nWoA+yLaRu8RXgppbTKFpIgxWHhRIb&#10;OpSU39OHUXC/nOfJ8eegszrd62uR+Mv1ppUaDrr9GoSnzn/D/+2TVjCbL6f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RXO7DAAAA3QAAAA8AAAAAAAAAAAAA&#10;AAAAoQIAAGRycy9kb3ducmV2LnhtbFBLBQYAAAAABAAEAPkAAACRAwAAAAA=&#10;" strokeweight="2pt"/>
                <v:line id="Line 3717" o:spid="_x0000_s2901"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35dcUAAADdAAAADwAAAGRycy9kb3ducmV2LnhtbESPQWvCQBSE70L/w/IKvenGVm2JboII&#10;kd6k0Yu3Z/aZBLNvQ3abxH/fFYQeh5n5htmko2lET52rLSuYzyIQxIXVNZcKTsds+gXCeWSNjWVS&#10;cCcHafIy2WCs7cA/1Oe+FAHCLkYFlfdtLKUrKjLoZrYlDt7VdgZ9kF0pdYdDgJtGvkfRShqsOSxU&#10;2NKuouKW/xoFt/Npme0PO31s8q2+lJk/X65aqbfXcbsG4Wn0/+Fn+1srWCw/P+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35dcUAAADdAAAADwAAAAAAAAAA&#10;AAAAAAChAgAAZHJzL2Rvd25yZXYueG1sUEsFBgAAAAAEAAQA+QAAAJMDAAAAAA==&#10;" strokeweight="2pt"/>
                <v:line id="Line 3718" o:spid="_x0000_s2902"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hAcUAAADdAAAADwAAAGRycy9kb3ducmV2LnhtbESPS4vCQBCE78L+h6GFvenExceSzSgi&#10;RPYmJl68tZnOAzM9ITNq9t/vCILHoqq+opLNYFpxp941lhXMphEI4sLqhisFpzydfINwHllja5kU&#10;/JGDzfpjlGCs7YOPdM98JQKEXYwKau+7WEpX1GTQTW1HHLzS9gZ9kH0ldY+PADet/IqipTTYcFio&#10;saNdTcU1uxkF1/Npke4PO5232VZfqtSfL6VW6nM8bH9AeBr8O/xq/2oF88VqDs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RhAcUAAADdAAAADwAAAAAAAAAA&#10;AAAAAAChAgAAZHJzL2Rvd25yZXYueG1sUEsFBgAAAAAEAAQA+QAAAJMDAAAAAA==&#10;" strokeweight="2pt"/>
                <v:rect id="Rectangle 3719" o:spid="_x0000_s2903"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n7MMA&#10;AADdAAAADwAAAGRycy9kb3ducmV2LnhtbESPT4vCMBTE74LfIbwFb5qu+G+rUYog7NWqsMdH82y7&#10;27zUJGr32xtB8DjMzG+Y1aYzjbiR87VlBZ+jBARxYXXNpYLjYTdcgPABWWNjmRT8k4fNut9bYart&#10;nfd0y0MpIoR9igqqENpUSl9UZNCPbEscvbN1BkOUrpTa4T3CTSPHSTKTBmuOCxW2tK2o+MuvRkGW&#10;/XanS/6FOy8XiZvpiS6zH6UGH122BBGoC+/wq/2tFUym8yk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Qn7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720" o:spid="_x0000_s2904"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5m8MA&#10;AADdAAAADwAAAGRycy9kb3ducmV2LnhtbESPQWvCQBSE7wX/w/IEb3Wj2KjRVYIgeG3agsdH9plE&#10;s2/j7qrx37uFQo/DzHzDrLe9acWdnG8sK5iMExDEpdUNVwq+v/bvCxA+IGtsLZOCJ3nYbgZva8y0&#10;ffAn3YtQiQhhn6GCOoQuk9KXNRn0Y9sRR+9kncEQpaukdviIcNPKaZKk0mDDcaHGjnY1lZfiZhTk&#10;+bn/uRZL3Hu5SFyqZ7rKj0qNhn2+AhGoD//hv/ZBK5h9zFP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a5m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Листов</w:t>
                        </w:r>
                      </w:p>
                    </w:txbxContent>
                  </v:textbox>
                </v:rect>
                <v:rect id="Rectangle 3721" o:spid="_x0000_s2905"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cAMQA&#10;AADdAAAADwAAAGRycy9kb3ducmV2LnhtbESPQWvCQBSE74X+h+UVvNVNS2rS6CpBELw2VfD4yL4m&#10;sdm36e5q4r93C4Ueh5n5hlltJtOLKznfWVbwMk9AENdWd9woOHzunnMQPiBr7C2Tght52KwfH1ZY&#10;aDvyB12r0IgIYV+ggjaEoZDS1y0Z9HM7EEfvyzqDIUrXSO1wjHDTy9ckWUiDHceFFgfatlR/Vxej&#10;oCzP0/Gnesedl3niFjrVTXlSavY0lUsQgabwH/5r77WC9C3L4Pd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HA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3722" o:spid="_x0000_s2906"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wN7sMAAADdAAAADwAAAGRycy9kb3ducmV2LnhtbERPy2oCMRTdF/yHcAV3NaPYWqdGER+g&#10;dFG0fsB1cjsZndwMSdSpX98sCl0ezns6b20tbuRD5VjBoJ+BIC6crrhUcPzaPL+BCBFZY+2YFPxQ&#10;gPms8zTFXLs77+l2iKVIIRxyVGBibHIpQ2HIYui7hjhx385bjAn6UmqP9xRuaznMsldpseLUYLCh&#10;paHicrhaBTt/+rgMHqWRJ975df25mgR7VqrXbRfvICK18V/8595qBaOXcZqb3qQn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8De7DAAAA3QAAAA8AAAAAAAAAAAAA&#10;AAAAoQIAAGRycy9kb3ducmV2LnhtbFBLBQYAAAAABAAEAPkAAACRAwAAAAA=&#10;" strokeweight="1pt"/>
                <v:line id="Line 3723" o:spid="_x0000_s2907"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CodcYAAADdAAAADwAAAGRycy9kb3ducmV2LnhtbESP0WoCMRRE3wv9h3ALvmnWYrVujVJa&#10;C4oPou0HXDfXzermZkmirv36RhD6OMzMGWYya20tzuRD5VhBv5eBIC6crrhU8PP91X0FESKyxtox&#10;KbhSgNn08WGCuXYX3tB5G0uRIBxyVGBibHIpQ2HIYui5hjh5e+ctxiR9KbXHS4LbWj5n2VBarDgt&#10;GGzow1Bx3J6sgqXfrY7939LIHS/9vF5/joM9KNV5at/fQERq43/43l5oBYOX0Rhub9IT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wqHXGAAAA3QAAAA8AAAAAAAAA&#10;AAAAAAAAoQIAAGRycy9kb3ducmV2LnhtbFBLBQYAAAAABAAEAPkAAACUAwAAAAA=&#10;" strokeweight="1pt"/>
                <v:rect id="Rectangle 3724" o:spid="_x0000_s2908"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0U8EA&#10;AADdAAAADwAAAGRycy9kb3ducmV2LnhtbERPz2uDMBS+D/Y/hDfobcYVJ9Y2LVIo9Dq3wY4P86p2&#10;5sUmqbr/fjkMdvz4fu8OixnERM73lhW8JCkI4sbqnlsFH++n5wKED8gaB8uk4Ic8HPaPDzsstZ35&#10;jaY6tCKGsC9RQRfCWErpm44M+sSOxJG7WGcwROhaqR3OMdwMcp2muTTYc2zocKRjR813fTcKquq6&#10;fN7qDZ68LFKX60y31ZdSq6el2oIItIR/8Z/7rBVkr0XcH9/EJ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W9FPBAAAA3QAAAA8AAAAAAAAAAAAAAAAAmAIAAGRycy9kb3du&#10;cmV2LnhtbFBLBQYAAAAABAAEAPUAAACGAw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3725" o:spid="_x0000_s2909"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ayvsEAAADdAAAADwAAAGRycy9kb3ducmV2LnhtbESPwQrCMBBE74L/EFbwpqmiItUoIlS8&#10;idWLt7VZ22KzKU3U+vdGEDwOM/OGWa5bU4knNa60rGA0jEAQZ1aXnCs4n5LBHITzyBory6TgTQ7W&#10;q25nibG2Lz7SM/W5CBB2MSoovK9jKV1WkEE3tDVx8G62MeiDbHKpG3wFuKnkOIpm0mDJYaHAmrYF&#10;Zff0YRTcL+dpsjts9alKN/qaJ/5yvWml+r12swDhqfX/8K+91wom0/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VrK+wQAAAN0AAAAPAAAAAAAAAAAAAAAA&#10;AKECAABkcnMvZG93bnJldi54bWxQSwUGAAAAAAQABAD5AAAAjwMAAAAA&#10;" strokeweight="2pt"/>
                <v:line id="Line 3726" o:spid="_x0000_s2910"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FKI8UAAADdAAAADwAAAGRycy9kb3ducmV2LnhtbESP3WoCMRSE7wu+QzhC72pWaUVXo0h/&#10;oOJF8ecBjpvjZnVzsiSpbn16Iwi9HGbmG2Y6b20tzuRD5VhBv5eBIC6crrhUsNt+vYxAhIissXZM&#10;Cv4owHzWeZpirt2F13TexFIkCIccFZgYm1zKUBiyGHquIU7ewXmLMUlfSu3xkuC2loMsG0qLFacF&#10;gw29GypOm1+rYOn3q1P/Whq556X/rH8+xsEelXrutosJiEht/A8/2t9awevbaAD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FKI8UAAADdAAAADwAAAAAAAAAA&#10;AAAAAAChAgAAZHJzL2Rvd25yZXYueG1sUEsFBgAAAAAEAAQA+QAAAJMDAAAAAA==&#10;" strokeweight="1pt"/>
                <v:line id="Line 3727" o:spid="_x0000_s2911"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vuMYAAADdAAAADwAAAGRycy9kb3ducmV2LnhtbESP3WoCMRSE7wXfIRyhdzVra0VXo5S2&#10;QqUXxZ8HOG6Om9XNyZKkuvXpTaHg5TAz3zCzRWtrcSYfKscKBv0MBHHhdMWlgt12+TgGESKyxtox&#10;KfilAIt5tzPDXLsLr+m8iaVIEA45KjAxNrmUoTBkMfRdQ5y8g/MWY5K+lNrjJcFtLZ+ybCQtVpwW&#10;DDb0Zqg4bX6sgpXff50G19LIPa/8R/39Pgn2qNRDr32dgojUxnv4v/2pFQxfxs/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N77jGAAAA3QAAAA8AAAAAAAAA&#10;AAAAAAAAoQIAAGRycy9kb3ducmV2LnhtbFBLBQYAAAAABAAEAPkAAACUAwAAAAA=&#10;" strokeweight="1pt"/>
                <v:line id="Line 3728" o:spid="_x0000_s2912"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zMUAAADdAAAADwAAAGRycy9kb3ducmV2LnhtbESP3WoCMRSE7wu+QzhC72rWYkVXo0h/&#10;oOJF8ecBjpvjZnVzsiSpbn16Iwi9HGbmG2Y6b20tzuRD5VhBv5eBIC6crrhUsNt+vYxAhIissXZM&#10;Cv4owHzWeZpirt2F13TexFIkCIccFZgYm1zKUBiyGHquIU7ewXmLMUlfSu3xkuC2lq9ZNpQWK04L&#10;Bht6N1ScNr9WwdLvV6f+tTRyz0v/Wf98jIM9KvXcbRcTEJHa+B9+tL+1gsHbaAD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zMUAAADdAAAADwAAAAAAAAAA&#10;AAAAAAChAgAAZHJzL2Rvd25yZXYueG1sUEsFBgAAAAAEAAQA+QAAAJMDAAAAAA==&#10;" strokeweight="1pt"/>
                <v:group id="Group 3729" o:spid="_x0000_s2913"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7tFsYAAADdAAAADwAAAGRycy9kb3ducmV2LnhtbESPQWvCQBSE70L/w/IK&#10;3uomaopEVxFR8SCFaqF4e2SfSTD7NmTXJP57t1DwOMzMN8xi1ZtKtNS40rKCeBSBIM6sLjlX8HPe&#10;fcxAOI+ssbJMCh7kYLV8Gyww1bbjb2pPPhcBwi5FBYX3dSqlywoy6Ea2Jg7e1TYGfZBNLnWDXYCb&#10;So6j6FMaLDksFFjTpqDsdrobBfsOu/Uk3rbH23XzuJyTr99jTEoN3/v1HISn3r/C/+2DVjBNZg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7u0WxgAAAN0A&#10;AAAPAAAAAAAAAAAAAAAAAKoCAABkcnMvZG93bnJldi54bWxQSwUGAAAAAAQABAD6AAAAnQMAAAAA&#10;">
                  <v:rect id="Rectangle 3730" o:spid="_x0000_s29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JvMMA&#10;AADdAAAADwAAAGRycy9kb3ducmV2LnhtbESPQWvCQBSE7wX/w/IK3uqmxYY0ZiOhIHg1rdDjI/tM&#10;otm3cXfV+O/dQqHHYWa+YYr1ZAZxJed7ywpeFwkI4sbqnlsF31+blwyED8gaB8uk4E4e1uXsqcBc&#10;2xvv6FqHVkQI+xwVdCGMuZS+6cigX9iROHoH6wyGKF0rtcNbhJtBviVJKg32HBc6HOmzo+ZUX4yC&#10;qjpO+3P9gRsvs8Sleqnb6kep+fNUrUAEmsJ/+K+91QqW71kKv2/iE5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PJvM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rect id="Rectangle 3731" o:spid="_x0000_s29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8QA&#10;AADdAAAADwAAAGRycy9kb3ducmV2LnhtbESPQWvCQBSE74L/YXmCN920WJvGbCQIgtfGFnp8ZF+T&#10;2OzbdHfV+O/dQsHjMDPfMPl2NL24kPOdZQVPywQEcW11x42Cj+N+kYLwAVljb5kU3MjDtphOcsy0&#10;vfI7XarQiAhhn6GCNoQhk9LXLRn0SzsQR+/bOoMhStdI7fAa4aaXz0mylgY7jgstDrRrqf6pzkZB&#10;WZ7Gz9/qDfdepolb65Vuyi+l5rOx3IAINIZH+L990ApWL+kr/L2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Cf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3732" o:spid="_x0000_s2916"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wbI74AAADdAAAADwAAAGRycy9kb3ducmV2LnhtbERPvQrCMBDeBd8hnOCmqaIi1SgiVNzE&#10;2sXtbM622FxKE7W+vRkEx4/vf73tTC1e1LrKsoLJOAJBnFtdcaEguySjJQjnkTXWlknBhxxsN/3e&#10;GmNt33ymV+oLEULYxaig9L6JpXR5SQbd2DbEgbvb1qAPsC2kbvEdwk0tp1G0kAYrDg0lNrQvKX+k&#10;T6Pgcc3myeG015c63elbkfjr7a6VGg663QqEp87/xT/3USuYzZ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bBsjvgAAAN0AAAAPAAAAAAAAAAAAAAAAAKEC&#10;AABkcnMvZG93bnJldi54bWxQSwUGAAAAAAQABAD5AAAAjAMAAAAA&#10;" strokeweight="2pt"/>
                <v:rect id="Rectangle 3733" o:spid="_x0000_s2917"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dzsIA&#10;AADdAAAADwAAAGRycy9kb3ducmV2LnhtbESPQYvCMBSE78L+h/AWvGm6olK7RimC4HWrgsdH87at&#10;Ni/dJGr99xtB8DjMzDfMct2bVtzI+caygq9xAoK4tLrhSsFhvx2lIHxA1thaJgUP8rBefQyWmGl7&#10;5x+6FaESEcI+QwV1CF0mpS9rMujHtiOO3q91BkOUrpLa4T3CTSsnSTKXBhuOCzV2tKmpvBRXoyDP&#10;z/3xr1jg1ss0cXM91VV+Umr42effIAL14R1+tXdawXSWLuD5Jj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F3O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3734" o:spid="_x0000_s2918"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9ijsAA&#10;AADdAAAADwAAAGRycy9kb3ducmV2LnhtbERPTYvCMBC9C/6HMII3TXdxRbumpQiCV6uCx6EZ2+42&#10;k5pktf77zUHw+Hjfm3wwnbiT861lBR/zBARxZXXLtYLTcTdbgfABWWNnmRQ8yUOejUcbTLV98IHu&#10;ZahFDGGfooImhD6V0lcNGfRz2xNH7mqdwRChq6V2+IjhppOfSbKUBluODQ32tG2o+i3/jIKi+BnO&#10;t3KNOy9XiVvqha6Li1LTyVB8gwg0hLf45d5rBYuvddwf38QnI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9ij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Масштаб</w:t>
                        </w:r>
                      </w:p>
                    </w:txbxContent>
                  </v:textbox>
                </v:rect>
                <v:line id="Line 3735" o:spid="_x0000_s2919"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8kY8MAAADdAAAADwAAAGRycy9kb3ducmV2LnhtbESPQYvCMBSE74L/ITzBm6aKilajiFDx&#10;tmzrxduzebbF5qU0Ueu/NwsLHoeZ+YbZ7DpTiye1rrKsYDKOQBDnVldcKDhnyWgJwnlkjbVlUvAm&#10;B7ttv7fBWNsX/9Iz9YUIEHYxKii9b2IpXV6SQTe2DXHwbrY16INsC6lbfAW4qeU0ihbSYMVhocSG&#10;DiXl9/RhFNwv53ly/DnorE73+lok/nK9aaWGg26/BuGp89/wf/ukFczmqw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PJGPDAAAA3QAAAA8AAAAAAAAAAAAA&#10;AAAAoQIAAGRycy9kb3ducmV2LnhtbFBLBQYAAAAABAAEAPkAAACRAwAAAAA=&#10;" strokeweight="2pt"/>
                <v:rect id="Rectangle 3736" o:spid="_x0000_s2920"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ZYsQA&#10;AADdAAAADwAAAGRycy9kb3ducmV2LnhtbESPQWvCQBSE7wX/w/KE3upGSSWJrhIKglfTCj0+sq9J&#10;NPs23V1N+u/dQqHHYWa+Ybb7yfTiTs53lhUsFwkI4trqjhsFH++HlwyED8gae8uk4Ic87Hezpy0W&#10;2o58onsVGhEh7AtU0IYwFFL6uiWDfmEH4uh9WWcwROkaqR2OEW56uUqStTTYcVxocaC3luprdTMK&#10;yvIynb+rHA9eZolb61Q35adSz/Op3IAINIX/8F/7qBWkr/kK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RWWLEAAAA3QAAAA8AAAAAAAAAAAAAAAAAmAIAAGRycy9k&#10;b3ducmV2LnhtbFBLBQYAAAAABAAEAPUAAACJ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3737" o:spid="_x0000_s2921"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cMA&#10;AADdAAAADwAAAGRycy9kb3ducmV2LnhtbESPT4vCMBTE7wt+h/AEb2vqnxWtRimC4NWugsdH82yr&#10;zUtNona//UZY2OMwM79hVpvONOJJzteWFYyGCQjiwuqaSwXH793nHIQPyBoby6Tghzxs1r2PFaba&#10;vvhAzzyUIkLYp6igCqFNpfRFRQb90LbE0btYZzBE6UqpHb4i3DRynCQzabDmuFBhS9uKilv+MAqy&#10;7Nqd7vkCd17OEzfTU11mZ6UG/S5bggjUhf/wX3uvFUy/FhN4v4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3738" o:spid="_x0000_s2922"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RkjcQA&#10;AADdAAAADwAAAGRycy9kb3ducmV2LnhtbESPwWrDMBBE74X+g9hCb43c4JrEiRJMwNBrnQRyXKyN&#10;7dZauZJqu39fFQI5DjPzhtnuZ9OLkZzvLCt4XSQgiGurO24UnI7lywqED8gae8uk4Jc87HePD1vM&#10;tZ34g8YqNCJC2OeooA1hyKX0dUsG/cIOxNG7WmcwROkaqR1OEW56uUySTBrsOC60ONChpfqr+jEK&#10;iuJzPn9Xayy9XCUu06luiotSz09zsQERaA738K39rhWkb+sU/t/EJ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0ZI3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 : 1</w:t>
                        </w:r>
                      </w:p>
                    </w:txbxContent>
                  </v:textbox>
                </v:rect>
                <v:line id="Line 3739" o:spid="_x0000_s2923"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FEisUAAADdAAAADwAAAGRycy9kb3ducmV2LnhtbESP0WoCMRRE3wv+Q7iCbzWraNGtUUQt&#10;VHwo1X7AdXO72bq5WZKoq19vCoU+DjNzhpktWluLC/lQOVYw6GcgiAunKy4VfB3enicgQkTWWDsm&#10;BTcKsJh3nmaYa3flT7rsYykShEOOCkyMTS5lKAxZDH3XECfv23mLMUlfSu3xmuC2lsMse5EWK04L&#10;BhtaGSpO+7NVsPXH3WlwL4088tZv6o/1NNgfpXrddvkKIlIb/8N/7XetYDSejuH3TXo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FEisUAAADdAAAADwAAAAAAAAAA&#10;AAAAAAChAgAAZHJzL2Rvd25yZXYueG1sUEsFBgAAAAAEAAQA+QAAAJMDAAAAAA==&#10;" strokeweight="1pt"/>
                <w10:wrap anchorx="page" anchory="page"/>
                <w10:anchorlock/>
              </v:group>
            </w:pict>
          </mc:Fallback>
        </mc:AlternateContent>
      </w:r>
      <w:r w:rsidRPr="009034B8">
        <w:rPr>
          <w:rFonts w:eastAsia="Calibri"/>
          <w:noProof/>
          <w:sz w:val="28"/>
          <w:szCs w:val="20"/>
        </w:rPr>
        <mc:AlternateContent>
          <mc:Choice Requires="wpg">
            <w:drawing>
              <wp:anchor distT="0" distB="0" distL="114300" distR="114300" simplePos="0" relativeHeight="251693056"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596" name="Группа 4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597" name="Rectangle 374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8" name="Line 374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9" name="Line 374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0" name="Text Box 374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601" name="Text Box 374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602" name="Rectangle 374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3" name="Line 374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4" name="Line 374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5" name="Line 374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6" name="Line 375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7" name="Line 375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8" name="Text Box 375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609" name="Text Box 375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610" name="Text Box 375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611" name="Text Box 375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612" name="Text Box 375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613" name="Text Box 375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14" name="Text Box 375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615" name="Text Box 375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16" name="Text Box 376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17" name="Text Box 376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596" o:spid="_x0000_s2924" style="position:absolute;margin-left:19.85pt;margin-top:19.85pt;width:36.85pt;height:802.25pt;z-index:25169305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" o:allowincell="f">
                <v:rect id="Rectangle 3741" o:spid="_x0000_s2925"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JMUA&#10;AADdAAAADwAAAGRycy9kb3ducmV2LnhtbESP0WrCQBRE3wv9h+UWfKsbRWsTXSUKgk+lRj/gkr1N&#10;gtm7Mbsm0a93C4U+DjNzhlltBlOLjlpXWVYwGUcgiHOrKy4UnE/7908QziNrrC2Tgjs52KxfX1aY&#10;aNvzkbrMFyJA2CWooPS+SaR0eUkG3dg2xMH7sa1BH2RbSN1iH+CmltMo+pAGKw4LJTa0Kym/ZDej&#10;4OKH7istssc+Pm/j/Hub9rdrqtTobUiXIDwN/j/81z5oBbN5vIDf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L8kxQAAAN0AAAAPAAAAAAAAAAAAAAAAAJgCAABkcnMv&#10;ZG93bnJldi54bWxQSwUGAAAAAAQABAD1AAAAigMAAAAA&#10;" filled="f" strokeweight="2pt"/>
                <v:line id="Line 3742" o:spid="_x0000_s2926"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N/r4AAADdAAAADwAAAGRycy9kb3ducmV2LnhtbERPzQ7BQBC+S7zDZiRubAlCWSKSipso&#10;F7fRHW2jO9t0F/X29iBx/PL9rzatqcSLGldaVjAaRiCIM6tLzhVczslgDsJ5ZI2VZVLwIQebdbez&#10;wljbN5/olfpchBB2MSoovK9jKV1WkEE3tDVx4O62MegDbHKpG3yHcFPJcRTNpMGSQ0OBNe0Kyh7p&#10;0yh4XC/TZH/c6XOVbvUtT/z1dtdK9XvtdgnCU+v/4p/7oBVMpos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tY3+vgAAAN0AAAAPAAAAAAAAAAAAAAAAAKEC&#10;AABkcnMvZG93bnJldi54bWxQSwUGAAAAAAQABAD5AAAAjAMAAAAA&#10;" strokeweight="2pt"/>
                <v:line id="Line 3743" o:spid="_x0000_s2927"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koZcUAAADdAAAADwAAAGRycy9kb3ducmV2LnhtbESPzWrDMBCE74W8g9hAb7Xc0pTEjRKM&#10;waW3EMeX3NbW+odYK2Opifv2VSDQ4zAz3zDb/WwGcaXJ9ZYVvEYxCOLa6p5bBeUpf1mDcB5Z42CZ&#10;FPySg/1u8bTFRNsbH+la+FYECLsEFXTej4mUru7IoIvsSBy8xk4GfZBTK/WEtwA3g3yL4w9psOew&#10;0OFIWUf1pfgxCi7ncpV/HTJ9GopUV23uz1WjlXpezuknCE+z/w8/2t9awftqs4H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koZcUAAADdAAAADwAAAAAAAAAA&#10;AAAAAAChAgAAZHJzL2Rvd25yZXYueG1sUEsFBgAAAAAEAAQA+QAAAJMDAAAAAA==&#10;" strokeweight="2pt"/>
                <v:shape id="Text Box 3744" o:spid="_x0000_s2928"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kc8MA&#10;AADdAAAADwAAAGRycy9kb3ducmV2LnhtbERPz2vCMBS+C/sfwhvspsnGKNoZRYYDYTDW1oPHt+bZ&#10;BpuX2kTt/vvlMPD48f1erkfXiSsNwXrW8DxTIIhrbyw3GvbVx3QOIkRkg51n0vBLAdarh8kSc+Nv&#10;XNC1jI1IIRxy1NDG2OdShrolh2Hme+LEHf3gMCY4NNIMeEvhrpMvSmXSoeXU0GJP7y3Vp/LiNGwO&#10;XGzt+evnuzgWtqoWij+zk9ZPj+PmDUSkMd7F/+6d0fCaqbQ/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kc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745" o:spid="_x0000_s2929"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GB6MYA&#10;AADdAAAADwAAAGRycy9kb3ducmV2LnhtbESPQWsCMRSE70L/Q3iCN00ssrSrUaRYKAil6/bQ4+vm&#10;uRvcvKybVNd/3xQKHoeZ+YZZbQbXigv1wXrWMJ8pEMSVN5ZrDZ/l6/QJRIjIBlvPpOFGATbrh9EK&#10;c+OvXNDlEGuRIBxy1NDE2OVShqohh2HmO+LkHX3vMCbZ19L0eE1w18pHpTLp0HJaaLCjl4aq0+HH&#10;adh+cbGz5/fvj+JY2LJ8VrzPTlpPxsN2CSLSEO/h//ab0bDI1B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GB6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746" o:spid="_x0000_s2930"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oR8YA&#10;AADdAAAADwAAAGRycy9kb3ducmV2LnhtbESPzWrDMBCE74W8g9hCbrXcEELjRglOwdBTSB0/wGJt&#10;bRNr5VjyT/v0UaDQ4zAz3zC7w2xaMVLvGssKXqMYBHFpdcOVguKSvbyBcB5ZY2uZFPyQg8N+8bTD&#10;RNuJv2jMfSUChF2CCmrvu0RKV9Zk0EW2Iw7et+0N+iD7SuoepwA3rVzF8UYabDgs1NjRR03lNR+M&#10;gqufx1Na5b/Ztjhuy/MxnYZbqtTyeU7fQXia/X/4r/2pFaw38Qoeb8ITkP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DoR8YAAADdAAAADwAAAAAAAAAAAAAAAACYAgAAZHJz&#10;L2Rvd25yZXYueG1sUEsFBgAAAAAEAAQA9QAAAIsDAAAAAA==&#10;" filled="f" strokeweight="2pt"/>
                <v:line id="Line 3747" o:spid="_x0000_s2931"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7rdMUAAADdAAAADwAAAGRycy9kb3ducmV2LnhtbESPQWvCQBSE74X+h+UVvNVNaxskukoI&#10;RLxJk1y8PbPPJJh9G7Krxn/vFgo9DjPzDbPeTqYXNxpdZ1nBxzwCQVxb3XGjoCrz9yUI55E19pZJ&#10;wYMcbDevL2tMtL3zD90K34gAYZeggtb7IZHS1S0ZdHM7EAfvbEeDPsixkXrEe4CbXn5GUSwNdhwW&#10;Whwoa6m+FFej4HKsvvPdIdNlX6T61OT+eDprpWZvU7oC4Wny/+G/9l4r+IqjBfy+CU9Ab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7rdMUAAADdAAAADwAAAAAAAAAA&#10;AAAAAAChAgAAZHJzL2Rvd25yZXYueG1sUEsFBgAAAAAEAAQA+QAAAJMDAAAAAA==&#10;" strokeweight="2pt"/>
                <v:line id="Line 3748" o:spid="_x0000_s2932"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zAMAAAADdAAAADwAAAGRycy9kb3ducmV2LnhtbESPwQrCMBBE74L/EFbwpqmiItUoIlS8&#10;idWLt7VZ22KzKU3U+vdGEDwOM/OGWa5bU4knNa60rGA0jEAQZ1aXnCs4n5LBHITzyBory6TgTQ7W&#10;q25nibG2Lz7SM/W5CBB2MSoovK9jKV1WkEE3tDVx8G62MeiDbHKpG3wFuKnkOIpm0mDJYaHAmrYF&#10;Zff0YRTcL+dpsjts9alKN/qaJ/5yvWml+r12swDhqfX/8K+91woms2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XcwDAAAAA3QAAAA8AAAAAAAAAAAAAAAAA&#10;oQIAAGRycy9kb3ducmV2LnhtbFBLBQYAAAAABAAEAPkAAACOAwAAAAA=&#10;" strokeweight="2pt"/>
                <v:line id="Line 3749" o:spid="_x0000_s2933"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vWm8AAAADdAAAADwAAAGRycy9kb3ducmV2LnhtbESPwQrCMBBE74L/EFbwpqmiItUoIlS8&#10;idWLt7VZ22KzKU3U+vdGEDwOM/OGWa5bU4knNa60rGA0jEAQZ1aXnCs4n5LBHITzyBory6TgTQ7W&#10;q25nibG2Lz7SM/W5CBB2MSoovK9jKV1WkEE3tDVx8G62MeiDbHKpG3wFuKnkOIpm0mDJYaHAmrYF&#10;Zff0YRTcL+dpsjts9alKN/qaJ/5yvWml+r12swDhqfX/8K+91woms2gK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b1pvAAAAA3QAAAA8AAAAAAAAAAAAAAAAA&#10;oQIAAGRycy9kb3ducmV2LnhtbFBLBQYAAAAABAAEAPkAAACOAwAAAAA=&#10;" strokeweight="2pt"/>
                <v:line id="Line 3750" o:spid="_x0000_s2934"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lI7MQAAADdAAAADwAAAGRycy9kb3ducmV2LnhtbESPQYvCMBSE74L/ITzBm6a7aJFuo4jQ&#10;ZW9i7cXbs3m2pc1LabLa/fcbQfA4zMw3TLobTSfuNLjGsoKPZQSCuLS64UpBcc4WGxDOI2vsLJOC&#10;P3Kw204nKSbaPvhE99xXIkDYJaig9r5PpHRlTQbd0vbEwbvZwaAPcqikHvAR4KaTn1EUS4MNh4Ua&#10;ezrUVLb5r1HQXop19n086HOX7/W1yvzletNKzWfj/guEp9G/w6/2j1awiqMY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UjsxAAAAN0AAAAPAAAAAAAAAAAA&#10;AAAAAKECAABkcnMvZG93bnJldi54bWxQSwUGAAAAAAQABAD5AAAAkgMAAAAA&#10;" strokeweight="2pt"/>
                <v:line id="Line 3751" o:spid="_x0000_s2935"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td8UAAADdAAAADwAAAGRycy9kb3ducmV2LnhtbESPQWvCQBSE74X+h+UVvNVNpU1L6ioi&#10;pHgrJrnk9sw+k2D2bciuJv57VxA8DjPzDbNcT6YTFxpca1nBxzwCQVxZ3XKtoMjT9x8QziNr7CyT&#10;gis5WK9eX5aYaDvyni6Zr0WAsEtQQeN9n0jpqoYMurntiYN3tINBH+RQSz3gGOCmk4soiqXBlsNC&#10;gz1tG6pO2dkoOJXFV/r3v9V5l230oU59eThqpWZv0+YXhKfJP8OP9k4r+Iyjb7i/C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Xtd8UAAADdAAAADwAAAAAAAAAA&#10;AAAAAAChAgAAZHJzL2Rvd25yZXYueG1sUEsFBgAAAAAEAAQA+QAAAJMDAAAAAA==&#10;" strokeweight="2pt"/>
                <v:shape id="Text Box 3752" o:spid="_x0000_s2936"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odcMA&#10;AADdAAAADwAAAGRycy9kb3ducmV2LnhtbERPz2vCMBS+C/sfwhvspsnGKNoZRYYDYTDW1oPHt+bZ&#10;BpuX2kTt/vvlMPD48f1erkfXiSsNwXrW8DxTIIhrbyw3GvbVx3QOIkRkg51n0vBLAdarh8kSc+Nv&#10;XNC1jI1IIRxy1NDG2OdShrolh2Hme+LEHf3gMCY4NNIMeEvhrpMvSmXSoeXU0GJP7y3Vp/LiNGwO&#10;XGzt+evnuzgWtqoWij+zk9ZPj+PmDUSkMd7F/+6d0fCaqT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sod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753" o:spid="_x0000_s2937"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N7sYA&#10;AADdAAAADwAAAGRycy9kb3ducmV2LnhtbESPQWsCMRSE70L/Q3iCN00sstStUaRYKAil6/bQ4+vm&#10;uRvcvKybVNd/3xQKHoeZ+YZZbQbXigv1wXrWMJ8pEMSVN5ZrDZ/l6/QJRIjIBlvPpOFGATbrh9EK&#10;c+OvXNDlEGuRIBxy1NDE2OVShqohh2HmO+LkHX3vMCbZ19L0eE1w18pHpTLp0HJaaLCjl4aq0+HH&#10;adh+cbGz5/fvj+JY2LJcKt5nJ60n42H7DCLSEO/h//ab0bDI1BL+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eN7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754" o:spid="_x0000_s2938"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yrsMA&#10;AADdAAAADwAAAGRycy9kb3ducmV2LnhtbERPz2vCMBS+C/sfwht409QhRTujyHAwEGRtPez41jzb&#10;YPNSm0zrf28OA48f3+/VZrCtuFLvjWMFs2kCgrhy2nCt4Fh+ThYgfEDW2DomBXfysFm/jFaYaXfj&#10;nK5FqEUMYZ+hgiaELpPSVw1Z9FPXEUfu5HqLIcK+lrrHWwy3rXxLklRaNBwbGuzoo6HqXPxZBdsf&#10;znfmcvj9zk+5Kctlwvv0rNT4ddi+gwg0hKf43/2lFczTWdwf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Syr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755" o:spid="_x0000_s2939"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XNcYA&#10;AADdAAAADwAAAGRycy9kb3ducmV2LnhtbESPQWvCQBSE74X+h+UJvTWblBLa6CpSWhAKYkwPHp/Z&#10;Z7KYfZtmV03/vSsUPA4z8w0zW4y2E2cavHGsIEtSEMS104YbBT/V1/MbCB+QNXaOScEfeVjMHx9m&#10;WGh34ZLO29CICGFfoII2hL6Q0tctWfSJ64mjd3CDxRDl0Eg94CXCbSdf0jSXFg3HhRZ7+mipPm5P&#10;VsFyx+Wn+V3vN+WhNFX1nvJ3flTqaTIupyACjeEe/m+vtILXPMvg9iY+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gXN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756" o:spid="_x0000_s2940"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JQsUA&#10;AADdAAAADwAAAGRycy9kb3ducmV2LnhtbESPQWvCQBSE74X+h+UVvNWNIsFGVxFpQRCkMT30+Mw+&#10;k8Xs25hdNf57tyD0OMzMN8x82dtGXKnzxrGC0TABQVw6bbhS8FN8vU9B+ICssXFMCu7kYbl4fZlj&#10;pt2Nc7ruQyUihH2GCuoQ2kxKX9Zk0Q9dSxy9o+sshii7SuoObxFuGzlOklRaNBwXamxpXVN52l+s&#10;gtUv55/mvDt858fcFMVHwtv0pNTgrV/NQATqw3/42d5oBZN0NIa/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olC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757" o:spid="_x0000_s2941"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Ys2cYA&#10;AADdAAAADwAAAGRycy9kb3ducmV2LnhtbESPQWvCQBSE7wX/w/IEb3VjlVCjq4goFITSGA8en9ln&#10;sph9m2a3mv77bqHQ4zAz3zDLdW8bcafOG8cKJuMEBHHptOFKwanYP7+C8AFZY+OYFHyTh/Vq8LTE&#10;TLsH53Q/hkpECPsMFdQhtJmUvqzJoh+7ljh6V9dZDFF2ldQdPiLcNvIlSVJp0XBcqLGlbU3l7fhl&#10;FWzOnO/M5/vlI7/mpijmCR/Sm1KjYb9ZgAjUh//wX/tNK5ilk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Ys2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58" o:spid="_x0000_s2942"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rcUA&#10;AADdAAAADwAAAGRycy9kb3ducmV2LnhtbESPQWvCQBSE74L/YXlCb7qxSKjRVUQqFAqlMR48PrPP&#10;ZDH7NmZXTf99t1DwOMzMN8xy3dtG3KnzxrGC6SQBQVw6bbhScCh24zcQPiBrbByTgh/ysF4NB0vM&#10;tHtwTvd9qESEsM9QQR1Cm0npy5os+olriaN3dp3FEGVXSd3hI8JtI1+TJJUWDceFGlva1lRe9jer&#10;YHPk/N1cv07f+Tk3RTFP+DO9KPUy6jcLEIH68Az/tz+0glk6ncH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7S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759" o:spid="_x0000_s2943"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MRNsYA&#10;AADdAAAADwAAAGRycy9kb3ducmV2LnhtbESPQWvCQBSE7wX/w/IEb3Vj0VCjq4goFITSGA8en9ln&#10;sph9m2a3mv77bqHQ4zAz3zDLdW8bcafOG8cKJuMEBHHptOFKwanYP7+C8AFZY+OYFHyTh/Vq8LTE&#10;TLsH53Q/hkpECPsMFdQhtJmUvqzJoh+7ljh6V9dZDFF2ldQdPiLcNvIlSVJp0XBcqLGlbU3l7fhl&#10;FWzOnO/M5/vlI7/mpijmCR/Sm1KjYb9ZgAjUh//wX/tNK5imkx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MRN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60" o:spid="_x0000_s2944"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QcUA&#10;AADdAAAADwAAAGRycy9kb3ducmV2LnhtbESPQWvCQBSE74X+h+UJ3upGkVCjq0ipIAjFGA89vmaf&#10;yWL2bZpdNf77rlDwOMzMN8xi1dtGXKnzxrGC8SgBQVw6bbhScCw2b+8gfEDW2DgmBXfysFq+viww&#10;0+7GOV0PoRIRwj5DBXUIbSalL2uy6EeuJY7eyXUWQ5RdJXWHtwi3jZwkSSotGo4LNbb0UVN5Plys&#10;gvU355/m9+tnn59yUxSzhHfpWanhoF/PQQTqwzP8395qBdN0nMLj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Y9B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61" o:spid="_x0000_s2945"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0q2sYA&#10;AADdAAAADwAAAGRycy9kb3ducmV2LnhtbESPQWvCQBSE7wX/w/IEb3VjkVijq4goFAqlMR48PrPP&#10;ZDH7Ns1uNf333YLQ4zAz3zDLdW8bcaPOG8cKJuMEBHHptOFKwbHYP7+C8AFZY+OYFPyQh/Vq8LTE&#10;TLs753Q7hEpECPsMFdQhtJmUvqzJoh+7ljh6F9dZDFF2ldQd3iPcNvIlSVJp0XBcqLGlbU3l9fBt&#10;FWxOnO/M18f5M7/kpijmCb+nV6VGw36zABGoD//hR/tNK5imkx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0q2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6B02BD">
        <w:rPr>
          <w:rFonts w:ascii="ISOCPEUR" w:hAnsi="ISOCPEUR"/>
          <w:i/>
          <w:noProof/>
          <w:sz w:val="28"/>
        </w:rPr>
        <mc:AlternateContent>
          <mc:Choice Requires="wps">
            <w:drawing>
              <wp:anchor distT="0" distB="0" distL="114300" distR="114300" simplePos="0" relativeHeight="251763712" behindDoc="0" locked="0" layoutInCell="0" allowOverlap="1" wp14:anchorId="2027DFB3" wp14:editId="34BD95F1">
                <wp:simplePos x="0" y="0"/>
                <wp:positionH relativeFrom="page">
                  <wp:posOffset>851535</wp:posOffset>
                </wp:positionH>
                <wp:positionV relativeFrom="margin">
                  <wp:posOffset>-448310</wp:posOffset>
                </wp:positionV>
                <wp:extent cx="2291715" cy="133350"/>
                <wp:effectExtent l="0" t="0" r="0" b="0"/>
                <wp:wrapNone/>
                <wp:docPr id="1202" name="Надпись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027DFB3" id="Надпись 1202" o:spid="_x0000_s2946" type="#_x0000_t202" style="position:absolute;margin-left:67.05pt;margin-top:-35.3pt;width:180.45pt;height:10.5pt;rotation:180;flip:x;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v:textbox>
                <w10:wrap anchorx="page" anchory="margin"/>
              </v:shape>
            </w:pict>
          </mc:Fallback>
        </mc:AlternateContent>
      </w:r>
      <w:r w:rsidRPr="006B02BD">
        <w:rPr>
          <w:rFonts w:ascii="ISOCPEUR" w:hAnsi="ISOCPEUR"/>
          <w:i/>
          <w:noProof/>
          <w:sz w:val="28"/>
        </w:rPr>
        <mc:AlternateContent>
          <mc:Choice Requires="wps">
            <w:drawing>
              <wp:anchor distT="0" distB="0" distL="114300" distR="114300" simplePos="0" relativeHeight="251761664" behindDoc="0" locked="0" layoutInCell="0" allowOverlap="1" wp14:anchorId="445A5AD3" wp14:editId="595B3714">
                <wp:simplePos x="0" y="0"/>
                <wp:positionH relativeFrom="page">
                  <wp:posOffset>718185</wp:posOffset>
                </wp:positionH>
                <wp:positionV relativeFrom="topMargin">
                  <wp:posOffset>245110</wp:posOffset>
                </wp:positionV>
                <wp:extent cx="2520315" cy="504190"/>
                <wp:effectExtent l="0" t="0" r="13335" b="10160"/>
                <wp:wrapNone/>
                <wp:docPr id="1201" name="Прямоугольник 1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5DBB0840" id="Прямоугольник 1201" o:spid="_x0000_s1026" style="position:absolute;margin-left:56.55pt;margin-top:19.3pt;width:198.45pt;height:39.7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" o:allowincell="f" filled="f" strokeweight="2pt">
                <w10:wrap anchorx="page" anchory="margin"/>
              </v:rect>
            </w:pict>
          </mc:Fallback>
        </mc:AlternateContent>
      </w:r>
    </w:p>
    <w:p w:rsidR="009B427C" w:rsidRDefault="009B427C" w:rsidP="00776910">
      <w:pPr>
        <w:rPr>
          <w:rFonts w:eastAsia="Calibri"/>
          <w:noProof/>
          <w:sz w:val="28"/>
          <w:szCs w:val="20"/>
        </w:rPr>
      </w:pPr>
      <w:r w:rsidRPr="009B427C">
        <w:rPr>
          <w:noProof/>
        </w:rPr>
        <w:drawing>
          <wp:inline distT="0" distB="0" distL="0" distR="0" wp14:anchorId="414F57E8" wp14:editId="1BEC2B7C">
            <wp:extent cx="5940425" cy="4040505"/>
            <wp:effectExtent l="0" t="0" r="3175" b="0"/>
            <wp:docPr id="4435" name="Рисунок 4435" descr="https://pp.userapi.com/c626417/v626417755/5f5d4/SnJIMvf8_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626417/v626417755/5f5d4/SnJIMvf8_y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034B8" w:rsidP="00776910">
      <w:pPr>
        <w:rPr>
          <w:rFonts w:eastAsia="Calibri"/>
          <w:noProof/>
          <w:sz w:val="28"/>
          <w:szCs w:val="20"/>
        </w:rPr>
      </w:pPr>
      <w:r w:rsidRPr="009034B8">
        <w:rPr>
          <w:rFonts w:eastAsia="Calibri"/>
          <w:noProof/>
          <w:sz w:val="28"/>
          <w:szCs w:val="20"/>
        </w:rPr>
        <mc:AlternateContent>
          <mc:Choice Requires="wpg">
            <w:drawing>
              <wp:anchor distT="0" distB="0" distL="114300" distR="114300" simplePos="0" relativeHeight="251694080"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618" name="Группа 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619" name="Rectangle 376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0" name="Line 376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1" name="Line 376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2" name="Text Box 376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623" name="Text Box 376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624" name="Rectangle 376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5" name="Line 376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6" name="Line 377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7" name="Line 377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8" name="Line 377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9" name="Line 377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0" name="Text Box 377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631" name="Text Box 377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632" name="Text Box 377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633" name="Text Box 377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634" name="Text Box 377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635" name="Text Box 377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36" name="Text Box 378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637" name="Text Box 378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38" name="Text Box 378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639" name="Text Box 378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18" o:spid="_x0000_s2947" style="position:absolute;margin-left:19.85pt;margin-top:19.85pt;width:36.85pt;height:802.25pt;z-index:25169408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" o:allowincell="f">
                <v:rect id="Rectangle 3763" o:spid="_x0000_s2948"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3s68QA&#10;AADdAAAADwAAAGRycy9kb3ducmV2LnhtbESP0YrCMBRE3xf8h3AF39bURWRbjVIFYZ/ErX7Apbm2&#10;xeamNrGtfr0RFvZxmJkzzGozmFp01LrKsoLZNAJBnFtdcaHgfNp/foNwHlljbZkUPMjBZj36WGGi&#10;bc+/1GW+EAHCLkEFpfdNIqXLSzLoprYhDt7FtgZ9kG0hdYt9gJtafkXRQhqsOCyU2NCupPya3Y2C&#10;qx+6Q1pkz3183sb5cZv291uq1GQ8pEsQngb/H/5r/2gF88Ushv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97OvEAAAA3QAAAA8AAAAAAAAAAAAAAAAAmAIAAGRycy9k&#10;b3ducmV2LnhtbFBLBQYAAAAABAAEAPUAAACJAwAAAAA=&#10;" filled="f" strokeweight="2pt"/>
                <v:line id="Line 3764" o:spid="_x0000_s2949"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kpY74AAADdAAAADwAAAGRycy9kb3ducmV2LnhtbERPvQrCMBDeBd8hnOCmqaIi1SgiVNzE&#10;2sXtbM622FxKE7W+vRkEx4/vf73tTC1e1LrKsoLJOAJBnFtdcaEguySjJQjnkTXWlknBhxxsN/3e&#10;GmNt33ymV+oLEULYxaig9L6JpXR5SQbd2DbEgbvb1qAPsC2kbvEdwk0tp1G0kAYrDg0lNrQvKX+k&#10;T6Pgcc3myeG015c63elbkfjr7a6VGg663QqEp87/xT/3USuYLa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WSljvgAAAN0AAAAPAAAAAAAAAAAAAAAAAKEC&#10;AABkcnMvZG93bnJldi54bWxQSwUGAAAAAAQABAD5AAAAjAMAAAAA&#10;" strokeweight="2pt"/>
                <v:line id="Line 3765" o:spid="_x0000_s2950"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WM+MEAAADdAAAADwAAAGRycy9kb3ducmV2LnhtbESPwQrCMBBE74L/EFbwpqmiItUoIlS8&#10;idWLt7VZ22KzKU3U+vdGEDwOM/OGWa5bU4knNa60rGA0jEAQZ1aXnCs4n5LBHITzyBory6TgTQ7W&#10;q25nibG2Lz7SM/W5CBB2MSoovK9jKV1WkEE3tDVx8G62MeiDbHKpG3wFuKnkOIpm0mDJYaHAmrYF&#10;Zff0YRTcL+dpsjts9alKN/qaJ/5yvWml+r12swDhqfX/8K+91woms/E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FYz4wQAAAN0AAAAPAAAAAAAAAAAAAAAA&#10;AKECAABkcnMvZG93bnJldi54bWxQSwUGAAAAAAQABAD5AAAAjwMAAAAA&#10;" strokeweight="2pt"/>
                <v:shape id="Text Box 3766" o:spid="_x0000_s2951"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D/8YA&#10;AADdAAAADwAAAGRycy9kb3ducmV2LnhtbESPQWvCQBSE7wX/w/IEb3XTIKGmriKiIBRKYzz0+Jp9&#10;JovZtzG7avrvu4WCx2FmvmEWq8G24ka9N44VvEwTEMSV04ZrBcdy9/wKwgdkja1jUvBDHlbL0dMC&#10;c+3uXNDtEGoRIexzVNCE0OVS+qohi37qOuLonVxvMUTZ11L3eI9w28o0STJp0XBcaLCjTUPV+XC1&#10;CtZfXGzN5eP7szgVpiznCb9nZ6Um42H9BiLQEB7h//ZeK5hl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ZD/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767" o:spid="_x0000_s2952"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mZMYA&#10;AADdAAAADwAAAGRycy9kb3ducmV2LnhtbESPQWvCQBSE74X+h+UVvNVNVUKbuooUBUGQxvTg8Zl9&#10;JovZt2l21fjvXaHQ4zAz3zDTeW8bcaHOG8cK3oYJCOLSacOVgp9i9foOwgdkjY1jUnAjD/PZ89MU&#10;M+2unNNlFyoRIewzVFCH0GZS+rImi37oWuLoHV1nMUTZVVJ3eI1w28hRkqTSouG4UGNLXzWVp93Z&#10;KljsOV+a3+3hOz/mpig+Et6kJ6UGL/3iE0SgPvyH/9prrWCSjsb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rmZ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768" o:spid="_x0000_s295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CJyMYA&#10;AADdAAAADwAAAGRycy9kb3ducmV2LnhtbESP0WqDQBRE3wv9h+UW8taslRAa4yZoIJCn0pp8wMW9&#10;VdG9a9yNmnx9t1Do4zAzZ5h0P5tOjDS4xrKCt2UEgri0uuFKweV8fH0H4Tyyxs4yKbiTg/3u+SnF&#10;RNuJv2gsfCUChF2CCmrv+0RKV9Zk0C1tTxy8bzsY9EEOldQDTgFuOhlH0VoabDgs1NjToaayLW5G&#10;Qevn8SOrisdxc8k35WeeTbdrptTiZc62IDzN/j/81z5pBat1vIL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CJyMYAAADdAAAADwAAAAAAAAAAAAAAAACYAgAAZHJz&#10;L2Rvd25yZXYueG1sUEsFBgAAAAAEAAQA9QAAAIsDAAAAAA==&#10;" filled="f" strokeweight="2pt"/>
                <v:line id="Line 3769" o:spid="_x0000_s295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6K+8EAAADdAAAADwAAAGRycy9kb3ducmV2LnhtbESPwQrCMBBE74L/EFbwpqmiItUoIlS8&#10;idWLt7VZ22KzKU3U+vdGEDwOM/OGWa5bU4knNa60rGA0jEAQZ1aXnCs4n5LBHITzyBory6TgTQ7W&#10;q25nibG2Lz7SM/W5CBB2MSoovK9jKV1WkEE3tDVx8G62MeiDbHKpG3wFuKnkOIpm0mDJYaHAmrYF&#10;Zff0YRTcL+dpsjts9alKN/qaJ/5yvWml+r12swDhqfX/8K+91woms/E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Lor7wQAAAN0AAAAPAAAAAAAAAAAAAAAA&#10;AKECAABkcnMvZG93bnJldi54bWxQSwUGAAAAAAQABAD5AAAAjwMAAAAA&#10;" strokeweight="2pt"/>
                <v:line id="Line 3770" o:spid="_x0000_s295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jMQAAADdAAAADwAAAGRycy9kb3ducmV2LnhtbESPQYvCMBSE7wv+h/AEb2uquGXpNooI&#10;FW/L1l68PZtnW9q8lCZq/fdmQfA4zMw3TLoZTSduNLjGsoLFPAJBXFrdcKWgOGaf3yCcR9bYWSYF&#10;D3KwWU8+Uky0vfMf3XJfiQBhl6CC2vs+kdKVNRl0c9sTB+9iB4M+yKGSesB7gJtOLqMolgYbDgs1&#10;9rSrqWzzq1HQnoqvbP+708cu3+pzlfnT+aKVmk3H7Q8IT6N/h1/tg1awipcx/L8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SMxAAAAN0AAAAPAAAAAAAAAAAA&#10;AAAAAKECAABkcnMvZG93bnJldi54bWxQSwUGAAAAAAQABAD5AAAAkgMAAAAA&#10;" strokeweight="2pt"/>
                <v:line id="Line 3771" o:spid="_x0000_s295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CxF8MAAADdAAAADwAAAGRycy9kb3ducmV2LnhtbESPzarCMBSE94LvEI7gTlPFP6pRRKi4&#10;k9u6cXdsjm2xOSlN1Pr25sKFuxxm5htms+tMLV7Uusqygsk4AkGcW11xoeCSJaMVCOeRNdaWScGH&#10;HOy2/d4GY23f/EOv1BciQNjFqKD0vomldHlJBt3YNsTBu9vWoA+yLaRu8R3gppbTKFpIgxWHhRIb&#10;OpSUP9KnUfC4XubJ8XzQWZ3u9a1I/PV210oNB91+DcJT5//Df+2TVjBbTJfw+yY8Ab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wsRfDAAAA3QAAAA8AAAAAAAAAAAAA&#10;AAAAoQIAAGRycy9kb3ducmV2LnhtbFBLBQYAAAAABAAEAPkAAACRAwAAAAA=&#10;" strokeweight="2pt"/>
                <v:line id="Line 3772" o:spid="_x0000_s295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8lZb4AAADdAAAADwAAAGRycy9kb3ducmV2LnhtbERPvQrCMBDeBd8hnOCmqaIi1SgiVNzE&#10;2sXtbM622FxKE7W+vRkEx4/vf73tTC1e1LrKsoLJOAJBnFtdcaEguySjJQjnkTXWlknBhxxsN/3e&#10;GmNt33ymV+oLEULYxaig9L6JpXR5SQbd2DbEgbvb1qAPsC2kbvEdwk0tp1G0kAYrDg0lNrQvKX+k&#10;T6Pgcc3myeG015c63elbkfjr7a6VGg663QqEp87/xT/3USuYLa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yVlvgAAAN0AAAAPAAAAAAAAAAAAAAAAAKEC&#10;AABkcnMvZG93bnJldi54bWxQSwUGAAAAAAQABAD5AAAAjAMAAAAA&#10;" strokeweight="2pt"/>
                <v:line id="Line 3773" o:spid="_x0000_s295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A/sMAAADdAAAADwAAAGRycy9kb3ducmV2LnhtbESPQYvCMBSE74L/ITzBm6aKilajiFDx&#10;Jtt68fZsnm2xeSlN1PrvzcLCHoeZ+YbZ7DpTixe1rrKsYDKOQBDnVldcKLhkyWgJwnlkjbVlUvAh&#10;B7ttv7fBWNs3/9Ar9YUIEHYxKii9b2IpXV6SQTe2DXHw7rY16INsC6lbfAe4qeU0ihbSYMVhocSG&#10;DiXlj/RpFDyul3lyPB90Vqd7fSsSf73dtVLDQbdfg/DU+f/wX/ukFcwW0x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gP7DAAAA3QAAAA8AAAAAAAAAAAAA&#10;AAAAoQIAAGRycy9kb3ducmV2LnhtbFBLBQYAAAAABAAEAPkAAACRAwAAAAA=&#10;" strokeweight="2pt"/>
                <v:shape id="Text Box 3774" o:spid="_x0000_s295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uzsMA&#10;AADdAAAADwAAAGRycy9kb3ducmV2LnhtbERPz2vCMBS+D/wfwhN2m6k6ilajiEwYDIa1Hjw+m2cb&#10;bF66JtPuv18OgseP7/dy3dtG3KjzxrGC8SgBQVw6bbhScCx2bzMQPiBrbByTgj/ysF4NXpaYaXfn&#10;nG6HUIkYwj5DBXUIbSalL2uy6EeuJY7cxXUWQ4RdJXWH9xhuGzlJklRaNBwbamxpW1N5PfxaBZsT&#10;5x/m5/u8zy+5KYp5wl/pVanXYb9ZgAjUh6f44f7UCt7Tadwf38Qn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Huz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775" o:spid="_x0000_s296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LVcYA&#10;AADdAAAADwAAAGRycy9kb3ducmV2LnhtbESPQWvCQBSE7wX/w/IEb3VjlVCjq4goFITSGA8en9ln&#10;sph9m2a3mv77bqHQ4zAz3zDLdW8bcafOG8cKJuMEBHHptOFKwanYP7+C8AFZY+OYFHyTh/Vq8LTE&#10;TLsH53Q/hkpECPsMFdQhtJmUvqzJoh+7ljh6V9dZDFF2ldQdPiLcNvIlSVJp0XBcqLGlbU3l7fhl&#10;FWzOnO/M5/vlI7/mpijmCR/Sm1KjYb9ZgAjUh//wX/tNK5il0w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1LV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776" o:spid="_x0000_s296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VIsYA&#10;AADdAAAADwAAAGRycy9kb3ducmV2LnhtbESPQWvCQBSE74X+h+UVvNVNVUKbuooUBUGQxvTg8Zl9&#10;JovZt2l21fjvXaHQ4zAz3zDTeW8bcaHOG8cK3oYJCOLSacOVgp9i9foOwgdkjY1jUnAjD/PZ89MU&#10;M+2unNNlFyoRIewzVFCH0GZS+rImi37oWuLoHV1nMUTZVVJ3eI1w28hRkqTSouG4UGNLXzWVp93Z&#10;KljsOV+a3+3hOz/mpig+Et6kJ6UGL/3iE0SgPvyH/9prrWCSjk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VI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777" o:spid="_x0000_s296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wucYA&#10;AADdAAAADwAAAGRycy9kb3ducmV2LnhtbESPQWvCQBSE74X+h+UVvNVNq4Q2dRUpCoIgjenB4zP7&#10;TBazb2N21fjvXaHQ4zAz3zCTWW8bcaHOG8cK3oYJCOLSacOVgt9i+foBwgdkjY1jUnAjD7Pp89ME&#10;M+2unNNlGyoRIewzVFCH0GZS+rImi37oWuLoHVxnMUTZVVJ3eI1w28j3JEmlRcNxocaWvmsqj9uz&#10;VTDfcb4wp83+Jz/kpig+E16nR6UGL/38C0SgPvyH/9orrWCcjkb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Nwu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778" o:spid="_x0000_s296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ozcYA&#10;AADdAAAADwAAAGRycy9kb3ducmV2LnhtbESPQWvCQBSE74X+h+UVvNVNq4Q2dRUpCoIgjenB4zP7&#10;TBazb2N21fjvXaHQ4zAz3zCTWW8bcaHOG8cK3oYJCOLSacOVgt9i+foBwgdkjY1jUnAjD7Pp89ME&#10;M+2unNNlGyoRIewzVFCH0GZS+rImi37oWuLoHVxnMUTZVVJ3eI1w28j3JEmlRcNxocaWvmsqj9uz&#10;VTDfcb4wp83+Jz/kpig+E16nR6UGL/38C0SgPvyH/9orrWCcjsb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roz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779" o:spid="_x0000_s2964"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NVsYA&#10;AADdAAAADwAAAGRycy9kb3ducmV2LnhtbESPQWvCQBSE74L/YXkFb7qpbUONriKlgiCUxvTg8Zl9&#10;JovZt2l21fTfu4VCj8PMfMMsVr1txJU6bxwreJwkIIhLpw1XCr6KzfgVhA/IGhvHpOCHPKyWw8EC&#10;M+1unNN1HyoRIewzVFCH0GZS+rImi37iWuLonVxnMUTZVVJ3eItw28hpkqTSouG4UGNLbzWV5/3F&#10;KlgfOH833x/Hz/yUm6KYJbxLz0qNHvr1HESgPvyH/9pbreA5fXqB3zfx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ZNV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80" o:spid="_x0000_s2965"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TIcYA&#10;AADdAAAADwAAAGRycy9kb3ducmV2LnhtbESPQWvCQBSE74L/YXmF3nRTW4KNriLSQqFQTOKhx2f2&#10;mSxm38bsVtN/3y0IHoeZ+YZZrgfbigv13jhW8DRNQBBXThuuFezL98kchA/IGlvHpOCXPKxX49ES&#10;M+2unNOlCLWIEPYZKmhC6DIpfdWQRT91HXH0jq63GKLsa6l7vEa4beUsSVJp0XBcaLCjbUPVqfix&#10;CjbfnL+Z89dhlx9zU5avCX+mJ6UeH4bNAkSgIdzDt/aHVvCSPqfw/y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TTI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781" o:spid="_x0000_s2966"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2usYA&#10;AADdAAAADwAAAGRycy9kb3ducmV2LnhtbESPQWvCQBSE74L/YXmCN920SlpTVxGxIAilMT30+Mw+&#10;k8Xs2zS71fjvu4VCj8PMfMMs171txJU6bxwreJgmIIhLpw1XCj6K18kzCB+QNTaOScGdPKxXw8ES&#10;M+1unNP1GCoRIewzVFCH0GZS+rImi37qWuLonV1nMUTZVVJ3eItw28jHJEmlRcNxocaWtjWVl+O3&#10;VbD55Hxnvt5O7/k5N0WxSPiQXpQaj/rNC4hAffgP/7X3WsE8nT3B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2u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82" o:spid="_x0000_s2967"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iyMMA&#10;AADdAAAADwAAAGRycy9kb3ducmV2LnhtbERPz2vCMBS+D/wfwhN2m6k6ilajiEwYDIa1Hjw+m2cb&#10;bF66JtPuv18OgseP7/dy3dtG3KjzxrGC8SgBQVw6bbhScCx2bzMQPiBrbByTgj/ysF4NXpaYaXfn&#10;nG6HUIkYwj5DBXUIbSalL2uy6EeuJY7cxXUWQ4RdJXWH9xhuGzlJklRaNBwbamxpW1N5PfxaBZsT&#10;5x/m5/u8zy+5KYp5wl/pVanXYb9ZgAjUh6f44f7UCt7TaZwb38Qn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fiy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783" o:spid="_x0000_s2968"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HU8YA&#10;AADdAAAADwAAAGRycy9kb3ducmV2LnhtbESPQWvCQBSE7wX/w/IEb3VjlVCjq4goFITSGA8en9ln&#10;sph9m2a3mv77bqHQ4zAz3zDLdW8bcafOG8cKJuMEBHHptOFKwanYP7+C8AFZY+OYFHyTh/Vq8LTE&#10;TLsH53Q/hkpECPsMFdQhtJmUvqzJoh+7ljh6V9dZDFF2ldQdPiLcNvIlSVJp0XBcqLGlbU3l7fhl&#10;FWzOnO/M5/vlI7/mpijmCR/Sm1KjYb9ZgAjUh//wX/tNK5il0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tHU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9034B8">
        <w:rPr>
          <w:rFonts w:eastAsia="Calibri"/>
          <w:noProof/>
          <w:sz w:val="28"/>
          <w:szCs w:val="20"/>
        </w:rPr>
        <mc:AlternateContent>
          <mc:Choice Requires="wpg">
            <w:drawing>
              <wp:anchor distT="0" distB="0" distL="114300" distR="114300" simplePos="0" relativeHeight="2516951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640" name="Группа 4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641" name="Rectangle 378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2" name="Line 3786"/>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3" name="Line 3787"/>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4" name="Line 3788"/>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5" name="Line 3789"/>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6" name="Line 3790"/>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7" name="Line 3791"/>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8" name="Line 3792"/>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9" name="Line 3793"/>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0" name="Rectangle 3794"/>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51" name="Rectangle 3795"/>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652" name="Rectangle 3796"/>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3" name="Rectangle 3797"/>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54" name="Rectangle 3798"/>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655" name="Rectangle 3799"/>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656" name="Rectangle 3800"/>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657" name="Rectangle 3801"/>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9034B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658" name="Line 3802"/>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9" name="Line 3803"/>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0" name="Line 3804"/>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1" name="Line 3805"/>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2" name="Line 3806"/>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63" name="Group 3807"/>
                        <wpg:cNvGrpSpPr>
                          <a:grpSpLocks/>
                        </wpg:cNvGrpSpPr>
                        <wpg:grpSpPr bwMode="auto">
                          <a:xfrm>
                            <a:off x="1154" y="14756"/>
                            <a:ext cx="2491" cy="248"/>
                            <a:chOff x="0" y="0"/>
                            <a:chExt cx="19999" cy="20000"/>
                          </a:xfrm>
                        </wpg:grpSpPr>
                        <wps:wsp>
                          <wps:cNvPr id="4664" name="Rectangle 38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665" name="Rectangle 38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666" name="Group 3810"/>
                        <wpg:cNvGrpSpPr>
                          <a:grpSpLocks/>
                        </wpg:cNvGrpSpPr>
                        <wpg:grpSpPr bwMode="auto">
                          <a:xfrm>
                            <a:off x="1154" y="15036"/>
                            <a:ext cx="2491" cy="248"/>
                            <a:chOff x="0" y="0"/>
                            <a:chExt cx="19999" cy="20000"/>
                          </a:xfrm>
                        </wpg:grpSpPr>
                        <wps:wsp>
                          <wps:cNvPr id="4667" name="Rectangle 381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668" name="Rectangle 381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669" name="Group 3813"/>
                        <wpg:cNvGrpSpPr>
                          <a:grpSpLocks/>
                        </wpg:cNvGrpSpPr>
                        <wpg:grpSpPr bwMode="auto">
                          <a:xfrm>
                            <a:off x="1154" y="15316"/>
                            <a:ext cx="2491" cy="248"/>
                            <a:chOff x="0" y="0"/>
                            <a:chExt cx="19999" cy="20000"/>
                          </a:xfrm>
                        </wpg:grpSpPr>
                        <wps:wsp>
                          <wps:cNvPr id="4670" name="Rectangle 381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671" name="Rectangle 381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672" name="Group 3816"/>
                        <wpg:cNvGrpSpPr>
                          <a:grpSpLocks/>
                        </wpg:cNvGrpSpPr>
                        <wpg:grpSpPr bwMode="auto">
                          <a:xfrm>
                            <a:off x="1154" y="15893"/>
                            <a:ext cx="2491" cy="248"/>
                            <a:chOff x="0" y="0"/>
                            <a:chExt cx="19999" cy="20000"/>
                          </a:xfrm>
                        </wpg:grpSpPr>
                        <wps:wsp>
                          <wps:cNvPr id="4673" name="Rectangle 381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674" name="Rectangle 381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675" name="Group 3819"/>
                        <wpg:cNvGrpSpPr>
                          <a:grpSpLocks/>
                        </wpg:cNvGrpSpPr>
                        <wpg:grpSpPr bwMode="auto">
                          <a:xfrm>
                            <a:off x="1154" y="16170"/>
                            <a:ext cx="2491" cy="248"/>
                            <a:chOff x="0" y="0"/>
                            <a:chExt cx="19999" cy="20000"/>
                          </a:xfrm>
                        </wpg:grpSpPr>
                        <wps:wsp>
                          <wps:cNvPr id="4676" name="Rectangle 382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677" name="Rectangle 382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678" name="Line 3822"/>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9" name="Rectangle 3823"/>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пользователя на сайте</w:t>
                              </w:r>
                            </w:p>
                          </w:txbxContent>
                        </wps:txbx>
                        <wps:bodyPr rot="0" vert="horz" wrap="square" lIns="12700" tIns="12700" rIns="12700" bIns="12700" anchor="t" anchorCtr="0" upright="1">
                          <a:noAutofit/>
                        </wps:bodyPr>
                      </wps:wsp>
                      <wps:wsp>
                        <wps:cNvPr id="4680" name="Line 3824"/>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1" name="Line 3825"/>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2" name="Line 3826"/>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3" name="Rectangle 3827"/>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684" name="Rectangle 3828"/>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685" name="Rectangle 3829"/>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686" name="Line 3830"/>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7" name="Line 3831"/>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8" name="Rectangle 3832"/>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689" name="Line 3833"/>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0" name="Line 3834"/>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1" name="Line 3835"/>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2" name="Line 3836"/>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93" name="Group 3837"/>
                        <wpg:cNvGrpSpPr>
                          <a:grpSpLocks/>
                        </wpg:cNvGrpSpPr>
                        <wpg:grpSpPr bwMode="auto">
                          <a:xfrm>
                            <a:off x="1154" y="15596"/>
                            <a:ext cx="2491" cy="248"/>
                            <a:chOff x="0" y="0"/>
                            <a:chExt cx="19999" cy="20000"/>
                          </a:xfrm>
                        </wpg:grpSpPr>
                        <wps:wsp>
                          <wps:cNvPr id="4694" name="Rectangle 38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695" name="Rectangle 38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696" name="Line 3840"/>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7" name="Rectangle 3841"/>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698" name="Rectangle 3842"/>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699" name="Line 3843"/>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0" name="Rectangle 3844"/>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701" name="Rectangle 3845"/>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702" name="Rectangle 3846"/>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703" name="Line 3847"/>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40" o:spid="_x0000_s2969" style="position:absolute;margin-left:56.7pt;margin-top:19.85pt;width:518.8pt;height:802.3pt;z-index:25169510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" o:allowincell="f">
                <v:rect id="Rectangle 3785" o:spid="_x0000_s2970"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P8MUA&#10;AADdAAAADwAAAGRycy9kb3ducmV2LnhtbESP0WqDQBRE3wP9h+UW+hbXBJFoswkmEOhTaa0fcHFv&#10;VeLete5Gbb++WyjkcZiZM8z+uJheTDS6zrKCTRSDIK6t7rhRUH1c1jsQziNr7C2Tgm9ycDw8rPaY&#10;azvzO02lb0SAsMtRQev9kEvp6pYMusgOxMH7tKNBH+TYSD3iHOCml9s4TqXBjsNCiwOdW6qv5c0o&#10;uPplei2a8ueSVaesfjsV8+2rUOrpcSmeQXha/D38337RCpI02cDfm/AE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wxQAAAN0AAAAPAAAAAAAAAAAAAAAAAJgCAABkcnMv&#10;ZG93bnJldi54bWxQSwUGAAAAAAQABAD1AAAAigMAAAAA&#10;" filled="f" strokeweight="2pt"/>
                <v:line id="Line 3786" o:spid="_x0000_s2971"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3L8EAAADdAAAADwAAAGRycy9kb3ducmV2LnhtbESPwQrCMBBE74L/EFbwpqmiItUoIlS8&#10;idWLt7VZ22KzKU3U+vdGEDwOM/OGWa5bU4knNa60rGA0jEAQZ1aXnCs4n5LBHITzyBory6TgTQ7W&#10;q25nibG2Lz7SM/W5CBB2MSoovK9jKV1WkEE3tDVx8G62MeiDbHKpG3wFuKnkOIpm0mDJYaHAmrYF&#10;Zff0YRTcL+dpsjts9alKN/qaJ/5yvWml+r12swDhqfX/8K+91woms8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GPcvwQAAAN0AAAAPAAAAAAAAAAAAAAAA&#10;AKECAABkcnMvZG93bnJldi54bWxQSwUGAAAAAAQABAD5AAAAjwMAAAAA&#10;" strokeweight="2pt"/>
                <v:line id="Line 3787" o:spid="_x0000_s2972"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RStMUAAADdAAAADwAAAGRycy9kb3ducmV2LnhtbESPzWrDMBCE74W8g9hAb43cNjXBjRKM&#10;waW3EMeX3NbW+odYK2Opifv2VSDQ4zAz3zDb/WwGcaXJ9ZYVvK4iEMS11T23CspT/rIB4TyyxsEy&#10;KfglB/vd4mmLibY3PtK18K0IEHYJKui8HxMpXd2RQbeyI3HwGjsZ9EFOrdQT3gLcDPItimJpsOew&#10;0OFIWUf1pfgxCi7n8iP/OmT6NBSprtrcn6tGK/W8nNNPEJ5m/x9+tL+1gnW8fof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RStMUAAADdAAAADwAAAAAAAAAA&#10;AAAAAAChAgAAZHJzL2Rvd25yZXYueG1sUEsFBgAAAAAEAAQA+QAAAJMDAAAAAA==&#10;" strokeweight="2pt"/>
                <v:line id="Line 3788" o:spid="_x0000_s2973"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KwMMAAADdAAAADwAAAGRycy9kb3ducmV2LnhtbESPQYvCMBSE74L/ITzBm6ZKFalGEaGL&#10;t8Xai7dn82yLzUtpslr/vVkQPA4z8w2z2fWmEQ/qXG1ZwWwagSAurK65VJCf08kKhPPIGhvLpOBF&#10;Dnbb4WCDibZPPtEj86UIEHYJKqi8bxMpXVGRQTe1LXHwbrYz6IPsSqk7fAa4aeQ8ipbSYM1hocKW&#10;DhUV9+zPKLhf8kX683vQ5ybb62uZ+sv1ppUaj/r9GoSn3n/Dn/ZRK4iXcQz/b8ITkN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9ysDDAAAA3QAAAA8AAAAAAAAAAAAA&#10;AAAAoQIAAGRycy9kb3ducmV2LnhtbFBLBQYAAAAABAAEAPkAAACRAwAAAAA=&#10;" strokeweight="2pt"/>
                <v:line id="Line 3789" o:spid="_x0000_s2974"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FvW8EAAADdAAAADwAAAGRycy9kb3ducmV2LnhtbESPwQrCMBBE74L/EFbwpqmiItUoIlS8&#10;idWLt7VZ22KzKU3U+vdGEDwOM/OGWa5bU4knNa60rGA0jEAQZ1aXnCs4n5LBHITzyBory6TgTQ7W&#10;q25nibG2Lz7SM/W5CBB2MSoovK9jKV1WkEE3tDVx8G62MeiDbHKpG3wFuKnkOIpm0mDJYaHAmrYF&#10;Zff0YRTcL+dpsjts9alKN/qaJ/5yvWml+r12swDhqfX/8K+91woms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8W9bwQAAAN0AAAAPAAAAAAAAAAAAAAAA&#10;AKECAABkcnMvZG93bnJldi54bWxQSwUGAAAAAAQABAD5AAAAjwMAAAAA&#10;" strokeweight="2pt"/>
                <v:line id="Line 3790" o:spid="_x0000_s2975"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xLMQAAADdAAAADwAAAGRycy9kb3ducmV2LnhtbESPQYvCMBSE78L+h/AW9qbpLlqkNooI&#10;lb2JtRdvz+bZljYvpYla/70RFvY4zMw3TLoZTSfuNLjGsoLvWQSCuLS64UpBccqmSxDOI2vsLJOC&#10;JznYrD8mKSbaPvhI99xXIkDYJaig9r5PpHRlTQbdzPbEwbvawaAPcqikHvAR4KaTP1EUS4MNh4Ua&#10;e9rVVLb5zShoz8Ui2x92+tTlW32pMn++XLVSX5/jdgXC0+j/w3/tX61gHs9jeL8JT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EsxAAAAN0AAAAPAAAAAAAAAAAA&#10;AAAAAKECAABkcnMvZG93bnJldi54bWxQSwUGAAAAAAQABAD5AAAAkgMAAAAA&#10;" strokeweight="2pt"/>
                <v:line id="Line 3791" o:spid="_x0000_s2976"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9Ut8UAAADdAAAADwAAAGRycy9kb3ducmV2LnhtbESPS4vCQBCE78L+h6GFvenExceSzSgi&#10;RPYmJl68tZnOAzM9ITNq9t/vCILHoqq+opLNYFpxp941lhXMphEI4sLqhisFpzydfINwHllja5kU&#10;/JGDzfpjlGCs7YOPdM98JQKEXYwKau+7WEpX1GTQTW1HHLzS9gZ9kH0ldY+PADet/IqipTTYcFio&#10;saNdTcU1uxkF1/Npke4PO5232VZfqtSfL6VW6nM8bH9AeBr8O/xq/2oF8+V8Bc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9Ut8UAAADdAAAADwAAAAAAAAAA&#10;AAAAAAChAgAAZHJzL2Rvd25yZXYueG1sUEsFBgAAAAAEAAQA+QAAAJMDAAAAAA==&#10;" strokeweight="2pt"/>
                <v:line id="Line 3792" o:spid="_x0000_s2977"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WmL8IAAADdAAAADwAAAGRycy9kb3ducmV2LnhtbERPzWoCMRC+F/oOYQrealYRqatRpLWg&#10;eBBXH2DcjJvVzWRJUt326c1B6PHj+58tOtuIG/lQO1Yw6GcgiEuna64UHA/f7x8gQkTW2DgmBb8U&#10;YDF/fZlhrt2d93QrYiVSCIccFZgY21zKUBqyGPquJU7c2XmLMUFfSe3xnsJtI4dZNpYWa04NBlv6&#10;NFReix+rYONP2+vgrzLyxBu/anZfk2AvSvXeuuUURKQu/ouf7rVWMBqP0tz0Jj0B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WmL8IAAADdAAAADwAAAAAAAAAAAAAA&#10;AAChAgAAZHJzL2Rvd25yZXYueG1sUEsFBgAAAAAEAAQA+QAAAJADAAAAAA==&#10;" strokeweight="1pt"/>
                <v:line id="Line 3793" o:spid="_x0000_s2978"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DtMYAAADdAAAADwAAAGRycy9kb3ducmV2LnhtbESP0WoCMRRE3wv9h3ALfatZRaSuZhdp&#10;FSo+FG0/4Lq5blY3N0sSdduvN4WCj8PMnGHmZW9bcSEfGscKhoMMBHHldMO1gu+v1csriBCRNbaO&#10;ScEPBSiLx4c55tpdeUuXXaxFgnDIUYGJsculDJUhi2HgOuLkHZy3GJP0tdQerwluWznKsom02HBa&#10;MNjRm6HqtDtbBWu/35yGv7WRe177Zfv5Pg32qNTzU7+YgYjUx3v4v/2hFYwn4yn8vU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5A7TGAAAA3QAAAA8AAAAAAAAA&#10;AAAAAAAAoQIAAGRycy9kb3ducmV2LnhtbFBLBQYAAAAABAAEAPkAAACUAwAAAAA=&#10;" strokeweight="1pt"/>
                <v:rect id="Rectangle 3794" o:spid="_x0000_s2979"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5aL8A&#10;AADdAAAADwAAAGRycy9kb3ducmV2LnhtbERPTYvCMBC9L/gfwgje1lRxi1ajFEHwancFj0MzttVm&#10;UpOo9d9vDoLHx/tebXrTigc531hWMBknIIhLqxuuFPz97r7nIHxA1thaJgUv8rBZD75WmGn75AM9&#10;ilCJGMI+QwV1CF0mpS9rMujHtiOO3Nk6gyFCV0nt8BnDTSunSZJKgw3Hhho72tZUXou7UZDnl/54&#10;Kxa483KeuFTPdJWflBoN+3wJIlAfPuK3e68VzNKfuD++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E7lo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795" o:spid="_x0000_s2980"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c88QA&#10;AADdAAAADwAAAGRycy9kb3ducmV2LnhtbESPwWrDMBBE74X8g9hAb42c4prEiRJMwdBr3BZ6XKyN&#10;7cRaOZJqu38fFQo9DjPzhtkfZ9OLkZzvLCtYrxIQxLXVHTcKPt7Lpw0IH5A19pZJwQ95OB4WD3vM&#10;tZ34RGMVGhEh7HNU0IYw5FL6uiWDfmUH4uidrTMYonSN1A6nCDe9fE6STBrsOC60ONBrS/W1+jYK&#10;iuIyf96qLZZebhKX6VQ3xZdSj8u52IEINIf/8F/7TStIs5c1/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HPP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796" o:spid="_x0000_s2981"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2ChMIA&#10;AADdAAAADwAAAGRycy9kb3ducmV2LnhtbESPQYvCMBSE7wv+h/AEb2uqaNFqlCIIe7Xuwh4fzbOt&#10;Ni81yWr990YQ9jjMzDfMetubVtzI+caygsk4AUFcWt1wpeD7uP9cgPABWWNrmRQ8yMN2M/hYY6bt&#10;nQ90K0IlIoR9hgrqELpMSl/WZNCPbUccvZN1BkOUrpLa4T3CTSunSZJKgw3HhRo72tVUXoo/oyDP&#10;z/3PtVji3stF4lI901X+q9Ro2OcrEIH68B9+t7+0glk6n8LrTX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YKE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797" o:spid="_x0000_s2982"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H8QA&#10;AADdAAAADwAAAGRycy9kb3ducmV2LnhtbESPQWvCQBSE74X+h+UJ3urG1gaNbkIoCF6btuDxkX0m&#10;0ezbdHer8d+7BcHjMDPfMJtiNL04k/OdZQXzWQKCuLa640bB99f2ZQnCB2SNvWVScCUPRf78tMFM&#10;2wt/0rkKjYgQ9hkqaEMYMil93ZJBP7MDcfQO1hkMUbpGaoeXCDe9fE2SVBrsOC60ONBHS/Wp+jMK&#10;yvI4/vxWK9x6uUxcqhe6KfdKTSdjuQYRaAyP8L290woW6fsb/L+JT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BJx/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798" o:spid="_x0000_s2983"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a8MA&#10;AADdAAAADwAAAGRycy9kb3ducmV2LnhtbESPQWvCQBSE7wX/w/IK3uqmJQ02ugmhIHg1rdDjI/tM&#10;otm3cXfV+O/dQqHHYWa+YdblZAZxJed7ywpeFwkI4sbqnlsF31+blyUIH5A1DpZJwZ08lMXsaY25&#10;tjfe0bUOrYgQ9jkq6EIYcyl905FBv7AjcfQO1hkMUbpWaoe3CDeDfEuSTBrsOS50ONJnR82pvhgF&#10;VXWc9uf6AzdeLhOX6VS31Y9S8+epWoEINIX/8F97qxWk2XsK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i/a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799" o:spid="_x0000_s2984"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a8MQA&#10;AADdAAAADwAAAGRycy9kb3ducmV2LnhtbESPwWrDMBBE74X8g9hAb42cYJvEiRJMIdBr3RZ6XKyN&#10;7cRauZJiu39fFQo9DjPzhjmcZtOLkZzvLCtYrxIQxLXVHTcK3t/OT1sQPiBr7C2Tgm/ycDouHg5Y&#10;aDvxK41VaESEsC9QQRvCUEjp65YM+pUdiKN3sc5giNI1UjucItz0cpMkuTTYcVxocaDnlupbdTcK&#10;yvI6f3xVOzx7uU1crlPdlJ9KPS7ncg8i0Bz+w3/tF60gzbMMft/EJ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Gv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800" o:spid="_x0000_s2985"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Eh8QA&#10;AADdAAAADwAAAGRycy9kb3ducmV2LnhtbESPwWrDMBBE74X8g9hAb7WckhrXiRJMIdBr3AZ6XKyN&#10;7cRaOZJqu38fFQo9DjPzhtnuZ9OLkZzvLCtYJSkI4trqjhsFnx+HpxyED8gae8uk4Ic87HeLhy0W&#10;2k58pLEKjYgQ9gUqaEMYCil93ZJBn9iBOHpn6wyGKF0jtcMpwk0vn9M0kwY7jgstDvTWUn2tvo2C&#10;srzMp1v1igcv89Rleq2b8kupx+VcbkAEmsN/+K/9rhWss5cM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2hI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3801" o:spid="_x0000_s2986"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HMMA&#10;AADdAAAADwAAAGRycy9kb3ducmV2LnhtbESPQWvCQBSE7wX/w/IEb3Wj2KjRVYIgeG3agsdH9plE&#10;s2/j7qrx37uFQo/DzHzDrLe9acWdnG8sK5iMExDEpdUNVwq+v/bvCxA+IGtsLZOCJ3nYbgZva8y0&#10;ffAn3YtQiQhhn6GCOoQuk9KXNRn0Y9sRR+9kncEQpaukdviIcNPKaZKk0mDDcaHGjnY1lZfiZhTk&#10;+bn/uRZL3Hu5SFyqZ7rKj0qNhn2+AhGoD//hv/ZBK5ilH3P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HMMAAADdAAAADwAAAAAAAAAAAAAAAACYAgAAZHJzL2Rv&#10;d25yZXYueG1sUEsFBgAAAAAEAAQA9QAAAIgDAAAAAA==&#10;" filled="f" stroked="f" strokeweight=".25pt">
                  <v:textbox inset="1pt,1pt,1pt,1pt">
                    <w:txbxContent>
                      <w:p w:rsidR="00FD58D3" w:rsidRPr="0010657E" w:rsidRDefault="00FD58D3" w:rsidP="009034B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3802" o:spid="_x0000_s2987"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WGL4AAADdAAAADwAAAGRycy9kb3ducmV2LnhtbERPvQrCMBDeBd8hnOCmqaIi1SgiVNzE&#10;2sXtbM622FxKE7W+vRkEx4/vf73tTC1e1LrKsoLJOAJBnFtdcaEguySjJQjnkTXWlknBhxxsN/3e&#10;GmNt33ymV+oLEULYxaig9L6JpXR5SQbd2DbEgbvb1qAPsC2kbvEdwk0tp1G0kAYrDg0lNrQvKX+k&#10;T6Pgcc3myeG015c63elbkfjr7a6VGg663QqEp87/xT/3USuYLe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KVYYvgAAAN0AAAAPAAAAAAAAAAAAAAAAAKEC&#10;AABkcnMvZG93bnJldi54bWxQSwUGAAAAAAQABAD5AAAAjAMAAAAA&#10;" strokeweight="2pt"/>
                <v:line id="Line 3803" o:spid="_x0000_s2988"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Xzg8QAAADdAAAADwAAAGRycy9kb3ducmV2LnhtbESPT4vCMBTE78J+h/CEvWnqsorbbRQR&#10;KnsTWy/ens3rH2xeShO1++2NIHgcZuY3TLIeTCtu1LvGsoLZNAJBXFjdcKXgmKeTJQjnkTW2lknB&#10;PzlYrz5GCcba3vlAt8xXIkDYxaig9r6LpXRFTQbd1HbEwSttb9AH2VdS93gPcNPKryhaSIMNh4Ua&#10;O9rWVFyyq1FwOR3n6W6/1XmbbfS5Sv3pXGqlPsfD5heEp8G/w6/2n1bwvZj/wP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ODxAAAAN0AAAAPAAAAAAAAAAAA&#10;AAAAAKECAABkcnMvZG93bnJldi54bWxQSwUGAAAAAAQABAD5AAAAkgMAAAAA&#10;" strokeweight="2pt"/>
                <v:line id="Line 3804" o:spid="_x0000_s2989"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OQo74AAADdAAAADwAAAGRycy9kb3ducmV2LnhtbERPvQrCMBDeBd8hnOCmqaJFqlFEqLiJ&#10;1cXtbM622FxKE7W+vRkEx4/vf7XpTC1e1LrKsoLJOAJBnFtdcaHgck5HCxDOI2usLZOCDznYrPu9&#10;FSbavvlEr8wXIoSwS1BB6X2TSOnykgy6sW2IA3e3rUEfYFtI3eI7hJtaTqMolgYrDg0lNrQrKX9k&#10;T6Pgcb3M0/1xp891ttW3IvXX210rNRx02yUIT53/i3/ug1Ywi+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M5CjvgAAAN0AAAAPAAAAAAAAAAAAAAAAAKEC&#10;AABkcnMvZG93bnJldi54bWxQSwUGAAAAAAQABAD5AAAAjAMAAAAA&#10;" strokeweight="2pt"/>
                <v:line id="Line 3805" o:spid="_x0000_s2990"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pT0sUAAADdAAAADwAAAGRycy9kb3ducmV2LnhtbESP0WoCMRRE3wv+Q7hC3zS7Upa6GqWo&#10;hUofirYfcN1cN1s3N0uS6tavNwWhj8PMnGHmy9624kw+NI4V5OMMBHHldMO1gq/P19EziBCRNbaO&#10;ScEvBVguBg9zLLW78I7O+1iLBOFQogITY1dKGSpDFsPYdcTJOzpvMSbpa6k9XhLctnKSZYW02HBa&#10;MNjRylB12v9YBVt/eD/l19rIA2/9pv1YT4P9Vupx2L/MQETq43/43n7TCp6KIoe/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pT0sUAAADdAAAADwAAAAAAAAAA&#10;AAAAAAChAgAAZHJzL2Rvd25yZXYueG1sUEsFBgAAAAAEAAQA+QAAAJMDAAAAAA==&#10;" strokeweight="1pt"/>
                <v:line id="Line 3806" o:spid="_x0000_s2991"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NpcUAAADdAAAADwAAAGRycy9kb3ducmV2LnhtbESP0WoCMRRE3wv+Q7gF3zSryKJboxS1&#10;UOmDqP2A6+a6Wd3cLEmq2359UxD6OMzMGWa+7GwjbuRD7VjBaJiBIC6drrlS8Hl8G0xBhIissXFM&#10;Cr4pwHLRe5pjod2d93Q7xEokCIcCFZgY20LKUBqyGIauJU7e2XmLMUlfSe3xnuC2keMsy6XFmtOC&#10;wZZWhsrr4csq2PrTx3X0Uxl54q3fNLv1LNiLUv3n7vUFRKQu/ocf7XetYJLnY/h7k5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jNpcUAAADdAAAADwAAAAAAAAAA&#10;AAAAAAChAgAAZHJzL2Rvd25yZXYueG1sUEsFBgAAAAAEAAQA+QAAAJMDAAAAAA==&#10;" strokeweight="1pt"/>
                <v:group id="Group 3807" o:spid="_x0000_s2992"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2JXf8YAAADdAAAADwAAAGRycy9kb3ducmV2LnhtbESPQWvCQBSE74L/YXkF&#10;b7qJ2lBSVxGp4kEK1YJ4e2SfSTD7NmS3Sfz3riD0OMzMN8xi1ZtKtNS40rKCeBKBIM6sLjlX8Hva&#10;jj9AOI+ssbJMCu7kYLUcDhaYatvxD7VHn4sAYZeigsL7OpXSZQUZdBNbEwfvahuDPsgml7rBLsBN&#10;JadRlEiDJYeFAmvaFJTdjn9Gwa7Dbj2Lv9rD7bq5X07v3+dDTEqN3vr1JwhPvf8Pv9p7rWCeJD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ld/xgAAAN0A&#10;AAAPAAAAAAAAAAAAAAAAAKoCAABkcnMvZG93bnJldi54bWxQSwUGAAAAAAQABAD6AAAAnQMAAAAA&#10;">
                  <v:rect id="Rectangle 3808" o:spid="_x0000_s29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11sMA&#10;AADdAAAADwAAAGRycy9kb3ducmV2LnhtbESPwWrDMBBE74H+g9hCb4ncYIzrRgkmYOi1TgI9LtbW&#10;dmKtXEm13b+vAoUeh5l5w+wOixnERM73lhU8bxIQxI3VPbcKzqdqnYPwAVnjYJkU/JCHw/5htcNC&#10;25nfaapDKyKEfYEKuhDGQkrfdGTQb+xIHL1P6wyGKF0rtcM5ws0gt0mSSYM9x4UORzp21Nzqb6Og&#10;LK/L5at+wcrLPHGZTnVbfij19LiUryACLeE//Nd+0wrSLEvh/i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R11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809" o:spid="_x0000_s29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jQTcQA&#10;AADdAAAADwAAAGRycy9kb3ducmV2LnhtbESPwWrDMBBE74X8g9hAb7WckhrXiRJMIdBr3AZ6XKyN&#10;7cRaOZJqu38fFQo9DjPzhtnuZ9OLkZzvLCtYJSkI4trqjhsFnx+HpxyED8gae8uk4Ic87HeLhy0W&#10;2k58pLEKjYgQ9gUqaEMYCil93ZJBn9iBOHpn6wyGKF0jtcMpwk0vn9M0kwY7jgstDvTWUn2tvo2C&#10;srzMp1v1igcv89Rleq2b8kupx+VcbkAEmsN/+K/9rhWss+wF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0E3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r>
                            <w:rPr>
                              <w:sz w:val="18"/>
                              <w:lang w:val="ru-RU"/>
                            </w:rPr>
                            <w:t>Кутузова</w:t>
                          </w:r>
                        </w:p>
                      </w:txbxContent>
                    </v:textbox>
                  </v:rect>
                </v:group>
                <v:group id="Group 3810" o:spid="_x0000_s2995"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FfTnxgAAAN0A&#10;AAAPAAAAAAAAAAAAAAAAAKoCAABkcnMvZG93bnJldi54bWxQSwUGAAAAAAQABAD6AAAAnQMAAAAA&#10;">
                  <v:rect id="Rectangle 3811" o:spid="_x0000_s29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rocIA&#10;AADdAAAADwAAAGRycy9kb3ducmV2LnhtbESPQYvCMBSE78L+h/AWvGm6IlW7RimC4HWrgsdH87at&#10;Ni/dJGr99xtB8DjMzDfMct2bVtzI+caygq9xAoK4tLrhSsFhvx3NQfiArLG1TAoe5GG9+hgsMdP2&#10;zj90K0IlIoR9hgrqELpMSl/WZNCPbUccvV/rDIYoXSW1w3uEm1ZOkiSVBhuOCzV2tKmpvBRXoyDP&#10;z/3xr1jg1st54lI91VV+Umr42effIAL14R1+tXdawTRNZ/B8E5+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uuh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812" o:spid="_x0000_s29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08AA&#10;AADdAAAADwAAAGRycy9kb3ducmV2LnhtbERPz2uDMBS+D/o/hFfYbY0dIp1tFBkIu85t0OPDvKmt&#10;eXFJpu6/bw6FHT++36dyNaOYyfnBsoL9LgFB3Fo9cKfg86N+OoDwAVnjaJkU/JGHstg8nDDXduF3&#10;mpvQiRjCPkcFfQhTLqVvezLod3Yijty3dQZDhK6T2uESw80on5MkkwYHjg09TvTaU3ttfo2Cqrqs&#10;Xz/NC9ZeHhKX6VR31Vmpx+1aHUEEWsO/+O5+0wrSLItz45v4BG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l/08AAAADdAAAADwAAAAAAAAAAAAAAAACYAgAAZHJzL2Rvd25y&#10;ZXYueG1sUEsFBgAAAAAEAAQA9QAAAIUDA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813" o:spid="_x0000_s2998"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pglcYAAADdAAAADwAAAGRycy9kb3ducmV2LnhtbESPQWvCQBSE70L/w/IK&#10;3uomWkONriJiiwcpVAvi7ZF9JsHs25DdJvHfu0LB4zAz3zCLVW8q0VLjSssK4lEEgjizuuRcwe/x&#10;8+0DhPPIGivLpOBGDlbLl8ECU207/qH24HMRIOxSVFB4X6dSuqwgg25ka+LgXWxj0AfZ5FI32AW4&#10;qeQ4ihJpsOSwUGBNm4Ky6+HPKPjqsFtP4m27v142t/Nx+n3ax6TU8LVfz0F46v0z/N/eaQXvST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imCVxgAAAN0A&#10;AAAPAAAAAAAAAAAAAAAAAKoCAABkcnMvZG93bnJldi54bWxQSwUGAAAAAAQABAD6AAAAnQMAAAAA&#10;">
                  <v:rect id="Rectangle 3814" o:spid="_x0000_s29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blCMAA&#10;AADdAAAADwAAAGRycy9kb3ducmV2LnhtbERPTYvCMBC9C/6HMII3TRWp3a5RiiB43erCHodmtu3a&#10;TGoStfvvzUHw+Hjfm91gOnEn51vLChbzBARxZXXLtYLz6TDLQPiArLGzTAr+ycNuOx5tMNf2wV90&#10;L0MtYgj7HBU0IfS5lL5qyKCf2544cr/WGQwRulpqh48Ybjq5TJJUGmw5NjTY076h6lLejIKi+Bu+&#10;r+UHHrzMEpfqla6LH6Wmk6H4BBFoCG/xy33UClbpOu6Pb+IT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6blCM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3815" o:spid="_x0000_s30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pAk8IA&#10;AADdAAAADwAAAGRycy9kb3ducmV2LnhtbESPQYvCMBSE78L+h/AWvGmqSHWrUYogeN2q4PHRvG3r&#10;Ni/dJGr99xtB8DjMzDfMatObVtzI+caygsk4AUFcWt1wpeB42I0WIHxA1thaJgUP8rBZfwxWmGl7&#10;52+6FaESEcI+QwV1CF0mpS9rMujHtiOO3o91BkOUrpLa4T3CTSunSZJKgw3HhRo72tZU/hZXoyDP&#10;L/3pr/jCnZeLxKV6pqv8rNTws8+XIAL14R1+tfdawSydT+D5Jj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6kCT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group id="Group 3816" o:spid="_x0000_s3001"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dkOccAAADdAAAADwAAAGRycy9kb3ducmV2LnhtbESPT2vCQBTE7wW/w/KE&#10;3nQT26pEVxHR0oMI/gHx9sg+k2D2bciuSfz23YLQ4zAzv2Hmy86UoqHaFZYVxMMIBHFqdcGZgvNp&#10;O5iCcB5ZY2mZFDzJwXLRe5tjom3LB2qOPhMBwi5BBbn3VSKlS3My6Ia2Ig7ezdYGfZB1JnWNbYCb&#10;Uo6iaCwNFhwWcqxonVN6Pz6Mgu8W29VHvGl299v6eT197S+7mJR673erGQhPnf8Pv9o/WsHneDK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fdkOccAAADd&#10;AAAADwAAAAAAAAAAAAAAAACqAgAAZHJzL2Rvd25yZXYueG1sUEsFBgAAAAAEAAQA+gAAAJ4DAAAA&#10;AA==&#10;">
                  <v:rect id="Rectangle 3817" o:spid="_x0000_s30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7f8MA&#10;AADdAAAADwAAAGRycy9kb3ducmV2LnhtbESPT4vCMBTE7wt+h/AEb2vqH6pWo5QFYa/WXfD4aJ5t&#10;tXmpSVa7394sLHgcZuY3zGbXm1bcyfnGsoLJOAFBXFrdcKXg67h/X4LwAVlja5kU/JKH3XbwtsFM&#10;2wcf6F6ESkQI+wwV1CF0mZS+rMmgH9uOOHpn6wyGKF0ltcNHhJtWTpMklQYbjgs1dvRRU3ktfoyC&#10;PL/037dihXsvl4lL9VxX+Ump0bDP1yAC9eEV/m9/agXzdDGDvzfxCc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7f8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818" o:spid="_x0000_s30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jC8MA&#10;AADdAAAADwAAAGRycy9kb3ducmV2LnhtbESPQWvCQBSE74X+h+UJvdWNJUSNbkIoCL02VfD4yD6T&#10;aPZturvV9N93BaHHYWa+YbblZAZxJed7ywoW8wQEcWN1z62C/dfudQXCB2SNg2VS8EseyuL5aYu5&#10;tjf+pGsdWhEh7HNU0IUw5lL6piODfm5H4uidrDMYonSt1A5vEW4G+ZYkmTTYc1zocKT3jppL/WMU&#10;VNV5OnzXa9x5uUpcplPdVkelXmZTtQERaAr/4Uf7QytIs2UK9zfxCc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3jC8MAAADdAAAADwAAAAAAAAAAAAAAAACYAgAAZHJzL2Rv&#10;d25yZXYueG1sUEsFBgAAAAAEAAQA9QAAAIgDA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819" o:spid="_x0000_s3004"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78TccAAADdAAAADwAAAGRycy9kb3ducmV2LnhtbESPQWvCQBSE7wX/w/IK&#10;vdVNtEZJs4qILT2IoBaKt0f2mYRk34bsNon/vlso9DjMzDdMthlNI3rqXGVZQTyNQBDnVldcKPi8&#10;vD2vQDiPrLGxTAru5GCznjxkmGo78In6sy9EgLBLUUHpfZtK6fKSDLqpbYmDd7OdQR9kV0jd4RDg&#10;ppGzKEqkwYrDQokt7UrK6/O3UfA+4LCdx/v+UN929+tlcfw6xKTU0+O4fQXhafT/4b/2h1bwkiw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h78TccAAADd&#10;AAAADwAAAAAAAAAAAAAAAACqAgAAZHJzL2Rvd25yZXYueG1sUEsFBgAAAAAEAAQA+gAAAJ4DAAAA&#10;AA==&#10;">
                  <v:rect id="Rectangle 3820" o:spid="_x0000_s30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Y58IA&#10;AADdAAAADwAAAGRycy9kb3ducmV2LnhtbESPQYvCMBSE78L+h/AWvGm6IlW7RimC4HWrgsdH87at&#10;Ni/dJGr99xtB8DjMzDfMct2bVtzI+caygq9xAoK4tLrhSsFhvx3NQfiArLG1TAoe5GG9+hgsMdP2&#10;zj90K0IlIoR9hgrqELpMSl/WZNCPbUccvV/rDIYoXSW1w3uEm1ZOkiSVBhuOCzV2tKmpvBRXoyDP&#10;z/3xr1jg1st54lI91VV+Umr42effIAL14R1+tXdawTSdpfB8E5+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9jn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821" o:spid="_x0000_s30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9fMQA&#10;AADdAAAADwAAAGRycy9kb3ducmV2LnhtbESPwWrDMBBE74X8g9hAbrXcEBzXiRJMIJBr3RZ6XKyt&#10;7dRaOZJiu39fFQo9DjPzhtkfZ9OLkZzvLCt4SlIQxLXVHTcK3l7PjzkIH5A19pZJwTd5OB4WD3ss&#10;tJ34hcYqNCJC2BeooA1hKKT0dUsGfWIH4uh9WmcwROkaqR1OEW56uU7TTBrsOC60ONCppfqruhsF&#10;ZXmd32/VM569zFOX6Y1uyg+lVsu53IEINIf/8F/7ohVssu0W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PfXz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proofErr w:type="spellStart"/>
                          <w:r>
                            <w:rPr>
                              <w:sz w:val="18"/>
                              <w:lang w:val="ru-RU"/>
                            </w:rPr>
                            <w:t>Петрикин</w:t>
                          </w:r>
                          <w:proofErr w:type="spellEnd"/>
                        </w:p>
                      </w:txbxContent>
                    </v:textbox>
                  </v:rect>
                </v:group>
                <v:line id="Line 3822" o:spid="_x0000_s3007"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KeL4AAADdAAAADwAAAGRycy9kb3ducmV2LnhtbERPuwrCMBTdBf8hXMFNU8UX1SgiVNzE&#10;6uJ2ba5tsbkpTdT692YQHA/nvdq0phIvalxpWcFoGIEgzqwuOVdwOSeDBQjnkTVWlknBhxxs1t3O&#10;CmNt33yiV+pzEULYxaig8L6OpXRZQQbd0NbEgbvbxqAPsMmlbvAdwk0lx1E0kwZLDg0F1rQrKHuk&#10;T6Pgcb1Mk/1xp89VutW3PPHX210r1e+12yUIT63/i3/ug1Ywmc3D3P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nAp4vgAAAN0AAAAPAAAAAAAAAAAAAAAAAKEC&#10;AABkcnMvZG93bnJldi54bWxQSwUGAAAAAAQABAD5AAAAjAMAAAAA&#10;" strokeweight="2pt"/>
                <v:rect id="Rectangle 3823" o:spid="_x0000_s3008"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MlcQA&#10;AADdAAAADwAAAGRycy9kb3ducmV2LnhtbESPwWrDMBBE74X8g9hAb42cYtzEiRJMwdBr3BZ6XKyN&#10;7cRaOZJqu38fFQo9DjPzhtkfZ9OLkZzvLCtYrxIQxLXVHTcKPt7Lpw0IH5A19pZJwQ95OB4WD3vM&#10;tZ34RGMVGhEh7HNU0IYw5FL6uiWDfmUH4uidrTMYonSN1A6nCDe9fE6STBrsOC60ONBrS/W1+jYK&#10;iuIyf96qLZZebhKX6VQ3xZdSj8u52IEINIf/8F/7TStIs5ct/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TJXEAAAA3QAAAA8AAAAAAAAAAAAAAAAAmAIAAGRycy9k&#10;b3ducmV2LnhtbFBLBQYAAAAABAAEAPUAAACJAwAAAAA=&#10;" filled="f" stroked="f" strokeweight=".25pt">
                  <v:textbox inset="1pt,1pt,1pt,1pt">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пользователя на сайте</w:t>
                        </w:r>
                      </w:p>
                    </w:txbxContent>
                  </v:textbox>
                </v:rect>
                <v:line id="Line 3824" o:spid="_x0000_s3009"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92Wb4AAADdAAAADwAAAGRycy9kb3ducmV2LnhtbERPvQrCMBDeBd8hnOCmqaIi1SgiVNzE&#10;2sXtbM622FxKE7W+vRkEx4/vf73tTC1e1LrKsoLJOAJBnFtdcaEguySjJQjnkTXWlknBhxxsN/3e&#10;GmNt33ymV+oLEULYxaig9L6JpXR5SQbd2DbEgbvb1qAPsC2kbvEdwk0tp1G0kAYrDg0lNrQvKX+k&#10;T6Pgcc3myeG015c63elbkfjr7a6VGg663QqEp87/xT/3USuYLZ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P3ZZvgAAAN0AAAAPAAAAAAAAAAAAAAAAAKEC&#10;AABkcnMvZG93bnJldi54bWxQSwUGAAAAAAQABAD5AAAAjAMAAAAA&#10;" strokeweight="2pt"/>
                <v:line id="Line 3825" o:spid="_x0000_s3010"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PTwsEAAADdAAAADwAAAGRycy9kb3ducmV2LnhtbESPwQrCMBBE74L/EFbwpqmiItUoIlS8&#10;idWLt7VZ22KzKU3U+vdGEDwOM/OGWa5bU4knNa60rGA0jEAQZ1aXnCs4n5LBHITzyBory6TgTQ7W&#10;q25nibG2Lz7SM/W5CBB2MSoovK9jKV1WkEE3tDVx8G62MeiDbHKpG3wFuKnkOIpm0mDJYaHAmrYF&#10;Zff0YRTcL+dpsjts9alKN/qaJ/5yvWml+r12swDhqfX/8K+91woms/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9PCwQAAAN0AAAAPAAAAAAAAAAAAAAAA&#10;AKECAABkcnMvZG93bnJldi54bWxQSwUGAAAAAAQABAD5AAAAjwMAAAAA&#10;" strokeweight="2pt"/>
                <v:line id="Line 3826" o:spid="_x0000_s3011"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FNtcEAAADdAAAADwAAAGRycy9kb3ducmV2LnhtbESPwQrCMBBE74L/EFbwpqmiItUoIlS8&#10;idWLt7VZ22KzKU3U+vdGEDwOM/OGWa5bU4knNa60rGA0jEAQZ1aXnCs4n5LBHITzyBory6TgTQ7W&#10;q25nibG2Lz7SM/W5CBB2MSoovK9jKV1WkEE3tDVx8G62MeiDbHKpG3wFuKnkOIpm0mDJYaHAmrYF&#10;Zff0YRTcL+dpsjts9alKN/qaJ/5yvWml+r12swDhqfX/8K+91woms/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oU21wQAAAN0AAAAPAAAAAAAAAAAAAAAA&#10;AKECAABkcnMvZG93bnJldi54bWxQSwUGAAAAAAQABAD5AAAAjwMAAAAA&#10;" strokeweight="2pt"/>
                <v:rect id="Rectangle 3827" o:spid="_x0000_s3012"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LWMMA&#10;AADdAAAADwAAAGRycy9kb3ducmV2LnhtbESPQWvCQBSE7wX/w/IK3uqmVUIas5FQELyaVujxkX0m&#10;0ezbuLtq/PfdQqHHYWa+YYrNZAZxI+d7ywpeFwkI4sbqnlsFX5/blwyED8gaB8uk4EEeNuXsqcBc&#10;2zvv6VaHVkQI+xwVdCGMuZS+6cigX9iROHpH6wyGKF0rtcN7hJtBviVJKg32HBc6HOmjo+ZcX42C&#10;qjpNh0v9jlsvs8SleqXb6lup+fNUrUEEmsJ/+K+90wpWabaE3zfxCc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ELW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828" o:spid="_x0000_s3013"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TLMMA&#10;AADdAAAADwAAAGRycy9kb3ducmV2LnhtbESPwWrDMBBE74H+g9hCb7HcYozrRDGmYOi1TgI9LtbG&#10;dmKtXElN3L+vAoUeh5l5w2yrxUziSs6PlhU8JykI4s7qkXsFh32zLkD4gKxxskwKfshDtXtYbbHU&#10;9sYfdG1DLyKEfYkKhhDmUkrfDWTQJ3Ymjt7JOoMhStdL7fAW4WaSL2maS4Mjx4UBZ3obqLu030ZB&#10;XZ+X41f7io2XRepynem+/lTq6XGpNyACLeE//Nd+1wqyvMjg/iY+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iTL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Листов</w:t>
                        </w:r>
                      </w:p>
                    </w:txbxContent>
                  </v:textbox>
                </v:rect>
                <v:rect id="Rectangle 3829" o:spid="_x0000_s3014"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2t8MA&#10;AADdAAAADwAAAGRycy9kb3ducmV2LnhtbESPQWvCQBSE7wX/w/IK3uqmxYY0ZiOhIHg1rdDjI/tM&#10;otm3cXfV+O/dQqHHYWa+YYr1ZAZxJed7ywpeFwkI4sbqnlsF31+blwyED8gaB8uk4E4e1uXsqcBc&#10;2xvv6FqHVkQI+xwVdCGMuZS+6cigX9iROHoH6wyGKF0rtcNbhJtBviVJKg32HBc6HOmzo+ZUX4yC&#10;qjpO+3P9gRsvs8Sleqnb6kep+fNUrUAEmsJ/+K+91QqWafYOv2/iE5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Q2t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line id="Line 3830" o:spid="_x0000_s3015"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8tXMUAAADdAAAADwAAAGRycy9kb3ducmV2LnhtbESP0WoCMRRE3wX/IdxC3zRrKYtujVJs&#10;CxUfitoPuG6um9XNzZKkuvr1piD4OMzMGWY672wjTuRD7VjBaJiBIC6drrlS8Lv9GoxBhIissXFM&#10;Ci4UYD7r96ZYaHfmNZ02sRIJwqFABSbGtpAylIYshqFriZO3d95iTNJXUns8J7ht5EuW5dJizWnB&#10;YEsLQ+Vx82cVLP1udRxdKyN3vPSfzc/HJNiDUs9P3fsbiEhdfITv7W+t4DUf5/D/Jj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8tXMUAAADdAAAADwAAAAAAAAAA&#10;AAAAAAChAgAAZHJzL2Rvd25yZXYueG1sUEsFBgAAAAAEAAQA+QAAAJMDAAAAAA==&#10;" strokeweight="1pt"/>
                <v:line id="Line 3831" o:spid="_x0000_s3016"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OIx8UAAADdAAAADwAAAGRycy9kb3ducmV2LnhtbESP0WoCMRRE34X+Q7gF3zRrEbVbo5Sq&#10;oPggtf2A6+Z2s3VzsyRR1359Iwg+DjNzhpnOW1uLM/lQOVYw6GcgiAunKy4VfH+tehMQISJrrB2T&#10;gisFmM+eOlPMtbvwJ533sRQJwiFHBSbGJpcyFIYshr5riJP347zFmKQvpfZ4SXBby5csG0mLFacF&#10;gw19GCqO+5NVsPGH7XHwVxp54I1f1rvFa7C/SnWf2/c3EJHa+Ajf22utYDiajOH2Jj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OIx8UAAADdAAAADwAAAAAAAAAA&#10;AAAAAAChAgAAZHJzL2Rvd25yZXYueG1sUEsFBgAAAAAEAAQA+QAAAJMDAAAAAA==&#10;" strokeweight="1pt"/>
                <v:rect id="Rectangle 3832" o:spid="_x0000_s3017"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ZKcAA&#10;AADdAAAADwAAAGRycy9kb3ducmV2LnhtbERPz0vDMBS+D/wfwhO8raljlNotG0UYeLUq7Phonmln&#10;81KTrK3//XIYePz4fu+Pix3ERD70jhU8ZzkI4tbpno2Cz4/TugQRIrLGwTEp+KMAx8PDao+VdjO/&#10;09REI1IIhwoVdDGOlZSh7chiyNxInLhv5y3GBL2R2uOcwu0gN3leSIs9p4YOR3rtqP1prlZBXV+W&#10;r9/mBU9Blrkv9Fab+qzU0+NS70BEWuK/+O5+0wq2RZnmpjfpCcjD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WZKcAAAADdAAAADwAAAAAAAAAAAAAAAACYAgAAZHJzL2Rvd25y&#10;ZXYueG1sUEsFBgAAAAAEAAQA9QAAAIUDA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3833" o:spid="_x0000_s3018"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fxMUAAADdAAAADwAAAGRycy9kb3ducmV2LnhtbESPzWrDMBCE74W8g9hAb43c0gbHjRKM&#10;waW3EseX3NbW+odYK2Opifv2VSCQ4zAz3zDb/WwGcaHJ9ZYVvK4iEMS11T23Cspj/hKDcB5Z42CZ&#10;FPyRg/1u8bTFRNsrH+hS+FYECLsEFXTej4mUru7IoFvZkTh4jZ0M+iCnVuoJrwFuBvkWRWtpsOew&#10;0OFIWUf1ufg1Cs6n8iP/+sn0cShSXbW5P1WNVup5OaefIDzN/hG+t7+1gvd1vIH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XfxMUAAADdAAAADwAAAAAAAAAA&#10;AAAAAAChAgAAZHJzL2Rvd25yZXYueG1sUEsFBgAAAAAEAAQA+QAAAJMDAAAAAA==&#10;" strokeweight="2pt"/>
                <v:line id="Line 3834" o:spid="_x0000_s3019"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OGbsIAAADdAAAADwAAAGRycy9kb3ducmV2LnhtbERPy2oCMRTdC/2HcAvuNKOI6GgUaS0o&#10;XYiPD7hOrpPRyc2QpDr265tFweXhvOfL1tbiTj5UjhUM+hkI4sLpiksFp+NXbwIiRGSNtWNS8KQA&#10;y8VbZ465dg/e0/0QS5FCOOSowMTY5FKGwpDF0HcNceIuzluMCfpSao+PFG5rOcyysbRYcWow2NCH&#10;oeJ2+LEKtv78fRv8lkaeeevX9e5zGuxVqe57u5qBiNTGl/jfvdEKRuNp2p/epCc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iOGbsIAAADdAAAADwAAAAAAAAAAAAAA&#10;AAChAgAAZHJzL2Rvd25yZXYueG1sUEsFBgAAAAAEAAQA+QAAAJADAAAAAA==&#10;" strokeweight="1pt"/>
                <v:line id="Line 3835" o:spid="_x0000_s3020"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j9cUAAADdAAAADwAAAGRycy9kb3ducmV2LnhtbESP3WoCMRSE7wu+QzhC72p2i0hdjSJW&#10;odKL4s8DHDfHzermZEmibvv0TaHg5TAz3zDTeWcbcSMfascK8kEGgrh0uuZKwWG/fnkDESKyxsYx&#10;KfimAPNZ72mKhXZ33tJtFyuRIBwKVGBibAspQ2nIYhi4ljh5J+ctxiR9JbXHe4LbRr5m2UharDkt&#10;GGxpaai87K5WwcYfPy/5T2XkkTd+1Xy9j4M9K/Xc7xYTEJG6+Aj/tz+0guFonMP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8j9cUAAADdAAAADwAAAAAAAAAA&#10;AAAAAAChAgAAZHJzL2Rvd25yZXYueG1sUEsFBgAAAAAEAAQA+QAAAJMDAAAAAA==&#10;" strokeweight="1pt"/>
                <v:line id="Line 3836" o:spid="_x0000_s3021"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29gsYAAADdAAAADwAAAGRycy9kb3ducmV2LnhtbESP0WoCMRRE3wv9h3ALfatZRaSuZhdp&#10;FSo+FG0/4Lq5blY3N0sSdduvN4WCj8PMnGHmZW9bcSEfGscKhoMMBHHldMO1gu+v1csriBCRNbaO&#10;ScEPBSiLx4c55tpdeUuXXaxFgnDIUYGJsculDJUhi2HgOuLkHZy3GJP0tdQerwluWznKsom02HBa&#10;MNjRm6HqtDtbBWu/35yGv7WRe177Zfv5Pg32qNTzU7+YgYjUx3v4v/2hFYwn0xH8vU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9vYLGAAAA3QAAAA8AAAAAAAAA&#10;AAAAAAAAoQIAAGRycy9kb3ducmV2LnhtbFBLBQYAAAAABAAEAPkAAACUAwAAAAA=&#10;" strokeweight="1pt"/>
                <v:group id="Group 3837" o:spid="_x0000_s3022"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cnWMcAAADdAAAADwAAAGRycy9kb3ducmV2LnhtbESPT2vCQBTE7wW/w/KE&#10;3nQTbUWjq4jU0oMI/gHx9sg+k2D2bciuSfz23YLQ4zAzv2EWq86UoqHaFZYVxMMIBHFqdcGZgvNp&#10;O5iCcB5ZY2mZFDzJwWrZe1tgom3LB2qOPhMBwi5BBbn3VSKlS3My6Ia2Ig7ezdYGfZB1JnWNbYCb&#10;Uo6iaCINFhwWcqxok1N6Pz6Mgu8W2/U4/mp299vmeT197i+7mJR673frOQhPnf8Pv9o/WsHHZDa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rcnWMcAAADd&#10;AAAADwAAAAAAAAAAAAAAAACqAgAAZHJzL2Rvd25yZXYueG1sUEsFBgAAAAAEAAQA+gAAAJ4DAAAA&#10;AA==&#10;">
                  <v:rect id="Rectangle 3838" o:spid="_x0000_s30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F8cMA&#10;AADdAAAADwAAAGRycy9kb3ducmV2LnhtbESPwWrDMBBE74X+g9hAbrWcYkzsRAmmEMg1bgs5LtbG&#10;dmutXEmx3b+vCoUeh5l5w+yPixnERM73lhVskhQEcWN1z62Ct9fT0xaED8gaB8uk4Js8HA+PD3ss&#10;tZ35QlMdWhEh7EtU0IUwllL6piODPrEjcfRu1hkMUbpWaodzhJtBPqdpLg32HBc6HOmlo+azvhsF&#10;VfWxvH/VBZ683KYu15luq6tS69VS7UAEWsJ/+K991gqyvMjg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EF8c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rect id="Rectangle 3839" o:spid="_x0000_s30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2gasQA&#10;AADdAAAADwAAAGRycy9kb3ducmV2LnhtbESPwWrDMBBE74X8g9hAb42c4prEiRJMwdBr3BZ6XKyN&#10;7cRaOZJqu38fFQo9DjPzhtkfZ9OLkZzvLCtYrxIQxLXVHTcKPt7Lpw0IH5A19pZJwQ95OB4WD3vM&#10;tZ34RGMVGhEh7HNU0IYw5FL6uiWDfmUH4uidrTMYonSN1A6nCDe9fE6STBrsOC60ONBrS/W1+jYK&#10;iuIyf96qLZZebhKX6VQ3xZdSj8u52IEINIf/8F/7TStIs+0L/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doGr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3840" o:spid="_x0000_s3025"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da8QAAADdAAAADwAAAGRycy9kb3ducmV2LnhtbESPT4vCMBTE74LfITxhb5ruomW3axQR&#10;Kt7E6sXba/P6B5uX0mS1++2NIHgcZuY3zHI9mFbcqHeNZQWfswgEcWF1w5WC8ymdfoNwHllja5kU&#10;/JOD9Wo8WmKi7Z2PdMt8JQKEXYIKau+7REpX1GTQzWxHHLzS9gZ9kH0ldY/3ADet/IqiWBpsOCzU&#10;2NG2puKa/RkF18t5ke4OW31qs43Oq9Rf8lIr9TEZNr8gPA3+HX6191rBPP6J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Q91rxAAAAN0AAAAPAAAAAAAAAAAA&#10;AAAAAKECAABkcnMvZG93bnJldi54bWxQSwUGAAAAAAQABAD5AAAAkgMAAAAA&#10;" strokeweight="2pt"/>
                <v:rect id="Rectangle 3841" o:spid="_x0000_s3026"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bhsQA&#10;AADdAAAADwAAAGRycy9kb3ducmV2LnhtbESPwWrDMBBE74X8g9hAb42cYtzEiRJMwdBr3BZ6XKyN&#10;7cRaOZJqu38fFQo9DjPzhtkfZ9OLkZzvLCtYrxIQxLXVHTcKPt7Lpw0IH5A19pZJwQ95OB4WD3vM&#10;tZ34RGMVGhEh7HNU0IYw5FL6uiWDfmUH4uidrTMYonSN1A6nCDe9fE6STBrsOC60ONBrS/W1+jYK&#10;iuIyf96qLZZebhKX6VQ3xZdSj8u52IEINIf/8F/7TStIs+0L/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Dm4b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3842" o:spid="_x0000_s3027"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P9L8A&#10;AADdAAAADwAAAGRycy9kb3ducmV2LnhtbERPTYvCMBC9L/gfwgje1nRFinaNpQgFr3YVPA7N2Ha3&#10;mdQkav335iDs8fG+N/loenEn5zvLCr7mCQji2uqOGwXHn/JzBcIHZI29ZVLwJA/5dvKxwUzbBx/o&#10;XoVGxBD2GSpoQxgyKX3dkkE/twNx5C7WGQwRukZqh48Ybnq5SJJUGuw4NrQ40K6l+q+6GQVF8Tue&#10;rtUaSy9XiUv1UjfFWanZdCy+QQQaw7/47d5rBct0HefGN/EJ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3A/0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Масштаб</w:t>
                        </w:r>
                      </w:p>
                    </w:txbxContent>
                  </v:textbox>
                </v:rect>
                <v:line id="Line 3843" o:spid="_x0000_s3028"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JGcUAAADdAAAADwAAAGRycy9kb3ducmV2LnhtbESPzWrDMBCE74W8g9hAb7Xc0obEjRKM&#10;waW3EseX3NbW+odYK2Opifv2VSCQ4zAz3zDb/WwGcaHJ9ZYVvEYxCOLa6p5bBeUxf1mDcB5Z42CZ&#10;FPyRg/1u8bTFRNsrH+hS+FYECLsEFXTej4mUru7IoIvsSBy8xk4GfZBTK/WE1wA3g3yL45U02HNY&#10;6HCkrKP6XPwaBedT+ZF//WT6OBSprtrcn6pGK/W8nNNPEJ5m/wjf299awftqs4H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xJGcUAAADdAAAADwAAAAAAAAAA&#10;AAAAAAChAgAAZHJzL2Rvd25yZXYueG1sUEsFBgAAAAAEAAQA+QAAAJMDAAAAAA==&#10;" strokeweight="2pt"/>
                <v:rect id="Rectangle 3844" o:spid="_x0000_s3029"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Z6MEA&#10;AADdAAAADwAAAGRycy9kb3ducmV2LnhtbERPz2vCMBS+D/Y/hDfYTZNJqa4apQyEXVcVPD6at7au&#10;eemS2Hb//XIY7Pjx/d4dZtuLkXzoHGt4WSoQxLUzHTcazqfjYgMiRGSDvWPS8EMBDvvHhx0Wxk38&#10;QWMVG5FCOBSooY1xKKQMdUsWw9INxIn7dN5iTNA30nicUrjt5UqpXFrsODW0ONBbS/VXdbcayvI2&#10;X76rVzwGuVE+N5lpyqvWz09zuQURaY7/4j/3u9GQrVXan96kJ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BmejBAAAA3QAAAA8AAAAAAAAAAAAAAAAAmAIAAGRycy9kb3du&#10;cmV2LnhtbFBLBQYAAAAABAAEAPUAAACG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3845" o:spid="_x0000_s3030"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08c8IA&#10;AADdAAAADwAAAGRycy9kb3ducmV2LnhtbESPQWsCMRSE7wX/Q3iCt5pYxOpqlKUg9OraQo+PzXN3&#10;dfOyJqmu/94IgsdhZr5hVpvetuJCPjSONUzGCgRx6UzDlYaf/fZ9DiJEZIOtY9JwowCb9eBthZlx&#10;V97RpYiVSBAOGWqoY+wyKUNZk8Uwdh1x8g7OW4xJ+koaj9cEt638UGomLTacFmrs6Kum8lT8Ww15&#10;fux/z8UCt0HOlZ+ZqanyP61Hwz5fgojUx1f42f42GqafagKPN+k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Txz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rect id="Rectangle 3846" o:spid="_x0000_s3031"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BMMA&#10;AADdAAAADwAAAGRycy9kb3ducmV2LnhtbESPQWvCQBSE74X+h+UVvNXdiqhN3YQgCL02Knh8ZF+T&#10;tNm3cXer8d93BcHjMDPfMOtitL04kw+dYw1vUwWCuHam40bDfrd9XYEIEdlg75g0XClAkT8/rTEz&#10;7sJfdK5iIxKEQ4Ya2hiHTMpQt2QxTN1AnLxv5y3GJH0jjcdLgttezpRaSIsdp4UWB9q0VP9Wf1ZD&#10;Wf6Mh1P1jtsgV8ovzNw05VHryctYfoCINMZH+N7+NBrmSzWD25v0BG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iB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 : 1</w:t>
                        </w:r>
                      </w:p>
                    </w:txbxContent>
                  </v:textbox>
                </v:rect>
                <v:line id="Line 3847" o:spid="_x0000_s3032"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CA8YAAADdAAAADwAAAGRycy9kb3ducmV2LnhtbESP3WoCMRSE74W+QzgF72rWKtVujVK0&#10;QsUL8ecBjpvTzdbNyZKkuvXpTaHg5TAz3zCTWWtrcSYfKscK+r0MBHHhdMWlgsN++TQGESKyxtox&#10;KfilALPpQ2eCuXYX3tJ5F0uRIBxyVGBibHIpQ2HIYui5hjh5X85bjEn6UmqPlwS3tXzOshdpseK0&#10;YLChuaHitPuxClb+uD71r6WRR175j3qzeA32W6nuY/v+BiJSG+/h//anVjAcZQP4e5Oe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ggPGAAAA3QAAAA8AAAAAAAAA&#10;AAAAAAAAoQIAAGRycy9kb3ducmV2LnhtbFBLBQYAAAAABAAEAPkAAACUAwAAAAA=&#10;" strokeweight="1pt"/>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6B02BD">
        <w:rPr>
          <w:rFonts w:ascii="ISOCPEUR" w:hAnsi="ISOCPEUR"/>
          <w:i/>
          <w:noProof/>
          <w:sz w:val="28"/>
        </w:rPr>
        <mc:AlternateContent>
          <mc:Choice Requires="wps">
            <w:drawing>
              <wp:anchor distT="0" distB="0" distL="114300" distR="114300" simplePos="0" relativeHeight="251767808" behindDoc="0" locked="0" layoutInCell="0" allowOverlap="1" wp14:anchorId="36A5AF33" wp14:editId="0D3F0D06">
                <wp:simplePos x="0" y="0"/>
                <wp:positionH relativeFrom="page">
                  <wp:posOffset>876300</wp:posOffset>
                </wp:positionH>
                <wp:positionV relativeFrom="margin">
                  <wp:posOffset>-445770</wp:posOffset>
                </wp:positionV>
                <wp:extent cx="2291715" cy="133350"/>
                <wp:effectExtent l="0" t="0" r="0" b="0"/>
                <wp:wrapNone/>
                <wp:docPr id="1205" name="Надпись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6A5AF33" id="Надпись 1205" o:spid="_x0000_s3033" type="#_x0000_t202" style="position:absolute;margin-left:69pt;margin-top:-35.1pt;width:180.45pt;height:10.5pt;rotation:180;flip:x;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v:textbox>
                <w10:wrap anchorx="page" anchory="margin"/>
              </v:shape>
            </w:pict>
          </mc:Fallback>
        </mc:AlternateContent>
      </w:r>
      <w:r w:rsidRPr="006B02BD">
        <w:rPr>
          <w:rFonts w:ascii="ISOCPEUR" w:hAnsi="ISOCPEUR"/>
          <w:i/>
          <w:noProof/>
          <w:sz w:val="28"/>
        </w:rPr>
        <mc:AlternateContent>
          <mc:Choice Requires="wps">
            <w:drawing>
              <wp:anchor distT="0" distB="0" distL="114300" distR="114300" simplePos="0" relativeHeight="251765760" behindDoc="0" locked="0" layoutInCell="0" allowOverlap="1" wp14:anchorId="65CB32EE" wp14:editId="3F6DBF9C">
                <wp:simplePos x="0" y="0"/>
                <wp:positionH relativeFrom="page">
                  <wp:posOffset>716915</wp:posOffset>
                </wp:positionH>
                <wp:positionV relativeFrom="topMargin">
                  <wp:posOffset>245110</wp:posOffset>
                </wp:positionV>
                <wp:extent cx="2520315" cy="504190"/>
                <wp:effectExtent l="0" t="0" r="13335" b="10160"/>
                <wp:wrapNone/>
                <wp:docPr id="1204" name="Прямоугольник 1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05953F50" id="Прямоугольник 1204" o:spid="_x0000_s1026" style="position:absolute;margin-left:56.45pt;margin-top:19.3pt;width:198.45pt;height:39.7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h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" o:allowincell="f" filled="f" strokeweight="2pt">
                <w10:wrap anchorx="page" anchory="margin"/>
              </v:rect>
            </w:pict>
          </mc:Fallback>
        </mc:AlternateContent>
      </w:r>
      <w:r w:rsidR="009B427C">
        <w:rPr>
          <w:noProof/>
        </w:rPr>
        <w:drawing>
          <wp:inline distT="0" distB="0" distL="0" distR="0" wp14:anchorId="1EB68C4E" wp14:editId="5C314CFF">
            <wp:extent cx="5940425" cy="4040505"/>
            <wp:effectExtent l="0" t="0" r="3175" b="0"/>
            <wp:docPr id="4436" name="Рисунок 4436" descr="https://pp.userapi.com/c639716/v639716755/181b3/enhRjRx1V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639716/v639716755/181b3/enhRjRx1Vc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6961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704" name="Группа 4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705" name="Rectangle 384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06" name="Line 385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7" name="Line 385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8" name="Line 385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9" name="Line 385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0" name="Line 385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1" name="Line 385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2" name="Line 385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3" name="Line 385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4" name="Rectangle 385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15" name="Rectangle 385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716" name="Rectangle 386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17" name="Rectangle 386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718" name="Rectangle 386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719" name="Rectangle 386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720" name="Rectangle 3864"/>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721" name="Rectangle 386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722" name="Line 386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3" name="Line 386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4" name="Line 386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5" name="Line 386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6" name="Line 387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27" name="Group 3871"/>
                        <wpg:cNvGrpSpPr>
                          <a:grpSpLocks/>
                        </wpg:cNvGrpSpPr>
                        <wpg:grpSpPr bwMode="auto">
                          <a:xfrm>
                            <a:off x="1154" y="14756"/>
                            <a:ext cx="2491" cy="248"/>
                            <a:chOff x="0" y="0"/>
                            <a:chExt cx="19999" cy="20000"/>
                          </a:xfrm>
                        </wpg:grpSpPr>
                        <wps:wsp>
                          <wps:cNvPr id="4728" name="Rectangle 387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29" name="Rectangle 387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730" name="Group 3874"/>
                        <wpg:cNvGrpSpPr>
                          <a:grpSpLocks/>
                        </wpg:cNvGrpSpPr>
                        <wpg:grpSpPr bwMode="auto">
                          <a:xfrm>
                            <a:off x="1154" y="15036"/>
                            <a:ext cx="2491" cy="248"/>
                            <a:chOff x="0" y="0"/>
                            <a:chExt cx="19999" cy="20000"/>
                          </a:xfrm>
                        </wpg:grpSpPr>
                        <wps:wsp>
                          <wps:cNvPr id="4731" name="Rectangle 387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32" name="Rectangle 387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733" name="Group 3877"/>
                        <wpg:cNvGrpSpPr>
                          <a:grpSpLocks/>
                        </wpg:cNvGrpSpPr>
                        <wpg:grpSpPr bwMode="auto">
                          <a:xfrm>
                            <a:off x="1154" y="15316"/>
                            <a:ext cx="2491" cy="248"/>
                            <a:chOff x="0" y="0"/>
                            <a:chExt cx="19999" cy="20000"/>
                          </a:xfrm>
                        </wpg:grpSpPr>
                        <wps:wsp>
                          <wps:cNvPr id="4734" name="Rectangle 387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735" name="Rectangle 387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736" name="Group 3880"/>
                        <wpg:cNvGrpSpPr>
                          <a:grpSpLocks/>
                        </wpg:cNvGrpSpPr>
                        <wpg:grpSpPr bwMode="auto">
                          <a:xfrm>
                            <a:off x="1154" y="15893"/>
                            <a:ext cx="2491" cy="248"/>
                            <a:chOff x="0" y="0"/>
                            <a:chExt cx="19999" cy="20000"/>
                          </a:xfrm>
                        </wpg:grpSpPr>
                        <wps:wsp>
                          <wps:cNvPr id="4737" name="Rectangle 388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738" name="Rectangle 388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739" name="Group 3883"/>
                        <wpg:cNvGrpSpPr>
                          <a:grpSpLocks/>
                        </wpg:cNvGrpSpPr>
                        <wpg:grpSpPr bwMode="auto">
                          <a:xfrm>
                            <a:off x="1154" y="16170"/>
                            <a:ext cx="2491" cy="248"/>
                            <a:chOff x="0" y="0"/>
                            <a:chExt cx="19999" cy="20000"/>
                          </a:xfrm>
                        </wpg:grpSpPr>
                        <wps:wsp>
                          <wps:cNvPr id="4740" name="Rectangle 388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741" name="Rectangle 388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742" name="Line 388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3" name="Rectangle 388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редактора сайта</w:t>
                              </w:r>
                            </w:p>
                          </w:txbxContent>
                        </wps:txbx>
                        <wps:bodyPr rot="0" vert="horz" wrap="square" lIns="12700" tIns="12700" rIns="12700" bIns="12700" anchor="t" anchorCtr="0" upright="1">
                          <a:noAutofit/>
                        </wps:bodyPr>
                      </wps:wsp>
                      <wps:wsp>
                        <wps:cNvPr id="4744" name="Line 388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5" name="Line 388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6" name="Line 389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7" name="Rectangle 389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748" name="Rectangle 389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749" name="Rectangle 389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750" name="Line 389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1" name="Line 389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2" name="Rectangle 389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753" name="Line 389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4" name="Line 389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5" name="Line 389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6" name="Line 390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57" name="Group 3901"/>
                        <wpg:cNvGrpSpPr>
                          <a:grpSpLocks/>
                        </wpg:cNvGrpSpPr>
                        <wpg:grpSpPr bwMode="auto">
                          <a:xfrm>
                            <a:off x="1154" y="15596"/>
                            <a:ext cx="2491" cy="248"/>
                            <a:chOff x="0" y="0"/>
                            <a:chExt cx="19999" cy="20000"/>
                          </a:xfrm>
                        </wpg:grpSpPr>
                        <wps:wsp>
                          <wps:cNvPr id="4758" name="Rectangle 39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759" name="Rectangle 39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760" name="Line 390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1" name="Rectangle 390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762" name="Rectangle 390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763" name="Line 390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4" name="Rectangle 390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765" name="Rectangle 3909"/>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766" name="Rectangle 3910"/>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767" name="Line 391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704" o:spid="_x0000_s3034" style="position:absolute;margin-left:56.7pt;margin-top:19.85pt;width:518.8pt;height:802.3pt;z-index:25169612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UYZ5KR8PAACRBgEADgAAAAAAAAAA&#10;AAAAAAAuAgAAZHJzL2Uyb0RvYy54bWxQSwECLQAUAAYACAAAACEAjEO2yuEAAAAMAQAADwAAAAAA&#10;AAAAAAAAAAB5EQAAZHJzL2Rvd25yZXYueG1sUEsFBgAAAAAEAAQA8wAAAIcSAAAAAA==&#10;" o:allowincell="f">
                <v:rect id="Rectangle 3849" o:spid="_x0000_s3035"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rsUA&#10;AADdAAAADwAAAGRycy9kb3ducmV2LnhtbESP0WrCQBRE34X+w3ILfTMbS7UaXSUWhD6Jpn7AJXtN&#10;gtm7aXZN0n69Kwg+DjNzhlltBlOLjlpXWVYwiWIQxLnVFRcKTj+78RyE88gaa8uk4I8cbNYvoxUm&#10;2vZ8pC7zhQgQdgkqKL1vEildXpJBF9mGOHhn2xr0QbaF1C32AW5q+R7HM2mw4rBQYkNfJeWX7GoU&#10;XPzQ7dMi+98tTttFftim/fU3VertdUiXIDwN/hl+tL+1go/PeAr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uxQAAAN0AAAAPAAAAAAAAAAAAAAAAAJgCAABkcnMv&#10;ZG93bnJldi54bWxQSwUGAAAAAAQABAD1AAAAigMAAAAA&#10;" filled="f" strokeweight="2pt"/>
                <v:line id="Line 3850" o:spid="_x0000_s3036"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hHccUAAADdAAAADwAAAGRycy9kb3ducmV2LnhtbESPQWvCQBSE74X+h+UVvNVNpU1L6ioi&#10;pHgrJrnk9sw+k2D2bciuJv57VxA8DjPzDbNcT6YTFxpca1nBxzwCQVxZ3XKtoMjT9x8QziNr7CyT&#10;gis5WK9eX5aYaDvyni6Zr0WAsEtQQeN9n0jpqoYMurntiYN3tINBH+RQSz3gGOCmk4soiqXBlsNC&#10;gz1tG6pO2dkoOJXFV/r3v9V5l230oU59eThqpWZv0+YXhKfJP8OP9k4r+PyOYri/C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hHccUAAADdAAAADwAAAAAAAAAA&#10;AAAAAAChAgAAZHJzL2Rvd25yZXYueG1sUEsFBgAAAAAEAAQA+QAAAJMDAAAAAA==&#10;" strokeweight="2pt"/>
                <v:line id="Line 3851" o:spid="_x0000_s3037"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i6sUAAADdAAAADwAAAGRycy9kb3ducmV2LnhtbESPQWvCQBSE74X+h+UVvNVNi20kukoI&#10;RLxJk1y8PbPPJJh9G7Krxn/vFgo9DjPzDbPeTqYXNxpdZ1nBxzwCQVxb3XGjoCrz9yUI55E19pZJ&#10;wYMcbDevL2tMtL3zD90K34gAYZeggtb7IZHS1S0ZdHM7EAfvbEeDPsixkXrEe4CbXn5G0bc02HFY&#10;aHGgrKX6UlyNgsux+sp3h0yXfZHqU5P74+mslZq9TekKhKfJ/4f/2nutYBFHMfy+CU9Ab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Ti6sUAAADdAAAADwAAAAAAAAAA&#10;AAAAAAChAgAAZHJzL2Rvd25yZXYueG1sUEsFBgAAAAAEAAQA+QAAAJMDAAAAAA==&#10;" strokeweight="2pt"/>
                <v:line id="Line 3852" o:spid="_x0000_s3038"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2mL4AAADdAAAADwAAAGRycy9kb3ducmV2LnhtbERPuwrCMBTdBf8hXMFNU8UX1SgiVNzE&#10;6uJ2ba5tsbkpTdT692YQHA/nvdq0phIvalxpWcFoGIEgzqwuOVdwOSeDBQjnkTVWlknBhxxs1t3O&#10;CmNt33yiV+pzEULYxaig8L6OpXRZQQbd0NbEgbvbxqAPsMmlbvAdwk0lx1E0kwZLDg0F1rQrKHuk&#10;T6Pgcb1Mk/1xp89VutW3PPHX210r1e+12yUIT63/i3/ug1YwmUdhbngTnoBc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e3aYvgAAAN0AAAAPAAAAAAAAAAAAAAAAAKEC&#10;AABkcnMvZG93bnJldi54bWxQSwUGAAAAAAQABAD5AAAAjAMAAAAA&#10;" strokeweight="2pt"/>
                <v:line id="Line 3853" o:spid="_x0000_s3039"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TA8UAAADdAAAADwAAAGRycy9kb3ducmV2LnhtbESPS2vDMBCE74H8B7GF3BK5IX25UYIx&#10;OPRW6uSS29paP4i1MpZiu/++KhR6HGbmG2Z/nE0nRhpca1nB4yYCQVxa3XKt4HLO1q8gnEfW2Fkm&#10;Bd/k4HhYLvYYazvxF425r0WAsItRQeN9H0vpyoYMuo3tiYNX2cGgD3KopR5wCnDTyW0UPUuDLYeF&#10;BntKGypv+d0ouF0vT9npM9XnLk90UWf+WlRaqdXDnLyD8DT7//Bf+0Mr2L1Eb/D7JjwBe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fTA8UAAADdAAAADwAAAAAAAAAA&#10;AAAAAAChAgAAZHJzL2Rvd25yZXYueG1sUEsFBgAAAAAEAAQA+QAAAJMDAAAAAA==&#10;" strokeweight="2pt"/>
                <v:line id="Line 3854" o:spid="_x0000_s3040"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TsQ74AAADdAAAADwAAAGRycy9kb3ducmV2LnhtbERPuwrCMBTdBf8hXMFNU8UX1SgiVNzE&#10;6uJ2ba5tsbkpTdT692YQHA/nvdq0phIvalxpWcFoGIEgzqwuOVdwOSeDBQjnkTVWlknBhxxs1t3O&#10;CmNt33yiV+pzEULYxaig8L6OpXRZQQbd0NbEgbvbxqAPsMmlbvAdwk0lx1E0kwZLDg0F1rQrKHuk&#10;T6Pgcb1Mk/1xp89VutW3PPHX210r1e+12yUIT63/i3/ug1YwmY/C/v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1OxDvgAAAN0AAAAPAAAAAAAAAAAAAAAAAKEC&#10;AABkcnMvZG93bnJldi54bWxQSwUGAAAAAAQABAD5AAAAjAMAAAAA&#10;" strokeweight="2pt"/>
                <v:line id="Line 3855" o:spid="_x0000_s3041"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hJ2MUAAADdAAAADwAAAGRycy9kb3ducmV2LnhtbESPQWvCQBSE74L/YXmF3nQTaW1J3YQQ&#10;SOlNjF68PbPPJJh9G7JbTf+9WxA8DjPzDbPJJtOLK42us6wgXkYgiGurO24UHPbl4hOE88gae8uk&#10;4I8cZOl8tsFE2xvv6Fr5RgQIuwQVtN4PiZSubsmgW9qBOHhnOxr0QY6N1CPeAtz0chVFa2mw47DQ&#10;4kBFS/Wl+jUKLsfDe/m9LfS+r3J9akp/PJ21Uq8vU/4FwtPkn+FH+0crePuIY/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hJ2MUAAADdAAAADwAAAAAAAAAA&#10;AAAAAAChAgAAZHJzL2Rvd25yZXYueG1sUEsFBgAAAAAEAAQA+QAAAJMDAAAAAA==&#10;" strokeweight="2pt"/>
                <v:line id="Line 3856" o:spid="_x0000_s3042"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xRcYAAADdAAAADwAAAGRycy9kb3ducmV2LnhtbESP3WoCMRSE7wXfIRzBu5pdEW1Xo5T+&#10;gOKF1PoAx83pZuvmZElS3fbpjVDwcpiZb5jFqrONOJMPtWMF+SgDQVw6XXOl4PD5/vAIIkRkjY1j&#10;UvBLAVbLfm+BhXYX/qDzPlYiQTgUqMDE2BZShtKQxTByLXHyvpy3GJP0ldQeLwluGznOsqm0WHNa&#10;MNjSi6HytP+xCjb+uD3lf5WRR974t2b3+hTst1LDQfc8BxGpi/fwf3utFUxm+Rh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PsUXGAAAA3QAAAA8AAAAAAAAA&#10;AAAAAAAAoQIAAGRycy9kb3ducmV2LnhtbFBLBQYAAAAABAAEAPkAAACUAwAAAAA=&#10;" strokeweight="1pt"/>
                <v:line id="Line 3857" o:spid="_x0000_s3043"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MU3sYAAADdAAAADwAAAGRycy9kb3ducmV2LnhtbESP3WoCMRSE7wt9h3AKvdPs2tKfrVFE&#10;W1C8KFUf4Lg5blY3J0uS6urTm4LQy2FmvmGG48424kg+1I4V5P0MBHHpdM2Vgs36q/cGIkRkjY1j&#10;UnCmAOPR/d0QC+1O/EPHVaxEgnAoUIGJsS2kDKUhi6HvWuLk7Zy3GJP0ldQeTwluGznIshdpsea0&#10;YLClqaHysPq1ChZ+uzzkl8rILS/8Z/M9ew92r9TjQzf5ABGpi//hW3uuFTy/5k/w9yY9AT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FN7GAAAA3QAAAA8AAAAAAAAA&#10;AAAAAAAAoQIAAGRycy9kb3ducmV2LnhtbFBLBQYAAAAABAAEAPkAAACUAwAAAAA=&#10;" strokeweight="1pt"/>
                <v:rect id="Rectangle 3858" o:spid="_x0000_s3044"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MJNsQA&#10;AADdAAAADwAAAGRycy9kb3ducmV2LnhtbESPwWrDMBBE74X8g9hAb42cYtzEiRJMwdBr3BZ6XKyN&#10;7cRaOZJqu38fFQo9DjPzhtkfZ9OLkZzvLCtYrxIQxLXVHTcKPt7Lpw0IH5A19pZJwQ95OB4WD3vM&#10;tZ34RGMVGhEh7HNU0IYw5FL6uiWDfmUH4uidrTMYonSN1A6nCDe9fE6STBrsOC60ONBrS/W1+jYK&#10;iuIyf96qLZZebhKX6VQ3xZdSj8u52IEINIf/8F/7TStIX9Yp/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jCTb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859" o:spid="_x0000_s3045"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cMA&#10;AADdAAAADwAAAGRycy9kb3ducmV2LnhtbESPT4vCMBTE78J+h/AWvGmq+G+rUcqC4NWqsMdH82y7&#10;27zUJKv12xtB8DjMzG+Y1aYzjbiS87VlBaNhAoK4sLrmUsHxsB0sQPiArLGxTAru5GGz/uitMNX2&#10;xnu65qEUEcI+RQVVCG0qpS8qMuiHtiWO3tk6gyFKV0rt8BbhppHjJJlJgzXHhQpb+q6o+Mv/jYIs&#10;++1Ol/wLt14uEjfTE11mP0r1P7tsCSJQF97hV3unFUzmoyk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r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860" o:spid="_x0000_s3046"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y2sIA&#10;AADdAAAADwAAAGRycy9kb3ducmV2LnhtbESPQYvCMBSE78L+h/AWvGmqSHWrUYogeN2q4PHRvG3r&#10;Ni/dJGr99xtB8DjMzDfMatObVtzI+caygsk4AUFcWt1wpeB42I0WIHxA1thaJgUP8rBZfwxWmGl7&#10;52+6FaESEcI+QwV1CF0mpS9rMujHtiOO3o91BkOUrpLa4T3CTSunSZJKgw3HhRo72tZU/hZXoyDP&#10;L/3pr/jCnZeLxKV6pqv8rNTws8+XIAL14R1+tfdawWw+SeH5Jj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La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861" o:spid="_x0000_s3047"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GXQcQA&#10;AADdAAAADwAAAGRycy9kb3ducmV2LnhtbESPQWvCQBSE70L/w/IKvekmJUSbukooBHo1KvT4yL4m&#10;0ezbdHer8d93C4LHYWa+YdbbyQziQs73lhWkiwQEcWN1z62Cw76ar0D4gKxxsEwKbuRhu3marbHQ&#10;9so7utShFRHCvkAFXQhjIaVvOjLoF3Ykjt63dQZDlK6V2uE1ws0gX5MklwZ7jgsdjvTRUXOuf42C&#10;sjxNx5/6DSsvV4nLdabb8kupl+epfAcRaAqP8L39qRVky3QJ/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xl0H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862" o:spid="_x0000_s3048"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4DM8EA&#10;AADdAAAADwAAAGRycy9kb3ducmV2LnhtbERPz2uDMBS+D/Y/hDfYbY2O0rXOKFIQdq1toceHeVM3&#10;82KTzNr/fjkMdvz4fuflYkYxk/ODZQXpKgFB3Fo9cKfgdKxftiB8QNY4WiYFd/JQFo8POWba3vhA&#10;cxM6EUPYZ6igD2HKpPRtTwb9yk7Ekfu0zmCI0HVSO7zFcDPK1yTZSIMDx4YeJ9r31H43P0ZBVX0t&#10;52uzw9rLbeI2eq276qLU89NSvYMItIR/8Z/7QytYv6VxbnwTn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uAzP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Дата</w:t>
                        </w:r>
                      </w:p>
                    </w:txbxContent>
                  </v:textbox>
                </v:rect>
                <v:rect id="Rectangle 3863" o:spid="_x0000_s3049"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mqMQA&#10;AADdAAAADwAAAGRycy9kb3ducmV2LnhtbESPzWrDMBCE74G+g9hCb7GcYPLjRAkmYOi1bgI9LtbW&#10;dmqtXEm13bevCoUeh5n5hjmeZ9OLkZzvLCtYJSkI4trqjhsF19dyuQPhA7LG3jIp+CYP59PD4oi5&#10;thO/0FiFRkQI+xwVtCEMuZS+bsmgT+xAHL136wyGKF0jtcMpwk0v12m6kQY7jgstDnRpqf6ovoyC&#10;orjPt89qj6WXu9RtdKab4k2pp8e5OIAINIf/8F/7WSvItqs9/L6JT0C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ipq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3864" o:spid="_x0000_s3050"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FiMEA&#10;AADdAAAADwAAAGRycy9kb3ducmV2LnhtbERPz2uDMBS+D/o/hFfYrcaW0jpnLFIQdp1bYceHeVM3&#10;82KT1Lr/fjkMdvz4fhenxYxiJucHywq2SQqCuLV64E7B+1u9yUD4gKxxtEwKfsjDqVw9FJhre+dX&#10;mpvQiRjCPkcFfQhTLqVvezLoEzsRR+7TOoMhQtdJ7fAew80od2l6kAYHjg09TnTuqf1ubkZBVX0t&#10;l2vzhLWXWeoOeq+76kOpx/VSPYMItIR/8Z/7RSvYH3dxf3wTn4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0xYj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1</w:t>
                        </w:r>
                      </w:p>
                    </w:txbxContent>
                  </v:textbox>
                </v:rect>
                <v:rect id="Rectangle 3865" o:spid="_x0000_s3051"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gE8IA&#10;AADdAAAADwAAAGRycy9kb3ducmV2LnhtbESPQYvCMBSE74L/ITxhb5oqorUapSwIe7Wr4PHRPNtq&#10;89JNstr990YQ9jjMzDfMZtebVtzJ+caygukkAUFcWt1wpeD4vR+nIHxA1thaJgV/5GG3HQ42mGn7&#10;4APdi1CJCGGfoYI6hC6T0pc1GfQT2xFH72KdwRClq6R2+Ihw08pZkiykwYbjQo0dfdZU3opfoyDP&#10;r/3pp1jh3ss0cQs911V+Vupj1OdrEIH68B9+t7+0gvlyNoXX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GATwgAAAN0AAAAPAAAAAAAAAAAAAAAAAJgCAABkcnMvZG93&#10;bnJldi54bWxQSwUGAAAAAAQABAD1AAAAhwM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3866" o:spid="_x0000_s3052"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YdEsUAAADdAAAADwAAAGRycy9kb3ducmV2LnhtbESPQWvCQBSE7wX/w/KE3pqNoa0Ss4oI&#10;EW+l0Utuz+wzCcm+DdlV47/vFgo9DjPzDZNtJ9OLO42utaxgEcUgiCurW64VnE/52wqE88gae8uk&#10;4EkOtpvZS4aptg/+pnvhaxEg7FJU0Hg/pFK6qiGDLrIDcfCudjTogxxrqUd8BLjpZRLHn9Jgy2Gh&#10;wYH2DVVdcTMKuvL8kR++9vrUFzt9qXNfXq5aqdf5tFuD8DT5//Bf+6gVvC+TB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YdEsUAAADdAAAADwAAAAAAAAAA&#10;AAAAAAChAgAAZHJzL2Rvd25yZXYueG1sUEsFBgAAAAAEAAQA+QAAAJMDAAAAAA==&#10;" strokeweight="2pt"/>
                <v:line id="Line 3867" o:spid="_x0000_s3053"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q4icMAAADdAAAADwAAAGRycy9kb3ducmV2LnhtbESPzarCMBSE9xd8h3AEd9fUf6lGEaHi&#10;Tqxu3B2bY1tsTkoTtb69ES7c5TAz3zDLdWsq8aTGlZYVDPoRCOLM6pJzBedT8jsH4TyyxsoyKXiT&#10;g/Wq87PEWNsXH+mZ+lwECLsYFRTe17GULivIoOvbmjh4N9sY9EE2udQNvgLcVHIYRVNpsOSwUGBN&#10;24Kye/owCu6X8yTZHbb6VKUbfc0Tf7netFK9brtZgPDU+v/wX3uvFYxnwxF834Qn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quInDAAAA3QAAAA8AAAAAAAAAAAAA&#10;AAAAoQIAAGRycy9kb3ducmV2LnhtbFBLBQYAAAAABAAEAPkAAACRAwAAAAA=&#10;" strokeweight="2pt"/>
                <v:line id="Line 3868" o:spid="_x0000_s3054"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g/cUAAADdAAAADwAAAGRycy9kb3ducmV2LnhtbESPzWrDMBCE74G+g9hAb4mckCbFtRJC&#10;wKW3UscX3zbW+odYK2Optvv2VaGQ4zAz3zDJaTadGGlwrWUFm3UEgri0uuVaQX5NV68gnEfW2Fkm&#10;BT/k4HR8WiQYazvxF42Zr0WAsItRQeN9H0vpyoYMurXtiYNX2cGgD3KopR5wCnDTyW0U7aXBlsNC&#10;gz1dGirv2bdRcC/yl/T986KvXXbWtzr1xa3SSj0v5/MbCE+zf4T/2x9awe6w3c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g/cUAAADdAAAADwAAAAAAAAAA&#10;AAAAAAChAgAAZHJzL2Rvd25yZXYueG1sUEsFBgAAAAAEAAQA+QAAAJMDAAAAAA==&#10;" strokeweight="2pt"/>
                <v:line id="Line 3869" o:spid="_x0000_s3055"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rjjMYAAADdAAAADwAAAGRycy9kb3ducmV2LnhtbESP3WoCMRSE74W+QzgF7zSraH+2Rin+&#10;gNKLUtsHOG5ON1s3J0sSdfXpTUHwcpiZb5jJrLW1OJIPlWMFg34GgrhwuuJSwc/3qvcCIkRkjbVj&#10;UnCmALPpQ2eCuXYn/qLjNpYiQTjkqMDE2ORShsKQxdB3DXHyfp23GJP0pdQeTwluaznMsidpseK0&#10;YLChuaFivz1YBRu/+9gPLqWRO974Zf25eA32T6nuY/v+BiJSG+/hW3utFYyeh2P4f5Oe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K44zGAAAA3QAAAA8AAAAAAAAA&#10;AAAAAAAAoQIAAGRycy9kb3ducmV2LnhtbFBLBQYAAAAABAAEAPkAAACUAwAAAAA=&#10;" strokeweight="1pt"/>
                <v:line id="Line 3870" o:spid="_x0000_s3056"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h9+8YAAADdAAAADwAAAGRycy9kb3ducmV2LnhtbESP3WoCMRSE7wt9h3AK3mlWEW23Rin+&#10;gNIL0fYBjpvTzdbNyZJEXX36RhB6OczMN8xk1tpanMmHyrGCfi8DQVw4XXGp4Ptr1X0FESKyxtox&#10;KbhSgNn0+WmCuXYX3tF5H0uRIBxyVGBibHIpQ2HIYui5hjh5P85bjEn6UmqPlwS3tRxk2UharDgt&#10;GGxobqg47k9WwcYfPo/9W2nkgTd+WW8Xb8H+KtV5aT/eQURq43/40V5rBcPxYAT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YffvGAAAA3QAAAA8AAAAAAAAA&#10;AAAAAAAAoQIAAGRycy9kb3ducmV2LnhtbFBLBQYAAAAABAAEAPkAAACUAwAAAAA=&#10;" strokeweight="1pt"/>
                <v:group id="Group 3871" o:spid="_x0000_s3057"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LnIccAAADdAAAADwAAAGRycy9kb3ducmV2LnhtbESPT2vCQBTE7wW/w/KE&#10;3nQT26pEVxHR0oMI/gHx9sg+k2D2bciuSfz23YLQ4zAzv2Hmy86UoqHaFZYVxMMIBHFqdcGZgvNp&#10;O5iCcB5ZY2mZFDzJwXLRe5tjom3LB2qOPhMBwi5BBbn3VSKlS3My6Ia2Ig7ezdYGfZB1JnWNbYCb&#10;Uo6iaCwNFhwWcqxonVN6Pz6Mgu8W29VHvGl299v6eT197S+7mJR673erGQhPnf8Pv9o/WsHnZDS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LnIccAAADd&#10;AAAADwAAAAAAAAAAAAAAAACqAgAAZHJzL2Rvd25yZXYueG1sUEsFBgAAAAAEAAQA+gAAAJ4DAAAA&#10;AA==&#10;">
                  <v:rect id="Rectangle 3872" o:spid="_x0000_s3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JjsEA&#10;AADdAAAADwAAAGRycy9kb3ducmV2LnhtbERPz2uDMBS+D/o/hFfYrcaW0jpnLFIQdp1bYceHeVM3&#10;82KT1Lr/fjkMdvz4fhenxYxiJucHywq2SQqCuLV64E7B+1u9yUD4gKxxtEwKfsjDqVw9FJhre+dX&#10;mpvQiRjCPkcFfQhTLqVvezLoEzsRR+7TOoMhQtdJ7fAew80od2l6kAYHjg09TnTuqf1ubkZBVX0t&#10;l2vzhLWXWeoOeq+76kOpx/VSPYMItIR/8Z/7RSvYH3dxbnwTn4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CyY7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873" o:spid="_x0000_s3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sFcQA&#10;AADdAAAADwAAAGRycy9kb3ducmV2LnhtbESPQWvCQBSE7wX/w/KE3upGCTaJrhIKglfTCj0+sq9J&#10;NPs23V1N+u/dQqHHYWa+Ybb7yfTiTs53lhUsFwkI4trqjhsFH++HlwyED8gae8uk4Ic87Hezpy0W&#10;2o58onsVGhEh7AtU0IYwFFL6uiWDfmEH4uh9WWcwROkaqR2OEW56uUqStTTYcVxocaC3luprdTMK&#10;yvIynb+rHA9eZolb61Q35adSz/Op3IAINIX/8F/7qBWkr6scft/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bBX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r>
                            <w:rPr>
                              <w:sz w:val="18"/>
                              <w:lang w:val="ru-RU"/>
                            </w:rPr>
                            <w:t>Кутузова</w:t>
                          </w:r>
                        </w:p>
                      </w:txbxContent>
                    </v:textbox>
                  </v:rect>
                </v:group>
                <v:group id="Group 3874" o:spid="_x0000_s3060"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4umIwwAAAN0AAAAP&#10;AAAAAAAAAAAAAAAAAKoCAABkcnMvZG93bnJldi54bWxQSwUGAAAAAAQABAD6AAAAmgMAAAAA&#10;">
                  <v:rect id="Rectangle 3875" o:spid="_x0000_s3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2zsMA&#10;AADdAAAADwAAAGRycy9kb3ducmV2LnhtbESPW4vCMBSE3xf8D+EIvq2pF7xUo5QFYV+3Kvh4aI5t&#10;tTmpSVa7/34jCD4OM/MNs952phF3cr62rGA0TEAQF1bXXCo47HefCxA+IGtsLJOCP/Kw3fQ+1phq&#10;++AfuuehFBHCPkUFVQhtKqUvKjLoh7Yljt7ZOoMhSldK7fAR4aaR4ySZSYM1x4UKW/qqqLjmv0ZB&#10;ll264y1f4s7LReJmeqrL7KTUoN9lKxCBuvAOv9rfWsF0PhnB80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H2z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876" o:spid="_x0000_s3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oucIA&#10;AADdAAAADwAAAGRycy9kb3ducmV2LnhtbESPQYvCMBSE74L/IbwFb5quiutWoxRB8Gp1YY+P5tl2&#10;t3mpSdT6740geBxm5htmue5MI67kfG1ZwecoAUFcWF1zqeB42A7nIHxA1thYJgV38rBe9XtLTLW9&#10;8Z6ueShFhLBPUUEVQptK6YuKDPqRbYmjd7LOYIjSlVI7vEW4aeQ4SWbSYM1xocKWNhUV//nFKMiy&#10;v+7nnH/j1st54mZ6qsvsV6nBR5ctQATqwjv8au+0gunXZAz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s2i5wgAAAN0AAAAPAAAAAAAAAAAAAAAAAJgCAABkcnMvZG93&#10;bnJldi54bWxQSwUGAAAAAAQABAD1AAAAhwM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877" o:spid="_x0000_s3063"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B3/8YAAADdAAAADwAAAGRycy9kb3ducmV2LnhtbESPQWvCQBSE74X+h+UV&#10;vOkmTW0ldRURLR5EUAvF2yP7TILZtyG7JvHfu4LQ4zAz3zDTeW8q0VLjSssK4lEEgjizuuRcwe9x&#10;PZyAcB5ZY2WZFNzIwXz2+jLFVNuO99QefC4ChF2KCgrv61RKlxVk0I1sTRy8s20M+iCbXOoGuwA3&#10;lXyPok9psOSwUGBNy4Kyy+FqFPx02C2SeNVuL+fl7XQc7/62MSk1eOsX3yA89f4//GxvtIKPr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MHf/xgAAAN0A&#10;AAAPAAAAAAAAAAAAAAAAAKoCAABkcnMvZG93bnJldi54bWxQSwUGAAAAAAQABAD6AAAAnQMAAAAA&#10;">
                  <v:rect id="Rectangle 3878" o:spid="_x0000_s3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ZVVsQA&#10;AADdAAAADwAAAGRycy9kb3ducmV2LnhtbESPQWvCQBSE70L/w/IKvemmbbBpdBOCIHg1VejxkX1N&#10;YrNv091V4793C4Ueh5n5hlmXkxnEhZzvLSt4XiQgiBure24VHD628wyED8gaB8uk4EYeyuJhtsZc&#10;2yvv6VKHVkQI+xwVdCGMuZS+6cigX9iROHpf1hkMUbpWaofXCDeDfEmSpTTYc1zocKRNR813fTYK&#10;quo0HX/qd9x6mSVuqVPdVp9KPT1O1QpEoCn8h//aO60gfXtN4fdNf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VVb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3879" o:spid="_x0000_s3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rwzcUA&#10;AADdAAAADwAAAGRycy9kb3ducmV2LnhtbESPS2vDMBCE74X+B7GF3Bo5j+bhWA6mEMi1Tgs5LtbG&#10;dmKtHElNnH9fFQo9DjPzDZNtB9OJGznfWlYwGScgiCurW64VfB52rysQPiBr7CyTggd52ObPTxmm&#10;2t75g25lqEWEsE9RQRNCn0rpq4YM+rHtiaN3ss5giNLVUju8R7jp5DRJFtJgy3GhwZ7eG6ou5bdR&#10;UBTn4etarnHn5SpxCz3XdXFUavQyFBsQgYbwH/5r77WC+XL2Br9v4hO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vDNxQAAAN0AAAAPAAAAAAAAAAAAAAAAAJgCAABkcnMv&#10;ZG93bnJldi54bWxQSwUGAAAAAAQABAD1AAAAigMAAAAA&#10;" filled="f" stroked="f" strokeweight=".25pt">
                    <v:textbox inset="1pt,1pt,1pt,1pt">
                      <w:txbxContent>
                        <w:p w:rsidR="00FD58D3" w:rsidRDefault="00FD58D3">
                          <w:pPr>
                            <w:pStyle w:val="ad"/>
                            <w:rPr>
                              <w:sz w:val="18"/>
                            </w:rPr>
                          </w:pPr>
                        </w:p>
                      </w:txbxContent>
                    </v:textbox>
                  </v:rect>
                </v:group>
                <v:group id="Group 3880" o:spid="_x0000_s3066"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fUZ8cAAADdAAAADwAAAGRycy9kb3ducmV2LnhtbESPT2vCQBTE7wW/w/KE&#10;3nQTbVWiq4jU0oMI/gHx9sg+k2D2bciuSfz23YLQ4zAzv2EWq86UoqHaFZYVxMMIBHFqdcGZgvNp&#10;O5iBcB5ZY2mZFDzJwWrZe1tgom3LB2qOPhMBwi5BBbn3VSKlS3My6Ia2Ig7ezdYGfZB1JnWNbYCb&#10;Uo6iaCINFhwWcqxok1N6Pz6Mgu8W2/U4/mp299vmeT197i+7mJR673frOQhPnf8Pv9o/WsHHdDy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fUZ8cAAADd&#10;AAAADwAAAAAAAAAAAAAAAACqAgAAZHJzL2Rvd25yZXYueG1sUEsFBgAAAAAEAAQA+gAAAJ4DAAAA&#10;AA==&#10;">
                  <v:rect id="Rectangle 3881" o:spid="_x0000_s3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TLIcQA&#10;AADdAAAADwAAAGRycy9kb3ducmV2LnhtbESPQWvCQBSE70L/w/IKvemmbTBpdJUgCF5NLfT4yL4m&#10;sdm36e5q4r93C4Ueh5n5hllvJ9OLKznfWVbwvEhAENdWd9woOL3v5zkIH5A19pZJwY08bDcPszUW&#10;2o58pGsVGhEh7AtU0IYwFFL6uiWDfmEH4uh9WWcwROkaqR2OEW56+ZIkS2mw47jQ4kC7lurv6mIU&#10;lOV5+vip3nDvZZ64pU51U34q9fQ4lSsQgabwH/5rH7SCNHvN4P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EyyH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882" o:spid="_x0000_s3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fU8EA&#10;AADdAAAADwAAAGRycy9kb3ducmV2LnhtbERPz2vCMBS+D/wfwhO8zdRZ1HWmpQwEr+sUdnw0b221&#10;ealJtN1/vxwGO358v/fFZHrxIOc7ywpWywQEcW11x42C0+fheQfCB2SNvWVS8EMeinz2tMdM25E/&#10;6FGFRsQQ9hkqaEMYMil93ZJBv7QDceS+rTMYInSN1A7HGG56+ZIkG2mw49jQ4kDvLdXX6m4UlOVl&#10;Ot+qVzx4uUvcRqe6Kb+UWsyn8g1EoCn8i//cR60g3a7j3PgmP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bX1PBAAAA3QAAAA8AAAAAAAAAAAAAAAAAmAIAAGRycy9kb3du&#10;cmV2LnhtbFBLBQYAAAAABAAEAPUAAACGAw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883" o:spid="_x0000_s3069"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hAFccAAADdAAAADwAAAGRycy9kb3ducmV2LnhtbESPQWvCQBSE7wX/w/IE&#10;b3UTba1GVxFpxYMIVaH09sg+k2D2bchuk/jvXUHocZiZb5jFqjOlaKh2hWUF8TACQZxaXXCm4Hz6&#10;ep2CcB5ZY2mZFNzIwWrZe1lgom3L39QcfSYChF2CCnLvq0RKl+Zk0A1tRRy8i60N+iDrTOoa2wA3&#10;pRxF0UQaLDgs5FjRJqf0evwzCrYttutx/Nnsr5fN7ff0fvjZx6TUoN+t5yA8df4//GzvtIK3j/EM&#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9hAFccAAADd&#10;AAAADwAAAAAAAAAAAAAAAACqAgAAZHJzL2Rvd25yZXYueG1sUEsFBgAAAAAEAAQA+gAAAJ4DAAAA&#10;AA==&#10;">
                  <v:rect id="Rectangle 3884" o:spid="_x0000_s3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KMAA&#10;AADdAAAADwAAAGRycy9kb3ducmV2LnhtbERPTYvCMBC9L/gfwgje1tSluLUapQiCV6sLexyasa02&#10;k5pktf57cxD2+Hjfq81gOnEn51vLCmbTBARxZXXLtYLTcfeZgfABWWNnmRQ8ycNmPfpYYa7tgw90&#10;L0MtYgj7HBU0IfS5lL5qyKCf2p44cmfrDIYIXS21w0cMN538SpK5NNhybGiwp21D1bX8MwqK4jL8&#10;3MoF7rzMEjfXqa6LX6Um46FYggg0hH/x273XCtLvNO6Pb+IT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gKM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885" o:spid="_x0000_s3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Fs8QA&#10;AADdAAAADwAAAGRycy9kb3ducmV2LnhtbESPwWrDMBBE74X8g9hAb42cYtzEiRJMwdBr3BZ6XKyN&#10;7cRaOZJqu38fFQo9DjPzhtkfZ9OLkZzvLCtYrxIQxLXVHTcKPt7Lpw0IH5A19pZJwQ95OB4WD3vM&#10;tZ34RGMVGhEh7HNU0IYw5FL6uiWDfmUH4uidrTMYonSN1A6nCDe9fE6STBrsOC60ONBrS/W1+jYK&#10;iuIyf96qLZZebhKX6VQ3xZdSj8u52IEINIf/8F/7TStIX9I1/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hbP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proofErr w:type="spellStart"/>
                          <w:r>
                            <w:rPr>
                              <w:sz w:val="18"/>
                              <w:lang w:val="ru-RU"/>
                            </w:rPr>
                            <w:t>Петрикин</w:t>
                          </w:r>
                          <w:proofErr w:type="spellEnd"/>
                        </w:p>
                      </w:txbxContent>
                    </v:textbox>
                  </v:rect>
                </v:group>
                <v:line id="Line 3886" o:spid="_x0000_s3072"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ssUAAADdAAAADwAAAGRycy9kb3ducmV2LnhtbESPzWrDMBCE74G+g9hAb4mckCbFtRJC&#10;wKW3UscX3zbW+odYK2Optvv2VaGQ4zAz3zDJaTadGGlwrWUFm3UEgri0uuVaQX5NV68gnEfW2Fkm&#10;BT/k4HR8WiQYazvxF42Zr0WAsItRQeN9H0vpyoYMurXtiYNX2cGgD3KopR5wCnDTyW0U7aXBlsNC&#10;gz1dGirv2bdRcC/yl/T986KvXXbWtzr1xa3SSj0v5/MbCE+zf4T/2x9awe6w28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4ssUAAADdAAAADwAAAAAAAAAA&#10;AAAAAAChAgAAZHJzL2Rvd25yZXYueG1sUEsFBgAAAAAEAAQA+QAAAJMDAAAAAA==&#10;" strokeweight="2pt"/>
                <v:rect id="Rectangle 3887" o:spid="_x0000_s3073"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8QA&#10;AADdAAAADwAAAGRycy9kb3ducmV2LnhtbESPQWvCQBSE70L/w/IKvemmbbBpdBOCIHg1VejxkX1N&#10;YrNv091V4793C4Ueh5n5hlmXkxnEhZzvLSt4XiQgiBure24VHD628wyED8gaB8uk4EYeyuJhtsZc&#10;2yvv6VKHVkQI+xwVdCGMuZS+6cigX9iROHpf1hkMUbpWaofXCDeDfEmSpTTYc1zocKRNR813fTYK&#10;quo0HX/qd9x6mSVuqVPdVp9KPT1O1QpEoCn8h//aO60gfUtf4fdNf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5vl/EAAAA3QAAAA8AAAAAAAAAAAAAAAAAmAIAAGRycy9k&#10;b3ducmV2LnhtbFBLBQYAAAAABAAEAPUAAACJAwAAAAA=&#10;" filled="f" stroked="f" strokeweight=".25pt">
                  <v:textbox inset="1pt,1pt,1pt,1pt">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134AA3" w:rsidRDefault="00FD58D3" w:rsidP="00134AA3">
                        <w:pPr>
                          <w:pStyle w:val="ad"/>
                          <w:jc w:val="center"/>
                          <w:rPr>
                            <w:sz w:val="18"/>
                            <w:lang w:val="ru-RU"/>
                          </w:rPr>
                        </w:pPr>
                        <w:r>
                          <w:rPr>
                            <w:sz w:val="18"/>
                            <w:lang w:val="ru-RU"/>
                          </w:rPr>
                          <w:t>Деятельность редактора сайта</w:t>
                        </w:r>
                      </w:p>
                    </w:txbxContent>
                  </v:textbox>
                </v:rect>
                <v:line id="Line 3888" o:spid="_x0000_s3074"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zFXcQAAADdAAAADwAAAGRycy9kb3ducmV2LnhtbESPT4vCMBTE74LfITzBm6a7VHfpGkWE&#10;yt7E6sXba/P6B5uX0mS1++2NIHgcZuY3zGozmFbcqHeNZQUf8wgEcWF1w5WC8ymdfYNwHllja5kU&#10;/JODzXo8WmGi7Z2PdMt8JQKEXYIKau+7REpX1GTQzW1HHLzS9gZ9kH0ldY/3ADet/IyipTTYcFio&#10;saNdTcU1+zMKrpfzIt0fdvrUZludV6m/5KVWajoZtj8gPA3+HX61f7WC+CuO4fkmP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XMVdxAAAAN0AAAAPAAAAAAAAAAAA&#10;AAAAAKECAABkcnMvZG93bnJldi54bWxQSwUGAAAAAAQABAD5AAAAkgMAAAAA&#10;" strokeweight="2pt"/>
                <v:line id="Line 3889" o:spid="_x0000_s3075"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BgxsUAAADdAAAADwAAAGRycy9kb3ducmV2LnhtbESPS4vCQBCE78L+h6GFvenExceSzSgi&#10;RPYmJl68tZnOAzM9ITNq9t/vCILHoqq+opLNYFpxp941lhXMphEI4sLqhisFpzydfINwHllja5kU&#10;/JGDzfpjlGCs7YOPdM98JQKEXYwKau+7WEpX1GTQTW1HHLzS9gZ9kH0ldY+PADet/IqipTTYcFio&#10;saNdTcU1uxkF1/Npke4PO5232VZfqtSfL6VW6nM8bH9AeBr8O/xq/2oF89V8Ac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BgxsUAAADdAAAADwAAAAAAAAAA&#10;AAAAAAChAgAAZHJzL2Rvd25yZXYueG1sUEsFBgAAAAAEAAQA+QAAAJMDAAAAAA==&#10;" strokeweight="2pt"/>
                <v:line id="Line 3890" o:spid="_x0000_s3076"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L+scUAAADdAAAADwAAAGRycy9kb3ducmV2LnhtbESPS4vCQBCE78L+h6GFvenExceSzSgi&#10;RPYmJl68tZnOAzM9ITNq9t/vCILHoqq+opLNYFpxp941lhXMphEI4sLqhisFpzydfINwHllja5kU&#10;/JGDzfpjlGCs7YOPdM98JQKEXYwKau+7WEpX1GTQTW1HHLzS9gZ9kH0ldY+PADet/IqipTTYcFio&#10;saNdTcU1uxkF1/Npke4PO5232VZfqtSfL6VW6nM8bH9AeBr8O/xq/2oF89V8Cc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L+scUAAADdAAAADwAAAAAAAAAA&#10;AAAAAAChAgAAZHJzL2Rvd25yZXYueG1sUEsFBgAAAAAEAAQA+QAAAJMDAAAAAA==&#10;" strokeweight="2pt"/>
                <v:rect id="Rectangle 3891" o:spid="_x0000_s3077"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4XMQA&#10;AADdAAAADwAAAGRycy9kb3ducmV2LnhtbESPwWrDMBBE74X8g9hAb7WcYmzHiRJMIdBr3BZ6XKyN&#10;7cRauZKaOH9fFQo9DjPzhtnuZzOKKzk/WFawSlIQxK3VA3cK3t8OTyUIH5A1jpZJwZ087HeLhy1W&#10;2t74SNcmdCJC2FeooA9hqqT0bU8GfWIn4uidrDMYonSd1A5vEW5G+ZymuTQ4cFzocaKXntpL820U&#10;1PV5/vhq1njwskxdrjPd1Z9KPS7negMi0Bz+w3/tV60gK7I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CuFz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892" o:spid="_x0000_s3078"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sLsAA&#10;AADdAAAADwAAAGRycy9kb3ducmV2LnhtbERPTYvCMBC9L/gfwgje1tSluLUapQiCV6sLexyasa02&#10;k5pktf57cxD2+Hjfq81gOnEn51vLCmbTBARxZXXLtYLTcfeZgfABWWNnmRQ8ycNmPfpYYa7tgw90&#10;L0MtYgj7HBU0IfS5lL5qyKCf2p44cmfrDIYIXS21w0cMN538SpK5NNhybGiwp21D1bX8MwqK4jL8&#10;3MoF7rzMEjfXqa6LX6Um46FYggg0hH/x273XCtLvNM6Nb+IT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0sL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Листов</w:t>
                        </w:r>
                      </w:p>
                    </w:txbxContent>
                  </v:textbox>
                </v:rect>
                <v:rect id="Rectangle 3893" o:spid="_x0000_s3079"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JtcQA&#10;AADdAAAADwAAAGRycy9kb3ducmV2LnhtbESPwWrDMBBE74H+g9hCb4ncYNzEiRJMwNBrnQZyXKyN&#10;7dZauZJqu39fFQo5DjPzhtkfZ9OLkZzvLCt4XiUgiGurO24UvJ/L5QaED8gae8uk4Ic8HA8Piz3m&#10;2k78RmMVGhEh7HNU0IYw5FL6uiWDfmUH4ujdrDMYonSN1A6nCDe9XCdJJg12HBdaHOjUUv1ZfRsF&#10;RfExX76qLZZebhKX6VQ3xVWpp8e52IEINId7+L/9qhWkL+kW/t7EJy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ibX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3894" o:spid="_x0000_s3080"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zacMAAADdAAAADwAAAGRycy9kb3ducmV2LnhtbERPy2oCMRTdF/yHcAV3NaPYWqdGER+g&#10;dFG0fsB1cjsZndwMSdSpX98sCl0ezns6b20tbuRD5VjBoJ+BIC6crrhUcPzaPL+BCBFZY+2YFPxQ&#10;gPms8zTFXLs77+l2iKVIIRxyVGBibHIpQ2HIYui7hjhx385bjAn6UmqP9xRuaznMsldpseLUYLCh&#10;paHicrhaBTt/+rgMHqWRJ975df25mgR7VqrXbRfvICK18V/8595qBaPxS9qf3qQn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7M2nDAAAA3QAAAA8AAAAAAAAAAAAA&#10;AAAAoQIAAGRycy9kb3ducmV2LnhtbFBLBQYAAAAABAAEAPkAAACRAwAAAAA=&#10;" strokeweight="1pt"/>
                <v:line id="Line 3895" o:spid="_x0000_s3081"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eW8sUAAADdAAAADwAAAGRycy9kb3ducmV2LnhtbESP3WoCMRSE7wt9h3AKvdPsSn+3RhFt&#10;QfGiVH2A4+a4Wd2cLEmqq09vCkIvh5n5hhmOO9uII/lQO1aQ9zMQxKXTNVcKNuuv3huIEJE1No5J&#10;wZkCjEf3d0MstDvxDx1XsRIJwqFABSbGtpAylIYshr5riZO3c95iTNJXUns8Jbht5CDLXqTFmtOC&#10;wZamhsrD6tcqWPjt8pBfKiO3vPCfzffsPdi9Uo8P3eQDRKQu/odv7blW8PT6nMPfm/QE5Og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eW8sUAAADdAAAADwAAAAAAAAAA&#10;AAAAAAChAgAAZHJzL2Rvd25yZXYueG1sUEsFBgAAAAAEAAQA+QAAAJMDAAAAAA==&#10;" strokeweight="1pt"/>
                <v:rect id="Rectangle 3896" o:spid="_x0000_s3082"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NGcQA&#10;AADdAAAADwAAAGRycy9kb3ducmV2LnhtbESPzWrDMBCE74W+g9hAb42c4ObHiRJMwdBr3QRyXKyN&#10;7cRauZJqu29fFQo9DjPzDbM/TqYTAznfWlawmCcgiCurW64VnD6K5w0IH5A1dpZJwTd5OB4eH/aY&#10;aTvyOw1lqEWEsM9QQRNCn0npq4YM+rntiaN3tc5giNLVUjscI9x0cpkkK2mw5bjQYE+vDVX38sso&#10;yPPbdP4st1h4uUncSqe6zi9KPc2mfAci0BT+w3/tN60gXb8s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sjRnEAAAA3QAAAA8AAAAAAAAAAAAAAAAAmAIAAGRycy9k&#10;b3ducmV2LnhtbFBLBQYAAAAABAAEAPUAAACJAw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3897" o:spid="_x0000_s3083"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zL9MUAAADdAAAADwAAAGRycy9kb3ducmV2LnhtbESPQWvCQBSE70L/w/IKvenGVm2JboII&#10;kd6k0Yu3Z/aZBLNvQ3abxH/fFYQeh5n5htmko2lET52rLSuYzyIQxIXVNZcKTsds+gXCeWSNjWVS&#10;cCcHafIy2WCs7cA/1Oe+FAHCLkYFlfdtLKUrKjLoZrYlDt7VdgZ9kF0pdYdDgJtGvkfRShqsOSxU&#10;2NKuouKW/xoFt/Npme0PO31s8q2+lJk/X65aqbfXcbsG4Wn0/+Fn+1srWHwuP+D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zL9MUAAADdAAAADwAAAAAAAAAA&#10;AAAAAAChAgAAZHJzL2Rvd25yZXYueG1sUEsFBgAAAAAEAAQA+QAAAJMDAAAAAA==&#10;" strokeweight="2pt"/>
                <v:line id="Line 3898" o:spid="_x0000_s3084"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1asYAAADdAAAADwAAAGRycy9kb3ducmV2LnhtbESP0WoCMRRE3wv9h3ALvmlWsa1ujVLU&#10;gtKHUvUDrpvbzdbNzZJEXf16UxD6OMzMGWYya20tTuRD5VhBv5eBIC6crrhUsNt+dEcgQkTWWDsm&#10;BRcKMJs+Pkww1+7M33TaxFIkCIccFZgYm1zKUBiyGHquIU7ej/MWY5K+lNrjOcFtLQdZ9iItVpwW&#10;DDY0N1QcNkerYO33n4f+tTRyz2u/rL8W42B/leo8te9vICK18T98b6+0guHr8xD+3qQn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ANWrGAAAA3QAAAA8AAAAAAAAA&#10;AAAAAAAAoQIAAGRycy9kb3ducmV2LnhtbFBLBQYAAAAABAAEAPkAAACUAwAAAAA=&#10;" strokeweight="1pt"/>
                <v:line id="Line 3899" o:spid="_x0000_s3085"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Q8cYAAADdAAAADwAAAGRycy9kb3ducmV2LnhtbESP3WoCMRSE7wXfIZxC72pWqX+rUcS2&#10;UOlF8ecBjpvjZuvmZElS3fbpG6Hg5TAz3zDzZWtrcSEfKscK+r0MBHHhdMWlgsP+7WkCIkRkjbVj&#10;UvBDAZaLbmeOuXZX3tJlF0uRIBxyVGBibHIpQ2HIYui5hjh5J+ctxiR9KbXHa4LbWg6ybCQtVpwW&#10;DDa0NlScd99WwcYfP87939LII2/8a/35Mg32S6nHh3Y1AxGpjffwf/tdK3geD4d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MkPHGAAAA3QAAAA8AAAAAAAAA&#10;AAAAAAAAoQIAAGRycy9kb3ducmV2LnhtbFBLBQYAAAAABAAEAPkAAACUAwAAAAA=&#10;" strokeweight="1pt"/>
                <v:line id="Line 3900" o:spid="_x0000_s3086"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4OhsYAAADdAAAADwAAAGRycy9kb3ducmV2LnhtbESP0WoCMRRE3wX/IdxC3zRrqdquRpFW&#10;oeKDaPsB1811s3VzsySprv36piD4OMzMGWY6b20tzuRD5VjBoJ+BIC6crrhU8PW56r2ACBFZY+2Y&#10;FFwpwHzW7Uwx1+7COzrvYykShEOOCkyMTS5lKAxZDH3XECfv6LzFmKQvpfZ4SXBby6csG0mLFacF&#10;gw29GSpO+x+rYO0Pm9PgtzTywGu/rLfvr8F+K/X40C4mICK18R6+tT+0gufxcAT/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eDobGAAAA3QAAAA8AAAAAAAAA&#10;AAAAAAAAoQIAAGRycy9kb3ducmV2LnhtbFBLBQYAAAAABAAEAPkAAACUAwAAAAA=&#10;" strokeweight="1pt"/>
                <v:group id="Group 3901" o:spid="_x0000_s3087"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jUlFzIAAAA&#10;3QAAAA8AAAAAAAAAAAAAAAAAqgIAAGRycy9kb3ducmV2LnhtbFBLBQYAAAAABAAEAPoAAACfAwAA&#10;AAA=&#10;">
                  <v:rect id="Rectangle 3902" o:spid="_x0000_s30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688EA&#10;AADdAAAADwAAAGRycy9kb3ducmV2LnhtbERPyWrDMBC9B/oPYgq9JXKDs9SNEkzAkGudBHocrKnt&#10;1hq5kmo7f18dAjk+3r47TKYTAznfWlbwukhAEFdWt1wruJyL+RaED8gaO8uk4EYeDvun2Q4zbUf+&#10;oKEMtYgh7DNU0ITQZ1L6qiGDfmF74sh9WWcwROhqqR2OMdx0cpkka2mw5djQYE/Hhqqf8s8oyPPv&#10;6fpbvmHh5TZxa53qOv9U6uV5yt9BBJrCQ3x3n7SCdLOKc+Ob+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EuvPBAAAA3QAAAA8AAAAAAAAAAAAAAAAAmAIAAGRycy9kb3du&#10;cmV2LnhtbFBLBQYAAAAABAAEAPUAAACGAwAAAAA=&#10;" filled="f" stroked="f" strokeweight=".25pt">
                    <v:textbox inset="1pt,1pt,1pt,1pt">
                      <w:txbxContent>
                        <w:p w:rsidR="00FD58D3" w:rsidRDefault="00FD58D3">
                          <w:pPr>
                            <w:pStyle w:val="ad"/>
                            <w:rPr>
                              <w:sz w:val="18"/>
                            </w:rPr>
                          </w:pPr>
                        </w:p>
                      </w:txbxContent>
                    </v:textbox>
                  </v:rect>
                  <v:rect id="Rectangle 3903" o:spid="_x0000_s30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gfaMQA&#10;AADdAAAADwAAAGRycy9kb3ducmV2LnhtbESPQWvCQBSE74X+h+UVvDWbllRjdJUgCF6bKvT4yL4m&#10;sdm36e5q4r93C4Ueh5n5hllvJ9OLKznfWVbwkqQgiGurO24UHD/2zzkIH5A19pZJwY08bDePD2ss&#10;tB35na5VaESEsC9QQRvCUEjp65YM+sQOxNH7ss5giNI1UjscI9z08jVN59Jgx3GhxYF2LdXf1cUo&#10;KMvzdPqplrj3Mk/dXGe6KT+Vmj1N5QpEoCn8h//aB60gW7wt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2j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3904" o:spid="_x0000_s3090"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KfPr4AAADdAAAADwAAAGRycy9kb3ducmV2LnhtbERPuwrCMBTdBf8hXMFNU8UX1SgiVNzE&#10;6uJ2ba5tsbkpTdT692YQHA/nvdq0phIvalxpWcFoGIEgzqwuOVdwOSeDBQjnkTVWlknBhxxs1t3O&#10;CmNt33yiV+pzEULYxaig8L6OpXRZQQbd0NbEgbvbxqAPsMmlbvAdwk0lx1E0kwZLDg0F1rQrKHuk&#10;T6Pgcb1Mk/1xp89VutW3PPHX210r1e+12yUIT63/i3/ug1Ywmc/C/v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0p8+vgAAAN0AAAAPAAAAAAAAAAAAAAAAAKEC&#10;AABkcnMvZG93bnJldi54bWxQSwUGAAAAAAQABAD5AAAAjAMAAAAA&#10;" strokeweight="2pt"/>
                <v:rect id="Rectangle 3905" o:spid="_x0000_s3091"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Z08IA&#10;AADdAAAADwAAAGRycy9kb3ducmV2LnhtbESPQYvCMBSE78L+h/AWvGmqSHWrUYogeN2q4PHRvG3r&#10;Ni/dJGr99xtB8DjMzDfMatObVtzI+caygsk4AUFcWt1wpeB42I0WIHxA1thaJgUP8rBZfwxWmGl7&#10;52+6FaESEcI+QwV1CF0mpS9rMujHtiOO3o91BkOUrpLa4T3CTSunSZJKgw3HhRo72tZU/hZXoyDP&#10;L/3pr/jCnZeLxKV6pqv8rNTws8+XIAL14R1+tfdawWyeTuD5Jj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0tnT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3906" o:spid="_x0000_s3092"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HpMIA&#10;AADdAAAADwAAAGRycy9kb3ducmV2LnhtbESPQYvCMBSE7wv+h/AEb2uqSFerUYog7NW6C3t8NM+2&#10;2rzUJKv13xtB8DjMzDfMatObVlzJ+caygsk4AUFcWt1wpeDnsPucg/ABWWNrmRTcycNmPfhYYabt&#10;jfd0LUIlIoR9hgrqELpMSl/WZNCPbUccvaN1BkOUrpLa4S3CTSunSZJKgw3HhRo72tZUnot/oyDP&#10;T/3vpVjgzst54lI901X+p9Ro2OdLEIH68A6/2t9awewrncL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Eek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Масштаб</w:t>
                        </w:r>
                      </w:p>
                    </w:txbxContent>
                  </v:textbox>
                </v:rect>
                <v:line id="Line 3907" o:spid="_x0000_s3093"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ABScUAAADdAAAADwAAAGRycy9kb3ducmV2LnhtbESPQWvCQBSE7wX/w/IEb3WjbVWiawiB&#10;SG+l0Yu3Z/aZBLNvQ3Yb03/fLQgeh5n5htklo2nFQL1rLCtYzCMQxKXVDVcKTsf8dQPCeWSNrWVS&#10;8EsOkv3kZYextnf+pqHwlQgQdjEqqL3vYildWZNBN7cdcfCutjfog+wrqXu8B7hp5TKKVtJgw2Gh&#10;xo6ymspb8WMU3M6nj/zwleljW6T6UuX+fLlqpWbTMd2C8DT6Z/jR/tQK3terN/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ABScUAAADdAAAADwAAAAAAAAAA&#10;AAAAAAChAgAAZHJzL2Rvd25yZXYueG1sUEsFBgAAAAAEAAQA+QAAAJMDAAAAAA==&#10;" strokeweight="2pt"/>
                <v:rect id="Rectangle 3908" o:spid="_x0000_s3094"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V6S8MA&#10;AADdAAAADwAAAGRycy9kb3ducmV2LnhtbESPQWvCQBSE74X+h+UJvdWNJUSNbkIoCL02VfD4yD6T&#10;aPZturvV9N93BaHHYWa+YbblZAZxJed7ywoW8wQEcWN1z62C/dfudQXCB2SNg2VS8EseyuL5aYu5&#10;tjf+pGsdWhEh7HNU0IUw5lL6piODfm5H4uidrDMYonSt1A5vEW4G+ZYkmTTYc1zocKT3jppL/WMU&#10;VNV5OnzXa9x5uUpcplPdVkelXmZTtQERaAr/4Uf7QytIl1kK9zfxCc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V6S8MAAADdAAAADwAAAAAAAAAAAAAAAACYAgAAZHJzL2Rv&#10;d25yZXYueG1sUEsFBgAAAAAEAAQA9QAAAIgDA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3909" o:spid="_x0000_s3095"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f0MMA&#10;AADdAAAADwAAAGRycy9kb3ducmV2LnhtbESPQWvCQBSE7wX/w/IEb3Wj2KjRVYIgeG3agsdH9plE&#10;s2/j7qrx37uFQo/DzHzDrLe9acWdnG8sK5iMExDEpdUNVwq+v/bvCxA+IGtsLZOCJ3nYbgZva8y0&#10;ffAn3YtQiQhhn6GCOoQuk9KXNRn0Y9sRR+9kncEQpaukdviIcNPKaZKk0mDDcaHGjnY1lZfiZhTk&#10;+bn/uRZL3Hu5SFyqZ7rKj0qNhn2+AhGoD//hv/ZBK5jN0w/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nf0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3910" o:spid="_x0000_s3096"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Bp8IA&#10;AADdAAAADwAAAGRycy9kb3ducmV2LnhtbESPQYvCMBSE78L+h/AWvGm6IlW7RimC4HWrgsdH87at&#10;Ni/dJGr99xtB8DjMzDfMct2bVtzI+caygq9xAoK4tLrhSsFhvx3NQfiArLG1TAoe5GG9+hgsMdP2&#10;zj90K0IlIoR9hgrqELpMSl/WZNCPbUccvV/rDIYoXSW1w3uEm1ZOkiSVBhuOCzV2tKmpvBRXoyDP&#10;z/3xr1jg1st54lI91VV+Umr42effIAL14R1+tXdawXSWpvB8E5+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0Gn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 : 1</w:t>
                        </w:r>
                      </w:p>
                    </w:txbxContent>
                  </v:textbox>
                </v:rect>
                <v:line id="Line 3911" o:spid="_x0000_s3097"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5hoMUAAADdAAAADwAAAGRycy9kb3ducmV2LnhtbESP0WoCMRRE34X+Q7gF3zRrEW23RilV&#10;QfFBtP2A6+Z2s3VzsyRR1359Iwg+DjNzhpnMWluLM/lQOVYw6GcgiAunKy4VfH8te68gQkTWWDsm&#10;BVcKMJs+dSaYa3fhHZ33sRQJwiFHBSbGJpcyFIYshr5riJP347zFmKQvpfZ4SXBby5csG0mLFacF&#10;gw19GiqO+5NVsPaHzXHwVxp54LVf1Nv5W7C/SnWf2493EJHa+Ajf2yutYDgejeH2Jj0BO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5hoMUAAADdAAAADwAAAAAAAAAA&#10;AAAAAAChAgAAZHJzL2Rvd25yZXYueG1sUEsFBgAAAAAEAAQA+QAAAJMDAAAAAA==&#10;" strokeweight="1pt"/>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697152"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768" name="Группа 4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769" name="Rectangle 391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0" name="Line 391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1" name="Line 391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2" name="Text Box 391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773" name="Text Box 391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774" name="Rectangle 391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5" name="Line 391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6" name="Line 392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7" name="Line 392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8" name="Line 392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9" name="Line 392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0" name="Text Box 392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781" name="Text Box 392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782" name="Text Box 392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783" name="Text Box 392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784" name="Text Box 392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785" name="Text Box 392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786" name="Text Box 393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787" name="Text Box 393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788" name="Text Box 393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789" name="Text Box 393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768" o:spid="_x0000_s3098" style="position:absolute;margin-left:19.85pt;margin-top:19.85pt;width:36.85pt;height:802.25pt;z-index:25169715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" o:allowincell="f">
                <v:rect id="Rectangle 3913" o:spid="_x0000_s3099"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qQC8UA&#10;AADdAAAADwAAAGRycy9kb3ducmV2LnhtbESP0WrCQBRE3wv+w3IF3+pGEWuiq0RB8Km00Q+4ZK9J&#10;MHs3Ztck+vXdQqGPw8ycYTa7wdSio9ZVlhXMphEI4tzqigsFl/PxfQXCeWSNtWVS8CQHu+3obYOJ&#10;tj1/U5f5QgQIuwQVlN43iZQuL8mgm9qGOHhX2xr0QbaF1C32AW5qOY+ipTRYcVgosaFDSfktexgF&#10;Nz90n2mRvY7xZR/nX/u0f9xTpSbjIV2D8DT4//Bf+6QVLD6WMfy+C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pALxQAAAN0AAAAPAAAAAAAAAAAAAAAAAJgCAABkcnMv&#10;ZG93bnJldi54bWxQSwUGAAAAAAQABAD1AAAAigMAAAAA&#10;" filled="f" strokeweight="2pt"/>
                <v:line id="Line 3914" o:spid="_x0000_s3100"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sJ474AAADdAAAADwAAAGRycy9kb3ducmV2LnhtbERPuwrCMBTdBf8hXMFNU8UX1SgiVNzE&#10;6uJ2ba5tsbkpTdT692YQHA/nvdq0phIvalxpWcFoGIEgzqwuOVdwOSeDBQjnkTVWlknBhxxs1t3O&#10;CmNt33yiV+pzEULYxaig8L6OpXRZQQbd0NbEgbvbxqAPsMmlbvAdwk0lx1E0kwZLDg0F1rQrKHuk&#10;T6Pgcb1Mk/1xp89VutW3PPHX210r1e+12yUIT63/i3/ug1Ywmc/D/v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CwnjvgAAAN0AAAAPAAAAAAAAAAAAAAAAAKEC&#10;AABkcnMvZG93bnJldi54bWxQSwUGAAAAAAQABAD5AAAAjAMAAAAA&#10;" strokeweight="2pt"/>
                <v:line id="Line 3915" o:spid="_x0000_s3101"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eMQAAADdAAAADwAAAGRycy9kb3ducmV2LnhtbESPT4vCMBTE7wt+h/AEb2uq6CrVKCJU&#10;vC1WL95em9c/2LyUJmr99htB2OMwM79h1tveNOJBnastK5iMIxDEudU1lwou5+R7CcJ5ZI2NZVLw&#10;IgfbzeBrjbG2Tz7RI/WlCBB2MSqovG9jKV1ekUE3ti1x8ArbGfRBdqXUHT4D3DRyGkU/0mDNYaHC&#10;lvYV5bf0bhTcrpd5cvjd63OT7nRWJv6aFVqp0bDfrUB46v1/+NM+agWzxWIC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R6x4xAAAAN0AAAAPAAAAAAAAAAAA&#10;AAAAAKECAABkcnMvZG93bnJldi54bWxQSwUGAAAAAAQABAD5AAAAkgMAAAAA&#10;" strokeweight="2pt"/>
                <v:shape id="Text Box 3916" o:spid="_x0000_s3102"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jf8YA&#10;AADdAAAADwAAAGRycy9kb3ducmV2LnhtbESPQWvCQBSE70L/w/KE3nSjFLXRVaRYEIRijIcen9ln&#10;sph9G7NbTf99tyB4HGbmG2ax6mwtbtR641jBaJiAIC6cNlwqOOafgxkIH5A11o5JwS95WC1fegtM&#10;tbtzRrdDKEWEsE9RQRVCk0rpi4os+qFriKN3dq3FEGVbSt3iPcJtLcdJMpEWDceFChv6qKi4HH6s&#10;gvU3Zxtz/Trts3Nm8vw94d3kotRrv1vPQQTqwjP8aG+1grfpdAz/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Rjf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3917" o:spid="_x0000_s3103"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G5McA&#10;AADdAAAADwAAAGRycy9kb3ducmV2LnhtbESPT2vCQBTE7wW/w/KE3upGW/wTXUXEQqFQjPHg8Zl9&#10;JovZtzG71fTbdwsFj8PM/IZZrDpbixu13jhWMBwkIIgLpw2XCg75+8sUhA/IGmvHpOCHPKyWvacF&#10;ptrdOaPbPpQiQtinqKAKoUml9EVFFv3ANcTRO7vWYoiyLaVu8R7htpajJBlLi4bjQoUNbSoqLvtv&#10;q2B95Gxrrl+nXXbOTJ7PEv4cX5R67nfrOYhAXXiE/9sfWsHbZPIK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YxuT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3918" o:spid="_x0000_s3104"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pSMUA&#10;AADdAAAADwAAAGRycy9kb3ducmV2LnhtbESP3YrCMBSE7xd8h3AE79bURfypRqkLgleLW32AQ3Ns&#10;i81JbWJbffqNIOzlMDPfMOttbyrRUuNKywom4wgEcWZ1ybmC82n/uQDhPLLGyjIpeJCD7WbwscZY&#10;245/qU19LgKEXYwKCu/rWEqXFWTQjW1NHLyLbQz6IJtc6ga7ADeV/IqimTRYclgosKbvgrJrejcK&#10;rr5vf5I8fe6X590yO+6S7n5LlBoN+2QFwlPv/8Pv9kErmM7nU3i9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qlIxQAAAN0AAAAPAAAAAAAAAAAAAAAAAJgCAABkcnMv&#10;ZG93bnJldi54bWxQSwUGAAAAAAQABAD1AAAAigMAAAAA&#10;" filled="f" strokeweight="2pt"/>
                <v:line id="Line 3919" o:spid="_x0000_s3105"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yqe8UAAADdAAAADwAAAGRycy9kb3ducmV2LnhtbESPzWrDMBCE74W8g9hAb43c0tTBjRKM&#10;waW3EMeX3NbW+odYK2Opifv2VSDQ4zAz3zDb/WwGcaXJ9ZYVvK4iEMS11T23CspT/rIB4TyyxsEy&#10;KfglB/vd4mmLibY3PtK18K0IEHYJKui8HxMpXd2RQbeyI3HwGjsZ9EFOrdQT3gLcDPItij6kwZ7D&#10;QocjZR3Vl+LHKLicy3X+dcj0aShSXbW5P1eNVup5OaefIDzN/j/8aH9rBe9xvI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yqe8UAAADdAAAADwAAAAAAAAAA&#10;AAAAAAChAgAAZHJzL2Rvd25yZXYueG1sUEsFBgAAAAAEAAQA+QAAAJMDAAAAAA==&#10;" strokeweight="2pt"/>
                <v:line id="Line 3920" o:spid="_x0000_s3106"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40DMUAAADdAAAADwAAAGRycy9kb3ducmV2LnhtbESPzWrDMBCE74W8g9hAb43c0sbBjRKM&#10;waW3EseX3NbW+odYK2Opifv2VSCQ4zAz3zDb/WwGcaHJ9ZYVvK4iEMS11T23Cspj/rIB4TyyxsEy&#10;KfgjB/vd4mmLibZXPtCl8K0IEHYJKui8HxMpXd2RQbeyI3HwGjsZ9EFOrdQTXgPcDPItitbSYM9h&#10;ocORso7qc/FrFJxP5Uf+9ZPp41Ckumpzf6oardTzck4/QXia/SN8b39rBe9xvIb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40DMUAAADdAAAADwAAAAAAAAAA&#10;AAAAAAChAgAAZHJzL2Rvd25yZXYueG1sUEsFBgAAAAAEAAQA+QAAAJMDAAAAAA==&#10;" strokeweight="2pt"/>
                <v:line id="Line 3921" o:spid="_x0000_s3107"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KRl8UAAADdAAAADwAAAGRycy9kb3ducmV2LnhtbESPQWvCQBSE70L/w/KE3nRjaU1J3YQQ&#10;SOlNjF68PbPPJJh9G7JbTf+9WxA8DjPzDbPJJtOLK42us6xgtYxAENdWd9woOOzLxScI55E19pZJ&#10;wR85yNKX2QYTbW+8o2vlGxEg7BJU0Ho/JFK6uiWDbmkH4uCd7WjQBzk2Uo94C3DTy7coWkuDHYeF&#10;FgcqWqov1a9RcDkePsrvbaH3fZXrU1P64+mslXqdT/kXCE+Tf4Yf7R+t4D2OY/h/E56AT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KRl8UAAADdAAAADwAAAAAAAAAA&#10;AAAAAAChAgAAZHJzL2Rvd25yZXYueG1sUEsFBgAAAAAEAAQA+QAAAJMDAAAAAA==&#10;" strokeweight="2pt"/>
                <v:line id="Line 3922" o:spid="_x0000_s3108"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F5b4AAADdAAAADwAAAGRycy9kb3ducmV2LnhtbERPuwrCMBTdBf8hXMFNU8UX1SgiVNzE&#10;6uJ2ba5tsbkpTdT692YQHA/nvdq0phIvalxpWcFoGIEgzqwuOVdwOSeDBQjnkTVWlknBhxxs1t3O&#10;CmNt33yiV+pzEULYxaig8L6OpXRZQQbd0NbEgbvbxqAPsMmlbvAdwk0lx1E0kwZLDg0F1rQrKHuk&#10;T6Pgcb1Mk/1xp89VutW3PPHX210r1e+12yUIT63/i3/ug1Ywmc/D3P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fQXlvgAAAN0AAAAPAAAAAAAAAAAAAAAAAKEC&#10;AABkcnMvZG93bnJldi54bWxQSwUGAAAAAAQABAD5AAAAjAMAAAAA&#10;" strokeweight="2pt"/>
                <v:line id="Line 3923" o:spid="_x0000_s3109"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gfsUAAADdAAAADwAAAGRycy9kb3ducmV2LnhtbESPQWvCQBSE7wX/w/IEb3WjtFWjawiB&#10;SG+l0Yu3Z/aZBLNvQ3Yb03/fLQgeh5n5htklo2nFQL1rLCtYzCMQxKXVDVcKTsf8dQ3CeWSNrWVS&#10;8EsOkv3kZYextnf+pqHwlQgQdjEqqL3vYildWZNBN7cdcfCutjfog+wrqXu8B7hp5TKKPqTBhsNC&#10;jR1lNZW34scouJ1P7/nhK9PHtkj1pcr9+XLVSs2mY7oF4Wn0z/Cj/akVvK1WG/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GgfsUAAADdAAAADwAAAAAAAAAA&#10;AAAAAAChAgAAZHJzL2Rvd25yZXYueG1sUEsFBgAAAAAEAAQA+QAAAJMDAAAAAA==&#10;" strokeweight="2pt"/>
                <v:shape id="Text Box 3924" o:spid="_x0000_s3110"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otMMA&#10;AADdAAAADwAAAGRycy9kb3ducmV2LnhtbERPz2vCMBS+C/sfwhvspqljaFeNImMDQRBrd/D4bJ5t&#10;sHnpmkzrf28OgseP7/d82dtGXKjzxrGC8SgBQVw6bbhS8Fv8DFMQPiBrbByTght5WC5eBnPMtLty&#10;Tpd9qEQMYZ+hgjqENpPSlzVZ9CPXEkfu5DqLIcKukrrDawy3jXxPkom0aDg21NjSV03lef9vFawO&#10;nH+bv+1xl59yUxSfCW8mZ6XeXvvVDESgPjzFD/daK/iYpn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8ot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925" o:spid="_x0000_s3111"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NL8YA&#10;AADdAAAADwAAAGRycy9kb3ducmV2LnhtbESPQWvCQBSE74L/YXmCN90oRW10FZEWBKEY00OPz+wz&#10;Wcy+TbOrpv++WxB6HGbmG2a16Wwt7tR641jBZJyAIC6cNlwq+MzfRwsQPiBrrB2Tgh/ysFn3eytM&#10;tXtwRvdTKEWEsE9RQRVCk0rpi4os+rFriKN3ca3FEGVbSt3iI8JtLadJMpMWDceFChvaVVRcTzer&#10;YPvF2Zv5/jgfs0tm8vw14cPsqtRw0G2XIAJ14T/8bO+1gpf5YgJ/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ONL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3926" o:spid="_x0000_s3112"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TWMYA&#10;AADdAAAADwAAAGRycy9kb3ducmV2LnhtbESPQWvCQBSE70L/w/KE3nSjFLXRVaRYEIRijIcen9ln&#10;sph9G7NbTf99tyB4HGbmG2ax6mwtbtR641jBaJiAIC6cNlwqOOafgxkIH5A11o5JwS95WC1fegtM&#10;tbtzRrdDKEWEsE9RQRVCk0rpi4os+qFriKN3dq3FEGVbSt3iPcJtLcdJMpEWDceFChv6qKi4HH6s&#10;gvU3Zxtz/Trts3Nm8vw94d3kotRrv1vPQQTqwjP8aG+1grfpbAz/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ETW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3927" o:spid="_x0000_s3113"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22w8cA&#10;AADdAAAADwAAAGRycy9kb3ducmV2LnhtbESPT2vCQBTE7wW/w/KE3upGW/wTXUXEQqFQjPHg8Zl9&#10;JovZtzG71fTbdwsFj8PM/IZZrDpbixu13jhWMBwkIIgLpw2XCg75+8sUhA/IGmvHpOCHPKyWvacF&#10;ptrdOaPbPpQiQtinqKAKoUml9EVFFv3ANcTRO7vWYoiyLaVu8R7htpajJBlLi4bjQoUNbSoqLvtv&#10;q2B95Gxrrl+nXXbOTJ7PEv4cX5R67nfrOYhAXXiE/9sfWsHbZPoK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tsP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3928" o:spid="_x0000_s3114"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t8YA&#10;AADdAAAADwAAAGRycy9kb3ducmV2LnhtbESPQWvCQBSE70L/w/KE3nSjiNroKlJaKBSKMR56fGaf&#10;yWL2bcxuNf57tyB4HGbmG2a57mwtLtR641jBaJiAIC6cNlwq2OefgzkIH5A11o5JwY08rFcvvSWm&#10;2l05o8sulCJC2KeooAqhSaX0RUUW/dA1xNE7utZiiLItpW7xGuG2luMkmUqLhuNChQ29V1Scdn9W&#10;weaXsw9z/jlss2Nm8vwt4e/pSanXfrdZgAjUhWf40f7SCiaz+QT+38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ut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3929" o:spid="_x0000_s3115"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LLMcA&#10;AADdAAAADwAAAGRycy9kb3ducmV2LnhtbESPT2vCQBTE7wW/w/KE3upGaf0TXUXEQqFQjPHg8Zl9&#10;JovZtzG71fTbdwsFj8PM/IZZrDpbixu13jhWMBwkIIgLpw2XCg75+8sUhA/IGmvHpOCHPKyWvacF&#10;ptrdOaPbPpQiQtinqKAKoUml9EVFFv3ANcTRO7vWYoiyLaVu8R7htpajJBlLi4bjQoUNbSoqLvtv&#10;q2B95Gxrrl+nXXbOTJ7PEv4cX5R67nfrOYhAXXiE/9sfWsHrZPo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oiyz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930" o:spid="_x0000_s3116"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VW8YA&#10;AADdAAAADwAAAGRycy9kb3ducmV2LnhtbESPQWvCQBSE74X+h+UVvNVNi6Q2dRUpCoIgjenB4zP7&#10;TBazb2N21fjvXaHQ4zAz3zCTWW8bcaHOG8cK3oYJCOLSacOVgt9i+ToG4QOyxsYxKbiRh9n0+WmC&#10;mXZXzumyDZWIEPYZKqhDaDMpfVmTRT90LXH0Dq6zGKLsKqk7vEa4beR7kqTSouG4UGNL3zWVx+3Z&#10;KpjvOF+Y02b/kx9yUxSfCa/To1KDl37+BSJQH/7Df+2VVjD6GKf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oVW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3931" o:spid="_x0000_s3117"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wwMYA&#10;AADdAAAADwAAAGRycy9kb3ducmV2LnhtbESPT2vCQBTE7wW/w/KE3urGUvwTXUVEoVCQxnjw+Mw+&#10;k8Xs2zS71fTbuwXB4zAzv2Hmy87W4kqtN44VDAcJCOLCacOlgkO+fZuA8AFZY+2YFPyRh+Wi9zLH&#10;VLsbZ3Tdh1JECPsUFVQhNKmUvqjIoh+4hjh6Z9daDFG2pdQt3iLc1vI9SUbSouG4UGFD64qKy/7X&#10;KlgdOduYn93pOztnJs+nCX+NLkq99rvVDESgLjzDj/anVvAxnozh/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aww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932" o:spid="_x0000_s3118"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kssMA&#10;AADdAAAADwAAAGRycy9kb3ducmV2LnhtbERPz2vCMBS+C/sfwhvspqljaFeNImMDQRBrd/D4bJ5t&#10;sHnpmkzrf28OgseP7/d82dtGXKjzxrGC8SgBQVw6bbhS8Fv8DFMQPiBrbByTght5WC5eBnPMtLty&#10;Tpd9qEQMYZ+hgjqENpPSlzVZ9CPXEkfu5DqLIcKukrrDawy3jXxPkom0aDg21NjSV03lef9vFawO&#10;nH+bv+1xl59yUxSfCW8mZ6XeXvvVDESgPjzFD/daK/iYpnFu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kks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3933" o:spid="_x0000_s3119"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BKcYA&#10;AADdAAAADwAAAGRycy9kb3ducmV2LnhtbESPQWvCQBSE7wX/w/KE3upGKVajq4i0UChIYzx4fGaf&#10;yWL2bZrdavz3riB4HGbmG2a+7GwtztR641jBcJCAIC6cNlwq2OVfbxMQPiBrrB2Tgit5WC56L3NM&#10;tbtwRudtKEWEsE9RQRVCk0rpi4os+oFriKN3dK3FEGVbSt3iJcJtLUdJMpYWDceFChtaV1Sctv9W&#10;wWrP2af52xx+s2Nm8nya8M/4pNRrv1vNQATqwjP8aH9rBe8fkyn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WBK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6B02BD">
        <w:rPr>
          <w:rFonts w:ascii="ISOCPEUR" w:hAnsi="ISOCPEUR"/>
          <w:i/>
          <w:noProof/>
          <w:sz w:val="28"/>
        </w:rPr>
        <mc:AlternateContent>
          <mc:Choice Requires="wps">
            <w:drawing>
              <wp:anchor distT="0" distB="0" distL="114300" distR="114300" simplePos="0" relativeHeight="251771904" behindDoc="0" locked="0" layoutInCell="0" allowOverlap="1" wp14:anchorId="7A926AAF" wp14:editId="5E13AC57">
                <wp:simplePos x="0" y="0"/>
                <wp:positionH relativeFrom="page">
                  <wp:posOffset>838200</wp:posOffset>
                </wp:positionH>
                <wp:positionV relativeFrom="margin">
                  <wp:posOffset>-464820</wp:posOffset>
                </wp:positionV>
                <wp:extent cx="2291715" cy="133350"/>
                <wp:effectExtent l="0" t="0" r="0" b="0"/>
                <wp:wrapNone/>
                <wp:docPr id="1207" name="Надпись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A926AAF" id="Надпись 1207" o:spid="_x0000_s3120" type="#_x0000_t202" style="position:absolute;margin-left:66pt;margin-top:-36.6pt;width:180.45pt;height:10.5pt;rotation:180;flip:x;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" o:allowincell="f" filled="f" stroked="f">
                <v:stroke joinstyle="round"/>
                <o:lock v:ext="edit" shapetype="t"/>
                <v:textbox style="mso-fit-shape-to-text:t">
                  <w:txbxContent>
                    <w:p w:rsidR="00FD58D3" w:rsidRDefault="00FD58D3" w:rsidP="00CD6A02">
                      <w:pPr>
                        <w:pStyle w:val="af8"/>
                        <w:spacing w:before="0" w:beforeAutospacing="0" w:after="0" w:afterAutospacing="0"/>
                        <w:jc w:val="center"/>
                      </w:pPr>
                      <w:r>
                        <w:rPr>
                          <w:rFonts w:ascii="ISOCPEUR" w:hAnsi="ISOCPEUR"/>
                          <w:i/>
                          <w:iCs/>
                          <w:color w:val="000000"/>
                          <w:sz w:val="28"/>
                          <w:szCs w:val="28"/>
                        </w:rPr>
                        <w:t>КП 53.09.03.01.212 ГЧ</w:t>
                      </w:r>
                    </w:p>
                  </w:txbxContent>
                </v:textbox>
                <w10:wrap anchorx="page" anchory="margin"/>
              </v:shape>
            </w:pict>
          </mc:Fallback>
        </mc:AlternateContent>
      </w:r>
      <w:r w:rsidRPr="006B02BD">
        <w:rPr>
          <w:rFonts w:ascii="ISOCPEUR" w:hAnsi="ISOCPEUR"/>
          <w:i/>
          <w:noProof/>
          <w:sz w:val="28"/>
        </w:rPr>
        <mc:AlternateContent>
          <mc:Choice Requires="wps">
            <w:drawing>
              <wp:anchor distT="0" distB="0" distL="114300" distR="114300" simplePos="0" relativeHeight="251769856" behindDoc="0" locked="0" layoutInCell="0" allowOverlap="1" wp14:anchorId="0AA293D0" wp14:editId="1A0D42E5">
                <wp:simplePos x="0" y="0"/>
                <wp:positionH relativeFrom="page">
                  <wp:posOffset>714375</wp:posOffset>
                </wp:positionH>
                <wp:positionV relativeFrom="topMargin">
                  <wp:posOffset>247650</wp:posOffset>
                </wp:positionV>
                <wp:extent cx="2520315" cy="504190"/>
                <wp:effectExtent l="0" t="0" r="13335" b="10160"/>
                <wp:wrapNone/>
                <wp:docPr id="1206" name="Прямоугольник 1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37A9977" id="Прямоугольник 1206" o:spid="_x0000_s1026" style="position:absolute;margin-left:56.25pt;margin-top:19.5pt;width:198.45pt;height:39.7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" o:allowincell="f" filled="f" strokeweight="2pt">
                <w10:wrap anchorx="page" anchory="margin"/>
              </v:rect>
            </w:pict>
          </mc:Fallback>
        </mc:AlternateContent>
      </w:r>
      <w:r w:rsidR="009B427C">
        <w:rPr>
          <w:noProof/>
        </w:rPr>
        <w:drawing>
          <wp:inline distT="0" distB="0" distL="0" distR="0" wp14:anchorId="39E51E5A" wp14:editId="25CA2875">
            <wp:extent cx="5940425" cy="4040505"/>
            <wp:effectExtent l="0" t="0" r="3175" b="0"/>
            <wp:docPr id="4437" name="Рисунок 4437" descr="https://pp.userapi.com/c639716/v639716755/181fd/Yf8y-YnYs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639716/v639716755/181fd/Yf8y-YnYsm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69817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790" name="Группа 4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791" name="Rectangle 393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2" name="Line 3936"/>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3" name="Line 3937"/>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4" name="Line 3938"/>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5" name="Line 3939"/>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6" name="Line 3940"/>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7" name="Line 3941"/>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8" name="Line 3942"/>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99" name="Line 3943"/>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0" name="Rectangle 3944"/>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801" name="Rectangle 3945"/>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802" name="Rectangle 3946"/>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803" name="Rectangle 3947"/>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804" name="Rectangle 3948"/>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805" name="Rectangle 3949"/>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806" name="Rectangle 3950"/>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807" name="Rectangle 3951"/>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808" name="Line 3952"/>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9" name="Line 3953"/>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0" name="Line 3954"/>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1" name="Line 3955"/>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2" name="Line 3956"/>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813" name="Group 3957"/>
                        <wpg:cNvGrpSpPr>
                          <a:grpSpLocks/>
                        </wpg:cNvGrpSpPr>
                        <wpg:grpSpPr bwMode="auto">
                          <a:xfrm>
                            <a:off x="1154" y="14756"/>
                            <a:ext cx="2491" cy="248"/>
                            <a:chOff x="0" y="0"/>
                            <a:chExt cx="19999" cy="20000"/>
                          </a:xfrm>
                        </wpg:grpSpPr>
                        <wps:wsp>
                          <wps:cNvPr id="4814" name="Rectangle 39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815" name="Rectangle 39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816" name="Group 3960"/>
                        <wpg:cNvGrpSpPr>
                          <a:grpSpLocks/>
                        </wpg:cNvGrpSpPr>
                        <wpg:grpSpPr bwMode="auto">
                          <a:xfrm>
                            <a:off x="1154" y="15036"/>
                            <a:ext cx="2491" cy="248"/>
                            <a:chOff x="0" y="0"/>
                            <a:chExt cx="19999" cy="20000"/>
                          </a:xfrm>
                        </wpg:grpSpPr>
                        <wps:wsp>
                          <wps:cNvPr id="4817" name="Rectangle 39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818" name="Rectangle 39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819" name="Group 3963"/>
                        <wpg:cNvGrpSpPr>
                          <a:grpSpLocks/>
                        </wpg:cNvGrpSpPr>
                        <wpg:grpSpPr bwMode="auto">
                          <a:xfrm>
                            <a:off x="1154" y="15316"/>
                            <a:ext cx="2491" cy="248"/>
                            <a:chOff x="0" y="0"/>
                            <a:chExt cx="19999" cy="20000"/>
                          </a:xfrm>
                        </wpg:grpSpPr>
                        <wps:wsp>
                          <wps:cNvPr id="4820" name="Rectangle 396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821" name="Rectangle 396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822" name="Group 3966"/>
                        <wpg:cNvGrpSpPr>
                          <a:grpSpLocks/>
                        </wpg:cNvGrpSpPr>
                        <wpg:grpSpPr bwMode="auto">
                          <a:xfrm>
                            <a:off x="1154" y="15893"/>
                            <a:ext cx="2491" cy="248"/>
                            <a:chOff x="0" y="0"/>
                            <a:chExt cx="19999" cy="20000"/>
                          </a:xfrm>
                        </wpg:grpSpPr>
                        <wps:wsp>
                          <wps:cNvPr id="4823" name="Rectangle 396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824" name="Rectangle 396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825" name="Group 3969"/>
                        <wpg:cNvGrpSpPr>
                          <a:grpSpLocks/>
                        </wpg:cNvGrpSpPr>
                        <wpg:grpSpPr bwMode="auto">
                          <a:xfrm>
                            <a:off x="1154" y="16170"/>
                            <a:ext cx="2491" cy="248"/>
                            <a:chOff x="0" y="0"/>
                            <a:chExt cx="19999" cy="20000"/>
                          </a:xfrm>
                        </wpg:grpSpPr>
                        <wps:wsp>
                          <wps:cNvPr id="4826" name="Rectangle 397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827" name="Rectangle 397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34AA3"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828" name="Line 3972"/>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9" name="Rectangle 3973"/>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D70A22" w:rsidRDefault="00FD58D3" w:rsidP="00134AA3">
                              <w:pPr>
                                <w:pStyle w:val="ad"/>
                                <w:jc w:val="center"/>
                                <w:rPr>
                                  <w:sz w:val="18"/>
                                  <w:lang w:val="ru-RU"/>
                                </w:rPr>
                              </w:pPr>
                              <w:r>
                                <w:rPr>
                                  <w:sz w:val="18"/>
                                  <w:lang w:val="ru-RU"/>
                                </w:rPr>
                                <w:t>Деятельность редактора</w:t>
                              </w:r>
                            </w:p>
                          </w:txbxContent>
                        </wps:txbx>
                        <wps:bodyPr rot="0" vert="horz" wrap="square" lIns="12700" tIns="12700" rIns="12700" bIns="12700" anchor="t" anchorCtr="0" upright="1">
                          <a:noAutofit/>
                        </wps:bodyPr>
                      </wps:wsp>
                      <wps:wsp>
                        <wps:cNvPr id="4830" name="Line 3974"/>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1" name="Line 3975"/>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2" name="Line 3976"/>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3" name="Rectangle 3977"/>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834" name="Rectangle 3978"/>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835" name="Rectangle 3979"/>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836" name="Line 3980"/>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7" name="Line 3981"/>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8" name="Rectangle 3982"/>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839" name="Line 3983"/>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0" name="Line 3984"/>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1" name="Line 3985"/>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2" name="Line 3986"/>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843" name="Group 3987"/>
                        <wpg:cNvGrpSpPr>
                          <a:grpSpLocks/>
                        </wpg:cNvGrpSpPr>
                        <wpg:grpSpPr bwMode="auto">
                          <a:xfrm>
                            <a:off x="1154" y="15596"/>
                            <a:ext cx="2491" cy="248"/>
                            <a:chOff x="0" y="0"/>
                            <a:chExt cx="19999" cy="20000"/>
                          </a:xfrm>
                        </wpg:grpSpPr>
                        <wps:wsp>
                          <wps:cNvPr id="4844" name="Rectangle 39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845" name="Rectangle 39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846" name="Line 3990"/>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7" name="Rectangle 3991"/>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848" name="Rectangle 3992"/>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849" name="Line 3993"/>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0" name="Rectangle 3994"/>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851" name="Rectangle 3995"/>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852" name="Rectangle 3996"/>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853" name="Line 3997"/>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790" o:spid="_x0000_s3121" style="position:absolute;margin-left:56.7pt;margin-top:19.85pt;width:518.8pt;height:802.3pt;z-index:25169817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" o:allowincell="f">
                <v:rect id="Rectangle 3935" o:spid="_x0000_s3122"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sKsUA&#10;AADdAAAADwAAAGRycy9kb3ducmV2LnhtbESP0WrCQBRE3wv+w3IF3+pGkdZEV4mC4FNpox9wyV6T&#10;YPZuzK5J7Nd3C4KPw8ycYdbbwdSio9ZVlhXMphEI4tzqigsF59PhfQnCeWSNtWVS8CAH283obY2J&#10;tj3/UJf5QgQIuwQVlN43iZQuL8mgm9qGOHgX2xr0QbaF1C32AW5qOY+iD2mw4rBQYkP7kvJrdjcK&#10;rn7ovtIi+z3E512cf+/S/n5LlZqMh3QFwtPgX+Fn+6gVLD7jG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ewqxQAAAN0AAAAPAAAAAAAAAAAAAAAAAJgCAABkcnMv&#10;ZG93bnJldi54bWxQSwUGAAAAAAQABAD1AAAAigMAAAAA&#10;" filled="f" strokeweight="2pt"/>
                <v:line id="Line 3936" o:spid="_x0000_s3123"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U9cMAAADdAAAADwAAAGRycy9kb3ducmV2LnhtbESPzarCMBSE9xd8h3AEd9dU8bcaRYSK&#10;O7G6cXdsjm2xOSlN1Pr2Rrhwl8PMfMMs162pxJMaV1pWMOhHIIgzq0vOFZxPye8MhPPIGivLpOBN&#10;Dtarzs8SY21ffKRn6nMRIOxiVFB4X8dSuqwgg65va+Lg3Wxj0AfZ5FI3+ApwU8lhFE2kwZLDQoE1&#10;bQvK7unDKLhfzuNkd9jqU5Vu9DVP/OV600r1uu1mAcJT6//Df+29VjCazof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Z1PXDAAAA3QAAAA8AAAAAAAAAAAAA&#10;AAAAoQIAAGRycy9kb3ducmV2LnhtbFBLBQYAAAAABAAEAPkAAACRAwAAAAA=&#10;" strokeweight="2pt"/>
                <v:line id="Line 3937" o:spid="_x0000_s3124"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VxbsQAAADdAAAADwAAAGRycy9kb3ducmV2LnhtbESPT4vCMBTE78J+h/AWvGnqqvunGkWE&#10;ijex9eLt2TzbYvNSmqzWb28EweMwM79h5svO1OJKrassKxgNIxDEudUVFwoOWTL4BeE8ssbaMim4&#10;k4Pl4qM3x1jbG+/pmvpCBAi7GBWU3jexlC4vyaAb2oY4eGfbGvRBtoXULd4C3NTyK4q+pcGKw0KJ&#10;Da1Lyi/pv1FwOR6myWa31lmdrvSpSPzxdNZK9T+71QyEp86/w6/2ViuY/PyN4fkmP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1XFuxAAAAN0AAAAPAAAAAAAAAAAA&#10;AAAAAKECAABkcnMvZG93bnJldi54bWxQSwUGAAAAAAQABAD5AAAAkgMAAAAA&#10;" strokeweight="2pt"/>
                <v:line id="Line 3938" o:spid="_x0000_s3125"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pGsUAAADdAAAADwAAAGRycy9kb3ducmV2LnhtbESPT4vCMBTE78J+h/AW9mZTxfVPNYoI&#10;XfYmVi+9PZtnW2xeShO1++03guBxmJnfMKtNbxpxp87VlhWMohgEcWF1zaWC0zEdzkE4j6yxsUwK&#10;/sjBZv0xWGGi7YMPdM98KQKEXYIKKu/bREpXVGTQRbYlDt7FdgZ9kF0pdYePADeNHMfxVBqsOSxU&#10;2NKuouKa3YyCa376Tn/2O31ssq0+l6nPzxet1Ndnv12C8NT7d/jV/tUKJrPFBJ5vw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zpGsUAAADdAAAADwAAAAAAAAAA&#10;AAAAAAChAgAAZHJzL2Rvd25yZXYueG1sUEsFBgAAAAAEAAQA+QAAAJMDAAAAAA==&#10;" strokeweight="2pt"/>
                <v:line id="Line 3939" o:spid="_x0000_s3126"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BMgcQAAADdAAAADwAAAGRycy9kb3ducmV2LnhtbESPQYvCMBSE78L+h/AW9mZTl1V3q1FE&#10;qHgTq5fens2zLTYvpclq/fdGEDwOM/MNM1/2phFX6lxtWcEoikEQF1bXXCo4HtLhLwjnkTU2lknB&#10;nRwsFx+DOSba3nhP18yXIkDYJaig8r5NpHRFRQZdZFvi4J1tZ9AH2ZVSd3gLcNPI7zieSIM1h4UK&#10;W1pXVFyyf6Pgkh/H6Wa31ocmW+lTmfr8dNZKfX32qxkIT71/h1/trVbwM/0bw/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cEyBxAAAAN0AAAAPAAAAAAAAAAAA&#10;AAAAAKECAABkcnMvZG93bnJldi54bWxQSwUGAAAAAAQABAD5AAAAkgMAAAAA&#10;" strokeweight="2pt"/>
                <v:line id="Line 3940" o:spid="_x0000_s3127"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LS9sUAAADdAAAADwAAAGRycy9kb3ducmV2LnhtbESPQWvCQBSE70L/w/IKvenGUrWNboII&#10;kd6k0Yu3Z/aZBLNvQ3abxH/fFYQeh5n5htmko2lET52rLSuYzyIQxIXVNZcKTsds+gnCeWSNjWVS&#10;cCcHafIy2WCs7cA/1Oe+FAHCLkYFlfdtLKUrKjLoZrYlDt7VdgZ9kF0pdYdDgJtGvkfRUhqsOSxU&#10;2NKuouKW/xoFt/Npke0PO31s8q2+lJk/X65aqbfXcbsG4Wn0/+Fn+1sr+Fh9Le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LS9sUAAADdAAAADwAAAAAAAAAA&#10;AAAAAAChAgAAZHJzL2Rvd25yZXYueG1sUEsFBgAAAAAEAAQA+QAAAJMDAAAAAA==&#10;" strokeweight="2pt"/>
                <v:line id="Line 3941" o:spid="_x0000_s3128"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53bcUAAADdAAAADwAAAGRycy9kb3ducmV2LnhtbESPQWvCQBSE7wX/w/IEb3WjtFWjawiB&#10;SG+l0Yu3Z/aZBLNvQ3Yb03/fLQgeh5n5htklo2nFQL1rLCtYzCMQxKXVDVcKTsf8dQ3CeWSNrWVS&#10;8EsOkv3kZYextnf+pqHwlQgQdjEqqL3vYildWZNBN7cdcfCutjfog+wrqXu8B7hp5TKKPqTBhsNC&#10;jR1lNZW34scouJ1P7/nhK9PHtkj1pcr9+XLVSs2mY7oF4Wn0z/Cj/akVvK02K/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53bcUAAADdAAAADwAAAAAAAAAA&#10;AAAAAAChAgAAZHJzL2Rvd25yZXYueG1sUEsFBgAAAAAEAAQA+QAAAJMDAAAAAA==&#10;" strokeweight="2pt"/>
                <v:line id="Line 3942" o:spid="_x0000_s3129"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SF9cIAAADdAAAADwAAAGRycy9kb3ducmV2LnhtbERPzWoCMRC+C32HMAVvmlXE1q1RSlVQ&#10;eii1fYBxM25WN5Mlibr69OYgePz4/qfz1tbiTD5UjhUM+hkI4sLpiksF/3+r3juIEJE11o5JwZUC&#10;zGcvnSnm2l34l87bWIoUwiFHBSbGJpcyFIYshr5riBO3d95iTNCXUnu8pHBby2GWjaXFilODwYa+&#10;DBXH7ckq2Pjd93FwK43c8cYv65/FJNiDUt3X9vMDRKQ2PsUP91orGL1N0tz0Jj0B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SF9cIAAADdAAAADwAAAAAAAAAAAAAA&#10;AAChAgAAZHJzL2Rvd25yZXYueG1sUEsFBgAAAAAEAAQA+QAAAJADAAAAAA==&#10;" strokeweight="1pt"/>
                <v:line id="Line 3943" o:spid="_x0000_s3130"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gbsYAAADdAAAADwAAAGRycy9kb3ducmV2LnhtbESP3WoCMRSE7wu+QziCdzVrkdZdjSLV&#10;QqUX4s8DHDfHzermZElS3fbpm0Khl8PMfMPMFp1txI18qB0rGA0zEMSl0zVXCo6Ht8cJiBCRNTaO&#10;ScEXBVjMew8zLLS7845u+1iJBOFQoAITY1tIGUpDFsPQtcTJOztvMSbpK6k93hPcNvIpy56lxZrT&#10;gsGWXg2V1/2nVbDxp4/r6Lsy8sQbv262qzzYi1KDfrecgojUxf/wX/tdKxi/5Dn8vklP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4IG7GAAAA3QAAAA8AAAAAAAAA&#10;AAAAAAAAoQIAAGRycy9kb3ducmV2LnhtbFBLBQYAAAAABAAEAPkAAACUAwAAAAA=&#10;" strokeweight="1pt"/>
                <v:rect id="Rectangle 3944" o:spid="_x0000_s3131"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vr8A&#10;AADdAAAADwAAAGRycy9kb3ducmV2LnhtbERPTYvCMBC9C/6HMII3TXYRqV2jFEHwat0Fj0Mztt1t&#10;JjXJav335iB4fLzv9XawnbiRD61jDR9zBYK4cqblWsP3aT/LQISIbLBzTBoeFGC7GY/WmBt35yPd&#10;yliLFMIhRw1NjH0uZagashjmridO3MV5izFBX0vj8Z7CbSc/lVpKiy2nhgZ72jVU/ZX/VkNR/A4/&#10;13KF+yAz5ZdmYerirPV0MhRfICIN8S1+uQ9GwyJTaX96k5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9Q2+vwAAAN0AAAAPAAAAAAAAAAAAAAAAAJgCAABkcnMvZG93bnJl&#10;di54bWxQSwUGAAAAAAQABAD1AAAAhA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3945" o:spid="_x0000_s3132"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oJcIA&#10;AADdAAAADwAAAGRycy9kb3ducmV2LnhtbESPQYvCMBSE74L/IbyFvWniIlKrUcqCsNetCh4fzbOt&#10;27zUJKvdf78RBI/DzHzDrLeD7cSNfGgda5hNFQjiypmWaw2H/W6SgQgR2WDnmDT8UYDtZjxaY27c&#10;nb/pVsZaJAiHHDU0Mfa5lKFqyGKYup44eWfnLcYkfS2Nx3uC205+KLWQFltOCw329NlQ9VP+Wg1F&#10;cRmO13KJuyAz5RdmburipPX721CsQEQa4iv8bH8ZDfNMzeDxJj0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agl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3946" o:spid="_x0000_s3133"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s2UsMA&#10;AADdAAAADwAAAGRycy9kb3ducmV2LnhtbESPQWvCQBSE74L/YXlCb2a3IhKjq4SC0GujgsdH9pnE&#10;Zt+mu1tN/31XKPQ4zMw3zHY/2l7cyYfOsYbXTIEgrp3puNFwOh7mOYgQkQ32jknDDwXY76aTLRbG&#10;PfiD7lVsRIJwKFBDG+NQSBnqliyGzA3Eybs6bzEm6RtpPD4S3PZyodRKWuw4LbQ40FtL9Wf1bTWU&#10;5W08f1VrPASZK78yS9OUF61fZmO5ARFpjP/hv/a70bDM1QKeb9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s2U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3947" o:spid="_x0000_s3134"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TycMA&#10;AADdAAAADwAAAGRycy9kb3ducmV2LnhtbESPQWsCMRSE74L/ITyhN020ItutURZB6LVbhR4fm9fd&#10;1c3LmqS6/fdGKHgcZuYbZr0dbCeu5EPrWMN8pkAQV860XGs4fO2nGYgQkQ12jknDHwXYbsajNebG&#10;3fiTrmWsRYJwyFFDE2OfSxmqhiyGmeuJk/fjvMWYpK+l8XhLcNvJhVIrabHltNBgT7uGqnP5azUU&#10;xWk4Xso33AeZKb8yS1MX31q/TIbiHUSkIT7D/+0Po2GZqVd4vE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eTy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3948" o:spid="_x0000_s3135"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4LvcMA&#10;AADdAAAADwAAAGRycy9kb3ducmV2LnhtbESPQWvCQBSE70L/w/IEb7qrBElTVwmC0KuxhR4f2dck&#10;mn2b7m41/fddQfA4zMw3zGY32l5cyYfOsYblQoEgrp3puNHwcTrMcxAhIhvsHZOGPwqw275MNlgY&#10;d+MjXavYiAThUKCGNsahkDLULVkMCzcQJ+/beYsxSd9I4/GW4LaXK6XW0mLHaaHFgfYt1Zfq12oo&#10;y/P4+VO94iHIXPm1yUxTfmk9m47lG4hIY3yGH+13oyHLVQb3N+kJ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4Lv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3949" o:spid="_x0000_s3136"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KuJsMA&#10;AADdAAAADwAAAGRycy9kb3ducmV2LnhtbESPQWsCMRSE74L/ITyhN00Ule3WKIsg9NqtQo+Pzevu&#10;6uZlTVLd/vtGKHgcZuYbZrMbbCdu5EPrWMN8pkAQV860XGs4fh6mGYgQkQ12jknDLwXYbcejDebG&#10;3fmDbmWsRYJwyFFDE2OfSxmqhiyGmeuJk/ftvMWYpK+l8XhPcNvJhVJrabHltNBgT/uGqkv5YzUU&#10;xXk4XctXPASZKb82S1MXX1q/TIbiDUSkIT7D/+13o2GZqRU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KuJ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3950" o:spid="_x0000_s3137"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wUcMA&#10;AADdAAAADwAAAGRycy9kb3ducmV2LnhtbESPQWvCQBSE7wX/w/IEb3XXIiGNrhIKglfTFnp8ZJ9J&#10;NPs27q4a/71bKPQ4zMw3zHo72l7cyIfOsYbFXIEgrp3puNHw9bl7zUGEiGywd0waHhRgu5m8rLEw&#10;7s4HulWxEQnCoUANbYxDIWWoW7IY5m4gTt7ReYsxSd9I4/Ge4LaXb0pl0mLHaaHFgT5aqs/V1Woo&#10;y9P4fanecRdkrnxmlqYpf7SeTcdyBSLSGP/Df+290bDMVQa/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AwU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3951" o:spid="_x0000_s3138"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VysMA&#10;AADdAAAADwAAAGRycy9kb3ducmV2LnhtbESPQWsCMRSE74L/ITyhN00U0e3WKIsg9NqtQo+Pzevu&#10;6uZlTVLd/vtGEHocZuYbZrMbbCdu5EPrWMN8pkAQV860XGs4fh6mGYgQkQ12jknDLwXYbcejDebG&#10;3fmDbmWsRYJwyFFDE2OfSxmqhiyGmeuJk/ftvMWYpK+l8XhPcNvJhVIrabHltNBgT/uGqkv5YzUU&#10;xXk4XctXPASZKb8yS1MXX1q/TIbiDUSkIf6Hn+13o2GZqTU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yVysMAAADdAAAADwAAAAAAAAAAAAAAAACYAgAAZHJzL2Rv&#10;d25yZXYueG1sUEsFBgAAAAAEAAQA9QAAAIgDA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3952" o:spid="_x0000_s3139"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izr4AAADdAAAADwAAAGRycy9kb3ducmV2LnhtbERPvQrCMBDeBd8hnOCmqaIi1SgiVNzE&#10;2sXtbM622FxKE7W+vRkEx4/vf73tTC1e1LrKsoLJOAJBnFtdcaEguySjJQjnkTXWlknBhxxsN/3e&#10;GmNt33ymV+oLEULYxaig9L6JpXR5SQbd2DbEgbvb1qAPsC2kbvEdwk0tp1G0kAYrDg0lNrQvKX+k&#10;T6Pgcc3myeG015c63elbkfjr7a6VGg663QqEp87/xT/3USuYLaM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z+LOvgAAAN0AAAAPAAAAAAAAAAAAAAAAAKEC&#10;AABkcnMvZG93bnJldi54bWxQSwUGAAAAAAQABAD5AAAAjAMAAAAA&#10;" strokeweight="2pt"/>
                <v:line id="Line 3953" o:spid="_x0000_s3140"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NHVcUAAADdAAAADwAAAGRycy9kb3ducmV2LnhtbESPQWvCQBSE74X+h+UVvNVNiy0xukoI&#10;RLxJk1y8PbPPJJh9G7Krxn/vFgo9DjPzDbPeTqYXNxpdZ1nBxzwCQVxb3XGjoCrz9xiE88gae8uk&#10;4EEOtpvXlzUm2t75h26Fb0SAsEtQQev9kEjp6pYMurkdiIN3tqNBH+TYSD3iPcBNLz+j6Fsa7Dgs&#10;tDhQ1lJ9Ka5GweVYfeW7Q6bLvkj1qcn98XTWSs3epnQFwtPk/8N/7b1WsIijJfy+CU9Ab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NHVcUAAADdAAAADwAAAAAAAAAA&#10;AAAAAAChAgAAZHJzL2Rvd25yZXYueG1sUEsFBgAAAAAEAAQA+QAAAJMDAAAAAA==&#10;" strokeweight="2pt"/>
                <v:line id="Line 3954" o:spid="_x0000_s3141"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B4Fb4AAADdAAAADwAAAGRycy9kb3ducmV2LnhtbERPvQrCMBDeBd8hnOCmqaIi1SgiVNzE&#10;2sXtbM622FxKE7W+vRkEx4/vf73tTC1e1LrKsoLJOAJBnFtdcaEguySjJQjnkTXWlknBhxxsN/3e&#10;GmNt33ymV+oLEULYxaig9L6JpXR5SQbd2DbEgbvb1qAPsC2kbvEdwk0tp1G0kAYrDg0lNrQvKX+k&#10;T6Pgcc3myeG015c63elbkfjr7a6VGg663QqEp87/xT/3USuYLS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YHgVvgAAAN0AAAAPAAAAAAAAAAAAAAAAAKEC&#10;AABkcnMvZG93bnJldi54bWxQSwUGAAAAAAQABAD5AAAAjAMAAAAA&#10;" strokeweight="2pt"/>
                <v:line id="Line 3955" o:spid="_x0000_s3142"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7ZMUAAADdAAAADwAAAGRycy9kb3ducmV2LnhtbESP0WoCMRRE3wv+Q7iCb5rdIsWuRhFt&#10;QelDqfoB1811s7q5WZJU1359UxD6OMzMGWa26GwjruRD7VhBPspAEJdO11wpOOzfhxMQISJrbByT&#10;gjsFWMx7TzMstLvxF113sRIJwqFABSbGtpAylIYshpFriZN3ct5iTNJXUnu8Jbht5HOWvUiLNacF&#10;gy2tDJWX3bdVsPXHj0v+Uxl55K1/az7Xr8GelRr0u+UURKQu/ocf7Y1WMJ7kOfy9SU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m7ZMUAAADdAAAADwAAAAAAAAAA&#10;AAAAAAChAgAAZHJzL2Rvd25yZXYueG1sUEsFBgAAAAAEAAQA+QAAAJMDAAAAAA==&#10;" strokeweight="1pt"/>
                <v:line id="Line 3956" o:spid="_x0000_s3143"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slE8UAAADdAAAADwAAAGRycy9kb3ducmV2LnhtbESP3WoCMRSE7wu+QzhC7zS7UoquRhG1&#10;UOlF8ecBjpvjZnVzsiSpbvv0TUHo5TAz3zCzRWcbcSMfascK8mEGgrh0uuZKwfHwNhiDCBFZY+OY&#10;FHxTgMW89zTDQrs77+i2j5VIEA4FKjAxtoWUoTRkMQxdS5y8s/MWY5K+ktrjPcFtI0dZ9iot1pwW&#10;DLa0MlRe919WwdafPq75T2Xkibd+03yuJ8FelHrud8spiEhd/A8/2u9awcs4H8H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slE8UAAADdAAAADwAAAAAAAAAA&#10;AAAAAAChAgAAZHJzL2Rvd25yZXYueG1sUEsFBgAAAAAEAAQA+QAAAJMDAAAAAA==&#10;" strokeweight="1pt"/>
                <v:group id="Group 3957" o:spid="_x0000_s3144"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G/yccAAADd&#10;AAAADwAAAAAAAAAAAAAAAACqAgAAZHJzL2Rvd25yZXYueG1sUEsFBgAAAAAEAAQA+gAAAJ4DAAAA&#10;AA==&#10;">
                  <v:rect id="Rectangle 3958" o:spid="_x0000_s3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dYMIA&#10;AADdAAAADwAAAGRycy9kb3ducmV2LnhtbESPQYvCMBSE7wv+h/AWvK2pS5HaNUpZELxaFTw+mmfb&#10;3ealJlHrvzeC4HGYmW+YxWownbiS861lBdNJAoK4srrlWsF+t/7KQPiArLGzTAru5GG1HH0sMNf2&#10;xlu6lqEWEcI+RwVNCH0upa8aMugntieO3sk6gyFKV0vt8BbhppPfSTKTBluOCw329NtQ9V9ejIKi&#10;+BsO53KOay+zxM10quviqNT4cyh+QAQawjv8am+0gjSbpvB8E5+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51g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3959" o:spid="_x0000_s31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4+8QA&#10;AADdAAAADwAAAGRycy9kb3ducmV2LnhtbESPwWrDMBBE74X+g9hCb43skAbXiRJMwNBrnQRyXKyt&#10;7NRauZKauH9fFQI5DjPzhllvJzuIC/nQO1aQzzIQxK3TPRsFh339UoAIEVnj4JgU/FKA7ebxYY2l&#10;dlf+oEsTjUgQDiUq6GIcSylD25HFMHMjcfI+nbcYk/RGao/XBLeDnGfZUlrsOS10ONKuo/ar+bEK&#10;quo8Hb+bN6yDLDK/1AttqpNSz09TtQIRaYr38K39rhUsivwV/t+k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bOPvEAAAA3QAAAA8AAAAAAAAAAAAAAAAAmAIAAGRycy9k&#10;b3ducmV2LnhtbFBLBQYAAAAABAAEAPUAAACJAwAAAAA=&#10;" filled="f" stroked="f" strokeweight=".25pt">
                    <v:textbox inset="1pt,1pt,1pt,1pt">
                      <w:txbxContent>
                        <w:p w:rsidR="00FD58D3" w:rsidRPr="00134AA3" w:rsidRDefault="00FD58D3">
                          <w:pPr>
                            <w:pStyle w:val="ad"/>
                            <w:rPr>
                              <w:sz w:val="18"/>
                              <w:lang w:val="ru-RU"/>
                            </w:rPr>
                          </w:pPr>
                          <w:r>
                            <w:rPr>
                              <w:sz w:val="18"/>
                              <w:lang w:val="ru-RU"/>
                            </w:rPr>
                            <w:t>Кутузова</w:t>
                          </w:r>
                        </w:p>
                      </w:txbxContent>
                    </v:textbox>
                  </v:rect>
                </v:group>
                <v:group id="Group 3960" o:spid="_x0000_s3147"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0YcUccAAADdAAAADwAAAGRycy9kb3ducmV2LnhtbESPT2vCQBTE7wW/w/KE&#10;3uomthVJXUWCigcpNCmU3h7ZZxLMvg3ZNX++fbdQ6HGYmd8wm91oGtFT52rLCuJFBIK4sLrmUsFn&#10;fnxag3AeWWNjmRRM5GC3nT1sMNF24A/qM1+KAGGXoILK+zaR0hUVGXQL2xIH72o7gz7IrpS6wyHA&#10;TSOXUbSSBmsOCxW2lFZU3LK7UXAacNg/x4f+crum03f++v51iUmpx/m4fwPhafT/4b/2WSt4Wccr&#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0YcUccAAADd&#10;AAAADwAAAAAAAAAAAAAAAACqAgAAZHJzL2Rvd25yZXYueG1sUEsFBgAAAAAEAAQA+gAAAJ4DAAAA&#10;AA==&#10;">
                  <v:rect id="Rectangle 3961" o:spid="_x0000_s3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DF8QA&#10;AADdAAAADwAAAGRycy9kb3ducmV2LnhtbESPwWrDMBBE74H+g9hCb4nsEFLXiRJMwNBrnQZyXKyt&#10;7NRauZKauH9fFQo5DjPzhtnuJzuIK/nQO1aQLzIQxK3TPRsF78d6XoAIEVnj4JgU/FCA/e5htsVS&#10;uxu/0bWJRiQIhxIVdDGOpZSh7chiWLiROHkfzluMSXojtcdbgttBLrNsLS32nBY6HOnQUfvZfFsF&#10;VXWZTl/NC9ZBFplf65U21Vmpp8ep2oCINMV7+L/9qhWsivwZ/t6kJ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FAxf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3962" o:spid="_x0000_s31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qXZb8A&#10;AADdAAAADwAAAGRycy9kb3ducmV2LnhtbERPTYvCMBC9L/gfwgje1lQRqV3TUgTBq10Fj0Mz23a3&#10;mdQkav335iDs8fG+t8VoenEn5zvLChbzBARxbXXHjYLT9/4zBeEDssbeMil4kocin3xsMdP2wUe6&#10;V6ERMYR9hgraEIZMSl+3ZNDP7UAcuR/rDIYIXSO1w0cMN71cJslaGuw4NrQ40K6l+q+6GQVl+Tue&#10;r9UG916miVvrlW7Ki1Kz6Vh+gQg0hn/x233QClbpIs6Nb+ITk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WpdlvwAAAN0AAAAPAAAAAAAAAAAAAAAAAJgCAABkcnMvZG93bnJl&#10;di54bWxQSwUGAAAAAAQABAD1AAAAhAM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963" o:spid="_x0000_s3150"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mII8cAAADdAAAADwAAAGRycy9kb3ducmV2LnhtbESPQWvCQBSE74L/YXlC&#10;b3UTa4uNWUVEpQcpVAvF2yP7TEKyb0N2TeK/7xYKHoeZ+YZJ14OpRUetKy0riKcRCOLM6pJzBd/n&#10;/fMChPPIGmvLpOBODtar8SjFRNuev6g7+VwECLsEFRTeN4mULivIoJvahjh4V9sa9EG2udQt9gFu&#10;ajmLojdpsOSwUGBD24Ky6nQzCg499puXeNcdq+v2fjm/fv4cY1LqaTJsliA8Df4R/m9/aAXzRfw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tmII8cAAADd&#10;AAAADwAAAAAAAAAAAAAAAACqAgAAZHJzL2Rvd25yZXYueG1sUEsFBgAAAAAEAAQA+gAAAJ4DAAAA&#10;AA==&#10;">
                  <v:rect id="Rectangle 3964" o:spid="_x0000_s3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R3r4A&#10;AADdAAAADwAAAGRycy9kb3ducmV2LnhtbERPTYvCMBC9L/gfwgje1lQRqdUoZUHwalXwODRjW20m&#10;Nclq/ffmIHh8vO/VpjeteJDzjWUFk3ECgri0uuFKwfGw/U1B+ICssbVMCl7kYbMe/Kww0/bJe3oU&#10;oRIxhH2GCuoQukxKX9Zk0I9tRxy5i3UGQ4SuktrhM4abVk6TZC4NNhwbauzor6byVvwbBXl+7U/3&#10;YoFbL9PEzfVMV/lZqdGwz5cgAvXhK/64d1rBLJ3G/fFNf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BAUd6+AAAA3QAAAA8AAAAAAAAAAAAAAAAAmAIAAGRycy9kb3ducmV2&#10;LnhtbFBLBQYAAAAABAAEAPUAAACDAw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3965" o:spid="_x0000_s3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0RcIA&#10;AADdAAAADwAAAGRycy9kb3ducmV2LnhtbESPQYvCMBSE78L+h/AWvNlUEaldo5QFwatVweOjedtW&#10;m5duErX77zeC4HGYmW+Y1WYwnbiT861lBdMkBUFcWd1yreB42E4yED4ga+wsk4I/8rBZf4xWmGv7&#10;4D3dy1CLCGGfo4ImhD6X0lcNGfSJ7Ymj92OdwRClq6V2+Ihw08lZmi6kwZbjQoM9fTdUXcubUVAU&#10;l+H0Wy5x62WWuoWe67o4KzX+HIovEIGG8A6/2jutYJ7N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RF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group id="Group 3966" o:spid="_x0000_s3153"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Q78YAAADdAAAADwAAAGRycy9kb3ducmV2LnhtbESPQWvCQBSE70L/w/IK&#10;vekmsYpEVxHR0oMUjIXi7ZF9JsHs25Bdk/jvu4WCx2FmvmFWm8HUoqPWVZYVxJMIBHFudcWFgu/z&#10;YbwA4TyyxtoyKXiQg836ZbTCVNueT9RlvhABwi5FBaX3TSqly0sy6Ca2IQ7e1bYGfZBtIXWLfYCb&#10;WiZRNJcGKw4LJTa0Kym/ZXej4KPHfjuN993xdt09LufZ188xJqXeXoftEoSnwT/D/+1PreB9k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GEdDvxgAAAN0A&#10;AAAPAAAAAAAAAAAAAAAAAKoCAABkcnMvZG93bnJldi54bWxQSwUGAAAAAAQABAD6AAAAnQMAAAAA&#10;">
                  <v:rect id="Rectangle 3967" o:spid="_x0000_s3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PqcQA&#10;AADdAAAADwAAAGRycy9kb3ducmV2LnhtbESPwWrDMBBE74X8g9hAb42c1BjHiRJMIdBr3BZ6XKyN&#10;7cRauZJqO39fFQo9DjPzhtkfZ9OLkZzvLCtYrxIQxLXVHTcK3t9OTzkIH5A19pZJwZ08HA+Lhz0W&#10;2k58prEKjYgQ9gUqaEMYCil93ZJBv7IDcfQu1hkMUbpGaodThJtebpIkkwY7jgstDvTSUn2rvo2C&#10;srzOH1/VFk9e5onLdKqb8lOpx+Vc7kAEmsN/+K/9qhWk+eYZ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z6n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3968" o:spid="_x0000_s3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tX3cMA&#10;AADdAAAADwAAAGRycy9kb3ducmV2LnhtbESPwWrDMBBE74X8g9hAbrXcYILrWgmmEMg1bgs5LtbW&#10;dmutXEmxnb+PCoUeh5l5w5SHxQxiIud7ywqekhQEcWN1z62C97fjYw7CB2SNg2VScCMPh/3qocRC&#10;25nPNNWhFRHCvkAFXQhjIaVvOjLoEzsSR+/TOoMhStdK7XCOcDPIbZrupMGe40KHI7121HzXV6Og&#10;qr6Wj5/6GY9e5qnb6Uy31UWpzXqpXkAEWsJ/+K990gqyfJvB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tX3cMAAADdAAAADwAAAAAAAAAAAAAAAACYAgAAZHJzL2Rv&#10;d25yZXYueG1sUEsFBgAAAAAEAAQA9QAAAIgDAAAAAA==&#10;" filled="f" stroked="f" strokeweight=".25pt">
                    <v:textbox inset="1pt,1pt,1pt,1pt">
                      <w:txbxContent>
                        <w:p w:rsidR="00FD58D3" w:rsidRPr="00134AA3" w:rsidRDefault="00FD58D3">
                          <w:pPr>
                            <w:pStyle w:val="ad"/>
                            <w:rPr>
                              <w:sz w:val="18"/>
                              <w:lang w:val="ru-RU"/>
                            </w:rPr>
                          </w:pPr>
                          <w:proofErr w:type="spellStart"/>
                          <w:r>
                            <w:rPr>
                              <w:sz w:val="18"/>
                              <w:lang w:val="ru-RU"/>
                            </w:rPr>
                            <w:t>Рудинский</w:t>
                          </w:r>
                          <w:proofErr w:type="spellEnd"/>
                        </w:p>
                      </w:txbxContent>
                    </v:textbox>
                  </v:rect>
                </v:group>
                <v:group id="Group 3969" o:spid="_x0000_s3156"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Im8YAAADdAAAADwAAAGRycy9kb3ducmV2LnhtbESPT4vCMBTE7wv7HcIT&#10;vGla/yxSjSKyigcR1IVlb4/m2Rabl9LEtn57Iwh7HGbmN8xi1ZlSNFS7wrKCeBiBIE6tLjhT8HPZ&#10;DmYgnEfWWFomBQ9ysFp+fiww0bblEzVnn4kAYZeggtz7KpHSpTkZdENbEQfvamuDPsg6k7rGNsBN&#10;KUdR9CUNFhwWcqxok1N6O9+Ngl2L7XocfzeH23Xz+LtMj7+HmJTq97r1HISnzv+H3+29VjCZja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EibxgAAAN0A&#10;AAAPAAAAAAAAAAAAAAAAAKoCAABkcnMvZG93bnJldi54bWxQSwUGAAAAAAQABAD6AAAAnQMAAAAA&#10;">
                  <v:rect id="Rectangle 3970" o:spid="_x0000_s3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sMcMA&#10;AADdAAAADwAAAGRycy9kb3ducmV2LnhtbESPwWrDMBBE74X8g9hAbrXcEIzjWgkmEOg1bgs5LtbG&#10;dmutHEm13b+vCoUeh5l5w5THxQxiIud7ywqekhQEcWN1z62Ct9fzYw7CB2SNg2VS8E0ejofVQ4mF&#10;tjNfaKpDKyKEfYEKuhDGQkrfdGTQJ3Ykjt7NOoMhStdK7XCOcDPIbZpm0mDPcaHDkU4dNZ/1l1FQ&#10;VR/L+73e49nLPHWZ3um2uiq1WS/VM4hAS/gP/7VftIJdvs3g901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VsMc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3971" o:spid="_x0000_s3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JqsIA&#10;AADdAAAADwAAAGRycy9kb3ducmV2LnhtbESPQYvCMBSE78L+h/AW9qapIlqrUYog7NXqwh4fzbOt&#10;Ni81yWr33xtB8DjMzDfMatObVtzI+caygvEoAUFcWt1wpeB42A1TED4ga2wtk4J/8rBZfwxWmGl7&#10;5z3dilCJCGGfoYI6hC6T0pc1GfQj2xFH72SdwRClq6R2eI9w08pJksykwYbjQo0dbWsqL8WfUZDn&#10;5/7nWixw52WauJme6ir/Verrs8+XIAL14R1+tb+1gmk6mcP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cmqwgAAAN0AAAAPAAAAAAAAAAAAAAAAAJgCAABkcnMvZG93&#10;bnJldi54bWxQSwUGAAAAAAQABAD1AAAAhwMAAAAA&#10;" filled="f" stroked="f" strokeweight=".25pt">
                    <v:textbox inset="1pt,1pt,1pt,1pt">
                      <w:txbxContent>
                        <w:p w:rsidR="00FD58D3" w:rsidRPr="00134AA3" w:rsidRDefault="00FD58D3">
                          <w:pPr>
                            <w:pStyle w:val="ad"/>
                            <w:rPr>
                              <w:sz w:val="18"/>
                              <w:lang w:val="ru-RU"/>
                            </w:rPr>
                          </w:pPr>
                          <w:proofErr w:type="spellStart"/>
                          <w:r>
                            <w:rPr>
                              <w:sz w:val="18"/>
                              <w:lang w:val="ru-RU"/>
                            </w:rPr>
                            <w:t>Петрикин</w:t>
                          </w:r>
                          <w:proofErr w:type="spellEnd"/>
                        </w:p>
                      </w:txbxContent>
                    </v:textbox>
                  </v:rect>
                </v:group>
                <v:line id="Line 3972" o:spid="_x0000_s3159"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q+rr4AAADdAAAADwAAAGRycy9kb3ducmV2LnhtbERPvQrCMBDeBd8hnOCmqaIi1SgiVNzE&#10;2sXtbM622FxKE7W+vRkEx4/vf73tTC1e1LrKsoLJOAJBnFtdcaEguySjJQjnkTXWlknBhxxsN/3e&#10;GmNt33ymV+oLEULYxaig9L6JpXR5SQbd2DbEgbvb1qAPsC2kbvEdwk0tp1G0kAYrDg0lNrQvKX+k&#10;T6Pgcc3myeG015c63elbkfjr7a6VGg663QqEp87/xT/3USuYLa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er6uvgAAAN0AAAAPAAAAAAAAAAAAAAAAAKEC&#10;AABkcnMvZG93bnJldi54bWxQSwUGAAAAAAQABAD5AAAAjAMAAAAA&#10;" strokeweight="2pt"/>
                <v:rect id="Rectangle 3973" o:spid="_x0000_s3160"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4Q8IA&#10;AADdAAAADwAAAGRycy9kb3ducmV2LnhtbESPQYvCMBSE74L/ITxhb5oqIm3XKEUQvG5V2OOjedt2&#10;bV5qErX77zeC4HGYmW+Y9XYwnbiT861lBfNZAoK4srrlWsHpuJ+mIHxA1thZJgV/5GG7GY/WmGv7&#10;4C+6l6EWEcI+RwVNCH0upa8aMuhntieO3o91BkOUrpba4SPCTScXSbKSBluOCw32tGuoupQ3o6Ao&#10;fofztcxw72WauJVe6rr4VupjMhSfIAIN4R1+tQ9awTJdZPB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vhDwgAAAN0AAAAPAAAAAAAAAAAAAAAAAJgCAABkcnMvZG93&#10;bnJldi54bWxQSwUGAAAAAAQABAD1AAAAhwMAAAAA&#10;" filled="f" stroked="f" strokeweight=".25pt">
                  <v:textbox inset="1pt,1pt,1pt,1pt">
                    <w:txbxContent>
                      <w:p w:rsidR="00FD58D3" w:rsidRDefault="00FD58D3" w:rsidP="00134AA3">
                        <w:pPr>
                          <w:pStyle w:val="ad"/>
                          <w:jc w:val="center"/>
                          <w:rPr>
                            <w:sz w:val="18"/>
                            <w:lang w:val="ru-RU"/>
                          </w:rPr>
                        </w:pPr>
                      </w:p>
                      <w:p w:rsidR="00FD58D3" w:rsidRDefault="00FD58D3" w:rsidP="00134AA3">
                        <w:pPr>
                          <w:pStyle w:val="ad"/>
                          <w:jc w:val="center"/>
                          <w:rPr>
                            <w:sz w:val="18"/>
                            <w:lang w:val="ru-RU"/>
                          </w:rPr>
                        </w:pPr>
                      </w:p>
                      <w:p w:rsidR="00FD58D3" w:rsidRPr="00D70A22" w:rsidRDefault="00FD58D3" w:rsidP="00134AA3">
                        <w:pPr>
                          <w:pStyle w:val="ad"/>
                          <w:jc w:val="center"/>
                          <w:rPr>
                            <w:sz w:val="18"/>
                            <w:lang w:val="ru-RU"/>
                          </w:rPr>
                        </w:pPr>
                        <w:r>
                          <w:rPr>
                            <w:sz w:val="18"/>
                            <w:lang w:val="ru-RU"/>
                          </w:rPr>
                          <w:t>Деятельность редактора</w:t>
                        </w:r>
                      </w:p>
                    </w:txbxContent>
                  </v:textbox>
                </v:rect>
                <v:line id="Line 3974" o:spid="_x0000_s3161"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Ukdb4AAADdAAAADwAAAGRycy9kb3ducmV2LnhtbERPuwrCMBTdBf8hXMFNU59INYoIFTex&#10;urhdm2tbbG5KE7X+vRkEx8N5rzatqcSLGldaVjAaRiCIM6tLzhVczslgAcJ5ZI2VZVLwIQebdbez&#10;wljbN5/olfpchBB2MSoovK9jKV1WkEE3tDVx4O62MegDbHKpG3yHcFPJcRTNpcGSQ0OBNe0Kyh7p&#10;0yh4XC+zZH/c6XOVbvUtT/z1dtdK9XvtdgnCU+v/4p/7oBVMF5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SR1vgAAAN0AAAAPAAAAAAAAAAAAAAAAAKEC&#10;AABkcnMvZG93bnJldi54bWxQSwUGAAAAAAQABAD5AAAAjAMAAAAA&#10;" strokeweight="2pt"/>
                <v:line id="Line 3975" o:spid="_x0000_s3162"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mB7sQAAADdAAAADwAAAGRycy9kb3ducmV2LnhtbESPS4vCQBCE7wv+h6EFb+vEx4pERxEh&#10;4m0xevHWyXQemOkJmVHjv98RhD0WVfUVtd72phEP6lxtWcFkHIEgzq2uuVRwOSffSxDOI2tsLJOC&#10;FznYbgZfa4y1ffKJHqkvRYCwi1FB5X0bS+nyigy6sW2Jg1fYzqAPsiul7vAZ4KaR0yhaSIM1h4UK&#10;W9pXlN/Su1Fwu15+ksPvXp+bdKezMvHXrNBKjYb9bgXCU+//w5/2USuYL2cTeL8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mYHuxAAAAN0AAAAPAAAAAAAAAAAA&#10;AAAAAKECAABkcnMvZG93bnJldi54bWxQSwUGAAAAAAQABAD5AAAAkgMAAAAA&#10;" strokeweight="2pt"/>
                <v:line id="Line 3976" o:spid="_x0000_s3163"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sfmcQAAADdAAAADwAAAGRycy9kb3ducmV2LnhtbESPT4vCMBTE74LfITxhb5quqyJdo4jQ&#10;ZW9i68Xba/P6B5uX0mS1++2NIHgcZuY3zGY3mFbcqHeNZQWfswgEcWF1w5WCc5ZM1yCcR9bYWiYF&#10;/+Rgtx2PNhhre+cT3VJfiQBhF6OC2vsultIVNRl0M9sRB6+0vUEfZF9J3eM9wE0r51G0kgYbDgs1&#10;dnSoqbimf0bB9XJeJj/Hg87adK/zKvGXvNRKfUyG/TcIT4N/h1/tX61gsf6aw/NNeAJy+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x+ZxAAAAN0AAAAPAAAAAAAAAAAA&#10;AAAAAKECAABkcnMvZG93bnJldi54bWxQSwUGAAAAAAQABAD5AAAAkgMAAAAA&#10;" strokeweight="2pt"/>
                <v:rect id="Rectangle 3977" o:spid="_x0000_s3164"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ZdMIA&#10;AADdAAAADwAAAGRycy9kb3ducmV2LnhtbESPQYvCMBSE78L+h/AWvGm6q0i3GqUIglergsdH87at&#10;27zUJKv13xtB8DjMzDfMYtWbVlzJ+caygq9xAoK4tLrhSsFhvxmlIHxA1thaJgV38rBafgwWmGl7&#10;4x1di1CJCGGfoYI6hC6T0pc1GfRj2xFH79c6gyFKV0nt8BbhppXfSTKTBhuOCzV2tK6p/Cv+jYI8&#10;P/fHS/GDGy/TxM30VFf5SanhZ5/PQQTqwzv8am+1gmk6mcD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1l0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3978" o:spid="_x0000_s3165"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BAMQA&#10;AADdAAAADwAAAGRycy9kb3ducmV2LnhtbESPwWrDMBBE74X8g9hCbrXcxATXtRxMIJBr3AZ6XKyt&#10;7dZaOZKSOH9fFQo9DjPzhim3sxnFlZwfLCt4TlIQxK3VA3cK3t/2TzkIH5A1jpZJwZ08bKvFQ4mF&#10;tjc+0rUJnYgQ9gUq6EOYCil925NBn9iJOHqf1hkMUbpOaoe3CDejXKXpRhocOC70ONGup/a7uRgF&#10;df01n87NC+69zFO30Znu6g+llo9z/Qoi0Bz+w3/tg1aQ5esMft/EJ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wQ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Листов</w:t>
                        </w:r>
                      </w:p>
                    </w:txbxContent>
                  </v:textbox>
                </v:rect>
                <v:rect id="Rectangle 3979" o:spid="_x0000_s3166"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km8QA&#10;AADdAAAADwAAAGRycy9kb3ducmV2LnhtbESPT2vCQBTE74LfYXmF3nRT/4Q0ukoQhF6NCj0+ss8k&#10;bfZt3F01/fZdodDjMDO/YdbbwXTiTs63lhW8TRMQxJXVLdcKTsf9JAPhA7LGzjIp+CEP2814tMZc&#10;2wcf6F6GWkQI+xwVNCH0uZS+asign9qeOHoX6wyGKF0ttcNHhJtOzpIklQZbjgsN9rRrqPoub0ZB&#10;UXwN52v5jnsvs8SleqHr4lOp15ehWIEINIT/8F/7QytYZPMlPN/EJ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ZJv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3980" o:spid="_x0000_s3167"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V/cMYAAADdAAAADwAAAGRycy9kb3ducmV2LnhtbESP3WoCMRSE74W+QzgF7zTrD2K3Rin+&#10;gOJFqe0DHDenm62bkyWJuu3TG0Ho5TAz3zCzRWtrcSEfKscKBv0MBHHhdMWlgq/PTW8KIkRkjbVj&#10;UvBLARbzp84Mc+2u/EGXQyxFgnDIUYGJscmlDIUhi6HvGuLkfTtvMSbpS6k9XhPc1nKYZRNpseK0&#10;YLChpaHidDhbBTt/3J8Gf6WRR975df2+egn2R6nuc/v2CiJSG//Dj/ZWKxhPRxO4v0lP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1f3DGAAAA3QAAAA8AAAAAAAAA&#10;AAAAAAAAoQIAAGRycy9kb3ducmV2LnhtbFBLBQYAAAAABAAEAPkAAACUAwAAAAA=&#10;" strokeweight="1pt"/>
                <v:line id="Line 3981" o:spid="_x0000_s3168"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a68YAAADdAAAADwAAAGRycy9kb3ducmV2LnhtbESP3WoCMRSE7wXfIRyhdzVrK1VXo5S2&#10;QqUXxZ8HOG6Om9XNyZKkuvXpTaHg5TAz3zCzRWtrcSYfKscKBv0MBHHhdMWlgt12+TgGESKyxtox&#10;KfilAIt5tzPDXLsLr+m8iaVIEA45KjAxNrmUoTBkMfRdQ5y8g/MWY5K+lNrjJcFtLZ+y7EVarDgt&#10;GGzozVBx2vxYBSu//zoNrqWRe175j/r7fRLsUamHXvs6BRGpjffwf/tTKxiOn0f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52uvGAAAA3QAAAA8AAAAAAAAA&#10;AAAAAAAAoQIAAGRycy9kb3ducmV2LnhtbFBLBQYAAAAABAAEAPkAAACUAwAAAAA=&#10;" strokeweight="1pt"/>
                <v:rect id="Rectangle 3982" o:spid="_x0000_s3169"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cEA&#10;AADdAAAADwAAAGRycy9kb3ducmV2LnhtbERPz2uDMBS+D/Y/hDfYbcatItY2LVIo9Dq3Qo8P86p2&#10;5sUmmbr/fjkMdvz4fm/3ixnERM73lhW8JikI4sbqnlsFnx/HlwKED8gaB8uk4Ic87HePD1sstZ35&#10;naY6tCKGsC9RQRfCWErpm44M+sSOxJG7WmcwROhaqR3OMdwM8i1Nc2mw59jQ4UiHjpqv+tsoqKrb&#10;cr7Xazx6WaQu15luq4tSz09LtQERaAn/4j/3SSvIilWcG9/EJ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vywXBAAAA3QAAAA8AAAAAAAAAAAAAAAAAmAIAAGRycy9kb3du&#10;cmV2LnhtbFBLBQYAAAAABAAEAPUAAACGAw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3983" o:spid="_x0000_s3170"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MUAAADdAAAADwAAAGRycy9kb3ducmV2LnhtbESPQWvCQBSE7wX/w/IEb3WjbUWjawiB&#10;SG+l0Yu3Z/aZBLNvQ3Yb03/fLQgeh5n5htklo2nFQL1rLCtYzCMQxKXVDVcKTsf8dQ3CeWSNrWVS&#10;8EsOkv3kZYextnf+pqHwlQgQdjEqqL3vYildWZNBN7cdcfCutjfog+wrqXu8B7hp5TKKVtJgw2Gh&#10;xo6ymspb8WMU3M6nj/zwleljW6T6UuX+fLlqpWbTMd2C8DT6Z/jR/tQK3tdvG/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6MUAAADdAAAADwAAAAAAAAAA&#10;AAAAAAChAgAAZHJzL2Rvd25yZXYueG1sUEsFBgAAAAAEAAQA+QAAAJMDAAAAAA==&#10;" strokeweight="2pt"/>
                <v:line id="Line 3984" o:spid="_x0000_s3171"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x4sIAAADdAAAADwAAAGRycy9kb3ducmV2LnhtbERPzWoCMRC+C75DGKG3mrWI6GqUohUq&#10;Hoq2DzBuxs3WzWRJoq4+vTkIHj++/9mitbW4kA+VYwWDfgaCuHC64lLB3+/6fQwiRGSNtWNScKMA&#10;i3m3M8Ncuyvv6LKPpUghHHJUYGJscilDYchi6LuGOHFH5y3GBH0ptcdrCre1/MiykbRYcWow2NDS&#10;UHHan62CjT9sT4N7aeSBN/6r/llNgv1X6q3Xfk5BRGrjS/x0f2sFw/Ew7U9v0hO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x4sIAAADdAAAADwAAAAAAAAAAAAAA&#10;AAChAgAAZHJzL2Rvd25yZXYueG1sUEsFBgAAAAAEAAQA+QAAAJADAAAAAA==&#10;" strokeweight="1pt"/>
                <v:line id="Line 3985" o:spid="_x0000_s3172"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UecUAAADdAAAADwAAAGRycy9kb3ducmV2LnhtbESP3WoCMRSE7wu+QziCdzW7IkVXo4hW&#10;qPSi+PMAx81xs7o5WZJUt336plDo5TAz3zDzZWcbcScfascK8mEGgrh0uuZKwem4fZ6ACBFZY+OY&#10;FHxRgOWi9zTHQrsH7+l+iJVIEA4FKjAxtoWUoTRkMQxdS5y8i/MWY5K+ktrjI8FtI0dZ9iIt1pwW&#10;DLa0NlTeDp9Wwc6f32/5d2XkmXf+tfnYTIO9KjXod6sZiEhd/A//td+0gvFknMPvm/Q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qUecUAAADdAAAADwAAAAAAAAAA&#10;AAAAAAChAgAAZHJzL2Rvd25yZXYueG1sUEsFBgAAAAAEAAQA+QAAAJMDAAAAAA==&#10;" strokeweight="1pt"/>
                <v:line id="Line 3986" o:spid="_x0000_s3173"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gKDsYAAADdAAAADwAAAGRycy9kb3ducmV2LnhtbESP0WoCMRRE3wv+Q7hC32pWEbFbs0vR&#10;Fio+SNUPuG5uN1s3N0uS6tavN0Khj8PMnGEWZW9bcSYfGscKxqMMBHHldMO1gsP+/WkOIkRkja1j&#10;UvBLAcpi8LDAXLsLf9J5F2uRIBxyVGBi7HIpQ2XIYhi5jjh5X85bjEn6WmqPlwS3rZxk2UxabDgt&#10;GOxoaag67X6sgrU/bk7ja23kkdf+rd2unoP9Vupx2L++gIjUx//wX/tDK5jOpxO4v0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Cg7GAAAA3QAAAA8AAAAAAAAA&#10;AAAAAAAAoQIAAGRycy9kb3ducmV2LnhtbFBLBQYAAAAABAAEAPkAAACUAwAAAAA=&#10;" strokeweight="1pt"/>
                <v:group id="Group 3987" o:spid="_x0000_s3174"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KQ1MYAAADdAAAADwAAAGRycy9kb3ducmV2LnhtbESPT4vCMBTE7wt+h/AE&#10;b2tadUWqUURW8SCCf0C8PZpnW2xeSpNt67ffLAh7HGbmN8xi1ZlSNFS7wrKCeBiBIE6tLjhTcL1s&#10;P2cgnEfWWFomBS9ysFr2PhaYaNvyiZqzz0SAsEtQQe59lUjp0pwMuqGtiIP3sLVBH2SdSV1jG+Cm&#10;lKMomkqDBYeFHCva5JQ+zz9Gwa7Fdj2Ov5vD87F53S9fx9shJqUG/W49B+Gp8//hd3uvFUxmk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pDUxgAAAN0A&#10;AAAPAAAAAAAAAAAAAAAAAKoCAABkcnMvZG93bnJldi54bWxQSwUGAAAAAAQABAD6AAAAnQMAAAAA&#10;">
                  <v:rect id="Rectangle 3988" o:spid="_x0000_s3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yfcMA&#10;AADdAAAADwAAAGRycy9kb3ducmV2LnhtbESPwWrDMBBE74X8g9hAbrWcYoLrWDamEOg1bgs9LtbG&#10;dmKtHElN3L+vCoUeh5l5w5T1YiZxI+dHywq2SQqCuLN65F7B+9vhMQfhA7LGyTIp+CYPdbV6KLHQ&#10;9s5HurWhFxHCvkAFQwhzIaXvBjLoEzsTR+9kncEQpeuldniPcDPJpzTdSYMjx4UBZ3oZqLu0X0ZB&#10;05yXj2v7jAcv89TtdKb75lOpzXpp9iACLeE//Nd+1QqyPMvg9018Ar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Syfc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rect id="Rectangle 3989" o:spid="_x0000_s3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X5sMA&#10;AADdAAAADwAAAGRycy9kb3ducmV2LnhtbESPQWvCQBSE70L/w/KE3nRjSSXGbCQUhF6bKnh8ZJ9J&#10;NPs23d1q+u+7hYLHYWa+YYrdZAZxI+d7ywpWywQEcWN1z62Cw+d+kYHwAVnjYJkU/JCHXfk0KzDX&#10;9s4fdKtDKyKEfY4KuhDGXErfdGTQL+1IHL2zdQZDlK6V2uE9ws0gX5JkLQ32HBc6HOmto+ZafxsF&#10;VXWZjl/1BvdeZolb61S31Ump5/lUbUEEmsIj/N9+1wrSLH2FvzfxCc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gX5s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line id="Line 3990" o:spid="_x0000_s3177"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q58EAAADdAAAADwAAAGRycy9kb3ducmV2LnhtbESPwQrCMBBE74L/EFbwpqmiItUoIlS8&#10;idWLt7VZ22KzKU3U+vdGEDwOM/OGWa5bU4knNa60rGA0jEAQZ1aXnCs4n5LBHITzyBory6TgTQ7W&#10;q25nibG2Lz7SM/W5CBB2MSoovK9jKV1WkEE3tDVx8G62MeiDbHKpG3wFuKnkOIpm0mDJYaHAmrYF&#10;Zff0YRTcL+dpsjts9alKN/qaJ/5yvWml+r12swDhqfX/8K+91wom8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dmrnwQAAAN0AAAAPAAAAAAAAAAAAAAAA&#10;AKECAABkcnMvZG93bnJldi54bWxQSwUGAAAAAAQABAD5AAAAjwMAAAAA&#10;" strokeweight="2pt"/>
                <v:rect id="Rectangle 3991" o:spid="_x0000_s3178"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sCsMA&#10;AADdAAAADwAAAGRycy9kb3ducmV2LnhtbESPQWvCQBSE70L/w/KE3nRjCRpjNhIKQq9NFTw+ss8k&#10;mn2b7m41/ffdQqHHYWa+YYr9ZAZxJ+d7ywpWywQEcWN1z62C48dhkYHwAVnjYJkUfJOHffk0KzDX&#10;9sHvdK9DKyKEfY4KuhDGXErfdGTQL+1IHL2LdQZDlK6V2uEjws0gX5JkLQ32HBc6HOm1o+ZWfxkF&#10;VXWdTp/1Fg9eZolb61S31Vmp5/lU7UAEmsJ/+K/9phWkWbqB3zfxCc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YsCs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3992" o:spid="_x0000_s3179"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eL8A&#10;AADdAAAADwAAAGRycy9kb3ducmV2LnhtbERPTYvCMBC9L/gfwgh7W1OXIrUapQiCV6uCx6EZ22oz&#10;qUlWu//eHASPj/e9XA+mEw9yvrWsYDpJQBBXVrdcKzgetj8ZCB+QNXaWScE/eVivRl9LzLV98p4e&#10;ZahFDGGfo4ImhD6X0lcNGfQT2xNH7mKdwRChq6V2+IzhppO/STKTBluODQ32tGmoupV/RkFRXIfT&#10;vZzj1ssscTOd6ro4K/U9HooFiEBD+Ijf7p1WkGZpnBvfxCc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6bh4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Масштаб</w:t>
                        </w:r>
                      </w:p>
                    </w:txbxContent>
                  </v:textbox>
                </v:rect>
                <v:line id="Line 3993" o:spid="_x0000_s3180"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cUAAADdAAAADwAAAGRycy9kb3ducmV2LnhtbESPzWrDMBCE74W8g9hAb43ckhTHjRKM&#10;waW3EseX3NbW+odYK2Opifv2VSDQ4zAz3zC7w2wGcaXJ9ZYVvK4iEMS11T23CspT/hKDcB5Z42CZ&#10;FPySg8N+8bTDRNsbH+la+FYECLsEFXTej4mUru7IoFvZkTh4jZ0M+iCnVuoJbwFuBvkWRe/SYM9h&#10;ocORso7qS/FjFFzO5Sb//M70aShSXbW5P1eNVup5OacfIDzN/j/8aH9pBet4vYX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lcUAAADdAAAADwAAAAAAAAAA&#10;AAAAAAChAgAAZHJzL2Rvd25yZXYueG1sUEsFBgAAAAAEAAQA+QAAAJMDAAAAAA==&#10;" strokeweight="2pt"/>
                <v:rect id="Rectangle 3994" o:spid="_x0000_s3181"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io8EA&#10;AADdAAAADwAAAGRycy9kb3ducmV2LnhtbERPz2uDMBS+D/Y/hDfobcYVJ9Y2LVIo9Dq3wY4P86p2&#10;5sUmqbr/fjkMdvz4fu8OixnERM73lhW8JCkI4sbqnlsFH++n5wKED8gaB8uk4Ic8HPaPDzsstZ35&#10;jaY6tCKGsC9RQRfCWErpm44M+sSOxJG7WGcwROhaqR3OMdwMcp2muTTYc2zocKRjR813fTcKquq6&#10;fN7qDZ68LFKX60y31ZdSq6el2oIItIR/8Z/7rBVkxWvcH9/EJ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GIqPBAAAA3QAAAA8AAAAAAAAAAAAAAAAAmAIAAGRycy9kb3du&#10;cmV2LnhtbFBLBQYAAAAABAAEAPUAAACG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3995" o:spid="_x0000_s3182"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qHOMQA&#10;AADdAAAADwAAAGRycy9kb3ducmV2LnhtbESPwWrDMBBE74X+g9hCb43skAbXiRJMwNBrnQRyXKyt&#10;7NRauZKauH9fFQI5DjPzhllvJzuIC/nQO1aQzzIQxK3TPRsFh339UoAIEVnj4JgU/FKA7ebxYY2l&#10;dlf+oEsTjUgQDiUq6GIcSylD25HFMHMjcfI+nbcYk/RGao/XBLeDnGfZUlrsOS10ONKuo/ar+bEK&#10;quo8Hb+bN6yDLDK/1AttqpNSz09TtQIRaYr38K39rhUsitcc/t+k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Khz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3996" o:spid="_x0000_s3183"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ZT8IA&#10;AADdAAAADwAAAGRycy9kb3ducmV2LnhtbESPQYvCMBSE78L+h/AW9qapolKrUYog7NXqwh4fzbOt&#10;Ni81yWr33xtB8DjMzDfMatObVtzI+caygvEoAUFcWt1wpeB42A1TED4ga2wtk4J/8rBZfwxWmGl7&#10;5z3dilCJCGGfoYI6hC6T0pc1GfQj2xFH72SdwRClq6R2eI9w08pJksylwYbjQo0dbWsqL8WfUZDn&#10;5/7nWixw52WauLme6ir/Verrs8+XIAL14R1+tb+1gmk6m8D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2BlP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 : 1</w:t>
                        </w:r>
                      </w:p>
                    </w:txbxContent>
                  </v:textbox>
                </v:rect>
                <v:line id="Line 3997" o:spid="_x0000_s3184"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05SMYAAADdAAAADwAAAGRycy9kb3ducmV2LnhtbESP3WoCMRSE7wXfIRyhdzVra0VXo5S2&#10;QqUXxZ8HOG6Om9XNyZKkuvXpTaHg5TAz3zCzRWtrcSYfKscKBv0MBHHhdMWlgt12+TgGESKyxtox&#10;KfilAIt5tzPDXLsLr+m8iaVIEA45KjAxNrmUoTBkMfRdQ5y8g/MWY5K+lNrjJcFtLZ+ybCQtVpwW&#10;DDb0Zqg4bX6sgpXff50G19LIPa/8R/39Pgn2qNRDr32dgojUxnv4v/2pFQzHL8/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dOUjGAAAA3QAAAA8AAAAAAAAA&#10;AAAAAAAAoQIAAGRycy9kb3ducmV2LnhtbFBLBQYAAAAABAAEAPkAAACUAwAAAAA=&#10;" strokeweight="1pt"/>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699200"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854" name="Группа 4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855" name="Rectangle 3999"/>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6" name="Line 4000"/>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7" name="Line 4001"/>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8" name="Text Box 4002"/>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859" name="Text Box 4003"/>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860" name="Rectangle 4004"/>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1" name="Line 4005"/>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2" name="Line 4006"/>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3" name="Line 4007"/>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4" name="Line 4008"/>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5" name="Line 4009"/>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6" name="Text Box 4010"/>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867" name="Text Box 4011"/>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868" name="Text Box 4012"/>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869" name="Text Box 4013"/>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870" name="Text Box 4014"/>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871" name="Text Box 4015"/>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872" name="Text Box 4016"/>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873" name="Text Box 4017"/>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874" name="Text Box 4018"/>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875" name="Text Box 4019"/>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854" o:spid="_x0000_s3185" style="position:absolute;margin-left:19.85pt;margin-top:19.85pt;width:36.85pt;height:802.25pt;z-index:25169920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" o:allowincell="f">
                <v:rect id="Rectangle 3999" o:spid="_x0000_s318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5cUA&#10;AADdAAAADwAAAGRycy9kb3ducmV2LnhtbESP0YrCMBRE34X9h3AX9k1Tl1W0GqUuCD6JVj/g0lzb&#10;YnPTbWLb9euNIPg4zMwZZrnuTSVaalxpWcF4FIEgzqwuOVdwPm2HMxDOI2usLJOCf3KwXn0Mlhhr&#10;2/GR2tTnIkDYxaig8L6OpXRZQQbdyNbEwbvYxqAPssmlbrALcFPJ7yiaSoMlh4UCa/otKLumN6Pg&#10;6vt2n+TpfTs/b+bZYZN0t79Eqa/PPlmA8NT7d/jV3mkFP7PJBJ5vw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8TlxQAAAN0AAAAPAAAAAAAAAAAAAAAAAJgCAABkcnMv&#10;ZG93bnJldi54bWxQSwUGAAAAAAQABAD1AAAAigMAAAAA&#10;" filled="f" strokeweight="2pt"/>
                <v:line id="Line 4000" o:spid="_x0000_s318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8OsEAAADdAAAADwAAAGRycy9kb3ducmV2LnhtbESPwQrCMBBE74L/EFbwpqmiItUoIlS8&#10;idWLt7VZ22KzKU3U+vdGEDwOM/OGWa5bU4knNa60rGA0jEAQZ1aXnCs4n5LBHITzyBory6TgTQ7W&#10;q25nibG2Lz7SM/W5CBB2MSoovK9jKV1WkEE3tDVx8G62MeiDbHKpG3wFuKnkOIpm0mDJYaHAmrYF&#10;Zff0YRTcL+dpsjts9alKN/qaJ/5yvWml+r12swDhqfX/8K+91wom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r/w6wQAAAN0AAAAPAAAAAAAAAAAAAAAA&#10;AKECAABkcnMvZG93bnJldi54bWxQSwUGAAAAAAQABAD5AAAAjwMAAAAA&#10;" strokeweight="2pt"/>
                <v:line id="Line 4001" o:spid="_x0000_s318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NZocUAAADdAAAADwAAAGRycy9kb3ducmV2LnhtbESPzWrDMBCE74W8g9hAb7Xc0jTBjRKM&#10;waW3EMeX3NbW+odYK2Opifv2VSDQ4zAz3zDb/WwGcaXJ9ZYVvEYxCOLa6p5bBeUpf9mAcB5Z42CZ&#10;FPySg/1u8bTFRNsbH+la+FYECLsEFXTej4mUru7IoIvsSBy8xk4GfZBTK/WEtwA3g3yL4w9psOew&#10;0OFIWUf1pfgxCi7ncpV/HTJ9GopUV23uz1WjlXpezuknCE+z/w8/2t9awftmtY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NZocUAAADdAAAADwAAAAAAAAAA&#10;AAAAAAChAgAAZHJzL2Rvd25yZXYueG1sUEsFBgAAAAAEAAQA+QAAAJMDAAAAAA==&#10;" strokeweight="2pt"/>
                <v:shape id="Text Box 4002" o:spid="_x0000_s318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co8MA&#10;AADdAAAADwAAAGRycy9kb3ducmV2LnhtbERPz2vCMBS+C/sfwht403RjStcZRYYDQRBrd9jxrXm2&#10;wealNlHrf28OgseP7/ds0dtGXKjzxrGCt3ECgrh02nCl4Lf4GaUgfEDW2DgmBTfysJi/DGaYaXfl&#10;nC77UIkYwj5DBXUIbSalL2uy6MeuJY7cwXUWQ4RdJXWH1xhuG/meJFNp0XBsqLGl75rK4/5sFSz/&#10;OF+Z0/Z/lx9yUxSfCW+mR6WGr/3yC0SgPjzFD/daK/hIJ3FufBOf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co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003" o:spid="_x0000_s319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5OMYA&#10;AADdAAAADwAAAGRycy9kb3ducmV2LnhtbESPQWvCQBSE74X+h+UVvNWN0opGNyJioVAojfHQ42v2&#10;JVnMvo3ZVdN/3y0IHoeZ+YZZrQfbigv13jhWMBknIIhLpw3XCg7F2/MchA/IGlvHpOCXPKyzx4cV&#10;ptpdOafLPtQiQtinqKAJoUul9GVDFv3YdcTRq1xvMUTZ11L3eI1w28ppksykRcNxocGOtg2Vx/3Z&#10;Kth8c74zp8+fr7zKTVEsEv6YHZUaPQ2bJYhAQ7iHb+13reBl/rqA/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E5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004" o:spid="_x0000_s319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twMIA&#10;AADdAAAADwAAAGRycy9kb3ducmV2LnhtbERPy2rCQBTdF/oPwy24q5OKhJg6ShQCrkpN/YBL5jYJ&#10;Zu7EzOShX99ZFFweznu7n00rRupdY1nBxzICQVxa3XCl4PKTvycgnEfW2FomBXdysN+9vmwx1Xbi&#10;M42Fr0QIYZeigtr7LpXSlTUZdEvbEQfu1/YGfYB9JXWPUwg3rVxFUSwNNhwaauzoWFN5LQaj4Orn&#10;8Surike+uRw25fchm4ZbptTibc4+QXia/VP87z5pBeskDvvDm/A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K3AwgAAAN0AAAAPAAAAAAAAAAAAAAAAAJgCAABkcnMvZG93&#10;bnJldi54bWxQSwUGAAAAAAQABAD1AAAAhwMAAAAA&#10;" filled="f" strokeweight="2pt"/>
                <v:line id="Line 4005" o:spid="_x0000_s319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u88EAAADdAAAADwAAAGRycy9kb3ducmV2LnhtbESPwQrCMBBE74L/EFbwpqmiItUoIlS8&#10;idWLt7VZ22KzKU3U+vdGEDwOM/OGWa5bU4knNa60rGA0jEAQZ1aXnCs4n5LBHITzyBory6TgTQ7W&#10;q25nibG2Lz7SM/W5CBB2MSoovK9jKV1WkEE3tDVx8G62MeiDbHKpG3wFuKnkOIpm0mDJYaHAmrYF&#10;Zff0YRTcL+dpsjts9alKN/qaJ/5yvWml+r12swDhqfX/8K+91wom89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Kq7zwQAAAN0AAAAPAAAAAAAAAAAAAAAA&#10;AKECAABkcnMvZG93bnJldi54bWxQSwUGAAAAAAQABAD5AAAAjwMAAAAA&#10;" strokeweight="2pt"/>
                <v:line id="Line 4006" o:spid="_x0000_s319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whMEAAADdAAAADwAAAGRycy9kb3ducmV2LnhtbESPwQrCMBBE74L/EFbwpqmiItUoIlS8&#10;idWLt7VZ22KzKU3U+vdGEDwOM/OGWa5bU4knNa60rGA0jEAQZ1aXnCs4n5LBHITzyBory6TgTQ7W&#10;q25nibG2Lz7SM/W5CBB2MSoovK9jKV1WkEE3tDVx8G62MeiDbHKpG3wFuKnkOIpm0mDJYaHAmrYF&#10;Zff0YRTcL+dpsjts9alKN/qaJ/5yvWml+r12swDhqfX/8K+91wom89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CEwQAAAN0AAAAPAAAAAAAAAAAAAAAA&#10;AKECAABkcnMvZG93bnJldi54bWxQSwUGAAAAAAQABAD5AAAAjwMAAAAA&#10;" strokeweight="2pt"/>
                <v:line id="Line 4007" o:spid="_x0000_s319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VH8MAAADdAAAADwAAAGRycy9kb3ducmV2LnhtbESPT4vCMBTE74LfITzBm039i1SjiNBl&#10;b4vVi7fX5tkWm5fSZLX77TeC4HGYmd8w231vGvGgztWWFUyjGARxYXXNpYLLOZ2sQTiPrLGxTAr+&#10;yMF+NxxsMdH2ySd6ZL4UAcIuQQWV920ipSsqMugi2xIH72Y7gz7IrpS6w2eAm0bO4nglDdYcFips&#10;6VhRcc9+jYL79bJMv36O+txkB52Xqb/mN63UeNQfNiA89f4Tfre/tYLFejWH15v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0lR/DAAAA3QAAAA8AAAAAAAAAAAAA&#10;AAAAoQIAAGRycy9kb3ducmV2LnhtbFBLBQYAAAAABAAEAPkAAACRAwAAAAA=&#10;" strokeweight="2pt"/>
                <v:line id="Line 4008" o:spid="_x0000_s319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0Na8EAAADdAAAADwAAAGRycy9kb3ducmV2LnhtbESPwQrCMBBE74L/EFbwpqmiItUoIlS8&#10;idWLt7VZ22KzKU3U+vdGEDwOM/OGWa5bU4knNa60rGA0jEAQZ1aXnCs4n5LBHITzyBory6TgTQ7W&#10;q25nibG2Lz7SM/W5CBB2MSoovK9jKV1WkEE3tDVx8G62MeiDbHKpG3wFuKnkOIpm0mDJYaHAmrYF&#10;Zff0YRTcL+dpsjts9alKN/qaJ/5yvWml+r12swDhqfX/8K+91wom89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XQ1rwQAAAN0AAAAPAAAAAAAAAAAAAAAA&#10;AKECAABkcnMvZG93bnJldi54bWxQSwUGAAAAAAQABAD5AAAAjwMAAAAA&#10;" strokeweight="2pt"/>
                <v:line id="Line 4009" o:spid="_x0000_s319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o8MEAAADdAAAADwAAAGRycy9kb3ducmV2LnhtbESPwQrCMBBE74L/EFbwpqmiItUoIlS8&#10;idWLt7VZ22KzKU3U+vdGEDwOM/OGWa5bU4knNa60rGA0jEAQZ1aXnCs4n5LBHITzyBory6TgTQ7W&#10;q25nibG2Lz7SM/W5CBB2MSoovK9jKV1WkEE3tDVx8G62MeiDbHKpG3wFuKnkOIpm0mDJYaHAmrYF&#10;Zff0YRTcL+dpsjts9alKN/qaJ/5yvWml+r12swDhqfX/8K+91wom89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ajwwQAAAN0AAAAPAAAAAAAAAAAAAAAA&#10;AKECAABkcnMvZG93bnJldi54bWxQSwUGAAAAAAQABAD5AAAAjwMAAAAA&#10;" strokeweight="2pt"/>
                <v:shape id="Text Box 4010" o:spid="_x0000_s319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n98UA&#10;AADdAAAADwAAAGRycy9kb3ducmV2LnhtbESPQWvCQBSE74X+h+UVvNWNUoJGVxGxUBCkMR56fM0+&#10;k8Xs25jdavz3XUHwOMzMN8x82dtGXKjzxrGC0TABQVw6bbhScCg+3ycgfEDW2DgmBTfysFy8vswx&#10;0+7KOV32oRIRwj5DBXUIbSalL2uy6IeuJY7e0XUWQ5RdJXWH1wi3jRwnSSotGo4LNba0rqk87f+s&#10;gtUP5xtz3v1+58fcFMU04W16Umrw1q9mIAL14Rl+tL+0go9JmsL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mf3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011" o:spid="_x0000_s319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7CbMYA&#10;AADdAAAADwAAAGRycy9kb3ducmV2LnhtbESPQWvCQBSE74X+h+UVvNVNi6Q2dRUpCoIgjenB4zP7&#10;TBazb2N21fjvXaHQ4zAz3zCTWW8bcaHOG8cK3oYJCOLSacOVgt9i+ToG4QOyxsYxKbiRh9n0+WmC&#10;mXZXzumyDZWIEPYZKqhDaDMpfVmTRT90LXH0Dq6zGKLsKqk7vEa4beR7kqTSouG4UGNL3zWVx+3Z&#10;KpjvOF+Y02b/kx9yUxSfCa/To1KDl37+BSJQH/7Df+2VVjAapx/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7Cb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012" o:spid="_x0000_s319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FWHsMA&#10;AADdAAAADwAAAGRycy9kb3ducmV2LnhtbERPz2vCMBS+D/wfwhN2m6lDiqumIjJBGIzV7uDx2by2&#10;wealNlG7/345DHb8+H6vN6PtxJ0GbxwrmM8SEMSV04YbBd/l/mUJwgdkjZ1jUvBDHjb55GmNmXYP&#10;Luh+DI2IIewzVNCG0GdS+qoli37meuLI1W6wGCIcGqkHfMRw28nXJEmlRcOxocWedi1Vl+PNKtie&#10;uHg318/zV1EXpizfEv5IL0o9T8ftCkSgMfyL/9wHrWCxTOPc+CY+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FWH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013" o:spid="_x0000_s320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zhcUA&#10;AADdAAAADwAAAGRycy9kb3ducmV2LnhtbESPQWvCQBSE7wX/w/KE3upGKUGjq4goFArSmB48PrPP&#10;ZDH7NmZXjf++Wyj0OMzMN8xi1dtG3KnzxrGC8SgBQVw6bbhS8F3s3qYgfEDW2DgmBU/ysFoOXhaY&#10;affgnO6HUIkIYZ+hgjqENpPSlzVZ9CPXEkfv7DqLIcqukrrDR4TbRk6SJJUWDceFGlva1FReDjer&#10;YH3kfGuu+9NXfs5NUcwS/kwvSr0O+/UcRKA+/If/2h9awfs0nc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3fOF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014" o:spid="_x0000_s320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7MxcMA&#10;AADdAAAADwAAAGRycy9kb3ducmV2LnhtbERPz2vCMBS+C/sfwhvspqljaFeNImMDQRBrd/D4bJ5t&#10;sHnpmkzrf28OgseP7/d82dtGXKjzxrGC8SgBQVw6bbhS8Fv8DFMQPiBrbByTght5WC5eBnPMtLty&#10;Tpd9qEQMYZ+hgjqENpPSlzVZ9CPXEkfu5DqLIcKukrrDawy3jXxPkom0aDg21NjSV03lef9vFawO&#10;nH+bv+1xl59yUxSfCW8mZ6XeXvvVDESgPjzFD/daK/hIp3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7Mx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015" o:spid="_x0000_s320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JpXsYA&#10;AADdAAAADwAAAGRycy9kb3ducmV2LnhtbESPQWvCQBSE74L/YXmCN90oRW10FZEWBKEY00OPz+wz&#10;Wcy+TbOrpv++WxB6HGbmG2a16Wwt7tR641jBZJyAIC6cNlwq+MzfRwsQPiBrrB2Tgh/ysFn3eytM&#10;tXtwRvdTKEWEsE9RQRVCk0rpi4os+rFriKN3ca3FEGVbSt3iI8JtLadJMpMWDceFChvaVVRcTzer&#10;YPvF2Zv5/jgfs0tm8vw14cPsqtRw0G2XIAJ14T/8bO+1gpfFfAJ/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JpX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016" o:spid="_x0000_s320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3KcYA&#10;AADdAAAADwAAAGRycy9kb3ducmV2LnhtbESPQWvCQBSE70L/w/KE3nSjFLXRVaRYEIRijIcen9ln&#10;sph9G7NbTf99tyB4HGbmG2ax6mwtbtR641jBaJiAIC6cNlwqOOafgxkIH5A11o5JwS95WC1fegtM&#10;tbtzRrdDKEWEsE9RQRVCk0rpi4os+qFriKN3dq3FEGVbSt3iPcJtLcdJMpEWDceFChv6qKi4HH6s&#10;gvU3Zxtz/Trts3Nm8vw94d3kotRrv1vPQQTqwjP8aG+1grfZdAz/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D3K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017" o:spid="_x0000_s320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SsscA&#10;AADdAAAADwAAAGRycy9kb3ducmV2LnhtbESPT2vCQBTE7wW/w/KE3upGW/wTXUXEQqFQjPHg8Zl9&#10;JovZtzG71fTbdwsFj8PM/IZZrDpbixu13jhWMBwkIIgLpw2XCg75+8sUhA/IGmvHpOCHPKyWvacF&#10;ptrdOaPbPpQiQtinqKAKoUml9EVFFv3ANcTRO7vWYoiyLaVu8R7htpajJBlLi4bjQoUNbSoqLvtv&#10;q2B95Gxrrl+nXXbOTJ7PEv4cX5R67nfrOYhAXXiE/9sfWsHbdPIK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sUrL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018" o:spid="_x0000_s320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KxsYA&#10;AADdAAAADwAAAGRycy9kb3ducmV2LnhtbESPQWvCQBSE70L/w/KE3nSjiNroKlJaKBSKMR56fGaf&#10;yWL2bcxuNf57tyB4HGbmG2a57mwtLtR641jBaJiAIC6cNlwq2OefgzkIH5A11o5JwY08rFcvvSWm&#10;2l05o8sulCJC2KeooAqhSaX0RUUW/dA1xNE7utZiiLItpW7xGuG2luMkmUqLhuNChQ29V1Scdn9W&#10;weaXsw9z/jlss2Nm8vwt4e/pSanXfrdZgAjUhWf40f7SCibz2QT+38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XKx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019" o:spid="_x0000_s320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vXccA&#10;AADdAAAADwAAAGRycy9kb3ducmV2LnhtbESPT2vCQBTE7wW/w/KE3upGaf0TXUXEQqFQjPHg8Zl9&#10;JovZtzG71fTbdwsFj8PM/IZZrDpbixu13jhWMBwkIIgLpw2XCg75+8sUhA/IGmvHpOCHPKyWvacF&#10;ptrdOaPbPpQiQtinqKAKoUml9EVFFv3ANcTRO7vWYoiyLaVu8R7htpajJBlLi4bjQoUNbSoqLvtv&#10;q2B95Gxrrl+nXXbOTJ7PEv4cX5R67nfrOYhAXXiE/9sfWsHrdPI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Jb13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74976" behindDoc="0" locked="0" layoutInCell="0" allowOverlap="1" wp14:anchorId="263C04CD" wp14:editId="6790EF62">
                <wp:simplePos x="0" y="0"/>
                <wp:positionH relativeFrom="page">
                  <wp:posOffset>840105</wp:posOffset>
                </wp:positionH>
                <wp:positionV relativeFrom="margin">
                  <wp:posOffset>-467360</wp:posOffset>
                </wp:positionV>
                <wp:extent cx="2291715" cy="133350"/>
                <wp:effectExtent l="0" t="0" r="0" b="0"/>
                <wp:wrapNone/>
                <wp:docPr id="1209" name="Надпись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09" o:spid="_x0000_s3207" type="#_x0000_t202" style="position:absolute;margin-left:66.15pt;margin-top:-36.8pt;width:180.45pt;height:10.5pt;rotation:180;flip:x;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Pr="00CD6A02">
        <w:rPr>
          <w:rFonts w:eastAsia="Calibri"/>
          <w:noProof/>
          <w:sz w:val="28"/>
          <w:szCs w:val="20"/>
        </w:rPr>
        <mc:AlternateContent>
          <mc:Choice Requires="wps">
            <w:drawing>
              <wp:anchor distT="0" distB="0" distL="114300" distR="114300" simplePos="0" relativeHeight="251773952" behindDoc="0" locked="0" layoutInCell="0" allowOverlap="1" wp14:anchorId="4C12017B" wp14:editId="69CFBA47">
                <wp:simplePos x="0" y="0"/>
                <wp:positionH relativeFrom="page">
                  <wp:posOffset>716280</wp:posOffset>
                </wp:positionH>
                <wp:positionV relativeFrom="topMargin">
                  <wp:posOffset>245110</wp:posOffset>
                </wp:positionV>
                <wp:extent cx="2520315" cy="504190"/>
                <wp:effectExtent l="0" t="0" r="13335" b="10160"/>
                <wp:wrapNone/>
                <wp:docPr id="1208" name="Прямоугольник 1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500936C" id="Прямоугольник 1208" o:spid="_x0000_s1026" style="position:absolute;margin-left:56.4pt;margin-top:19.3pt;width:198.45pt;height:39.7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Dd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" o:allowincell="f" filled="f" strokeweight="2pt">
                <w10:wrap anchorx="page" anchory="margin"/>
              </v:rect>
            </w:pict>
          </mc:Fallback>
        </mc:AlternateContent>
      </w:r>
    </w:p>
    <w:p w:rsidR="009B427C" w:rsidRDefault="009B427C" w:rsidP="00776910">
      <w:pPr>
        <w:rPr>
          <w:rFonts w:eastAsia="Calibri"/>
          <w:noProof/>
          <w:sz w:val="28"/>
          <w:szCs w:val="20"/>
        </w:rPr>
      </w:pPr>
      <w:r>
        <w:rPr>
          <w:noProof/>
        </w:rPr>
        <w:drawing>
          <wp:inline distT="0" distB="0" distL="0" distR="0" wp14:anchorId="6F727BEF" wp14:editId="160962A8">
            <wp:extent cx="5940425" cy="4040505"/>
            <wp:effectExtent l="0" t="0" r="3175" b="0"/>
            <wp:docPr id="4438" name="Рисунок 4438" descr="https://pp.userapi.com/c626417/v626417755/5f692/d_3yQc5Nz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p.userapi.com/c626417/v626417755/5f692/d_3yQc5NzV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70022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876" name="Группа 4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877" name="Rectangle 4021"/>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8" name="Line 4022"/>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9" name="Line 4023"/>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0" name="Line 4024"/>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1" name="Line 4025"/>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2" name="Line 4026"/>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3" name="Line 4027"/>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4" name="Line 4028"/>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5" name="Line 4029"/>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6" name="Rectangle 4030"/>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887" name="Rectangle 4031"/>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888" name="Rectangle 4032"/>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889" name="Rectangle 4033"/>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890" name="Rectangle 4034"/>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891" name="Rectangle 4035"/>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892" name="Rectangle 4036"/>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893" name="Rectangle 4037"/>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4894" name="Line 4038"/>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5" name="Line 4039"/>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6" name="Line 4040"/>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7" name="Line 4041"/>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8" name="Line 4042"/>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899" name="Group 4043"/>
                        <wpg:cNvGrpSpPr>
                          <a:grpSpLocks/>
                        </wpg:cNvGrpSpPr>
                        <wpg:grpSpPr bwMode="auto">
                          <a:xfrm>
                            <a:off x="1154" y="14756"/>
                            <a:ext cx="2491" cy="248"/>
                            <a:chOff x="0" y="0"/>
                            <a:chExt cx="19999" cy="20000"/>
                          </a:xfrm>
                        </wpg:grpSpPr>
                        <wps:wsp>
                          <wps:cNvPr id="4900" name="Rectangle 40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901" name="Rectangle 40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D70A22"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4902" name="Group 4046"/>
                        <wpg:cNvGrpSpPr>
                          <a:grpSpLocks/>
                        </wpg:cNvGrpSpPr>
                        <wpg:grpSpPr bwMode="auto">
                          <a:xfrm>
                            <a:off x="1154" y="15036"/>
                            <a:ext cx="2491" cy="248"/>
                            <a:chOff x="0" y="0"/>
                            <a:chExt cx="19999" cy="20000"/>
                          </a:xfrm>
                        </wpg:grpSpPr>
                        <wps:wsp>
                          <wps:cNvPr id="4903" name="Rectangle 40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904" name="Rectangle 40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D70A22"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905" name="Group 4049"/>
                        <wpg:cNvGrpSpPr>
                          <a:grpSpLocks/>
                        </wpg:cNvGrpSpPr>
                        <wpg:grpSpPr bwMode="auto">
                          <a:xfrm>
                            <a:off x="1154" y="15316"/>
                            <a:ext cx="2491" cy="248"/>
                            <a:chOff x="0" y="0"/>
                            <a:chExt cx="19999" cy="20000"/>
                          </a:xfrm>
                        </wpg:grpSpPr>
                        <wps:wsp>
                          <wps:cNvPr id="4906" name="Rectangle 40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4907" name="Rectangle 40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4908" name="Group 4052"/>
                        <wpg:cNvGrpSpPr>
                          <a:grpSpLocks/>
                        </wpg:cNvGrpSpPr>
                        <wpg:grpSpPr bwMode="auto">
                          <a:xfrm>
                            <a:off x="1154" y="15893"/>
                            <a:ext cx="2491" cy="248"/>
                            <a:chOff x="0" y="0"/>
                            <a:chExt cx="19999" cy="20000"/>
                          </a:xfrm>
                        </wpg:grpSpPr>
                        <wps:wsp>
                          <wps:cNvPr id="4909" name="Rectangle 40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910" name="Rectangle 40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D70A22"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4911" name="Group 4055"/>
                        <wpg:cNvGrpSpPr>
                          <a:grpSpLocks/>
                        </wpg:cNvGrpSpPr>
                        <wpg:grpSpPr bwMode="auto">
                          <a:xfrm>
                            <a:off x="1154" y="16170"/>
                            <a:ext cx="2491" cy="248"/>
                            <a:chOff x="0" y="0"/>
                            <a:chExt cx="19999" cy="20000"/>
                          </a:xfrm>
                        </wpg:grpSpPr>
                        <wps:wsp>
                          <wps:cNvPr id="4912" name="Rectangle 40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913" name="Rectangle 40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D70A22"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4914" name="Line 4058"/>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5" name="Rectangle 4059"/>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D70A22">
                              <w:pPr>
                                <w:pStyle w:val="ad"/>
                                <w:jc w:val="center"/>
                                <w:rPr>
                                  <w:sz w:val="18"/>
                                  <w:lang w:val="ru-RU"/>
                                </w:rPr>
                              </w:pPr>
                            </w:p>
                            <w:p w:rsidR="00FD58D3" w:rsidRDefault="00FD58D3" w:rsidP="00D70A22">
                              <w:pPr>
                                <w:pStyle w:val="ad"/>
                                <w:jc w:val="center"/>
                                <w:rPr>
                                  <w:sz w:val="18"/>
                                  <w:lang w:val="ru-RU"/>
                                </w:rPr>
                              </w:pPr>
                            </w:p>
                            <w:p w:rsidR="00FD58D3" w:rsidRPr="00D70A22" w:rsidRDefault="00FD58D3" w:rsidP="00D70A22">
                              <w:pPr>
                                <w:pStyle w:val="ad"/>
                                <w:jc w:val="center"/>
                                <w:rPr>
                                  <w:sz w:val="18"/>
                                  <w:lang w:val="ru-RU"/>
                                </w:rPr>
                              </w:pPr>
                              <w:r>
                                <w:rPr>
                                  <w:sz w:val="18"/>
                                  <w:lang w:val="ru-RU"/>
                                </w:rPr>
                                <w:t>Добавление записи</w:t>
                              </w:r>
                            </w:p>
                          </w:txbxContent>
                        </wps:txbx>
                        <wps:bodyPr rot="0" vert="horz" wrap="square" lIns="12700" tIns="12700" rIns="12700" bIns="12700" anchor="t" anchorCtr="0" upright="1">
                          <a:noAutofit/>
                        </wps:bodyPr>
                      </wps:wsp>
                      <wps:wsp>
                        <wps:cNvPr id="4916" name="Line 4060"/>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7" name="Line 4061"/>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8" name="Line 4062"/>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9" name="Rectangle 4063"/>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920" name="Rectangle 4064"/>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4921" name="Rectangle 4065"/>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922" name="Line 4066"/>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3" name="Line 4067"/>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4" name="Rectangle 4068"/>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4925" name="Line 4069"/>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6" name="Line 4070"/>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7" name="Line 4071"/>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8" name="Line 4072"/>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929" name="Group 4073"/>
                        <wpg:cNvGrpSpPr>
                          <a:grpSpLocks/>
                        </wpg:cNvGrpSpPr>
                        <wpg:grpSpPr bwMode="auto">
                          <a:xfrm>
                            <a:off x="1154" y="15596"/>
                            <a:ext cx="2491" cy="248"/>
                            <a:chOff x="0" y="0"/>
                            <a:chExt cx="19999" cy="20000"/>
                          </a:xfrm>
                        </wpg:grpSpPr>
                        <wps:wsp>
                          <wps:cNvPr id="4930" name="Rectangle 407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4931" name="Rectangle 407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4932" name="Line 4076"/>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3" name="Rectangle 4077"/>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4934" name="Rectangle 4078"/>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4935" name="Line 4079"/>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6" name="Rectangle 4080"/>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4937" name="Rectangle 4081"/>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4938" name="Rectangle 4082"/>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4939" name="Line 4083"/>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876" o:spid="_x0000_s3208" style="position:absolute;margin-left:56.7pt;margin-top:19.85pt;width:518.8pt;height:802.3pt;z-index:25170022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" o:allowincell="f">
                <v:rect id="Rectangle 4021" o:spid="_x0000_s3209"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jacUA&#10;AADdAAAADwAAAGRycy9kb3ducmV2LnhtbESP3YrCMBSE74V9h3AW9k5Tl8WfapS6IHglWn2AQ3Ns&#10;i81Jt4lt16c3guDlMDPfMMt1byrRUuNKywrGowgEcWZ1ybmC82k7nIFwHlljZZkU/JOD9epjsMRY&#10;246P1KY+FwHCLkYFhfd1LKXLCjLoRrYmDt7FNgZ9kE0udYNdgJtKfkfRRBosOSwUWNNvQdk1vRkF&#10;V9+3+yRP79v5eTPPDpuku/0lSn199skChKfev8Ov9k4r+JlNp/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KNpxQAAAN0AAAAPAAAAAAAAAAAAAAAAAJgCAABkcnMv&#10;ZG93bnJldi54bWxQSwUGAAAAAAQABAD1AAAAigMAAAAA&#10;" filled="f" strokeweight="2pt"/>
                <v:line id="Line 4022" o:spid="_x0000_s3210"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Rs74AAADdAAAADwAAAGRycy9kb3ducmV2LnhtbERPuwrCMBTdBf8hXMFNU8UX1SgiVNzE&#10;6uJ2ba5tsbkpTdT692YQHA/nvdq0phIvalxpWcFoGIEgzqwuOVdwOSeDBQjnkTVWlknBhxxs1t3O&#10;CmNt33yiV+pzEULYxaig8L6OpXRZQQbd0NbEgbvbxqAPsMmlbvAdwk0lx1E0kwZLDg0F1rQrKHuk&#10;T6Pgcb1Mk/1xp89VutW3PPHX210r1e+12yUIT63/i3/ug1YwWczD3PAmP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yZGzvgAAAN0AAAAPAAAAAAAAAAAAAAAAAKEC&#10;AABkcnMvZG93bnJldi54bWxQSwUGAAAAAAQABAD5AAAAjAMAAAAA&#10;" strokeweight="2pt"/>
                <v:line id="Line 4023" o:spid="_x0000_s3211"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U0KMUAAADdAAAADwAAAGRycy9kb3ducmV2LnhtbESPQWvCQBSE7wX/w/IEb3WjtFWjawiB&#10;SG+l0Yu3Z/aZBLNvQ3Yb03/fLQgeh5n5htklo2nFQL1rLCtYzCMQxKXVDVcKTsf8dQ3CeWSNrWVS&#10;8EsOkv3kZYextnf+pqHwlQgQdjEqqL3vYildWZNBN7cdcfCutjfog+wrqXu8B7hp5TKKPqTBhsNC&#10;jR1lNZW34scouJ1P7/nhK9PHtkj1pcr9+XLVSs2mY7oF4Wn0z/Cj/akVvK1XG/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U0KMUAAADdAAAADwAAAAAAAAAA&#10;AAAAAAChAgAAZHJzL2Rvd25yZXYueG1sUEsFBgAAAAAEAAQA+QAAAJMDAAAAAA==&#10;" strokeweight="2pt"/>
                <v:line id="Line 4024" o:spid="_x0000_s3212"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tkr4AAADdAAAADwAAAGRycy9kb3ducmV2LnhtbERPvQrCMBDeBd8hnOCmqaJSqlFEqLiJ&#10;1cXtbM622FxKE7W+vRkEx4/vf7XpTC1e1LrKsoLJOAJBnFtdcaHgck5HMQjnkTXWlknBhxxs1v3e&#10;ChNt33yiV+YLEULYJaig9L5JpHR5SQbd2DbEgbvb1qAPsC2kbvEdwk0tp1G0kAYrDg0lNrQrKX9k&#10;T6Pgcb3M0/1xp891ttW3IvXX210rNRx02yUIT53/i3/ug1Ywi+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u2SvgAAAN0AAAAPAAAAAAAAAAAAAAAAAKEC&#10;AABkcnMvZG93bnJldi54bWxQSwUGAAAAAAQABAD5AAAAjAMAAAAA&#10;" strokeweight="2pt"/>
                <v:line id="Line 4025" o:spid="_x0000_s3213"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ZICcMAAADdAAAADwAAAGRycy9kb3ducmV2LnhtbESPQYvCMBSE74L/ITzBm6aKu5TaKCJ0&#10;8SZWL96ezbMtbV5Kk9X6742wsMdhZr5h0u1gWvGg3tWWFSzmEQjiwuqaSwWXczaLQTiPrLG1TApe&#10;5GC7GY9STLR98okeuS9FgLBLUEHlfZdI6YqKDLq57YiDd7e9QR9kX0rd4zPATSuXUfQtDdYcFirs&#10;aF9R0eS/RkFzvXxlP8e9Prf5Tt/KzF9vd63UdDLs1iA8Df4//Nc+aAWrOF7A5014AnLz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mSAnDAAAA3QAAAA8AAAAAAAAAAAAA&#10;AAAAoQIAAGRycy9kb3ducmV2LnhtbFBLBQYAAAAABAAEAPkAAACRAwAAAAA=&#10;" strokeweight="2pt"/>
                <v:line id="Line 4026" o:spid="_x0000_s3214"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WfsQAAADdAAAADwAAAGRycy9kb3ducmV2LnhtbESPQYvCMBSE74L/ITxhb5oqq5TaKCJ0&#10;2dti7cXbs3m2pc1LabLa/fcbQfA4zMw3TLofTSfuNLjGsoLlIgJBXFrdcKWgOGfzGITzyBo7y6Tg&#10;jxzsd9NJiom2Dz7RPfeVCBB2CSqove8TKV1Zk0G3sD1x8G52MOiDHCqpB3wEuOnkKoo20mDDYaHG&#10;no41lW3+axS0l2Kdff0c9bnLD/paZf5yvWmlPmbjYQvC0+jf4Vf7Wyv4jOMVPN+EJyB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NZ+xAAAAN0AAAAPAAAAAAAAAAAA&#10;AAAAAKECAABkcnMvZG93bnJldi54bWxQSwUGAAAAAAQABAD5AAAAkgMAAAAA&#10;" strokeweight="2pt"/>
                <v:line id="Line 4027" o:spid="_x0000_s3215"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z5cQAAADdAAAADwAAAGRycy9kb3ducmV2LnhtbESPT4vCMBTE7wt+h/AEb2vqn5VSG0WE&#10;irdlqxdvz+bZljYvpYlav/1GWNjjMDO/YdLtYFrxoN7VlhXMphEI4sLqmksF51P2GYNwHllja5kU&#10;vMjBdjP6SDHR9sk/9Mh9KQKEXYIKKu+7REpXVGTQTW1HHLyb7Q36IPtS6h6fAW5aOY+ilTRYc1io&#10;sKN9RUWT342C5nL+yg7fe31q852+lpm/XG9aqcl42K1BeBr8f/ivfdQKlnG8gPeb8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uHPlxAAAAN0AAAAPAAAAAAAAAAAA&#10;AAAAAKECAABkcnMvZG93bnJldi54bWxQSwUGAAAAAAQABAD5AAAAkgMAAAAA&#10;" strokeweight="2pt"/>
                <v:line id="Line 4028" o:spid="_x0000_s3216"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SNe8UAAADdAAAADwAAAGRycy9kb3ducmV2LnhtbESP3WoCMRSE7wu+QziCdzVrEVlXo4it&#10;UOlF8ecBjpvjZnVzsiSpbn36plDo5TAz3zDzZWcbcSMfascKRsMMBHHpdM2VguNh85yDCBFZY+OY&#10;FHxTgOWi9zTHQrs77+i2j5VIEA4FKjAxtoWUoTRkMQxdS5y8s/MWY5K+ktrjPcFtI1+ybCIt1pwW&#10;DLa0NlRe919WwdafPq6jR2Xkibf+rfl8nQZ7UWrQ71YzEJG6+B/+a79rBeM8H8Pvm/Q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SNe8UAAADdAAAADwAAAAAAAAAA&#10;AAAAAAChAgAAZHJzL2Rvd25yZXYueG1sUEsFBgAAAAAEAAQA+QAAAJMDAAAAAA==&#10;" strokeweight="1pt"/>
                <v:line id="Line 4029" o:spid="_x0000_s3217"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go4MYAAADdAAAADwAAAGRycy9kb3ducmV2LnhtbESP0WoCMRRE3wv+Q7iCbzWr1LJdjSLa&#10;QqUPUusHXDe3m62bmyWJuvr1plDo4zAzZ5jZorONOJMPtWMFo2EGgrh0uuZKwf7r7TEHESKyxsYx&#10;KbhSgMW89zDDQrsLf9J5FyuRIBwKVGBibAspQ2nIYhi6ljh5385bjEn6SmqPlwS3jRxn2bO0WHNa&#10;MNjSylB53J2sgo0/fBxHt8rIA2/8a7NdvwT7o9Sg3y2nICJ18T/8137XCp7yfAK/b9IT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YKODGAAAA3QAAAA8AAAAAAAAA&#10;AAAAAAAAoQIAAGRycy9kb3ducmV2LnhtbFBLBQYAAAAABAAEAPkAAACUAwAAAAA=&#10;" strokeweight="1pt"/>
                <v:rect id="Rectangle 4030" o:spid="_x0000_s3218"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C8MA&#10;AADdAAAADwAAAGRycy9kb3ducmV2LnhtbESPwWrDMBBE74H+g9hCb7HcYIzjWgkmEOi1Tgs5LtbW&#10;dmKtXEmN3b+vAoUeh5l5w1T7xYziRs4PlhU8JykI4tbqgTsF76fjugDhA7LG0TIp+CEP+93DqsJS&#10;25nf6NaETkQI+xIV9CFMpZS+7cmgT+xEHL1P6wyGKF0ntcM5ws0oN2maS4MDx4UeJzr01F6bb6Og&#10;ri/Lx1ezxaOXRepynemuPiv19LjULyACLeE//Nd+1Qqyosjh/iY+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zC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031" o:spid="_x0000_s3219"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kMQA&#10;AADdAAAADwAAAGRycy9kb3ducmV2LnhtbESPwWrDMBBE74H+g9hCb7HcEFLXtRJMwJBrnQZ6XKyt&#10;7cRauZLiuH9fFQo5DjPzhil2sxnERM73lhU8JykI4sbqnlsFH8dqmYHwAVnjYJkU/JCH3fZhUWCu&#10;7Y3faapDKyKEfY4KuhDGXErfdGTQJ3Ykjt6XdQZDlK6V2uEtws0gV2m6kQZ7jgsdjrTvqLnUV6Og&#10;LM/z6bt+xcrLLHUbvdZt+anU0+NcvoEINId7+L990ArWWfYCf2/i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lpD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032" o:spid="_x0000_s3220"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C4sAA&#10;AADdAAAADwAAAGRycy9kb3ducmV2LnhtbERPz2uDMBS+D/o/hFfYbY0dUpxtFBkIu85t0OPDvKmt&#10;eXFJpu6/bw6FHT++36dyNaOYyfnBsoL9LgFB3Fo9cKfg86N+ykD4gKxxtEwK/shDWWweTphru/A7&#10;zU3oRAxhn6OCPoQpl9K3PRn0OzsRR+7bOoMhQtdJ7XCJ4WaUz0lykAYHjg09TvTaU3ttfo2Cqrqs&#10;Xz/NC9ZeZok76FR31Vmpx+1aHUEEWsO/+O5+0wrSLItz45v4BG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AC4s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033" o:spid="_x0000_s3221"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necMA&#10;AADdAAAADwAAAGRycy9kb3ducmV2LnhtbESPwWrDMBBE74X8g9hCbrXcYoLjWAmmEMg1bgs5LtbG&#10;dmKtHEmJ3b+vCoUeh5l5w5S72QziQc73lhW8JikI4sbqnlsFnx/7lxyED8gaB8uk4Js87LaLpxIL&#10;bSc+0qMOrYgQ9gUq6EIYCyl905FBn9iROHpn6wyGKF0rtcMpws0g39J0JQ32HBc6HOm9o+Za342C&#10;qrrMX7d6jXsv89StdKbb6qTU8nmuNiACzeE//Nc+aAVZnq/h901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yne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034" o:spid="_x0000_s3222"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b8A&#10;AADdAAAADwAAAGRycy9kb3ducmV2LnhtbERPTYvCMBC9L/gfwgje1nRFpHaNpQgFr3YVPA7N2Ha3&#10;mdQkav335iDs8fG+N/loenEn5zvLCr7mCQji2uqOGwXHn/IzBeEDssbeMil4kod8O/nYYKbtgw90&#10;r0IjYgj7DBW0IQyZlL5uyaCf24E4chfrDIYIXSO1w0cMN71cJMlKGuw4NrQ40K6l+q+6GQVF8Tue&#10;rtUaSy/TxK30UjfFWanZdCy+QQQaw7/47d5rBct0HffHN/EJ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5g5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Дата</w:t>
                        </w:r>
                      </w:p>
                    </w:txbxContent>
                  </v:textbox>
                </v:rect>
                <v:rect id="Rectangle 4035" o:spid="_x0000_s3223"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9osMA&#10;AADdAAAADwAAAGRycy9kb3ducmV2LnhtbESPwWrDMBBE74X8g9hAbrWcYozjWAmmEOg1bgs9LtbW&#10;dmKtHElNnL+PCoUeh5l5w1T72YziSs4PlhWskxQEcWv1wJ2Cj/fDcwHCB2SNo2VScCcP+93iqcJS&#10;2xsf6dqETkQI+xIV9CFMpZS+7cmgT+xEHL1v6wyGKF0ntcNbhJtRvqRpLg0OHBd6nOi1p/bc/BgF&#10;dX2aPy/NBg9eFqnLdaa7+kup1XKutyACzeE//Nd+0wqyYrOG3zfxCc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M9o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4036" o:spid="_x0000_s3224"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Gj1cIA&#10;AADdAAAADwAAAGRycy9kb3ducmV2LnhtbESPQYvCMBSE74L/ITxhb5oqIm3XKEUQvG5V2OOjedt2&#10;bV5qErX77zeC4HGYmW+Y9XYwnbiT861lBfNZAoK4srrlWsHpuJ+mIHxA1thZJgV/5GG7GY/WmGv7&#10;4C+6l6EWEcI+RwVNCH0upa8aMuhntieO3o91BkOUrpba4SPCTScXSbKSBluOCw32tGuoupQ3o6Ao&#10;fofztcxw72WauJVe6rr4VupjMhSfIAIN4R1+tQ9awTLNFvB8E5+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aPV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rect id="Rectangle 4037" o:spid="_x0000_s3225"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0GTsMA&#10;AADdAAAADwAAAGRycy9kb3ducmV2LnhtbESPT4vCMBTE7wt+h/AEb2vqH6RWoxRB8GrdhT0+mmdb&#10;bV5qErV++82CsMdhZn7DrLe9acWDnG8sK5iMExDEpdUNVwq+TvvPFIQPyBpby6TgRR62m8HHGjNt&#10;n3ykRxEqESHsM1RQh9BlUvqyJoN+bDvi6J2tMxiidJXUDp8Rblo5TZKFNNhwXKixo11N5bW4GwV5&#10;fum/b8US916miVvoua7yH6VGwz5fgQjUh//wu33QCubpcgZ/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0GTsMAAADdAAAADwAAAAAAAAAAAAAAAACYAgAAZHJzL2Rv&#10;d25yZXYueG1sUEsFBgAAAAAEAAQA9QAAAIgDA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038" o:spid="_x0000_s3226"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h9TMUAAADdAAAADwAAAGRycy9kb3ducmV2LnhtbESPzWrDMBCE74W8g9hAb43ckhTHjRKM&#10;waW3EseX3NbW+odYK2Opifv2VSDQ4zAz3zC7w2wGcaXJ9ZYVvK4iEMS11T23CspT/hKDcB5Z42CZ&#10;FPySg8N+8bTDRNsbH+la+FYECLsEFXTej4mUru7IoFvZkTh4jZ0M+iCnVuoJbwFuBvkWRe/SYM9h&#10;ocORso7qS/FjFFzO5Sb//M70aShSXbW5P1eNVup5OacfIDzN/j/8aH9pBet4u4b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h9TMUAAADdAAAADwAAAAAAAAAA&#10;AAAAAAChAgAAZHJzL2Rvd25yZXYueG1sUEsFBgAAAAAEAAQA+QAAAJMDAAAAAA==&#10;" strokeweight="2pt"/>
                <v:line id="Line 4039" o:spid="_x0000_s3227"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TY18UAAADdAAAADwAAAGRycy9kb3ducmV2LnhtbESPzWrDMBCE74W8g9hAb43c0hTHjRKM&#10;waW3EMeX3NbW+odYK2Opifv2VSDQ4zAz3zDb/WwGcaXJ9ZYVvK4iEMS11T23CspT/hKDcB5Z42CZ&#10;FPySg/1u8bTFRNsbH+la+FYECLsEFXTej4mUru7IoFvZkTh4jZ0M+iCnVuoJbwFuBvkWRR/SYM9h&#10;ocORso7qS/FjFFzO5Tr/OmT6NBSprtrcn6tGK/W8nNNPEJ5m/x9+tL+1gvd4s4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TY18UAAADdAAAADwAAAAAAAAAA&#10;AAAAAAChAgAAZHJzL2Rvd25yZXYueG1sUEsFBgAAAAAEAAQA+QAAAJMDAAAAAA==&#10;" strokeweight="2pt"/>
                <v:line id="Line 4040" o:spid="_x0000_s3228"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GoMUAAADdAAAADwAAAGRycy9kb3ducmV2LnhtbESPzWrDMBCE74W8g9hAb43c0gbHjRKM&#10;waW3EseX3NbW+odYK2Opifv2VSCQ4zAz3zDb/WwGcaHJ9ZYVvK4iEMS11T23Cspj/hKDcB5Z42CZ&#10;FPyRg/1u8bTFRNsrH+hS+FYECLsEFXTej4mUru7IoFvZkTh4jZ0M+iCnVuoJrwFuBvkWRWtpsOew&#10;0OFIWUf1ufg1Cs6n8iP/+sn0cShSXbW5P1WNVup5OaefIDzN/hG+t7+1gvd4s4b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ZGoMUAAADdAAAADwAAAAAAAAAA&#10;AAAAAAChAgAAZHJzL2Rvd25yZXYueG1sUEsFBgAAAAAEAAQA+QAAAJMDAAAAAA==&#10;" strokeweight="2pt"/>
                <v:line id="Line 4041" o:spid="_x0000_s3229"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F0cYAAADdAAAADwAAAGRycy9kb3ducmV2LnhtbESP3WoCMRSE74W+QzgF7zRrEX+2Rimt&#10;guJF6bYPcNycbrZuTpYk6tqnbwShl8PMfMMsVp1txJl8qB0rGA0zEMSl0zVXCr4+N4MZiBCRNTaO&#10;ScGVAqyWD70F5tpd+IPORaxEgnDIUYGJsc2lDKUhi2HoWuLkfTtvMSbpK6k9XhLcNvIpyybSYs1p&#10;wWBLr4bKY3GyCnb+sD+OfisjD7zz6+b9bR7sj1L9x+7lGUSkLv6H7+2tVjCezadwe5Oe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hdHGAAAA3QAAAA8AAAAAAAAA&#10;AAAAAAAAoQIAAGRycy9kb3ducmV2LnhtbFBLBQYAAAAABAAEAPkAAACUAwAAAAA=&#10;" strokeweight="1pt"/>
                <v:line id="Line 4042" o:spid="_x0000_s3230"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Ro8IAAADdAAAADwAAAGRycy9kb3ducmV2LnhtbERP3WrCMBS+H/gO4Qi7m6ljDK1NRXQD&#10;xYsx9QGOzbGpNiclybTu6c3FYJcf338x720rruRD41jBeJSBIK6cbrhWcNh/vkxAhIissXVMCu4U&#10;YF4OngrMtbvxN113sRYphEOOCkyMXS5lqAxZDCPXESfu5LzFmKCvpfZ4S+G2la9Z9i4tNpwaDHa0&#10;NFRddj9WwcYft5fxb23kkTf+o/1aTYM9K/U87BczEJH6+C/+c6+1grfJNM1Nb9ITk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ARo8IAAADdAAAADwAAAAAAAAAAAAAA&#10;AAChAgAAZHJzL2Rvd25yZXYueG1sUEsFBgAAAAAEAAQA+QAAAJADAAAAAA==&#10;" strokeweight="1pt"/>
                <v:group id="Group 4043" o:spid="_x0000_s3231"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qLeccAAADdAAAADwAAAGRycy9kb3ducmV2LnhtbESPT2vCQBTE7wW/w/KE&#10;3nQT24pGVxHR0oMI/gHx9sg+k2D2bciuSfz23YLQ4zAzv2Hmy86UoqHaFZYVxMMIBHFqdcGZgvNp&#10;O5iAcB5ZY2mZFDzJwXLRe5tjom3LB2qOPhMBwi5BBbn3VSKlS3My6Ia2Ig7ezdYGfZB1JnWNbYCb&#10;Uo6iaCwNFhwWcqxonVN6Pz6Mgu8W29VHvGl299v6eT197S+7mJR673erGQhPnf8Pv9o/WsHnZDq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wqLeccAAADd&#10;AAAADwAAAAAAAAAAAAAAAACqAgAAZHJzL2Rvd25yZXYueG1sUEsFBgAAAAAEAAQA+gAAAJ4DAAAA&#10;AA==&#10;">
                  <v:rect id="Rectangle 4044" o:spid="_x0000_s32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QCI74A&#10;AADdAAAADwAAAGRycy9kb3ducmV2LnhtbERPTYvCMBC9C/6HMII3TVxEtBqlCIJX6y7scWhm22oz&#10;qUlW6783B8Hj431vdr1txZ18aBxrmE0VCOLSmYYrDd/nw2QJIkRkg61j0vCkALvtcLDBzLgHn+he&#10;xEqkEA4Zaqhj7DIpQ1mTxTB1HXHi/py3GBP0lTQeHynctvJLqYW02HBqqLGjfU3ltfi3GvL80v/c&#10;ihUeglwqvzBzU+W/Wo9Hfb4GEamPH/HbfTQa5iuV9qc36Qn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0UAiO+AAAA3QAAAA8AAAAAAAAAAAAAAAAAmAIAAGRycy9kb3ducmV2&#10;LnhtbFBLBQYAAAAABAAEAPUAAACD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045" o:spid="_x0000_s32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nuMIA&#10;AADdAAAADwAAAGRycy9kb3ducmV2LnhtbESPQYvCMBSE74L/ITzBmyaKiFajFEHwancX9vho3rbV&#10;5qUmUeu/NwsLexxm5htmu+9tKx7kQ+NYw2yqQBCXzjRcafj8OE5WIEJENtg6Jg0vCrDfDQdbzIx7&#10;8pkeRaxEgnDIUEMdY5dJGcqaLIap64iT9+O8xZikr6Tx+Exw28q5UktpseG0UGNHh5rKa3G3GvL8&#10;0n/dijUeg1wpvzQLU+XfWo9Hfb4BEamP/+G/9sloWKzVDH7fpCcgd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Ke4wgAAAN0AAAAPAAAAAAAAAAAAAAAAAJgCAABkcnMvZG93&#10;bnJldi54bWxQSwUGAAAAAAQABAD1AAAAhwMAAAAA&#10;" filled="f" stroked="f" strokeweight=".25pt">
                    <v:textbox inset="1pt,1pt,1pt,1pt">
                      <w:txbxContent>
                        <w:p w:rsidR="00FD58D3" w:rsidRPr="00D70A22" w:rsidRDefault="00FD58D3">
                          <w:pPr>
                            <w:pStyle w:val="ad"/>
                            <w:rPr>
                              <w:sz w:val="18"/>
                              <w:lang w:val="ru-RU"/>
                            </w:rPr>
                          </w:pPr>
                          <w:r>
                            <w:rPr>
                              <w:sz w:val="18"/>
                              <w:lang w:val="ru-RU"/>
                            </w:rPr>
                            <w:t>Кутузова</w:t>
                          </w:r>
                        </w:p>
                      </w:txbxContent>
                    </v:textbox>
                  </v:rect>
                </v:group>
                <v:group id="Group 4046" o:spid="_x0000_s3234"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WDEsYAAADdAAAADwAAAGRycy9kb3ducmV2LnhtbESPT2vCQBTE74LfYXmC&#10;t7qJ/7DRVURUepBCtVB6e2SfSTD7NmTXJH77rlDwOMzMb5jVpjOlaKh2hWUF8SgCQZxaXXCm4Pty&#10;eFuAcB5ZY2mZFDzIwWbd760w0bblL2rOPhMBwi5BBbn3VSKlS3My6Ea2Ig7e1dYGfZB1JnWNbYCb&#10;Uo6jaC4NFhwWcqxol1N6O9+NgmOL7XYS75vT7bp7/F5mnz+nmJQaDrrtEoSnzr/C/+0PrWD6Ho3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RYMSxgAAAN0A&#10;AAAPAAAAAAAAAAAAAAAAAKoCAABkcnMvZG93bnJldi54bWxQSwUGAAAAAAQABAD6AAAAnQMAAAAA&#10;">
                  <v:rect id="Rectangle 4047" o:spid="_x0000_s32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cVMQA&#10;AADdAAAADwAAAGRycy9kb3ducmV2LnhtbESPwWrDMBBE74X+g9hCb7XUNoTEtRxMIZBrnQRyXKyt&#10;7dZauZKSuH8fBQI5DjPzhilWkx3EiXzoHWt4zRQI4saZnlsNu+36ZQEiRGSDg2PS8E8BVuXjQ4G5&#10;cWf+olMdW5EgHHLU0MU45lKGpiOLIXMjcfK+nbcYk/StNB7PCW4H+abUXFrsOS10ONJnR81vfbQa&#10;qupn2v/VS1wHuVB+bmamrQ5aPz9N1QeISFO8h2/tjdEwW6p3uL5JT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GnFT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048" o:spid="_x0000_s32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8EIMIA&#10;AADdAAAADwAAAGRycy9kb3ducmV2LnhtbESPQYvCMBSE7wv+h/AEb2viUkSrUcqCsFe7Ch4fzbOt&#10;Ni81yWr3328WBI/DzHzDrLeD7cSdfGgda5hNFQjiypmWaw2H7937AkSIyAY7x6ThlwJsN6O3NebG&#10;PXhP9zLWIkE45KihibHPpQxVQxbD1PXEyTs7bzEm6WtpPD4S3HbyQ6m5tNhyWmiwp8+Gqmv5YzUU&#10;xWU43sol7oJcKD83mamLk9aT8VCsQEQa4iv8bH8ZDdlSZfD/Jj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wQgwgAAAN0AAAAPAAAAAAAAAAAAAAAAAJgCAABkcnMvZG93&#10;bnJldi54bWxQSwUGAAAAAAQABAD1AAAAhwMAAAAA&#10;" filled="f" stroked="f" strokeweight=".25pt">
                    <v:textbox inset="1pt,1pt,1pt,1pt">
                      <w:txbxContent>
                        <w:p w:rsidR="00FD58D3" w:rsidRPr="00D70A22" w:rsidRDefault="00FD58D3">
                          <w:pPr>
                            <w:pStyle w:val="ad"/>
                            <w:rPr>
                              <w:sz w:val="18"/>
                              <w:lang w:val="ru-RU"/>
                            </w:rPr>
                          </w:pPr>
                          <w:proofErr w:type="spellStart"/>
                          <w:r>
                            <w:rPr>
                              <w:sz w:val="18"/>
                              <w:lang w:val="ru-RU"/>
                            </w:rPr>
                            <w:t>Рудинский</w:t>
                          </w:r>
                          <w:proofErr w:type="spellEnd"/>
                        </w:p>
                      </w:txbxContent>
                    </v:textbox>
                  </v:rect>
                </v:group>
                <v:group id="Group 4049" o:spid="_x0000_s3237"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KwbZsYAAADdAAAADwAAAGRycy9kb3ducmV2LnhtbESPQWvCQBSE70L/w/IK&#10;vekmbS01dRWRKh5EMAri7ZF9JsHs25DdJvHfdwXB4zAz3zDTeW8q0VLjSssK4lEEgjizuuRcwfGw&#10;Gn6DcB5ZY2WZFNzIwXz2Mphiom3He2pTn4sAYZeggsL7OpHSZQUZdCNbEwfvYhuDPsgml7rBLsBN&#10;Jd+j6EsaLDksFFjTsqDsmv4ZBesOu8VH/Ntur5fl7XwY707bmJR6e+0XPyA89f4ZfrQ3WsHnJBr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rBtmxgAAAN0A&#10;AAAPAAAAAAAAAAAAAAAAAKoCAABkcnMvZG93bnJldi54bWxQSwUGAAAAAAQABAD6AAAAnQMAAAAA&#10;">
                  <v:rect id="Rectangle 4050" o:spid="_x0000_s32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zMIA&#10;AADdAAAADwAAAGRycy9kb3ducmV2LnhtbESPQYvCMBSE7wv+h/AEb2viIkWrUcqC4NXuLnh8NM+2&#10;2rzUJGr992ZhYY/DzHzDrLeD7cSdfGgda5hNFQjiypmWaw3fX7v3BYgQkQ12jknDkwJsN6O3NebG&#10;PfhA9zLWIkE45KihibHPpQxVQxbD1PXEyTs5bzEm6WtpPD4S3HbyQ6lMWmw5LTTY02dD1aW8WQ1F&#10;cR5+ruUSd0EulM/M3NTFUevJeChWICIN8T/8194bDfOlyuD3TXo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T/M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051" o:spid="_x0000_s32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2aV8MA&#10;AADdAAAADwAAAGRycy9kb3ducmV2LnhtbESPT2sCMRTE70K/Q3iF3tykIv5ZjbIIQq9dLfT42Dx3&#10;Vzcv2yTV7bdvBMHjMDO/YdbbwXbiSj60jjW8ZwoEceVMy7WG42E/XoAIEdlg55g0/FGA7eZltMbc&#10;uBt/0rWMtUgQDjlqaGLscylD1ZDFkLmeOHkn5y3GJH0tjcdbgttOTpSaSYstp4UGe9o1VF3KX6uh&#10;KM7D10+5xH2QC+VnZmrq4lvrt9ehWIGINMRn+NH+MBqmSzWH+5v0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2aV8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group id="Group 4052" o:spid="_x0000_s3240"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0+MQAAADdAAAADwAAAGRycy9kb3ducmV2LnhtbERPy2rCQBTdF/yH4Qru&#10;6iT2QY1OgkhbXIRCtVDcXTLXJJi5EzJjHn/fWQhdHs57m42mET11rrasIF5GIIgLq2suFfycPh7f&#10;QDiPrLGxTAomcpCls4ctJtoO/E390ZcihLBLUEHlfZtI6YqKDLqlbYkDd7GdQR9gV0rd4RDCTSNX&#10;UfQqDdYcGipsaV9RcT3ejILPAYfdU/ze59fLfjqfXr5+85iUWszH3QaEp9H/i+/ug1bwvI7C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20+MQAAADdAAAA&#10;DwAAAAAAAAAAAAAAAACqAgAAZHJzL2Rvd25yZXYueG1sUEsFBgAAAAAEAAQA+gAAAJsDAAAAAA==&#10;">
                  <v:rect id="Rectangle 4053" o:spid="_x0000_s32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rvsIA&#10;AADdAAAADwAAAGRycy9kb3ducmV2LnhtbESPQYvCMBSE74L/IbyFvWmyImKrUYog7HW7Ch4fzbOt&#10;Ni81yWr3328WBI/DzHzDrLeD7cSdfGgda/iYKhDElTMt1xoO3/vJEkSIyAY7x6ThlwJsN+PRGnPj&#10;HvxF9zLWIkE45KihibHPpQxVQxbD1PXEyTs7bzEm6WtpPD4S3HZyptRCWmw5LTTY066h6lr+WA1F&#10;cRmOtzLDfZBL5RdmburipPX721CsQEQa4iv8bH8aDfNMZfD/Jj0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Lqu+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054" o:spid="_x0000_s32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2U/sAA&#10;AADdAAAADwAAAGRycy9kb3ducmV2LnhtbERPz2vCMBS+D/wfwhO8zVQpRTujFEHYdd0GHh/NW1tt&#10;XmoS2/rfm4Ow48f3e3eYTCcGcr61rGC1TEAQV1a3XCv4+T69b0D4gKyxs0wKHuThsJ+97TDXduQv&#10;GspQixjCPkcFTQh9LqWvGjLol7YnjtyfdQZDhK6W2uEYw00n10mSSYMtx4YGezo2VF3Lu1FQFJfp&#10;91Zu8eTlJnGZTnVdnJVazKfiA0SgKfyLX+5PrSDdruL++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2U/sAAAADdAAAADwAAAAAAAAAAAAAAAACYAgAAZHJzL2Rvd25y&#10;ZXYueG1sUEsFBgAAAAAEAAQA9QAAAIUDAAAAAA==&#10;" filled="f" stroked="f" strokeweight=".25pt">
                    <v:textbox inset="1pt,1pt,1pt,1pt">
                      <w:txbxContent>
                        <w:p w:rsidR="00FD58D3" w:rsidRPr="00D70A22" w:rsidRDefault="00FD58D3">
                          <w:pPr>
                            <w:pStyle w:val="ad"/>
                            <w:rPr>
                              <w:sz w:val="18"/>
                              <w:lang w:val="ru-RU"/>
                            </w:rPr>
                          </w:pPr>
                          <w:proofErr w:type="spellStart"/>
                          <w:r>
                            <w:rPr>
                              <w:sz w:val="18"/>
                              <w:lang w:val="ru-RU"/>
                            </w:rPr>
                            <w:t>Рудинский</w:t>
                          </w:r>
                          <w:proofErr w:type="spellEnd"/>
                        </w:p>
                      </w:txbxContent>
                    </v:textbox>
                  </v:rect>
                </v:group>
                <v:group id="Group 4055" o:spid="_x0000_s3243"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k6LuMYAAADdAAAADwAAAGRycy9kb3ducmV2LnhtbESPQWvCQBSE7wX/w/KE&#10;3nSztpU2uoqIlh5EUAvF2yP7TILZtyG7JvHfdwtCj8PMfMPMl72tREuNLx1rUOMEBHHmTMm5hu/T&#10;dvQOwgdkg5Vj0nAnD8vF4GmOqXEdH6g9hlxECPsUNRQh1KmUPivIoh+7mjh6F9dYDFE2uTQNdhFu&#10;KzlJkqm0WHJcKLCmdUHZ9XizGj477FYvatPurpf1/Xx62//sFGn9POxXMxCB+vAffrS/jIbXD6X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Tou4xgAAAN0A&#10;AAAPAAAAAAAAAAAAAAAAAKoCAABkcnMvZG93bnJldi54bWxQSwUGAAAAAAQABAD6AAAAnQMAAAAA&#10;">
                  <v:rect id="Rectangle 4056" o:spid="_x0000_s32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OvEsIA&#10;AADdAAAADwAAAGRycy9kb3ducmV2LnhtbESPQYvCMBSE78L+h/AWvGlaEdGusRRB8GrdBY+P5m1b&#10;bV5qErX+eyMs7HGYmW+YdT6YTtzJ+daygnSagCCurG65VvB93E2WIHxA1thZJgVP8pBvPkZrzLR9&#10;8IHuZahFhLDPUEETQp9J6auGDPqp7Ymj92udwRClq6V2+Ihw08lZkiykwZbjQoM9bRuqLuXNKCiK&#10;8/BzLVe483KZuIWe67o4KTX+HIovEIGG8B/+a++1gvkqncH7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U68S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057" o:spid="_x0000_s32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KicQA&#10;AADdAAAADwAAAGRycy9kb3ducmV2LnhtbESPwWrDMBBE74H+g9hCb7Gc1oTEiRJMwdBr3QR6XKyt&#10;7dRauZJqu38fBQo5DjPzhtkfZ9OLkZzvLCtYJSkI4trqjhsFp49yuQHhA7LG3jIp+CMPx8PDYo+5&#10;thO/01iFRkQI+xwVtCEMuZS+bsmgT+xAHL0v6wyGKF0jtcMpwk0vn9N0LQ12HBdaHOi1pfq7+jUK&#10;iuIyn3+qLZZeblK31pluik+lnh7nYgci0Bzu4f/2m1aQbVcv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fConEAAAA3QAAAA8AAAAAAAAAAAAAAAAAmAIAAGRycy9k&#10;b3ducmV2LnhtbFBLBQYAAAAABAAEAPUAAACJAwAAAAA=&#10;" filled="f" stroked="f" strokeweight=".25pt">
                    <v:textbox inset="1pt,1pt,1pt,1pt">
                      <w:txbxContent>
                        <w:p w:rsidR="00FD58D3" w:rsidRPr="00D70A22" w:rsidRDefault="00FD58D3">
                          <w:pPr>
                            <w:pStyle w:val="ad"/>
                            <w:rPr>
                              <w:sz w:val="18"/>
                              <w:lang w:val="ru-RU"/>
                            </w:rPr>
                          </w:pPr>
                          <w:proofErr w:type="spellStart"/>
                          <w:r>
                            <w:rPr>
                              <w:sz w:val="18"/>
                              <w:lang w:val="ru-RU"/>
                            </w:rPr>
                            <w:t>Петрикин</w:t>
                          </w:r>
                          <w:proofErr w:type="spellEnd"/>
                        </w:p>
                      </w:txbxContent>
                    </v:textbox>
                  </v:rect>
                </v:group>
                <v:line id="Line 4058" o:spid="_x0000_s3246"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xi8MAAADdAAAADwAAAGRycy9kb3ducmV2LnhtbESPQYvCMBSE74L/ITzBm6aKK1qNIkLF&#10;m2zrxduzebbF5qU0Ueu/NwsLHoeZ+YZZbztTiye1rrKsYDKOQBDnVldcKDhnyWgBwnlkjbVlUvAm&#10;B9tNv7fGWNsX/9Iz9YUIEHYxKii9b2IpXV6SQTe2DXHwbrY16INsC6lbfAW4qeU0iubSYMVhocSG&#10;9iXl9/RhFNwv55/kcNrrrE53+lok/nK9aaWGg263AuGp89/wf/uoFcyWk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6cYvDAAAA3QAAAA8AAAAAAAAAAAAA&#10;AAAAoQIAAGRycy9kb3ducmV2LnhtbFBLBQYAAAAABAAEAPkAAACRAwAAAAA=&#10;" strokeweight="2pt"/>
                <v:rect id="Rectangle 4059" o:spid="_x0000_s3247"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3ZsQA&#10;AADdAAAADwAAAGRycy9kb3ducmV2LnhtbESPwWrDMBBE74H+g9hCb7Gc4IbEiRJMwNBr3QR6XKyt&#10;7dRauZJqu39fFQo5DjPzhjmcZtOLkZzvLCtYJSkI4trqjhsFl7dyuQXhA7LG3jIp+CEPp+PD4oC5&#10;thO/0liFRkQI+xwVtCEMuZS+bsmgT+xAHL0P6wyGKF0jtcMpwk0v12m6kQY7jgstDnRuqf6svo2C&#10;orjN169qh6WX29RtdKab4l2pp8e52IMINId7+L/9ohVku9Uz/L2JT0A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N2bEAAAA3QAAAA8AAAAAAAAAAAAAAAAAmAIAAGRycy9k&#10;b3ducmV2LnhtbFBLBQYAAAAABAAEAPUAAACJAwAAAAA=&#10;" filled="f" stroked="f" strokeweight=".25pt">
                  <v:textbox inset="1pt,1pt,1pt,1pt">
                    <w:txbxContent>
                      <w:p w:rsidR="00FD58D3" w:rsidRDefault="00FD58D3" w:rsidP="00D70A22">
                        <w:pPr>
                          <w:pStyle w:val="ad"/>
                          <w:jc w:val="center"/>
                          <w:rPr>
                            <w:sz w:val="18"/>
                            <w:lang w:val="ru-RU"/>
                          </w:rPr>
                        </w:pPr>
                      </w:p>
                      <w:p w:rsidR="00FD58D3" w:rsidRDefault="00FD58D3" w:rsidP="00D70A22">
                        <w:pPr>
                          <w:pStyle w:val="ad"/>
                          <w:jc w:val="center"/>
                          <w:rPr>
                            <w:sz w:val="18"/>
                            <w:lang w:val="ru-RU"/>
                          </w:rPr>
                        </w:pPr>
                      </w:p>
                      <w:p w:rsidR="00FD58D3" w:rsidRPr="00D70A22" w:rsidRDefault="00FD58D3" w:rsidP="00D70A22">
                        <w:pPr>
                          <w:pStyle w:val="ad"/>
                          <w:jc w:val="center"/>
                          <w:rPr>
                            <w:sz w:val="18"/>
                            <w:lang w:val="ru-RU"/>
                          </w:rPr>
                        </w:pPr>
                        <w:r>
                          <w:rPr>
                            <w:sz w:val="18"/>
                            <w:lang w:val="ru-RU"/>
                          </w:rPr>
                          <w:t>Добавление записи</w:t>
                        </w:r>
                      </w:p>
                    </w:txbxContent>
                  </v:textbox>
                </v:rect>
                <v:line id="Line 4060" o:spid="_x0000_s3248"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RKZ8MAAADdAAAADwAAAGRycy9kb3ducmV2LnhtbESPQYvCMBSE7wv+h/AEb2uquKLVKCJU&#10;vC22Xrw9m2dbbF5KE7X+eyMIHoeZ+YZZrjtTizu1rrKsYDSMQBDnVldcKDhmye8MhPPIGmvLpOBJ&#10;Dtar3s8SY20ffKB76gsRIOxiVFB638RSurwkg25oG+LgXWxr0AfZFlK3+AhwU8txFE2lwYrDQokN&#10;bUvKr+nNKLiejn/J7n+rszrd6HOR+NP5opUa9LvNAoSnzn/Dn/ZeK5jMR1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kSmfDAAAA3QAAAA8AAAAAAAAAAAAA&#10;AAAAoQIAAGRycy9kb3ducmV2LnhtbFBLBQYAAAAABAAEAPkAAACRAwAAAAA=&#10;" strokeweight="2pt"/>
                <v:line id="Line 4061" o:spid="_x0000_s3249"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jv/MUAAADdAAAADwAAAGRycy9kb3ducmV2LnhtbESPQWvCQBSE7wX/w/IEb3UTaatGNyJC&#10;pLfSJBdvz+wzCWbfhuxW03/fLQgeh5n5htnuRtOJGw2utawgnkcgiCurW64VlEX2ugLhPLLGzjIp&#10;+CUHu3TyssVE2zt/0y33tQgQdgkqaLzvEyld1ZBBN7c9cfAudjDogxxqqQe8B7jp5CKKPqTBlsNC&#10;gz0dGqqu+Y9RcD2V79nx66CLLt/rc5350/milZpNx/0GhKfRP8OP9qdW8LaOl/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jv/MUAAADdAAAADwAAAAAAAAAA&#10;AAAAAAChAgAAZHJzL2Rvd25yZXYueG1sUEsFBgAAAAAEAAQA+QAAAJMDAAAAAA==&#10;" strokeweight="2pt"/>
                <v:line id="Line 4062" o:spid="_x0000_s3250"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7jr4AAADdAAAADwAAAGRycy9kb3ducmV2LnhtbERPzQ7BQBC+S7zDZiRubAlCWSKSipso&#10;F7fRHW2jO9t0F/X29iBx/PL9rzatqcSLGldaVjAaRiCIM6tLzhVczslgDsJ5ZI2VZVLwIQebdbez&#10;wljbN5/olfpchBB2MSoovK9jKV1WkEE3tDVx4O62MegDbHKpG3yHcFPJcRTNpMGSQ0OBNe0Kyh7p&#10;0yh4XC/TZH/c6XOVbvUtT/z1dtdK9XvtdgnCU+v/4p/7oBVMFq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93uOvgAAAN0AAAAPAAAAAAAAAAAAAAAAAKEC&#10;AABkcnMvZG93bnJldi54bWxQSwUGAAAAAAQABAD5AAAAjAMAAAAA&#10;" strokeweight="2pt"/>
                <v:rect id="Rectangle 4063" o:spid="_x0000_s3251"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Y8MA&#10;AADdAAAADwAAAGRycy9kb3ducmV2LnhtbESPwWrDMBBE74H+g9hAb7GcYoztRgmmEOi1Tgs5LtbG&#10;dmOtXEmN3b+vAoUeh5l5w+wOixnFjZwfLCvYJikI4tbqgTsF76fjpgDhA7LG0TIp+CEPh/3DaoeV&#10;tjO/0a0JnYgQ9hUq6EOYKil925NBn9iJOHoX6wyGKF0ntcM5ws0on9I0lwYHjgs9TvTSU3ttvo2C&#10;uv5cPr6aEo9eFqnLdaa7+qzU43qpn0EEWsJ/+K/9qhVk5baE+5v4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9Y8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064" o:spid="_x0000_s3252"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eQ8AA&#10;AADdAAAADwAAAGRycy9kb3ducmV2LnhtbERPz2vCMBS+C/4P4Q1203SlFFuNUgaFXddt4PHRPNtq&#10;81KTTLv/3hyEHT++37vDbEZxI+cHywre1gkI4tbqgTsF31/1agPCB2SNo2VS8EceDvvlYoeltnf+&#10;pFsTOhFD2JeooA9hKqX0bU8G/dpOxJE7WWcwROg6qR3eY7gZZZokuTQ4cGzocaL3ntpL82sUVNV5&#10;/rk2BdZebhKX60x31VGp15e52oIINId/8dP9oRVkRRr3xzfxCc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FeQ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Листов</w:t>
                        </w:r>
                      </w:p>
                    </w:txbxContent>
                  </v:textbox>
                </v:rect>
                <v:rect id="Rectangle 4065" o:spid="_x0000_s3253"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372MIA&#10;AADdAAAADwAAAGRycy9kb3ducmV2LnhtbESPQYvCMBSE78L+h/AWvGlaEdGusRRB8GrdBY+P5m1b&#10;bV5qErX+eyMs7HGYmW+YdT6YTtzJ+daygnSagCCurG65VvB93E2WIHxA1thZJgVP8pBvPkZrzLR9&#10;8IHuZahFhLDPUEETQp9J6auGDPqp7Ymj92udwRClq6V2+Ihw08lZkiykwZbjQoM9bRuqLuXNKCiK&#10;8/BzLVe483KZuIWe67o4KTX+HIovEIGG8B/+a++1gvlqlsL7TX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fvY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line id="Line 4066" o:spid="_x0000_s3254"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bgM8YAAADdAAAADwAAAGRycy9kb3ducmV2LnhtbESP0WoCMRRE3wv9h3ALvtWsi0jdGqVU&#10;CxUfims/4Lq5blY3N0uS6tavN4WCj8PMnGFmi9624kw+NI4VjIYZCOLK6YZrBd+7j+cXECEia2wd&#10;k4JfCrCYPz7MsNDuwls6l7EWCcKhQAUmxq6QMlSGLIah64iTd3DeYkzS11J7vCS4bWWeZRNpseG0&#10;YLCjd0PVqfyxCtZ+vzmNrrWRe177Vfu1nAZ7VGrw1L+9gojUx3v4v/2pFYyneQ5/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24DPGAAAA3QAAAA8AAAAAAAAA&#10;AAAAAAAAoQIAAGRycy9kb3ducmV2LnhtbFBLBQYAAAAABAAEAPkAAACUAwAAAAA=&#10;" strokeweight="1pt"/>
                <v:line id="Line 4067" o:spid="_x0000_s3255"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FqMYAAADdAAAADwAAAGRycy9kb3ducmV2LnhtbESP3WoCMRSE7wu+QziCdzXrD0W3RhF/&#10;QOlF6doHOG5ON1s3J0sSddunbwqFXg4z8w2zWHW2ETfyoXasYDTMQBCXTtdcKXg/7R9nIEJE1tg4&#10;JgVfFGC17D0sMNfuzm90K2IlEoRDjgpMjG0uZSgNWQxD1xIn78N5izFJX0nt8Z7gtpHjLHuSFmtO&#10;CwZb2hgqL8XVKjj688tl9F0Zeeaj3zWv23mwn0oN+t36GUSkLv6H/9oHrWA6H0/g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6RajGAAAA3QAAAA8AAAAAAAAA&#10;AAAAAAAAoQIAAGRycy9kb3ducmV2LnhtbFBLBQYAAAAABAAEAPkAAACUAwAAAAA=&#10;" strokeweight="1pt"/>
                <v:rect id="Rectangle 4068" o:spid="_x0000_s3256"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YQMMA&#10;AADdAAAADwAAAGRycy9kb3ducmV2LnhtbESPwWrDMBBE74X8g9hAb40cY4ztRgkmYOi1bgs5LtbG&#10;dmOtHElN3L+vCoUeh5l5w+wOi5nEjZwfLSvYbhIQxJ3VI/cK3t+apwKED8gaJ8uk4Js8HParhx1W&#10;2t75lW5t6EWEsK9QwRDCXEnpu4EM+o2diaN3ts5giNL1Uju8R7iZZJokuTQ4clwYcKbjQN2l/TIK&#10;6vpz+bi2JTZeFonLdab7+qTU43qpn0EEWsJ/+K/9ohVkZZrB75v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pYQMMAAADdAAAADwAAAAAAAAAAAAAAAACYAgAAZHJzL2Rv&#10;d25yZXYueG1sUEsFBgAAAAAEAAQA9QAAAIgDA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069" o:spid="_x0000_s3257"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oercMAAADdAAAADwAAAGRycy9kb3ducmV2LnhtbESPQYvCMBSE74L/ITzBm6aKilajiFDx&#10;tmzrxduzebbF5qU0Ueu/NwsLHoeZ+YbZ7DpTiye1rrKsYDKOQBDnVldcKDhnyWgJwnlkjbVlUvAm&#10;B7ttv7fBWNsX/9Iz9YUIEHYxKii9b2IpXV6SQTe2DXHwbrY16INsC6lbfAW4qeU0ihbSYMVhocSG&#10;DiXl9/RhFNwv53ly/DnorE73+lok/nK9aaWGg26/BuGp89/wf/ukFcxW0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aHq3DAAAA3QAAAA8AAAAAAAAAAAAA&#10;AAAAoQIAAGRycy9kb3ducmV2LnhtbFBLBQYAAAAABAAEAPkAAACRAwAAAAA=&#10;" strokeweight="2pt"/>
                <v:line id="Line 4070" o:spid="_x0000_s3258"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3mMMYAAADdAAAADwAAAGRycy9kb3ducmV2LnhtbESP0WoCMRRE3wv9h3ALfatZRaSuZhdp&#10;FSo+FG0/4Lq5blY3N0sSdduvN4WCj8PMnGHmZW9bcSEfGscKhoMMBHHldMO1gu+v1csriBCRNbaO&#10;ScEPBSiLx4c55tpdeUuXXaxFgnDIUYGJsculDJUhi2HgOuLkHZy3GJP0tdQerwluWznKsom02HBa&#10;MNjRm6HqtDtbBWu/35yGv7WRe177Zfv5Pg32qNTzU7+YgYjUx3v4v/2hFYynown8vUlPQB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N5jDGAAAA3QAAAA8AAAAAAAAA&#10;AAAAAAAAoQIAAGRycy9kb3ducmV2LnhtbFBLBQYAAAAABAAEAPkAAACUAwAAAAA=&#10;" strokeweight="1pt"/>
                <v:line id="Line 4071" o:spid="_x0000_s3259"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FDq8YAAADdAAAADwAAAGRycy9kb3ducmV2LnhtbESP3WoCMRSE7wu+QziCdzWriNWtUcQf&#10;UHpRuvYBjpvTzdbNyZJE3fbpm0Khl8PMfMMsVp1txI18qB0rGA0zEMSl0zVXCt5P+8cZiBCRNTaO&#10;ScEXBVgtew8LzLW78xvdiliJBOGQowITY5tLGUpDFsPQtcTJ+3DeYkzSV1J7vCe4beQ4y6bSYs1p&#10;wWBLG0PlpbhaBUd/frmMvisjz3z0u+Z1Ow/2U6lBv1s/g4jUxf/wX/ugFUzm4yf4fZ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BQ6vGAAAA3QAAAA8AAAAAAAAA&#10;AAAAAAAAoQIAAGRycy9kb3ducmV2LnhtbFBLBQYAAAAABAAEAPkAAACUAwAAAAA=&#10;" strokeweight="1pt"/>
                <v:line id="Line 4072" o:spid="_x0000_s3260"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7X2cMAAADdAAAADwAAAGRycy9kb3ducmV2LnhtbERP3WrCMBS+H+wdwhnsbqbKEK1NRfYD&#10;Ey9k1Qc4Nsem2pyUJNO6p18uhF1+fP/FcrCduJAPrWMF41EGgrh2uuVGwX73+TIDESKyxs4xKbhR&#10;gGX5+FBgrt2Vv+lSxUakEA45KjAx9rmUoTZkMYxcT5y4o/MWY4K+kdrjNYXbTk6ybCottpwaDPb0&#10;Zqg+Vz9WwdofNufxb2Pkgdf+o9u+z4M9KfX8NKwWICIN8V98d39pBa/zSZqb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e19nDAAAA3QAAAA8AAAAAAAAAAAAA&#10;AAAAoQIAAGRycy9kb3ducmV2LnhtbFBLBQYAAAAABAAEAPkAAACRAwAAAAA=&#10;" strokeweight="1pt"/>
                <v:group id="Group 4073" o:spid="_x0000_s3261"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RNA8YAAADdAAAADwAAAGRycy9kb3ducmV2LnhtbESPQWvCQBSE74X+h+UJ&#10;vekmthaNriJSiwcRqoJ4e2SfSTD7NmTXJP57VxB6HGbmG2a26EwpGqpdYVlBPIhAEKdWF5wpOB7W&#10;/TEI55E1lpZJwZ0cLObvbzNMtG35j5q9z0SAsEtQQe59lUjp0pwMuoGtiIN3sbVBH2SdSV1jG+Cm&#10;lMMo+pYGCw4LOVa0yim97m9GwW+L7fIz/mm218vqfj6MdqdtTEp99LrlFISnzv+HX+2NVvA1GU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E0DxgAAAN0A&#10;AAAPAAAAAAAAAAAAAAAAAKoCAABkcnMvZG93bnJldi54bWxQSwUGAAAAAAQABAD6AAAAnQMAAAAA&#10;">
                  <v:rect id="Rectangle 4074" o:spid="_x0000_s32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Inr4A&#10;AADdAAAADwAAAGRycy9kb3ducmV2LnhtbERPTYvCMBC9C/6HMII3TV1FtBqlCILXrQoeh2Zsq82k&#10;Jlmt/35zEDw+3vd625lGPMn52rKCyTgBQVxYXXOp4HTcjxYgfEDW2FgmBW/ysN30e2tMtX3xLz3z&#10;UIoYwj5FBVUIbSqlLyoy6Me2JY7c1TqDIUJXSu3wFcNNI3+SZC4N1hwbKmxpV1Fxz/+Mgiy7dedH&#10;vsS9l4vEzfVMl9lFqeGgy1YgAnXhK/64D1rBbDmN++Ob+AT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4yJ6+AAAA3QAAAA8AAAAAAAAAAAAAAAAAmAIAAGRycy9kb3ducmV2&#10;LnhtbFBLBQYAAAAABAAEAPUAAACDAwAAAAA=&#10;" filled="f" stroked="f" strokeweight=".25pt">
                    <v:textbox inset="1pt,1pt,1pt,1pt">
                      <w:txbxContent>
                        <w:p w:rsidR="00FD58D3" w:rsidRDefault="00FD58D3">
                          <w:pPr>
                            <w:pStyle w:val="ad"/>
                            <w:rPr>
                              <w:sz w:val="18"/>
                            </w:rPr>
                          </w:pPr>
                        </w:p>
                      </w:txbxContent>
                    </v:textbox>
                  </v:rect>
                  <v:rect id="Rectangle 4075" o:spid="_x0000_s32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tBcQA&#10;AADdAAAADwAAAGRycy9kb3ducmV2LnhtbESPwWrDMBBE74H+g9hCb7Gc1oTEiRJMwdBr3QR6XKyt&#10;7dRauZJqu38fBQo5DjPzhtkfZ9OLkZzvLCtYJSkI4trqjhsFp49yuQHhA7LG3jIp+CMPx8PDYo+5&#10;thO/01iFRkQI+xwVtCEMuZS+bsmgT+xAHL0v6wyGKF0jtcMpwk0vn9N0LQ12HBdaHOi1pfq7+jUK&#10;iuIyn3+qLZZeblK31pluik+lnh7nYgci0Bzu4f/2m1aQbV9W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0bQX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4076" o:spid="_x0000_s3264"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oQBMMAAADdAAAADwAAAGRycy9kb3ducmV2LnhtbESPzarCMBSE9xd8h3AEd9fUX7QaRYSK&#10;O7G6cXdsjm2xOSlN1Pr2Rrhwl8PMfMMs162pxJMaV1pWMOhHIIgzq0vOFZxPye8MhPPIGivLpOBN&#10;Dtarzs8SY21ffKRn6nMRIOxiVFB4X8dSuqwgg65va+Lg3Wxj0AfZ5FI3+ApwU8lhFE2lwZLDQoE1&#10;bQvK7unDKLhfzpNkd9jqU5Vu9DVP/OV600r1uu1mAcJT6//Df+29VjCej4b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qEATDAAAA3QAAAA8AAAAAAAAAAAAA&#10;AAAAoQIAAGRycy9kb3ducmV2LnhtbFBLBQYAAAAABAAEAPkAAACRAwAAAAA=&#10;" strokeweight="2pt"/>
                <v:rect id="Rectangle 4077" o:spid="_x0000_s3265"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pW6cIA&#10;AADdAAAADwAAAGRycy9kb3ducmV2LnhtbESPQYvCMBSE78L+h/AWvNl0VxGtRikLglergsdH82zr&#10;Ni/dJKv13xtB8DjMzDfMct2bVlzJ+caygq8kBUFcWt1wpeCw34xmIHxA1thaJgV38rBefQyWmGl7&#10;4x1di1CJCGGfoYI6hC6T0pc1GfSJ7Yijd7bOYIjSVVI7vEW4aeV3mk6lwYbjQo0d/dRU/hb/RkGe&#10;X/rjXzHHjZez1E31RFf5SanhZ58vQATqwzv8am+1gsl8PIb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lbp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078" o:spid="_x0000_s3266"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OncQA&#10;AADdAAAADwAAAGRycy9kb3ducmV2LnhtbESPwWrDMBBE74X+g9hCb43c1JjEiRJMwNBrnQZyXKyN&#10;7dZauZJqu38fBQI9DjPzhtnuZ9OLkZzvLCt4XSQgiGurO24UfB7LlxUIH5A19pZJwR952O8eH7aY&#10;azvxB41VaESEsM9RQRvCkEvp65YM+oUdiKN3sc5giNI1UjucItz0cpkkmTTYcVxocaBDS/V39WsU&#10;FMXXfPqp1lh6uUpcplPdFGelnp/mYgMi0Bz+w/f2u1aQrt9SuL2JT0D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Dzp3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Масштаб</w:t>
                        </w:r>
                      </w:p>
                    </w:txbxContent>
                  </v:textbox>
                </v:rect>
                <v:line id="Line 4079" o:spid="_x0000_s3267"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IcMUAAADdAAAADwAAAGRycy9kb3ducmV2LnhtbESPQWvCQBSE70L/w/IKvenGVqWNboII&#10;kd6k0Yu3Z/aZBLNvQ3abxH/fFYQeh5n5htmko2lET52rLSuYzyIQxIXVNZcKTsds+gnCeWSNjWVS&#10;cCcHafIy2WCs7cA/1Oe+FAHCLkYFlfdtLKUrKjLoZrYlDt7VdgZ9kF0pdYdDgJtGvkfRShqsOSxU&#10;2NKuouKW/xoFt/Npme0PO31s8q2+lJk/X65aqbfXcbsG4Wn0/+Fn+1srWHx9LO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OIcMUAAADdAAAADwAAAAAAAAAA&#10;AAAAAAChAgAAZHJzL2Rvd25yZXYueG1sUEsFBgAAAAAEAAQA+QAAAJMDAAAAAA==&#10;" strokeweight="2pt"/>
                <v:rect id="Rectangle 4080" o:spid="_x0000_s3268"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31ccQA&#10;AADdAAAADwAAAGRycy9kb3ducmV2LnhtbESPwWrDMBBE74X8g9hAb42c1pjEiRJMwdBr3BZ6XKyN&#10;7cRaOZJqO39fFQo9DjPzhtkfZ9OLkZzvLCtYrxIQxLXVHTcKPt7Lpw0IH5A19pZJwZ08HA+Lhz3m&#10;2k58orEKjYgQ9jkqaEMYcil93ZJBv7IDcfTO1hkMUbpGaodThJtePidJJg12HBdaHOi1pfpafRsF&#10;RXGZP2/VFksvN4nLdKqb4kupx+Vc7EAEmsN/+K/9phWk25cM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d9XHEAAAA3QAAAA8AAAAAAAAAAAAAAAAAmAIAAGRycy9k&#10;b3ducmV2LnhtbFBLBQYAAAAABAAEAPUAAACJ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081" o:spid="_x0000_s3269"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Q6sQA&#10;AADdAAAADwAAAGRycy9kb3ducmV2LnhtbESPQWvCQBSE70L/w/IKvZlN22BjdJUgCF5NLfT4yL4m&#10;sdm36e5q4r93C4Ueh5n5hllvJ9OLKznfWVbwnKQgiGurO24UnN738xyED8gae8uk4EYetpuH2RoL&#10;bUc+0rUKjYgQ9gUqaEMYCil93ZJBn9iBOHpf1hkMUbpGaodjhJtevqTpQhrsOC60ONCupfq7uhgF&#10;ZXmePn6qJe69zFO30Jluyk+lnh6ncgUi0BT+w3/tg1aQLV/f4P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UOr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4082" o:spid="_x0000_s3270"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7EmL4A&#10;AADdAAAADwAAAGRycy9kb3ducmV2LnhtbERPTYvCMBC9C/6HMII3TV1FtBqlCILXrQoeh2Zsq82k&#10;Jlmt/35zEDw+3vd625lGPMn52rKCyTgBQVxYXXOp4HTcjxYgfEDW2FgmBW/ysN30e2tMtX3xLz3z&#10;UIoYwj5FBVUIbSqlLyoy6Me2JY7c1TqDIUJXSu3wFcNNI3+SZC4N1hwbKmxpV1Fxz/+Mgiy7dedH&#10;vsS9l4vEzfVMl9lFqeGgy1YgAnXhK/64D1rBbDmNc+Ob+AT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OxJi+AAAA3QAAAA8AAAAAAAAAAAAAAAAAmAIAAGRycy9kb3ducmV2&#10;LnhtbFBLBQYAAAAABAAEAPUAAACDAwAAAAA=&#10;" filled="f" stroked="f" strokeweight=".25pt">
                  <v:textbox inset="1pt,1pt,1pt,1pt">
                    <w:txbxContent>
                      <w:p w:rsidR="00FD58D3" w:rsidRDefault="00FD58D3">
                        <w:pPr>
                          <w:pStyle w:val="ad"/>
                          <w:jc w:val="center"/>
                          <w:rPr>
                            <w:sz w:val="18"/>
                          </w:rPr>
                        </w:pPr>
                        <w:r>
                          <w:rPr>
                            <w:sz w:val="18"/>
                          </w:rPr>
                          <w:t>1 : 1</w:t>
                        </w:r>
                      </w:p>
                    </w:txbxContent>
                  </v:textbox>
                </v:rect>
                <v:line id="Line 4083" o:spid="_x0000_s3271"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vkn8YAAADdAAAADwAAAGRycy9kb3ducmV2LnhtbESP3WoCMRSE7wu+QziCdzVrLcVdjSLV&#10;QqUX4s8DHDfHzermZElS3fbpm0Khl8PMfMPMFp1txI18qB0rGA0zEMSl0zVXCo6Ht8cJiBCRNTaO&#10;ScEXBVjMew8zLLS7845u+1iJBOFQoAITY1tIGUpDFsPQtcTJOztvMSbpK6k93hPcNvIpy16kxZrT&#10;gsGWXg2V1/2nVbDxp4/r6Lsy8sQbv262qzzYi1KDfrecgojUxf/wX/tdK3jOxzn8vklP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5J/GAAAA3QAAAA8AAAAAAAAA&#10;AAAAAAAAoQIAAGRycy9kb3ducmV2LnhtbFBLBQYAAAAABAAEAPkAAACUAwAAAAA=&#10;" strokeweight="1pt"/>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701248"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940" name="Группа 4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941" name="Rectangle 408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2" name="Line 408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3" name="Line 408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4" name="Text Box 408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945" name="Text Box 408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946" name="Rectangle 409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7" name="Line 409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8" name="Line 409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9" name="Line 409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0" name="Line 409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1" name="Line 409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2" name="Text Box 409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953" name="Text Box 409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954" name="Text Box 409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955" name="Text Box 409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956" name="Text Box 410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957" name="Text Box 410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58" name="Text Box 410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959" name="Text Box 410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60" name="Text Box 410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61" name="Text Box 410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40" o:spid="_x0000_s3272" style="position:absolute;margin-left:19.85pt;margin-top:19.85pt;width:36.85pt;height:802.25pt;z-index:251701248;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" o:allowincell="f">
                <v:rect id="Rectangle 4085" o:spid="_x0000_s3273"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xbpsQA&#10;AADdAAAADwAAAGRycy9kb3ducmV2LnhtbESP0YrCMBRE3xf8h3AF39ZUEdlWo1RB8El2qx9waa5t&#10;sbmpTWyrX78RFvZxmJkzzHo7mFp01LrKsoLZNAJBnFtdcaHgcj58foFwHlljbZkUPMnBdjP6WGOi&#10;bc8/1GW+EAHCLkEFpfdNIqXLSzLoprYhDt7VtgZ9kG0hdYt9gJtazqNoKQ1WHBZKbGhfUn7LHkbB&#10;zQ/dKS2y1yG+7OL8e5f2j3uq1GQ8pCsQngb/H/5rH7WCRbyYwft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MW6bEAAAA3QAAAA8AAAAAAAAAAAAAAAAAmAIAAGRycy9k&#10;b3ducmV2LnhtbFBLBQYAAAAABAAEAPUAAACJAwAAAAA=&#10;" filled="f" strokeweight="2pt"/>
                <v:line id="Line 4086" o:spid="_x0000_s3274"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xjecUAAADdAAAADwAAAGRycy9kb3ducmV2LnhtbESPzWrDMBCE74G+g9hAb4mckIbUtRJC&#10;wKW3UscX3zbW+odYK2Optvv2VaGQ4zAz3zDJaTadGGlwrWUFm3UEgri0uuVaQX5NVwcQziNr7CyT&#10;gh9ycDo+LRKMtZ34i8bM1yJA2MWooPG+j6V0ZUMG3dr2xMGr7GDQBznUUg84Bbjp5DaK9tJgy2Gh&#10;wZ4uDZX37NsouBf5S/r+edHXLjvrW5364lZppZ6X8/kNhKfZP8L/7Q+tYPe628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xjecUAAADdAAAADwAAAAAAAAAA&#10;AAAAAAChAgAAZHJzL2Rvd25yZXYueG1sUEsFBgAAAAAEAAQA+QAAAJMDAAAAAA==&#10;" strokeweight="2pt"/>
                <v:line id="Line 4087" o:spid="_x0000_s3275"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G4sQAAADdAAAADwAAAGRycy9kb3ducmV2LnhtbESPQYvCMBSE78L+h/AW9mZTd1V2q1FE&#10;qHgTq5fens2zLTYvpclq/fdGEDwOM/MNM1/2phFX6lxtWcEoikEQF1bXXCo4HtLhLwjnkTU2lknB&#10;nRwsFx+DOSba3nhP18yXIkDYJaig8r5NpHRFRQZdZFvi4J1tZ9AH2ZVSd3gLcNPI7zieSoM1h4UK&#10;W1pXVFyyf6Pgkh8n6Wa31ocmW+lTmfr8dNZKfX32qxkIT71/h1/trVYw/hv/wPNNe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4MbixAAAAN0AAAAPAAAAAAAAAAAA&#10;AAAAAKECAABkcnMvZG93bnJldi54bWxQSwUGAAAAAAQABAD5AAAAkgMAAAAA&#10;" strokeweight="2pt"/>
                <v:shape id="Text Box 4088" o:spid="_x0000_s3276"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P5sUA&#10;AADdAAAADwAAAGRycy9kb3ducmV2LnhtbESPQWvCQBSE70L/w/IK3nRjCVKjq4hUEArFGA89vmaf&#10;yWL2bcyumv77rlDwOMzMN8xi1dtG3KjzxrGCyTgBQVw6bbhScCy2o3cQPiBrbByTgl/ysFq+DBaY&#10;aXfnnG6HUIkIYZ+hgjqENpPSlzVZ9GPXEkfv5DqLIcqukrrDe4TbRr4lyVRaNBwXamxpU1N5Plyt&#10;gvU35x/m8vWzz0+5KYpZwp/Ts1LD1349BxGoD8/wf3unFaSzNIXHm/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m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089" o:spid="_x0000_s3277"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qfcYA&#10;AADdAAAADwAAAGRycy9kb3ducmV2LnhtbESPQWvCQBSE7wX/w/IEb3WjWNHoKiIVhEJpjAePz+wz&#10;Wcy+TbOrpv++Wyh4HGbmG2a57mwt7tR641jBaJiAIC6cNlwqOOa71xkIH5A11o5JwQ95WK96L0tM&#10;tXtwRvdDKEWEsE9RQRVCk0rpi4os+qFriKN3ca3FEGVbSt3iI8JtLcdJMpUWDceFChvaVlRcDzer&#10;YHPi7N18f56/sktm8nye8Mf0qtSg320WIAJ14Rn+b++1gsl88gZ/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Sqf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090" o:spid="_x0000_s3278"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D0sQA&#10;AADdAAAADwAAAGRycy9kb3ducmV2LnhtbESP0YrCMBRE3wX/IVzBN01dRLbVKHVB8El2qx9waa5t&#10;sbmpTWyrX28WFvZxmJkzzGY3mFp01LrKsoLFPAJBnFtdcaHgcj7MPkE4j6yxtkwKnuRgtx2PNpho&#10;2/MPdZkvRICwS1BB6X2TSOnykgy6uW2Ig3e1rUEfZFtI3WIf4KaWH1G0kgYrDgslNvRVUn7LHkbB&#10;zQ/dKS2y1yG+7OP8e5/2j3uq1HQypGsQngb/H/5rH7WCZbxcwe+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w9LEAAAA3QAAAA8AAAAAAAAAAAAAAAAAmAIAAGRycy9k&#10;b3ducmV2LnhtbFBLBQYAAAAABAAEAPUAAACJAwAAAAA=&#10;" filled="f" strokeweight="2pt"/>
                <v:line id="Line 4091" o:spid="_x0000_s3279"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A4cUAAADdAAAADwAAAGRycy9kb3ducmV2LnhtbESPT4vCMBTE78J+h/AW9mZTxfVPNYoI&#10;XfYmVi+9PZtnW2xeShO1++03guBxmJnfMKtNbxpxp87VlhWMohgEcWF1zaWC0zEdzkE4j6yxsUwK&#10;/sjBZv0xWGGi7YMPdM98KQKEXYIKKu/bREpXVGTQRbYlDt7FdgZ9kF0pdYePADeNHMfxVBqsOSxU&#10;2NKuouKa3YyCa376Tn/2O31ssq0+l6nPzxet1Ndnv12C8NT7d/jV/tUKJovJDJ5vw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vA4cUAAADdAAAADwAAAAAAAAAA&#10;AAAAAAChAgAAZHJzL2Rvd25yZXYueG1sUEsFBgAAAAAEAAQA+QAAAJMDAAAAAA==&#10;" strokeweight="2pt"/>
                <v:line id="Line 4092" o:spid="_x0000_s3280"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Uk74AAADdAAAADwAAAGRycy9kb3ducmV2LnhtbERPzQ7BQBC+S7zDZiRubAlCWSKSipso&#10;F7fRHW2jO9t0F/X29iBx/PL9rzatqcSLGldaVjAaRiCIM6tLzhVczslgDsJ5ZI2VZVLwIQebdbez&#10;wljbN5/olfpchBB2MSoovK9jKV1WkEE3tDVx4O62MegDbHKpG3yHcFPJcRTNpMGSQ0OBNe0Kyh7p&#10;0yh4XC/TZH/c6XOVbvUtT/z1dtdK9XvtdgnCU+v/4p/7oBVMFp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RFSTvgAAAN0AAAAPAAAAAAAAAAAAAAAAAKEC&#10;AABkcnMvZG93bnJldi54bWxQSwUGAAAAAAQABAD5AAAAjAMAAAAA&#10;" strokeweight="2pt"/>
                <v:line id="Line 4093" o:spid="_x0000_s3281"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xCMUAAADdAAAADwAAAGRycy9kb3ducmV2LnhtbESPzWrDMBCE74W8g9hAb7XckpTEjRKM&#10;waW3EseX3NbW+odYK2Opifv2VSDQ4zAz3zC7w2wGcaXJ9ZYVvEYxCOLa6p5bBeUpf9mAcB5Z42CZ&#10;FPySg8N+8bTDRNsbH+la+FYECLsEFXTej4mUru7IoIvsSBy8xk4GfZBTK/WEtwA3g3yL43dpsOew&#10;0OFIWUf1pfgxCi7ncp1/fmf6NBSprtrcn6tGK/W8nNMPEJ5m/x9+tL+0gtV2tYX7m/AE5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xCMUAAADdAAAADwAAAAAAAAAA&#10;AAAAAAChAgAAZHJzL2Rvd25yZXYueG1sUEsFBgAAAAAEAAQA+QAAAJMDAAAAAA==&#10;" strokeweight="2pt"/>
                <v:line id="Line 4094" o:spid="_x0000_s3282"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vOSL4AAADdAAAADwAAAGRycy9kb3ducmV2LnhtbERPzQ7BQBC+S7zDZiRubAlCWSKSipso&#10;F7fRHW2jO9t0F/X29iBx/PL9rzatqcSLGldaVjAaRiCIM6tLzhVczslgDsJ5ZI2VZVLwIQebdbez&#10;wljbN5/olfpchBB2MSoovK9jKV1WkEE3tDVx4O62MegDbHKpG3yHcFPJcRTNpMGSQ0OBNe0Kyh7p&#10;0yh4XC/TZH/c6XOVbvUtT/z1dtdK9XvtdgnCU+v/4p/7oBVMFt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85IvgAAAN0AAAAPAAAAAAAAAAAAAAAAAKEC&#10;AABkcnMvZG93bnJldi54bWxQSwUGAAAAAAQABAD5AAAAjAMAAAAA&#10;" strokeweight="2pt"/>
                <v:line id="Line 4095" o:spid="_x0000_s3283"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dr08MAAADdAAAADwAAAGRycy9kb3ducmV2LnhtbESPQYvCMBSE74L/ITzBm6aKilajiFDx&#10;tmzrxduzebbF5qU0Ueu/NwsLHoeZ+YbZ7DpTiye1rrKsYDKOQBDnVldcKDhnyWgJwnlkjbVlUvAm&#10;B7ttv7fBWNsX/9Iz9YUIEHYxKii9b2IpXV6SQTe2DXHwbrY16INsC6lbfAW4qeU0ihbSYMVhocSG&#10;DiXl9/RhFNwv53ly/DnorE73+lok/nK9aaWGg26/BuGp89/wf/ukFcxW8w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na9PDAAAA3QAAAA8AAAAAAAAAAAAA&#10;AAAAoQIAAGRycy9kb3ducmV2LnhtbFBLBQYAAAAABAAEAPkAAACRAwAAAAA=&#10;" strokeweight="2pt"/>
                <v:shape id="Text Box 4096" o:spid="_x0000_s3284"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k1MYA&#10;AADdAAAADwAAAGRycy9kb3ducmV2LnhtbESPQWvCQBSE7wX/w/KE3upGaUWjq4goCIXSGA8en9ln&#10;sph9G7Orpv++Wyh4HGbmG2a+7Gwt7tR641jBcJCAIC6cNlwqOOTbtwkIH5A11o5JwQ95WC56L3NM&#10;tXtwRvd9KEWEsE9RQRVCk0rpi4os+oFriKN3dq3FEGVbSt3iI8JtLUdJMpYWDceFChtaV1Rc9jer&#10;YHXkbGOuX6fv7JyZPJ8m/Dm+KPXa71YzEIG68Az/t3dawfv0Yw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Sk1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097" o:spid="_x0000_s3285"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BT8YA&#10;AADdAAAADwAAAGRycy9kb3ducmV2LnhtbESPQWvCQBSE7wX/w/IEb3WjbUWjq0ipIBSKMR48PrPP&#10;ZDH7Ns2umv77bqHgcZiZb5jFqrO1uFHrjWMFo2ECgrhw2nCp4JBvnqcgfEDWWDsmBT/kYbXsPS0w&#10;1e7OGd32oRQRwj5FBVUITSqlLyqy6IeuIY7e2bUWQ5RtKXWL9wi3tRwnyURaNBwXKmzovaLisr9a&#10;BesjZx/m++u0y86ZyfNZwp+Ti1KDfreegwjUhUf4v73VCl5nby/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gBT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098" o:spid="_x0000_s3286"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ZO8YA&#10;AADdAAAADwAAAGRycy9kb3ducmV2LnhtbESPQWvCQBSE7wX/w/IEb3WjWNHoKiIVhEJpjAePz+wz&#10;Wcy+TbOrpv++Wyh4HGbmG2a57mwt7tR641jBaJiAIC6cNlwqOOa71xkIH5A11o5JwQ95WK96L0tM&#10;tXtwRvdDKEWEsE9RQRVCk0rpi4os+qFriKN3ca3FEGVbSt3iI8JtLcdJMpUWDceFChvaVlRcDzer&#10;YHPi7N18f56/sktm8nye8Mf0qtSg320WIAJ14Rn+b++1gsn8bQJ/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GZO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099" o:spid="_x0000_s3287"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8oMYA&#10;AADdAAAADwAAAGRycy9kb3ducmV2LnhtbESPQWvCQBSE7wX/w/KE3upGqaLRVURaKBSkMR48PrPP&#10;ZDH7Ns1uNf57Vyh4HGbmG2ax6mwtLtR641jBcJCAIC6cNlwq2Oefb1MQPiBrrB2Tght5WC17LwtM&#10;tbtyRpddKEWEsE9RQRVCk0rpi4os+oFriKN3cq3FEGVbSt3iNcJtLUdJMpEWDceFChvaVFScd39W&#10;wfrA2Yf53R5/slNm8nyW8PfkrNRrv1vPQQTqwjP83/7SCt5n4zE8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08o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100" o:spid="_x0000_s3288"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18YA&#10;AADdAAAADwAAAGRycy9kb3ducmV2LnhtbESPQWvCQBSE7wX/w/IEb3Vj0VCjq4goFITSGA8en9ln&#10;sph9m2a3mv77bqHQ4zAz3zDLdW8bcafOG8cKJuMEBHHptOFKwanYP7+C8AFZY+OYFHyTh/Vq8LTE&#10;TLsH53Q/hkpECPsMFdQhtJmUvqzJoh+7ljh6V9dZDFF2ldQdPiLcNvIlSVJp0XBcqLGlbU3l7fhl&#10;FWzOnO/M5/vlI7/mpijmCR/Sm1KjYb9ZgAjUh//wX/tNK5jOZ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i1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101" o:spid="_x0000_s3289"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HTMcA&#10;AADdAAAADwAAAGRycy9kb3ducmV2LnhtbESPT2vCQBTE7wW/w/KE3upGaf0TXUXEQqFQjPHg8Zl9&#10;JovZtzG71fTbdwsFj8PM/IZZrDpbixu13jhWMBwkIIgLpw2XCg75+8sUhA/IGmvHpOCHPKyWvacF&#10;ptrdOaPbPpQiQtinqKAKoUml9EVFFv3ANcTRO7vWYoiyLaVu8R7htpajJBlLi4bjQoUNbSoqLvtv&#10;q2B95Gxrrl+nXXbOTJ7PEv4cX5R67nfrOYhAXXiE/9sfWsHr7G0C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B0z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02" o:spid="_x0000_s3290"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TPsMA&#10;AADdAAAADwAAAGRycy9kb3ducmV2LnhtbERPz2vCMBS+C/sfwht403RjyuyMIsOBIIhtd9jxrXm2&#10;wealNlHrf28OgseP7/d82dtGXKjzxrGCt3ECgrh02nCl4Lf4GX2C8AFZY+OYFNzIw3LxMphjqt2V&#10;M7rkoRIxhH2KCuoQ2lRKX9Zk0Y9dSxy5g+sshgi7SuoOrzHcNvI9SabSouHYUGNL3zWVx/xsFaz+&#10;OFub0+5/nx0yUxSzhLfTo1LD1371BSJQH57ih3ujFXzMJnFu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yTP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103" o:spid="_x0000_s3291"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2pcYA&#10;AADdAAAADwAAAGRycy9kb3ducmV2LnhtbESPQWvCQBSE74L/YXmCN91YrDTRVUQUCoXSGA8en9ln&#10;sph9m2a3mv77bqHQ4zAz3zCrTW8bcafOG8cKZtMEBHHptOFKwak4TF5A+ICssXFMCr7Jw2Y9HKww&#10;0+7BOd2PoRIRwj5DBXUIbSalL2uy6KeuJY7e1XUWQ5RdJXWHjwi3jXxKkoW0aDgu1NjSrqbydvyy&#10;CrZnzvfm8/3ykV9zUxRpwm+Lm1LjUb9dggjUh//wX/tVK5inz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A2p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04" o:spid="_x0000_s3292"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VhcIA&#10;AADdAAAADwAAAGRycy9kb3ducmV2LnhtbERPz2vCMBS+D/wfwht4m+lEyuyMIqIgCGLtDju+Nc82&#10;2LzUJmr9781B2PHj+z1b9LYRN+q8cazgc5SAIC6dNlwp+Ck2H18gfEDW2DgmBQ/ysJgP3maYaXfn&#10;nG7HUIkYwj5DBXUIbSalL2uy6EeuJY7cyXUWQ4RdJXWH9xhuGzlOklRaNBwbamxpVVN5Pl6tguUv&#10;52tz2f8d8lNuimKa8C49KzV875ffIAL14V/8cm+1gsk0jfvjm/g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lWF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05" o:spid="_x0000_s3293"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wHsYA&#10;AADdAAAADwAAAGRycy9kb3ducmV2LnhtbESPQWvCQBSE74X+h+UJvdWNpQSNbkRKC0JBjOmhx9fs&#10;M1mSfZtmV03/vSsIPQ4z8w2zWo+2E2cavHGsYDZNQBBXThuuFXyVH89zED4ga+wck4I/8rDOHx9W&#10;mGl34YLOh1CLCGGfoYImhD6T0lcNWfRT1xNH7+gGiyHKoZZ6wEuE206+JEkqLRqOCw329NZQ1R5O&#10;VsHmm4t387v72RfHwpTlIuHPtFXqaTJuliACjeE/fG9vtYLXRTqD25v4BGR+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rwH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77024" behindDoc="0" locked="0" layoutInCell="0" allowOverlap="1" wp14:anchorId="4C12017B" wp14:editId="69CFBA47">
                <wp:simplePos x="0" y="0"/>
                <wp:positionH relativeFrom="page">
                  <wp:posOffset>715645</wp:posOffset>
                </wp:positionH>
                <wp:positionV relativeFrom="topMargin">
                  <wp:posOffset>247650</wp:posOffset>
                </wp:positionV>
                <wp:extent cx="2520315" cy="504190"/>
                <wp:effectExtent l="0" t="0" r="13335" b="10160"/>
                <wp:wrapNone/>
                <wp:docPr id="1210" name="Прямоугольник 1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7A59233D" id="Прямоугольник 1210" o:spid="_x0000_s1026" style="position:absolute;margin-left:56.35pt;margin-top:19.5pt;width:198.45pt;height:39.7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8R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78048" behindDoc="0" locked="0" layoutInCell="0" allowOverlap="1" wp14:anchorId="263C04CD" wp14:editId="6790EF62">
                <wp:simplePos x="0" y="0"/>
                <wp:positionH relativeFrom="page">
                  <wp:posOffset>839470</wp:posOffset>
                </wp:positionH>
                <wp:positionV relativeFrom="margin">
                  <wp:posOffset>-474345</wp:posOffset>
                </wp:positionV>
                <wp:extent cx="2291715" cy="133350"/>
                <wp:effectExtent l="0" t="0" r="0" b="0"/>
                <wp:wrapNone/>
                <wp:docPr id="1211" name="Надпись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11" o:spid="_x0000_s3294" type="#_x0000_t202" style="position:absolute;margin-left:66.1pt;margin-top:-37.35pt;width:180.45pt;height:10.5pt;rotation:180;flip:x;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009B427C">
        <w:rPr>
          <w:noProof/>
        </w:rPr>
        <w:drawing>
          <wp:inline distT="0" distB="0" distL="0" distR="0" wp14:anchorId="6B92CE24" wp14:editId="79FB3894">
            <wp:extent cx="5940425" cy="4040505"/>
            <wp:effectExtent l="0" t="0" r="3175" b="0"/>
            <wp:docPr id="4440" name="Рисунок 4440" descr="https://pp.userapi.com/c639716/v639716755/18206/y4ByuT_X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639716/v639716755/18206/y4ByuT_X65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702272"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4962" name="Группа 4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4963" name="Rectangle 4107"/>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4" name="Line 4108"/>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5" name="Line 4109"/>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6" name="Text Box 4110"/>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4967" name="Text Box 4111"/>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4968" name="Rectangle 4112"/>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9" name="Line 4113"/>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0" name="Line 4114"/>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1" name="Line 4115"/>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2" name="Line 4116"/>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3" name="Line 4117"/>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4" name="Text Box 4118"/>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975" name="Text Box 4119"/>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4976" name="Text Box 4120"/>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4977" name="Text Box 4121"/>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4978" name="Text Box 4122"/>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4979" name="Text Box 4123"/>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80" name="Text Box 4124"/>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4981" name="Text Box 4125"/>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82" name="Text Box 4126"/>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4983" name="Text Box 4127"/>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962" o:spid="_x0000_s3295" style="position:absolute;margin-left:19.85pt;margin-top:19.85pt;width:36.85pt;height:802.25pt;z-index:25170227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" o:allowincell="f">
                <v:rect id="Rectangle 4107" o:spid="_x0000_s3296"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8KsUA&#10;AADdAAAADwAAAGRycy9kb3ducmV2LnhtbESP0WrCQBRE3wv+w3IF3+pGLWKiq0RB8Km00Q+4ZK9J&#10;MHs3Ztck+vXdQqGPw8ycYTa7wdSio9ZVlhXMphEI4tzqigsFl/PxfQXCeWSNtWVS8CQHu+3obYOJ&#10;tj1/U5f5QgQIuwQVlN43iZQuL8mgm9qGOHhX2xr0QbaF1C32AW5qOY+ipTRYcVgosaFDSfktexgF&#10;Nz90n2mRvY7xZR/nX/u0f9xTpSbjIV2D8DT4//Bf+6QVfMTLBfy+C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zwqxQAAAN0AAAAPAAAAAAAAAAAAAAAAAJgCAABkcnMv&#10;ZG93bnJldi54bWxQSwUGAAAAAAQABAD1AAAAigMAAAAA&#10;" filled="f" strokeweight="2pt"/>
                <v:line id="Line 4108" o:spid="_x0000_s3297"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wC9sQAAADdAAAADwAAAGRycy9kb3ducmV2LnhtbESPT4vCMBTE78J+h/CEvWnqouJ2G0WE&#10;yt7E1ou3Z/P6B5uX0kTtfvuNIHgcZuY3TLIZTCvu1LvGsoLZNAJBXFjdcKXglKeTFQjnkTW2lknB&#10;HznYrD9GCcbaPvhI98xXIkDYxaig9r6LpXRFTQbd1HbEwSttb9AH2VdS9/gIcNPKryhaSoMNh4Ua&#10;O9rVVFyzm1FwPZ8W6f6w03mbbfWlSv35UmqlPsfD9geEp8G/w6/2r1Yw/17O4fkmP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AL2xAAAAN0AAAAPAAAAAAAAAAAA&#10;AAAAAKECAABkcnMvZG93bnJldi54bWxQSwUGAAAAAAQABAD5AAAAkgMAAAAA&#10;" strokeweight="2pt"/>
                <v:line id="Line 4109" o:spid="_x0000_s3298"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nbcQAAADdAAAADwAAAGRycy9kb3ducmV2LnhtbESPT4vCMBTE78J+h/CEvWnqsorbbRQR&#10;KnsTWy/ens3rH2xeShO1++2NIHgcZuY3TLIeTCtu1LvGsoLZNAJBXFjdcKXgmKeTJQjnkTW2lknB&#10;PzlYrz5GCcba3vlAt8xXIkDYxaig9r6LpXRFTQbd1HbEwSttb9AH2VdS93gPcNPKryhaSIMNh4Ua&#10;O9rWVFyyq1FwOR3n6W6/1XmbbfS5Sv3pXGqlPsfD5heEp8G/w6/2n1bw/bOYw/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KdtxAAAAN0AAAAPAAAAAAAAAAAA&#10;AAAAAKECAABkcnMvZG93bnJldi54bWxQSwUGAAAAAAQABAD5AAAAkgMAAAAA&#10;" strokeweight="2pt"/>
                <v:shape id="Text Box 4110" o:spid="_x0000_s3299"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NoasUA&#10;AADdAAAADwAAAGRycy9kb3ducmV2LnhtbESPQWvCQBSE7wX/w/IEb3VjkVCjq4i0UBCKMR48PrPP&#10;ZDH7Ns1uNf77rlDwOMzMN8xi1dtGXKnzxrGCyTgBQVw6bbhScCg+X99B+ICssXFMCu7kYbUcvCww&#10;0+7GOV33oRIRwj5DBXUIbSalL2uy6MeuJY7e2XUWQ5RdJXWHtwi3jXxLklRaNBwXamxpU1N52f9a&#10;Besj5x/m5/u0y8+5KYpZwtv0otRo2K/nIAL14Rn+b39pBdNZmsLj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2hq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111" o:spid="_x0000_s3300"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8cYA&#10;AADdAAAADwAAAGRycy9kb3ducmV2LnhtbESPQWvCQBSE7wX/w/IEb3VjkVijq4goFAqlMR48PrPP&#10;ZDH7Ns1uNf333YLQ4zAz3zDLdW8bcaPOG8cKJuMEBHHptOFKwbHYP7+C8AFZY+OYFPyQh/Vq8LTE&#10;TLs753Q7hEpECPsMFdQhtJmUvqzJoh+7ljh6F9dZDFF2ldQd3iPcNvIlSVJp0XBcqLGlbU3l9fBt&#10;FWxOnO/M18f5M7/kpijmCb+nV6VGw36zABGoD//hR/tNK5jO0x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N8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112" o:spid="_x0000_s3301"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OuW8IA&#10;AADdAAAADwAAAGRycy9kb3ducmV2LnhtbERPzYrCMBC+C/sOYQRvmiqLbKtRqiDsaXFrH2BoxrbY&#10;TLpNbOs+vTkIHj++/+1+NI3oqXO1ZQXLRQSCuLC65lJBfjnNv0A4j6yxsUwKHuRgv/uYbDHRduBf&#10;6jNfihDCLkEFlfdtIqUrKjLoFrYlDtzVdgZ9gF0pdYdDCDeNXEXRWhqsOTRU2NKxouKW3Y2Cmx/7&#10;n7TM/k9xfoiL8yEd7n+pUrPpmG5AeBr9W/xyf2sFn/E6zA1vwhO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65bwgAAAN0AAAAPAAAAAAAAAAAAAAAAAJgCAABkcnMvZG93&#10;bnJldi54bWxQSwUGAAAAAAQABAD1AAAAhwMAAAAA&#10;" filled="f" strokeweight="2pt"/>
                <v:line id="Line 4113" o:spid="_x0000_s3302"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2taMUAAADdAAAADwAAAGRycy9kb3ducmV2LnhtbESPzWrDMBCE74W8g9hAb7Xc0obEjRKM&#10;waW3EseX3NbW+odYK2Opifv2VSCQ4zAz3zDb/WwGcaHJ9ZYVvEYxCOLa6p5bBeUxf1mDcB5Z42CZ&#10;FPyRg/1u8bTFRNsrH+hS+FYECLsEFXTej4mUru7IoIvsSBy8xk4GfZBTK/WE1wA3g3yL45U02HNY&#10;6HCkrKP6XPwaBedT+ZF//WT6OBSprtrcn6pGK/W8nNNPEJ5m/wjf299awftmtYH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2taMUAAADdAAAADwAAAAAAAAAA&#10;AAAAAAChAgAAZHJzL2Rvd25yZXYueG1sUEsFBgAAAAAEAAQA+QAAAJMDAAAAAA==&#10;" strokeweight="2pt"/>
                <v:line id="Line 4114" o:spid="_x0000_s3303"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SKMMAAADdAAAADwAAAGRycy9kb3ducmV2LnhtbERPy2qDQBTdF/IPww1014wJbR4mkxAE&#10;S3cl6sbdjXOjEueOOBNj/76zKHR5OO/DaTKdGGlwrWUFy0UEgriyuuVaQZGnb1sQziNr7CyTgh9y&#10;cDrOXg4Ya/vkC42Zr0UIYRejgsb7PpbSVQ0ZdAvbEwfuZgeDPsChlnrAZwg3nVxF0VoabDk0NNhT&#10;0lB1zx5Gwb0sPtLP70TnXXbW1zr15fWmlXqdT+c9CE+T/xf/ub+0gvfdJuwPb8IT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kijDAAAA3QAAAA8AAAAAAAAAAAAA&#10;AAAAoQIAAGRycy9kb3ducmV2LnhtbFBLBQYAAAAABAAEAPkAAACRAwAAAAA=&#10;" strokeweight="2pt"/>
                <v:line id="Line 4115" o:spid="_x0000_s3304"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3s8UAAADdAAAADwAAAGRycy9kb3ducmV2LnhtbESPQWvCQBSE7wX/w/IEb3UTaatGNyJC&#10;pLfSJBdvz+wzCWbfhuxW03/fLQgeh5n5htnuRtOJGw2utawgnkcgiCurW64VlEX2ugLhPLLGzjIp&#10;+CUHu3TyssVE2zt/0y33tQgQdgkqaLzvEyld1ZBBN7c9cfAudjDogxxqqQe8B7jp5CKKPqTBlsNC&#10;gz0dGqqu+Y9RcD2V79nx66CLLt/rc5350/milZpNx/0GhKfRP8OP9qdW8LZexvD/JjwB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I3s8UAAADdAAAADwAAAAAAAAAA&#10;AAAAAAChAgAAZHJzL2Rvd25yZXYueG1sUEsFBgAAAAAEAAQA+QAAAJMDAAAAAA==&#10;" strokeweight="2pt"/>
                <v:line id="Line 4116" o:spid="_x0000_s3305"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CpxMMAAADdAAAADwAAAGRycy9kb3ducmV2LnhtbESPzarCMBSE9xd8h3AEd9dU8bcaRYSK&#10;O7G6cXdsjm2xOSlN1Pr2Rrhwl8PMfMMs162pxJMaV1pWMOhHIIgzq0vOFZxPye8MhPPIGivLpOBN&#10;Dtarzs8SY21ffKRn6nMRIOxiVFB4X8dSuqwgg65va+Lg3Wxj0AfZ5FI3+ApwU8lhFE2kwZLDQoE1&#10;bQvK7unDKLhfzuNkd9jqU5Vu9DVP/OV600r1uu1mAcJT6//Df+29VjCaT4fwfROegFx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AqcTDAAAA3QAAAA8AAAAAAAAAAAAA&#10;AAAAoQIAAGRycy9kb3ducmV2LnhtbFBLBQYAAAAABAAEAPkAAACRAwAAAAA=&#10;" strokeweight="2pt"/>
                <v:line id="Line 4117" o:spid="_x0000_s3306"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wMX8QAAADdAAAADwAAAGRycy9kb3ducmV2LnhtbESPT4vCMBTE78J+h/AWvGnqqvunGkWE&#10;ijex9eLt2TzbYvNSmqzWb28EweMwM79h5svO1OJKrassKxgNIxDEudUVFwoOWTL4BeE8ssbaMim4&#10;k4Pl4qM3x1jbG+/pmvpCBAi7GBWU3jexlC4vyaAb2oY4eGfbGvRBtoXULd4C3NTyK4q+pcGKw0KJ&#10;Da1Lyi/pv1FwOR6myWa31lmdrvSpSPzxdNZK9T+71QyEp86/w6/2ViuY/P2M4fkmP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AxfxAAAAN0AAAAPAAAAAAAAAAAA&#10;AAAAAKECAABkcnMvZG93bnJldi54bWxQSwUGAAAAAAQABAD5AAAAkgMAAAAA&#10;" strokeweight="2pt"/>
                <v:shape id="Text Box 4118" o:spid="_x0000_s3307"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W8YA&#10;AADdAAAADwAAAGRycy9kb3ducmV2LnhtbESPT2vCQBTE74V+h+UVeqsbRfwTXUXEQkGQxnjo8TX7&#10;TBazb2N2q/HbuwXB4zAzv2Hmy87W4kKtN44V9HsJCOLCacOlgkP++TEB4QOyxtoxKbiRh+Xi9WWO&#10;qXZXzuiyD6WIEPYpKqhCaFIpfVGRRd9zDXH0jq61GKJsS6lbvEa4reUgSUbSouG4UGFD64qK0/7P&#10;Klj9cLYx593vd3bMTJ5PE96OTkq9v3WrGYhAXXiGH+0vrWA4HQ/h/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FW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119" o:spid="_x0000_s3308"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gwMcA&#10;AADdAAAADwAAAGRycy9kb3ducmV2LnhtbESPT2vCQBTE7wW/w/KE3upGaf0TXUXEQqFQjPHg8Zl9&#10;JovZtzG71fTbdwsFj8PM/IZZrDpbixu13jhWMBwkIIgLpw2XCg75+8sUhA/IGmvHpOCHPKyWvacF&#10;ptrdOaPbPpQiQtinqKAKoUml9EVFFv3ANcTRO7vWYoiyLaVu8R7htpajJBlLi4bjQoUNbSoqLvtv&#10;q2B95Gxrrl+nXXbOTJ7PEv4cX5R67nfrOYhAXXiE/9sfWsHrbPI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oYMD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120" o:spid="_x0000_s3309"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r+t8YA&#10;AADdAAAADwAAAGRycy9kb3ducmV2LnhtbESPQWvCQBSE7wX/w/IEb3VjkVijq4goFAqlMR48PrPP&#10;ZDH7Ns1uNf333YLQ4zAz3zDLdW8bcaPOG8cKJuMEBHHptOFKwbHYP7+C8AFZY+OYFPyQh/Vq8LTE&#10;TLs753Q7hEpECPsMFdQhtJmUvqzJoh+7ljh6F9dZDFF2ldQd3iPcNvIlSVJp0XBcqLGlbU3l9fBt&#10;FWxOnO/M18f5M7/kpijmCb+nV6VGw36zABGoD//hR/tNK5jOZy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r+t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121" o:spid="_x0000_s3310"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bLMYA&#10;AADdAAAADwAAAGRycy9kb3ducmV2LnhtbESPT2vCQBTE7wW/w/KE3upGKf6JriLSQqEgjfHg8Zl9&#10;JovZt2l2q/Hbu0LB4zAzv2EWq87W4kKtN44VDAcJCOLCacOlgn3++TYF4QOyxtoxKbiRh9Wy97LA&#10;VLsrZ3TZhVJECPsUFVQhNKmUvqjIoh+4hjh6J9daDFG2pdQtXiPc1nKUJGNp0XBcqLChTUXFefdn&#10;FawPnH2Y3+3xJztlJs9nCX+Pz0q99rv1HESgLjzD/+0vreB9Npn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ZbL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122" o:spid="_x0000_s3311"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PXsMA&#10;AADdAAAADwAAAGRycy9kb3ducmV2LnhtbERPy2rCQBTdF/yH4Qrd1YkiPqKjiFQoFIpJXLi8Zq7J&#10;YOZOmplq+vedRcHl4bzX29424k6dN44VjEcJCOLSacOVglNxeFuA8AFZY+OYFPySh+1m8LLGVLsH&#10;Z3TPQyViCPsUFdQhtKmUvqzJoh+5ljhyV9dZDBF2ldQdPmK4beQkSWbSouHYUGNL+5rKW/5jFezO&#10;nL2b76/LMbtmpiiWCX/Obkq9DvvdCkSgPjzF/+4PrWC6nMe58U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nPX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123" o:spid="_x0000_s3312"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qxcYA&#10;AADdAAAADwAAAGRycy9kb3ducmV2LnhtbESPQWvCQBSE7wX/w/IEb3VjEW2iq4goFAqlMR48PrPP&#10;ZDH7Ns1uNf333YLQ4zAz3zDLdW8bcaPOG8cKJuMEBHHptOFKwbHYP7+C8AFZY+OYFPyQh/Vq8LTE&#10;TLs753Q7hEpECPsMFdQhtJmUvqzJoh+7ljh6F9dZDFF2ldQd3iPcNvIlSWbSouG4UGNL25rK6+Hb&#10;KticON+Zr4/zZ37JTVGkCb/PrkqNhv1mASJQH/7Dj/abVjBN5y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Vqx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24" o:spid="_x0000_s3313"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zf8IA&#10;AADdAAAADwAAAGRycy9kb3ducmV2LnhtbERPTYvCMBC9C/6HMII3TZVFtBpFxIUFYbHWg8exGdtg&#10;M6lNVrv/3hwW9vh436tNZ2vxpNYbxwom4wQEceG04VLBOf8czUH4gKyxdkwKfsnDZt3vrTDV7sUZ&#10;PU+hFDGEfYoKqhCaVEpfVGTRj11DHLmbay2GCNtS6hZfMdzWcpokM2nRcGyosKFdRcX99GMVbC+c&#10;7c3j+3rMbpnJ80XCh9ldqeGg2y5BBOrCv/jP/aUVfCzmcX98E5+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N/wgAAAN0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125" o:spid="_x0000_s331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W5MUA&#10;AADdAAAADwAAAGRycy9kb3ducmV2LnhtbESPQWvCQBSE7wX/w/KE3urGUkSjq4hUKBSkMR48PrPP&#10;ZDH7NmZXjf++Kwgeh5n5hpktOluLK7XeOFYwHCQgiAunDZcKdvn6YwzCB2SNtWNScCcPi3nvbYap&#10;djfO6LoNpYgQ9ikqqEJoUil9UZFFP3ANcfSOrrUYomxLqVu8Rbit5WeSjKRFw3GhwoZWFRWn7cUq&#10;WO45+zbnzeEvO2YmzycJ/45OSr33u+UURKAuvMLP9o9W8DUZD+HxJj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hbk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26" o:spid="_x0000_s331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Ik8UA&#10;AADdAAAADwAAAGRycy9kb3ducmV2LnhtbESPQWvCQBSE7wX/w/KE3upGEdHoKiItCAVpjAePz+wz&#10;Wcy+TbNbjf++Kwgeh5n5hlmsOluLK7XeOFYwHCQgiAunDZcKDvnXxxSED8gaa8ek4E4eVsve2wJT&#10;7W6c0XUfShEh7FNUUIXQpFL6oiKLfuAa4uidXWsxRNmWUrd4i3Bby1GSTKRFw3GhwoY2FRWX/Z9V&#10;sD5y9ml+d6ef7JyZPJ8l/D25KPXe79ZzEIG68Ao/21utYDybjuDx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Ii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127" o:spid="_x0000_s331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tCMYA&#10;AADdAAAADwAAAGRycy9kb3ducmV2LnhtbESPQWvCQBSE74X+h+UVvNWNtohGNyJioVAojfHQ42v2&#10;JVnMvo3ZVdN/3y0IHoeZ+YZZrQfbigv13jhWMBknIIhLpw3XCg7F2/MchA/IGlvHpOCXPKyzx4cV&#10;ptpdOafLPtQiQtinqKAJoUul9GVDFv3YdcTRq1xvMUTZ11L3eI1w28ppksykRcNxocGOtg2Vx/3Z&#10;Kth8c74zp8+fr7zKTVEsEv6YHZUaPQ2bJYhAQ7iHb+13reB1MX+B/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gtC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70329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984" name="Группа 4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985" name="Rectangle 412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86" name="Line 413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7" name="Line 413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8" name="Line 413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9" name="Line 413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0" name="Line 413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1" name="Line 413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2" name="Line 413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3" name="Line 413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4" name="Rectangle 413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995" name="Rectangle 413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4996" name="Rectangle 414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97" name="Rectangle 414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998" name="Rectangle 414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4999" name="Rectangle 414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000" name="Rectangle 4144"/>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001" name="Rectangle 414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002" name="Line 414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3" name="Line 414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4" name="Line 414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5" name="Line 414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6" name="Line 415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007" name="Group 4151"/>
                        <wpg:cNvGrpSpPr>
                          <a:grpSpLocks/>
                        </wpg:cNvGrpSpPr>
                        <wpg:grpSpPr bwMode="auto">
                          <a:xfrm>
                            <a:off x="1154" y="14756"/>
                            <a:ext cx="2491" cy="248"/>
                            <a:chOff x="0" y="0"/>
                            <a:chExt cx="19999" cy="20000"/>
                          </a:xfrm>
                        </wpg:grpSpPr>
                        <wps:wsp>
                          <wps:cNvPr id="5008" name="Rectangle 4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009" name="Rectangle 4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210BF7"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5010" name="Group 4154"/>
                        <wpg:cNvGrpSpPr>
                          <a:grpSpLocks/>
                        </wpg:cNvGrpSpPr>
                        <wpg:grpSpPr bwMode="auto">
                          <a:xfrm>
                            <a:off x="1154" y="15036"/>
                            <a:ext cx="2491" cy="248"/>
                            <a:chOff x="0" y="0"/>
                            <a:chExt cx="19999" cy="20000"/>
                          </a:xfrm>
                        </wpg:grpSpPr>
                        <wps:wsp>
                          <wps:cNvPr id="5011" name="Rectangle 4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12" name="Rectangle 4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210BF7"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013" name="Group 4157"/>
                        <wpg:cNvGrpSpPr>
                          <a:grpSpLocks/>
                        </wpg:cNvGrpSpPr>
                        <wpg:grpSpPr bwMode="auto">
                          <a:xfrm>
                            <a:off x="1154" y="15316"/>
                            <a:ext cx="2491" cy="248"/>
                            <a:chOff x="0" y="0"/>
                            <a:chExt cx="19999" cy="20000"/>
                          </a:xfrm>
                        </wpg:grpSpPr>
                        <wps:wsp>
                          <wps:cNvPr id="5014" name="Rectangle 4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015" name="Rectangle 4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016" name="Group 4160"/>
                        <wpg:cNvGrpSpPr>
                          <a:grpSpLocks/>
                        </wpg:cNvGrpSpPr>
                        <wpg:grpSpPr bwMode="auto">
                          <a:xfrm>
                            <a:off x="1154" y="15893"/>
                            <a:ext cx="2491" cy="248"/>
                            <a:chOff x="0" y="0"/>
                            <a:chExt cx="19999" cy="20000"/>
                          </a:xfrm>
                        </wpg:grpSpPr>
                        <wps:wsp>
                          <wps:cNvPr id="5017" name="Rectangle 4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018" name="Rectangle 4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210BF7"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019" name="Group 4163"/>
                        <wpg:cNvGrpSpPr>
                          <a:grpSpLocks/>
                        </wpg:cNvGrpSpPr>
                        <wpg:grpSpPr bwMode="auto">
                          <a:xfrm>
                            <a:off x="1154" y="16170"/>
                            <a:ext cx="2491" cy="248"/>
                            <a:chOff x="0" y="0"/>
                            <a:chExt cx="19999" cy="20000"/>
                          </a:xfrm>
                        </wpg:grpSpPr>
                        <wps:wsp>
                          <wps:cNvPr id="5020" name="Rectangle 416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021" name="Rectangle 416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210BF7"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022" name="Line 416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3" name="Rectangle 416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9066E9">
                              <w:pPr>
                                <w:pStyle w:val="ad"/>
                                <w:jc w:val="center"/>
                                <w:rPr>
                                  <w:sz w:val="18"/>
                                  <w:lang w:val="ru-RU"/>
                                </w:rPr>
                              </w:pPr>
                            </w:p>
                            <w:p w:rsidR="00FD58D3" w:rsidRDefault="00FD58D3" w:rsidP="009066E9">
                              <w:pPr>
                                <w:pStyle w:val="ad"/>
                                <w:jc w:val="center"/>
                                <w:rPr>
                                  <w:sz w:val="18"/>
                                  <w:lang w:val="ru-RU"/>
                                </w:rPr>
                              </w:pPr>
                            </w:p>
                            <w:p w:rsidR="00FD58D3" w:rsidRPr="009066E9" w:rsidRDefault="00FD58D3" w:rsidP="009066E9">
                              <w:pPr>
                                <w:pStyle w:val="ad"/>
                                <w:jc w:val="center"/>
                                <w:rPr>
                                  <w:sz w:val="18"/>
                                  <w:lang w:val="ru-RU"/>
                                </w:rPr>
                              </w:pPr>
                              <w:r>
                                <w:rPr>
                                  <w:sz w:val="18"/>
                                  <w:lang w:val="ru-RU"/>
                                </w:rPr>
                                <w:t>Деятельность администратора сайта</w:t>
                              </w:r>
                            </w:p>
                          </w:txbxContent>
                        </wps:txbx>
                        <wps:bodyPr rot="0" vert="horz" wrap="square" lIns="12700" tIns="12700" rIns="12700" bIns="12700" anchor="t" anchorCtr="0" upright="1">
                          <a:noAutofit/>
                        </wps:bodyPr>
                      </wps:wsp>
                      <wps:wsp>
                        <wps:cNvPr id="5024" name="Line 416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5" name="Line 416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6" name="Line 417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7" name="Rectangle 417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028" name="Rectangle 417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029" name="Rectangle 417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030" name="Line 417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1" name="Line 417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2" name="Rectangle 417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033" name="Line 417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4" name="Line 417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5" name="Line 417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6" name="Line 418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037" name="Group 4181"/>
                        <wpg:cNvGrpSpPr>
                          <a:grpSpLocks/>
                        </wpg:cNvGrpSpPr>
                        <wpg:grpSpPr bwMode="auto">
                          <a:xfrm>
                            <a:off x="1154" y="15596"/>
                            <a:ext cx="2491" cy="248"/>
                            <a:chOff x="0" y="0"/>
                            <a:chExt cx="19999" cy="20000"/>
                          </a:xfrm>
                        </wpg:grpSpPr>
                        <wps:wsp>
                          <wps:cNvPr id="5038" name="Rectangle 41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039" name="Rectangle 41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040" name="Line 418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1" name="Rectangle 418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042" name="Rectangle 418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043" name="Line 418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4" name="Rectangle 418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045" name="Rectangle 4189"/>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046" name="Rectangle 4190"/>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047" name="Line 419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984" o:spid="_x0000_s3317" style="position:absolute;margin-left:56.7pt;margin-top:19.85pt;width:518.8pt;height:802.3pt;z-index:2517032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aCrpaE8PAACvBgEADgAAAAAAAAAAAAAAAAAuAgAA&#10;ZHJzL2Uyb0RvYy54bWxQSwECLQAUAAYACAAAACEAjEO2yuEAAAAMAQAADwAAAAAAAAAAAAAAAACp&#10;EQAAZHJzL2Rvd25yZXYueG1sUEsFBgAAAAAEAAQA8wAAALcSAAAAAA==&#10;" o:allowincell="f">
                <v:rect id="Rectangle 4129" o:spid="_x0000_s3318"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7nP8UA&#10;AADdAAAADwAAAGRycy9kb3ducmV2LnhtbESP0WrCQBRE3wv+w3IF3+pGscVEV4mC4FNpox9wyV6T&#10;YPZuzK5J7Nd3C4KPw8ycYdbbwdSio9ZVlhXMphEI4tzqigsF59PhfQnCeWSNtWVS8CAH283obY2J&#10;tj3/UJf5QgQIuwQVlN43iZQuL8mgm9qGOHgX2xr0QbaF1C32AW5qOY+iT2mw4rBQYkP7kvJrdjcK&#10;rn7ovtIi+z3E512cf+/S/n5LlZqMh3QFwtPgX+Fn+6gVLOLlB/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uc/xQAAAN0AAAAPAAAAAAAAAAAAAAAAAJgCAABkcnMv&#10;ZG93bnJldi54bWxQSwUGAAAAAAQABAD1AAAAigMAAAAA&#10;" filled="f" strokeweight="2pt"/>
                <v:line id="Line 4130" o:spid="_x0000_s3319"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7f4MUAAADdAAAADwAAAGRycy9kb3ducmV2LnhtbESPzWrDMBCE74W8g9hAb43c0gbHjRKM&#10;waW3EseX3NbW+odYK2Opifv2VSCQ4zAz3zDb/WwGcaHJ9ZYVvK4iEMS11T23Cspj/hKDcB5Z42CZ&#10;FPyRg/1u8bTFRNsrH+hS+FYECLsEFXTej4mUru7IoFvZkTh4jZ0M+iCnVuoJrwFuBvkWRWtpsOew&#10;0OFIWUf1ufg1Cs6n8iP/+sn0cShSXbW5P1WNVup5OaefIDzN/hG+t7+1gvdNvIbbm/AE5O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7f4MUAAADdAAAADwAAAAAAAAAA&#10;AAAAAAChAgAAZHJzL2Rvd25yZXYueG1sUEsFBgAAAAAEAAQA+QAAAJMDAAAAAA==&#10;" strokeweight="2pt"/>
                <v:line id="Line 4131" o:spid="_x0000_s3320"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J6e8UAAADdAAAADwAAAGRycy9kb3ducmV2LnhtbESPQWvCQBSE7wX/w/IEb3WjtFWjawiB&#10;SG+l0Yu3Z/aZBLNvQ3Yb03/fLQgeh5n5htklo2nFQL1rLCtYzCMQxKXVDVcKTsf8dQ3CeWSNrWVS&#10;8EsOkv3kZYextnf+pqHwlQgQdjEqqL3vYildWZNBN7cdcfCutjfog+wrqXu8B7hp5TKKPqTBhsNC&#10;jR1lNZW34scouJ1P7/nhK9PHtkj1pcr9+XLVSs2mY7oF4Wn0z/Cj/akVvG3WK/h/E56A3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J6e8UAAADdAAAADwAAAAAAAAAA&#10;AAAAAAChAgAAZHJzL2Rvd25yZXYueG1sUEsFBgAAAAAEAAQA+QAAAJMDAAAAAA==&#10;" strokeweight="2pt"/>
                <v:line id="Line 4132" o:spid="_x0000_s3321"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3uCb4AAADdAAAADwAAAGRycy9kb3ducmV2LnhtbERPzQ7BQBC+S7zDZiRubAlCWSKSipso&#10;F7fRHW2jO9t0F/X29iBx/PL9rzatqcSLGldaVjAaRiCIM6tLzhVczslgDsJ5ZI2VZVLwIQebdbez&#10;wljbN5/olfpchBB2MSoovK9jKV1WkEE3tDVx4O62MegDbHKpG3yHcFPJcRTNpMGSQ0OBNe0Kyh7p&#10;0yh4XC/TZH/c6XOVbvUtT/z1dtdK9XvtdgnCU+v/4p/7oBVMFv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e4JvgAAAN0AAAAPAAAAAAAAAAAAAAAAAKEC&#10;AABkcnMvZG93bnJldi54bWxQSwUGAAAAAAQABAD5AAAAjAMAAAAA&#10;" strokeweight="2pt"/>
                <v:line id="Line 4133" o:spid="_x0000_s3322"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ksMAAADdAAAADwAAAGRycy9kb3ducmV2LnhtbESPQYvCMBSE74L/ITzBm00VFa1GEaHL&#10;3harF2+vzbMtNi+lyWr3328EweMwM98w231vGvGgztWWFUyjGARxYXXNpYLLOZ2sQDiPrLGxTAr+&#10;yMF+NxxsMdH2ySd6ZL4UAcIuQQWV920ipSsqMugi2xIH72Y7gz7IrpS6w2eAm0bO4ngpDdYcFips&#10;6VhRcc9+jYL79bJIv36O+txkB52Xqb/mN63UeNQfNiA89f4Tfre/tYL5erWG15v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xS5LDAAAA3QAAAA8AAAAAAAAAAAAA&#10;AAAAoQIAAGRycy9kb3ducmV2LnhtbFBLBQYAAAAABAAEAPkAAACRAwAAAAA=&#10;" strokeweight="2pt"/>
                <v:line id="Line 4134" o:spid="_x0000_s3323"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J00r4AAADdAAAADwAAAGRycy9kb3ducmV2LnhtbERPzQ7BQBC+S7zDZiRubAlCWSKSipso&#10;F7fRHW2jO9t0F/X29iBx/PL9rzatqcSLGldaVjAaRiCIM6tLzhVczslgDsJ5ZI2VZVLwIQebdbez&#10;wljbN5/olfpchBB2MSoovK9jKV1WkEE3tDVx4O62MegDbHKpG3yHcFPJcRTNpMGSQ0OBNe0Kyh7p&#10;0yh4XC/TZH/c6XOVbvUtT/z1dtdK9XvtdgnCU+v/4p/7oBVMFou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UnTSvgAAAN0AAAAPAAAAAAAAAAAAAAAAAKEC&#10;AABkcnMvZG93bnJldi54bWxQSwUGAAAAAAQABAD5AAAAjAMAAAAA&#10;" strokeweight="2pt"/>
                <v:line id="Line 4135" o:spid="_x0000_s3324"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7RScQAAADdAAAADwAAAGRycy9kb3ducmV2LnhtbESPT4vCMBTE7wt+h/AEb2uq6KLVKCJU&#10;vC1WL95em9c/2LyUJmr99htB2OMwM79h1tveNOJBnastK5iMIxDEudU1lwou5+R7AcJ5ZI2NZVLw&#10;IgfbzeBrjbG2Tz7RI/WlCBB2MSqovG9jKV1ekUE3ti1x8ArbGfRBdqXUHT4D3DRyGkU/0mDNYaHC&#10;lvYV5bf0bhTcrpd5cvjd63OT7nRWJv6aFVqp0bDfrUB46v1/+NM+agWz5XIC7zfh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HtFJxAAAAN0AAAAPAAAAAAAAAAAA&#10;AAAAAKECAABkcnMvZG93bnJldi54bWxQSwUGAAAAAAQABAD5AAAAkgMAAAAA&#10;" strokeweight="2pt"/>
                <v:line id="Line 4136" o:spid="_x0000_s332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p1MYAAADdAAAADwAAAGRycy9kb3ducmV2LnhtbESP3WoCMRSE7wt9h3AK3tWsItLdGqX0&#10;B5ReiGsf4Lg5blY3J0uS6urTN0LBy2FmvmFmi9624kQ+NI4VjIYZCOLK6YZrBT/br+cXECEia2wd&#10;k4ILBVjMHx9mWGh35g2dyliLBOFQoAITY1dIGSpDFsPQdcTJ2ztvMSbpa6k9nhPctnKcZVNpseG0&#10;YLCjd0PVsfy1ClZ+930cXWsjd7zyn+36Iw/2oNTgqX97BRGpj/fwf3upFUzyfAy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JKdTGAAAA3QAAAA8AAAAAAAAA&#10;AAAAAAAAoQIAAGRycy9kb3ducmV2LnhtbFBLBQYAAAAABAAEAPkAAACUAwAAAAA=&#10;" strokeweight="1pt"/>
                <v:line id="Line 4137" o:spid="_x0000_s332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WMT8YAAADdAAAADwAAAGRycy9kb3ducmV2LnhtbESP3WoCMRSE7wu+QziCdzVrLcVdjSLV&#10;QqUX4s8DHDfHzermZElS3fbpm0Khl8PMfMPMFp1txI18qB0rGA0zEMSl0zVXCo6Ht8cJiBCRNTaO&#10;ScEXBVjMew8zLLS7845u+1iJBOFQoAITY1tIGUpDFsPQtcTJOztvMSbpK6k93hPcNvIpy16kxZrT&#10;gsGWXg2V1/2nVbDxp4/r6Lsy8sQbv262qzzYi1KDfrecgojUxf/wX/tdK3jO8zH8vklP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FjE/GAAAA3QAAAA8AAAAAAAAA&#10;AAAAAAAAoQIAAGRycy9kb3ducmV2LnhtbFBLBQYAAAAABAAEAPkAAACUAwAAAAA=&#10;" strokeweight="1pt"/>
                <v:rect id="Rectangle 4138" o:spid="_x0000_s3327"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WRp8IA&#10;AADdAAAADwAAAGRycy9kb3ducmV2LnhtbESPQYvCMBSE74L/IbyFvWm6UsR2jVIEYa9bFTw+mrdt&#10;tXmpSVbrvzeC4HGYmW+Y5XownbiS861lBV/TBARxZXXLtYL9bjtZgPABWWNnmRTcycN6NR4tMdf2&#10;xr90LUMtIoR9jgqaEPpcSl81ZNBPbU8cvT/rDIYoXS21w1uEm07OkmQuDbYcFxrsadNQdS7/jYKi&#10;OA2HS5nh1stF4uY61XVxVOrzYyi+QQQawjv8av9oBWmWpfB8E5+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ZGn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139" o:spid="_x0000_s3328"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0PMQA&#10;AADdAAAADwAAAGRycy9kb3ducmV2LnhtbESPwWrDMBBE74X8g9hAb42c4prYiRJMIdBr3BZ6XKyN&#10;7cRaOZJqu38fFQo9DjPzhtkdZtOLkZzvLCtYrxIQxLXVHTcKPt6PTxsQPiBr7C2Tgh/ycNgvHnZY&#10;aDvxicYqNCJC2BeooA1hKKT0dUsG/coOxNE7W2cwROkaqR1OEW56+ZwkmTTYcVxocaDXlupr9W0U&#10;lOVl/rxVOR693CQu06luyi+lHpdzuQURaA7/4b/2m1aQ5vkL/L6JT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NDz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140" o:spid="_x0000_s3329"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qS8MA&#10;AADdAAAADwAAAGRycy9kb3ducmV2LnhtbESPwWrDMBBE74X+g9hAbrWcYkzsWAmmEOg1bgs5LtbG&#10;dmutXEmNnb+PCoUeh5l5w1SHxYziSs4PlhVskhQEcWv1wJ2C97fj0xaED8gaR8uk4EYeDvvHhwpL&#10;bWc+0bUJnYgQ9iUq6EOYSil925NBn9iJOHoX6wyGKF0ntcM5ws0on9M0lwYHjgs9TvTSU/vV/BgF&#10;df25fHw3BR693KYu15nu6rNS69VS70AEWsJ/+K/9qhVkRZHD75v4BO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uqS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141" o:spid="_x0000_s3330"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P0MQA&#10;AADdAAAADwAAAGRycy9kb3ducmV2LnhtbESPwWrDMBBE74X8g9hAb42cYtzYiRJMIdBr3BZ6XKyN&#10;7cRaOZJqu38fFQo9DjPzhtkdZtOLkZzvLCtYrxIQxLXVHTcKPt6PTxsQPiBr7C2Tgh/ycNgvHnZY&#10;aDvxicYqNCJC2BeooA1hKKT0dUsG/coOxNE7W2cwROkaqR1OEW56+ZwkmTTYcVxocaDXlupr9W0U&#10;lOVl/rxVOR693CQu06luyi+lHpdzuQURaA7/4b/2m1aQ5vkL/L6JT0D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D9D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142" o:spid="_x0000_s3331"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bor8A&#10;AADdAAAADwAAAGRycy9kb3ducmV2LnhtbERPTYvCMBC9C/6HMMLeNHURsdW0FEHwancXPA7N2Fab&#10;SU2y2v335iDs8fG+d8VoevEg5zvLCpaLBARxbXXHjYLvr8N8A8IHZI29ZVLwRx6KfDrZYabtk0/0&#10;qEIjYgj7DBW0IQyZlL5uyaBf2IE4chfrDIYIXSO1w2cMN738TJK1NNhxbGhxoH1L9a36NQrK8jr+&#10;3KsUD15uErfWK92UZ6U+ZmO5BRFoDP/it/uoFazSNM6Nb+ITk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aJui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Дата</w:t>
                        </w:r>
                      </w:p>
                    </w:txbxContent>
                  </v:textbox>
                </v:rect>
                <v:rect id="Rectangle 4143" o:spid="_x0000_s3332"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OcEA&#10;AADdAAAADwAAAGRycy9kb3ducmV2LnhtbESPQYvCMBSE74L/ITzBm6aKiK1GKYLg1e4ueHw0z7ba&#10;vNQkav33ZmFhj8PMfMNsdr1pxZOcbywrmE0TEMSl1Q1XCr6/DpMVCB+QNbaWScGbPOy2w8EGM21f&#10;fKJnESoRIewzVFCH0GVS+rImg35qO+LoXawzGKJ0ldQOXxFuWjlPkqU02HBcqLGjfU3lrXgYBXl+&#10;7X/uRYoHL1eJW+qFrvKzUuNRn69BBOrDf/ivfdQKFmmawu+b+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kPjn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w:t>
                        </w:r>
                      </w:p>
                    </w:txbxContent>
                  </v:textbox>
                </v:rect>
                <v:rect id="Rectangle 4144" o:spid="_x0000_s3333"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vNL8A&#10;AADdAAAADwAAAGRycy9kb3ducmV2LnhtbERPTYvCMBC9C/6HMAt702RlFbcapQiC160Kexyasa02&#10;k5pE7f57cxA8Pt73ct3bVtzJh8axhq+xAkFcOtNwpeGw347mIEJENtg6Jg3/FGC9Gg6WmBn34F+6&#10;F7ESKYRDhhrqGLtMylDWZDGMXUecuJPzFmOCvpLG4yOF21ZOlJpJiw2nhho72tRUXoqb1ZDn5/54&#10;LX5wG+Rc+Zn5NlX+p/XnR58vQETq41v8cu+MhqlSaX96k5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MK80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1</w:t>
                        </w:r>
                      </w:p>
                    </w:txbxContent>
                  </v:textbox>
                </v:rect>
                <v:rect id="Rectangle 4145" o:spid="_x0000_s3334"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Kr8MA&#10;AADdAAAADwAAAGRycy9kb3ducmV2LnhtbESPwWrDMBBE74H+g9hCbomU0AbXjWxMIdBr3AR6XKyt&#10;7dZauZKSOH8fFQo5DjPzhtmWkx3EmXzoHWtYLRUI4saZnlsNh4/dIgMRIrLBwTFpuFKAsniYbTE3&#10;7sJ7OtexFQnCIUcNXYxjLmVoOrIYlm4kTt6X8xZjkr6VxuMlwe0g10ptpMWe00KHI7111PzUJ6uh&#10;qr6n42/9grsgM+U35sm01afW88epegURaYr38H/73Wh4VmoFf2/SE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wKr8MAAADdAAAADwAAAAAAAAAAAAAAAACYAgAAZHJzL2Rv&#10;d25yZXYueG1sUEsFBgAAAAAEAAQA9QAAAIgDA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146" o:spid="_x0000_s3335"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3rsMAAADdAAAADwAAAGRycy9kb3ducmV2LnhtbESPQYvCMBSE7wv+h/CEva2JgrJUUxGh&#10;4m2xeunt2Tzb0ualNFG7/34jCHscZuYbZrMdbSceNPjGsYb5TIEgLp1puNJwOWdf3yB8QDbYOSYN&#10;v+Rhm04+NpgY9+QTPfJQiQhhn6CGOoQ+kdKXNVn0M9cTR+/mBoshyqGSZsBnhNtOLpRaSYsNx4Ua&#10;e9rXVLb53Wpoi8syO/zszbnLd+ZaZaG43ozWn9NxtwYRaAz/4Xf7aDQslVrA6018Aj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id67DAAAA3QAAAA8AAAAAAAAAAAAA&#10;AAAAoQIAAGRycy9kb3ducmV2LnhtbFBLBQYAAAAABAAEAPkAAACRAwAAAAA=&#10;" strokeweight="2pt"/>
                <v:line id="Line 4147" o:spid="_x0000_s333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7SNcIAAADdAAAADwAAAGRycy9kb3ducmV2LnhtbESPQYvCMBSE7wv+h/AEb2uiokg1iggV&#10;b4vVi7dn82yLzUtpotZ/bxYEj8PMfMMs152txYNaXznWMBoqEMS5MxUXGk7H9HcOwgdkg7Vj0vAi&#10;D+tV72eJiXFPPtAjC4WIEPYJaihDaBIpfV6SRT90DXH0rq61GKJsC2lafEa4reVYqZm0WHFcKLGh&#10;bUn5LbtbDbfzaZru/rbmWGcbcynScL5cjdaDfrdZgAjUhW/4094bDVOlJvD/Jj4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7SNcIAAADdAAAADwAAAAAAAAAAAAAA&#10;AAChAgAAZHJzL2Rvd25yZXYueG1sUEsFBgAAAAAEAAQA+QAAAJADAAAAAA==&#10;" strokeweight="2pt"/>
                <v:line id="Line 4148" o:spid="_x0000_s333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dKQcIAAADdAAAADwAAAGRycy9kb3ducmV2LnhtbESPQYvCMBSE7wv+h/AEb2uiqEg1iggV&#10;b4vVi7dn82yLzUtpotZ/bxYEj8PMfMMs152txYNaXznWMBoqEMS5MxUXGk7H9HcOwgdkg7Vj0vAi&#10;D+tV72eJiXFPPtAjC4WIEPYJaihDaBIpfV6SRT90DXH0rq61GKJsC2lafEa4reVYqZm0WHFcKLGh&#10;bUn5LbtbDbfzaZru/rbmWGcbcynScL5cjdaDfrdZgAjUhW/4094bDVOlJvD/Jj4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dKQcIAAADdAAAADwAAAAAAAAAAAAAA&#10;AAChAgAAZHJzL2Rvd25yZXYueG1sUEsFBgAAAAAEAAQA+QAAAJADAAAAAA==&#10;" strokeweight="2pt"/>
                <v:line id="Line 4149" o:spid="_x0000_s333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6JMMUAAADdAAAADwAAAGRycy9kb3ducmV2LnhtbESP0WoCMRRE3wX/IVyhb5pYsNjVKEVb&#10;qPggtf2A6+a62bq5WZJUt/36RhB8HGbmDDNfdq4RZwqx9qxhPFIgiEtvaq40fH2+DacgYkI22Hgm&#10;Db8UYbno9+ZYGH/hDzrvUyUyhGOBGmxKbSFlLC05jCPfEmfv6IPDlGWopAl4yXDXyEelnqTDmvOC&#10;xZZWlsrT/sdp2ITD9jT+q6w88Ca8Nrv1c3TfWj8MupcZiERduodv7XejYaLUBK5v8hO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6JMMUAAADdAAAADwAAAAAAAAAA&#10;AAAAAAChAgAAZHJzL2Rvd25yZXYueG1sUEsFBgAAAAAEAAQA+QAAAJMDAAAAAA==&#10;" strokeweight="1pt"/>
                <v:line id="Line 4150" o:spid="_x0000_s333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wXR8UAAADdAAAADwAAAGRycy9kb3ducmV2LnhtbESP0WoCMRRE34X+Q7iFvmnWgmK3ZpfS&#10;Vqj4INp+wHVz3axubpYk1bVf3wiCj8PMnGHmZW9bcSIfGscKxqMMBHHldMO1gp/vxXAGIkRkja1j&#10;UnChAGXxMJhjrt2ZN3TaxlokCIccFZgYu1zKUBmyGEauI07e3nmLMUlfS+3xnOC2lc9ZNpUWG04L&#10;Bjt6N1Qdt79WwdLvVsfxX23kjpf+s11/vAR7UOrpsX97BRGpj/fwrf2lFUwSEa5v0hO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wXR8UAAADdAAAADwAAAAAAAAAA&#10;AAAAAAChAgAAZHJzL2Rvd25yZXYueG1sUEsFBgAAAAAEAAQA+QAAAJMDAAAAAA==&#10;" strokeweight="1pt"/>
                <v:group id="Group 4151" o:spid="_x0000_s3340"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o2dxgAAAN0A&#10;AAAPAAAAAAAAAAAAAAAAAKoCAABkcnMvZG93bnJldi54bWxQSwUGAAAAAAQABAD6AAAAnQMAAAAA&#10;">
                  <v:rect id="Rectangle 4152" o:spid="_x0000_s3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ajMr8A&#10;AADdAAAADwAAAGRycy9kb3ducmV2LnhtbERPTYvCMBC9C/6HMAt702RlFbcapQiC160Kexyasa02&#10;k5pE7f57cxA8Pt73ct3bVtzJh8axhq+xAkFcOtNwpeGw347mIEJENtg6Jg3/FGC9Gg6WmBn34F+6&#10;F7ESKYRDhhrqGLtMylDWZDGMXUecuJPzFmOCvpLG4yOF21ZOlJpJiw2nhho72tRUXoqb1ZDn5/54&#10;LX5wG+Rc+Zn5NlX+p/XnR58vQETq41v8cu+MhqlSaW56k5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RqMy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153" o:spid="_x0000_s3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GqcMA&#10;AADdAAAADwAAAGRycy9kb3ducmV2LnhtbESPwWrDMBBE74H+g9hCbrHU0IbEtRxMIdBr3AR6XKyt&#10;7dZauZKSOH8fFQo5DjPzhim2kx3EmXzoHWt4yhQI4saZnlsNh4/dYg0iRGSDg2PScKUA2/JhVmBu&#10;3IX3dK5jKxKEQ44auhjHXMrQdGQxZG4kTt6X8xZjkr6VxuMlwe0gl0qtpMWe00KHI7111PzUJ6uh&#10;qr6n42+9wV2Qa+VX5tm01afW88epegURaYr38H/73Wh4UWoDf2/SE5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oGqcMAAADdAAAADwAAAAAAAAAAAAAAAACYAgAAZHJzL2Rv&#10;d25yZXYueG1sUEsFBgAAAAAEAAQA9QAAAIgDAAAAAA==&#10;" filled="f" stroked="f" strokeweight=".25pt">
                    <v:textbox inset="1pt,1pt,1pt,1pt">
                      <w:txbxContent>
                        <w:p w:rsidR="00FD58D3" w:rsidRPr="00210BF7" w:rsidRDefault="00FD58D3">
                          <w:pPr>
                            <w:pStyle w:val="ad"/>
                            <w:rPr>
                              <w:sz w:val="18"/>
                              <w:lang w:val="ru-RU"/>
                            </w:rPr>
                          </w:pPr>
                          <w:r>
                            <w:rPr>
                              <w:sz w:val="18"/>
                              <w:lang w:val="ru-RU"/>
                            </w:rPr>
                            <w:t>Кутузова</w:t>
                          </w:r>
                        </w:p>
                      </w:txbxContent>
                    </v:textbox>
                  </v:rect>
                </v:group>
                <v:group id="Group 4154" o:spid="_x0000_s3343"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SaDNMQAAADdAAAA&#10;DwAAAAAAAAAAAAAAAACqAgAAZHJzL2Rvd25yZXYueG1sUEsFBgAAAAAEAAQA+gAAAJsDAAAAAA==&#10;">
                  <v:rect id="Rectangle 4155" o:spid="_x0000_s33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WccsMA&#10;AADdAAAADwAAAGRycy9kb3ducmV2LnhtbESPQWsCMRSE74L/ITyhN01WqujWKEtB6LVrBY+Pzevu&#10;6uZlm0Td/vtGEHocZuYbZrMbbCdu5EPrWEM2UyCIK2darjV8HfbTFYgQkQ12jknDLwXYbcejDebG&#10;3fmTbmWsRYJwyFFDE2OfSxmqhiyGmeuJk/ftvMWYpK+l8XhPcNvJuVJLabHltNBgT+8NVZfyajUU&#10;xXk4/pRr3Ae5Un5pXk1dnLR+mQzFG4hIQ/wPP9sfRsNCZR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Wcc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156" o:spid="_x0000_s33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CBcMA&#10;AADdAAAADwAAAGRycy9kb3ducmV2LnhtbESPQWsCMRSE70L/Q3iF3jRRqqyrURZB6LWrhR4fm+fu&#10;2s3LNom6/feNIHgcZuYbZr0dbCeu5EPrWMN0okAQV860XGs4HvbjDESIyAY7x6ThjwJsNy+jNebG&#10;3fiTrmWsRYJwyFFDE2OfSxmqhiyGieuJk3dy3mJM0tfSeLwluO3kTKmFtNhyWmiwp11D1U95sRqK&#10;4jx8/ZZL3AeZKb8w76YuvrV+ex2KFYhIQ3yGH+0Po2GupjO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cCBcMAAADdAAAADwAAAAAAAAAAAAAAAACYAgAAZHJzL2Rv&#10;d25yZXYueG1sUEsFBgAAAAAEAAQA9QAAAIgDAAAAAA==&#10;" filled="f" stroked="f" strokeweight=".25pt">
                    <v:textbox inset="1pt,1pt,1pt,1pt">
                      <w:txbxContent>
                        <w:p w:rsidR="00FD58D3" w:rsidRPr="00210BF7" w:rsidRDefault="00FD58D3">
                          <w:pPr>
                            <w:pStyle w:val="ad"/>
                            <w:rPr>
                              <w:sz w:val="18"/>
                              <w:lang w:val="ru-RU"/>
                            </w:rPr>
                          </w:pPr>
                          <w:proofErr w:type="spellStart"/>
                          <w:r>
                            <w:rPr>
                              <w:sz w:val="18"/>
                              <w:lang w:val="ru-RU"/>
                            </w:rPr>
                            <w:t>Рудинский</w:t>
                          </w:r>
                          <w:proofErr w:type="spellEnd"/>
                        </w:p>
                      </w:txbxContent>
                    </v:textbox>
                  </v:rect>
                </v:group>
                <v:group id="Group 4157" o:spid="_x0000_s3346"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QdQ8UAAADdAAAADwAAAGRycy9kb3ducmV2LnhtbESPQYvCMBSE74L/ITxh&#10;b5p2RZFqFJF12YMI1oXF26N5tsXmpTSxrf9+Iwgeh5n5hlltelOJlhpXWlYQTyIQxJnVJecKfs/7&#10;8QKE88gaK8uk4EEONuvhYIWJth2fqE19LgKEXYIKCu/rREqXFWTQTWxNHLyrbQz6IJtc6ga7ADeV&#10;/IyiuTRYclgosKZdQdktvRsF3x1222n81R5u193jcp4d/w4xKfUx6rdLEJ56/w6/2j9awSyKp/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0HUPFAAAA3QAA&#10;AA8AAAAAAAAAAAAAAAAAqgIAAGRycy9kb3ducmV2LnhtbFBLBQYAAAAABAAEAPoAAACcAwAAAAA=&#10;">
                  <v:rect id="Rectangle 4158" o:spid="_x0000_s33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6sIA&#10;AADdAAAADwAAAGRycy9kb3ducmV2LnhtbESPQWsCMRSE7wX/Q3iCt5pYVHQ1ylIQenVtocfH5rm7&#10;unlZk1TXf28EocdhZr5h1tvetuJKPjSONUzGCgRx6UzDlYbvw+59ASJEZIOtY9JwpwDbzeBtjZlx&#10;N97TtYiVSBAOGWqoY+wyKUNZk8Uwdh1x8o7OW4xJ+koaj7cEt638UGouLTacFmrs6LOm8lz8WQ15&#10;fup/LsUSd0EulJ+bqanyX61Hwz5fgYjUx//wq/1lNMzUZAr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q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159" o:spid="_x0000_s33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accMA&#10;AADdAAAADwAAAGRycy9kb3ducmV2LnhtbESPQWsCMRSE70L/Q3iF3jRRqqyrURZB6LVbBY+PzXN3&#10;7eZlm6S6/fdGKHgcZuYbZr0dbCeu5EPrWMN0okAQV860XGs4fO3HGYgQkQ12jknDHwXYbl5Ga8yN&#10;u/EnXctYiwThkKOGJsY+lzJUDVkME9cTJ+/svMWYpK+l8XhLcNvJmVILabHltNBgT7uGqu/y12oo&#10;istw/CmXuA8yU35h3k1dnLR+ex2KFYhIQ3yG/9sfRsNcTefweJOe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6acc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group id="Group 4160" o:spid="_x0000_s334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O+28YAAADdAAAADwAAAGRycy9kb3ducmV2LnhtbESPT2vCQBTE74V+h+UV&#10;equbKBGJriLBSg+hUBXE2yP7TILZtyG7zZ9v3y0Uehxm5jfMZjeaRvTUudqygngWgSAurK65VHA5&#10;v7+tQDiPrLGxTAomcrDbPj9tMNV24C/qT74UAcIuRQWV920qpSsqMuhmtiUO3t12Bn2QXSl1h0OA&#10;m0bOo2gpDdYcFipsKauoeJy+jYLjgMN+ER/6/HHPpts5+bzmMSn1+jLu1yA8jf4//Nf+0AqSKF7C&#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77bxgAAAN0A&#10;AAAPAAAAAAAAAAAAAAAAAKoCAABkcnMvZG93bnJldi54bWxQSwUGAAAAAAQABAD6AAAAnQMAAAAA&#10;">
                  <v:rect id="Rectangle 4161" o:spid="_x0000_s33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hncQA&#10;AADdAAAADwAAAGRycy9kb3ducmV2LnhtbESPQWvCQBSE74L/YXmCN92NtGrTrBIEwWvTFjw+sq9J&#10;avZt3N1q+u+7hUKPw8x8wxT70fbiRj50jjVkSwWCuHam40bD2+txsQURIrLB3jFp+KYA+910UmBu&#10;3J1f6FbFRiQIhxw1tDEOuZShbsliWLqBOHkfzluMSfpGGo/3BLe9XCm1lhY7TgstDnRoqb5UX1ZD&#10;WX6O79fqCY9BbpVfmwfTlGet57OxfAYRaYz/4b/2yWh4VNkG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AoZ3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162" o:spid="_x0000_s33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1778A&#10;AADdAAAADwAAAGRycy9kb3ducmV2LnhtbERPTYvCMBC9L/gfwgje1sTFFa1GKQuCV7sreByasa02&#10;k5pErf9+cxA8Pt73atPbVtzJh8axhslYgSAunWm40vD3u/2cgwgR2WDrmDQ8KcBmPfhYYWbcg/d0&#10;L2IlUgiHDDXUMXaZlKGsyWIYu444cSfnLcYEfSWNx0cKt638UmomLTacGmrs6Kem8lLcrIY8P/eH&#10;a7HAbZBz5Wdmaqr8qPVo2OdLEJH6+Ba/3Duj4VtN0tz0Jj0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zXvvwAAAN0AAAAPAAAAAAAAAAAAAAAAAJgCAABkcnMvZG93bnJl&#10;di54bWxQSwUGAAAAAAQABAD1AAAAhAMAAAAA&#10;" filled="f" stroked="f" strokeweight=".25pt">
                    <v:textbox inset="1pt,1pt,1pt,1pt">
                      <w:txbxContent>
                        <w:p w:rsidR="00FD58D3" w:rsidRPr="00210BF7" w:rsidRDefault="00FD58D3">
                          <w:pPr>
                            <w:pStyle w:val="ad"/>
                            <w:rPr>
                              <w:sz w:val="18"/>
                              <w:lang w:val="ru-RU"/>
                            </w:rPr>
                          </w:pPr>
                          <w:proofErr w:type="spellStart"/>
                          <w:r>
                            <w:rPr>
                              <w:sz w:val="18"/>
                              <w:lang w:val="ru-RU"/>
                            </w:rPr>
                            <w:t>Рудинский</w:t>
                          </w:r>
                          <w:proofErr w:type="spellEnd"/>
                        </w:p>
                      </w:txbxContent>
                    </v:textbox>
                  </v:rect>
                </v:group>
                <v:group id="Group 4163" o:spid="_x0000_s335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wqqcYAAADdAAAADwAAAGRycy9kb3ducmV2LnhtbESPT4vCMBTE7wt+h/AE&#10;b5pWUdyuUURUPIjgH1j29miebbF5KU1s67ffLAh7HGbmN8xi1ZlSNFS7wrKCeBSBIE6tLjhTcLvu&#10;hnMQziNrLC2Tghc5WC17HwtMtG35TM3FZyJA2CWoIPe+SqR0aU4G3chWxMG729qgD7LOpK6xDXBT&#10;ynEUzaTBgsNCjhVtckofl6dRsG+xXU/ibXN83Devn+v09H2MSalBv1t/gfDU+f/wu33QCqZR/Al/&#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HCqpxgAAAN0A&#10;AAAPAAAAAAAAAAAAAAAAAKoCAABkcnMvZG93bnJldi54bWxQSwUGAAAAAAQABAD6AAAAnQMAAAAA&#10;">
                  <v:rect id="Rectangle 4164" o:spid="_x0000_s33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zVL8A&#10;AADdAAAADwAAAGRycy9kb3ducmV2LnhtbERPTYvCMBC9L/gfwgje1kRxRatRiiDs1erCHodmbKvN&#10;pCZZrf9+cxA8Pt73etvbVtzJh8axhslYgSAunWm40nA67j8XIEJENtg6Jg1PCrDdDD7WmBn34APd&#10;i1iJFMIhQw11jF0mZShrshjGriNO3Nl5izFBX0nj8ZHCbSunSs2lxYZTQ40d7Woqr8Wf1ZDnl/7n&#10;VixxH+RC+bmZmSr/1Xo07PMViEh9fItf7m+j4UtN0/70Jj0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hfNU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165" o:spid="_x0000_s33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Wz8MA&#10;AADdAAAADwAAAGRycy9kb3ducmV2LnhtbESPQWsCMRSE70L/Q3iF3jRRqqyrURZB6LWrhR4fm+fu&#10;2s3LNom6/feNIHgcZuYbZr0dbCeu5EPrWMN0okAQV860XGs4HvbjDESIyAY7x6ThjwJsNy+jNebG&#10;3fiTrmWsRYJwyFFDE2OfSxmqhiyGieuJk3dy3mJM0tfSeLwluO3kTKmFtNhyWmiwp11D1U95sRqK&#10;4jx8/ZZL3AeZKb8w76YuvrV+ex2KFYhIQ3yGH+0Po2GuZlO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lWz8MAAADdAAAADwAAAAAAAAAAAAAAAACYAgAAZHJzL2Rv&#10;d25yZXYueG1sUEsFBgAAAAAEAAQA9QAAAIgDAAAAAA==&#10;" filled="f" stroked="f" strokeweight=".25pt">
                    <v:textbox inset="1pt,1pt,1pt,1pt">
                      <w:txbxContent>
                        <w:p w:rsidR="00FD58D3" w:rsidRPr="00210BF7" w:rsidRDefault="00FD58D3">
                          <w:pPr>
                            <w:pStyle w:val="ad"/>
                            <w:rPr>
                              <w:sz w:val="18"/>
                              <w:lang w:val="ru-RU"/>
                            </w:rPr>
                          </w:pPr>
                          <w:proofErr w:type="spellStart"/>
                          <w:r>
                            <w:rPr>
                              <w:sz w:val="18"/>
                              <w:lang w:val="ru-RU"/>
                            </w:rPr>
                            <w:t>Петрикин</w:t>
                          </w:r>
                          <w:proofErr w:type="spellEnd"/>
                        </w:p>
                      </w:txbxContent>
                    </v:textbox>
                  </v:rect>
                </v:group>
                <v:line id="Line 4166" o:spid="_x0000_s3355"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rzsAAAADdAAAADwAAAGRycy9kb3ducmV2LnhtbESPwQrCMBBE74L/EFbwpqkFRapRRKh4&#10;E6sXb2uztsVmU5qo9e+NIHgcZuYNs1x3phZPal1lWcFkHIEgzq2uuFBwPqWjOQjnkTXWlknBmxys&#10;V/3eEhNtX3ykZ+YLESDsElRQet8kUrq8JINubBvi4N1sa9AH2RZSt/gKcFPLOIpm0mDFYaHEhrYl&#10;5ffsYRTcL+dpujts9anONvpapP5yvWmlhoNuswDhqfP/8K+91wqmU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XK87AAAAA3QAAAA8AAAAAAAAAAAAAAAAA&#10;oQIAAGRycy9kb3ducmV2LnhtbFBLBQYAAAAABAAEAPkAAACOAwAAAAA=&#10;" strokeweight="2pt"/>
                <v:rect id="Rectangle 4167" o:spid="_x0000_s3356"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I8QA&#10;AADdAAAADwAAAGRycy9kb3ducmV2LnhtbESPQWvCQBSE74L/YXmCN91VW7GpmxAKQq+mLfT4yL4m&#10;0ezbuLvV9N+7hUKPw8x8w+yL0fbiSj50jjWslgoEce1Mx42G97fDYgciRGSDvWPS8EMBinw62WNm&#10;3I2PdK1iIxKEQ4Ya2hiHTMpQt2QxLN1AnLwv5y3GJH0jjcdbgtterpXaSosdp4UWB3ppqT5X31ZD&#10;WZ7Gj0v1hIcgd8pvzYNpyk+t57OxfAYRaYz/4b/2q9HwqNYb+H2Tno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bSPEAAAA3QAAAA8AAAAAAAAAAAAAAAAAmAIAAGRycy9k&#10;b3ducmV2LnhtbFBLBQYAAAAABAAEAPUAAACJAwAAAAA=&#10;" filled="f" stroked="f" strokeweight=".25pt">
                  <v:textbox inset="1pt,1pt,1pt,1pt">
                    <w:txbxContent>
                      <w:p w:rsidR="00FD58D3" w:rsidRDefault="00FD58D3" w:rsidP="009066E9">
                        <w:pPr>
                          <w:pStyle w:val="ad"/>
                          <w:jc w:val="center"/>
                          <w:rPr>
                            <w:sz w:val="18"/>
                            <w:lang w:val="ru-RU"/>
                          </w:rPr>
                        </w:pPr>
                      </w:p>
                      <w:p w:rsidR="00FD58D3" w:rsidRDefault="00FD58D3" w:rsidP="009066E9">
                        <w:pPr>
                          <w:pStyle w:val="ad"/>
                          <w:jc w:val="center"/>
                          <w:rPr>
                            <w:sz w:val="18"/>
                            <w:lang w:val="ru-RU"/>
                          </w:rPr>
                        </w:pPr>
                      </w:p>
                      <w:p w:rsidR="00FD58D3" w:rsidRPr="009066E9" w:rsidRDefault="00FD58D3" w:rsidP="009066E9">
                        <w:pPr>
                          <w:pStyle w:val="ad"/>
                          <w:jc w:val="center"/>
                          <w:rPr>
                            <w:sz w:val="18"/>
                            <w:lang w:val="ru-RU"/>
                          </w:rPr>
                        </w:pPr>
                        <w:r>
                          <w:rPr>
                            <w:sz w:val="18"/>
                            <w:lang w:val="ru-RU"/>
                          </w:rPr>
                          <w:t>Деятельность администратора сайта</w:t>
                        </w:r>
                      </w:p>
                    </w:txbxContent>
                  </v:textbox>
                </v:rect>
                <v:line id="Line 4168" o:spid="_x0000_s335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WIcAAAADdAAAADwAAAGRycy9kb3ducmV2LnhtbESPwQrCMBBE74L/EFbwpqmiItUoIlS8&#10;idWLt7VZ22KzKU3U+vdGEDwOM/OGWa5bU4knNa60rGA0jEAQZ1aXnCs4n5LBHITzyBory6TgTQ7W&#10;q25nibG2Lz7SM/W5CBB2MSoovK9jKV1WkEE3tDVx8G62MeiDbHKpG3wFuKnkOIpm0mDJYaHAmrYF&#10;Zff0YRTcL+dpsjts9alKN/qaJ/5yvWml+r12swDhqfX/8K+91wqm0Xg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yFiHAAAAA3QAAAA8AAAAAAAAAAAAAAAAA&#10;oQIAAGRycy9kb3ducmV2LnhtbFBLBQYAAAAABAAEAPkAAACOAwAAAAA=&#10;" strokeweight="2pt"/>
                <v:line id="Line 4169" o:spid="_x0000_s3358"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zusAAAADdAAAADwAAAGRycy9kb3ducmV2LnhtbESPwQrCMBBE74L/EFbwpqlCRapRRKh4&#10;E6sXb2uztsVmU5qo9e+NIHgcZuYNs1x3phZPal1lWcFkHIEgzq2uuFBwPqWjOQjnkTXWlknBmxys&#10;V/3eEhNtX3ykZ+YLESDsElRQet8kUrq8JINubBvi4N1sa9AH2RZSt/gKcFPLaRTNpMGKw0KJDW1L&#10;yu/Zwyi4X85xujts9anONvpapP5yvWmlhoNuswDhqfP/8K+91wriaBr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s7rAAAAA3QAAAA8AAAAAAAAAAAAAAAAA&#10;oQIAAGRycy9kb3ducmV2LnhtbFBLBQYAAAAABAAEAPkAAACOAwAAAAA=&#10;" strokeweight="2pt"/>
                <v:line id="Line 4170" o:spid="_x0000_s3359"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tzcAAAADdAAAADwAAAGRycy9kb3ducmV2LnhtbESPwQrCMBBE74L/EFbwpqmCItUoIlS8&#10;idVLb2uztsVmU5qo9e+NIHgcZuYNs9p0phZPal1lWcFkHIEgzq2uuFBwOSejBQjnkTXWlknBmxxs&#10;1v3eCmNtX3yiZ+oLESDsYlRQet/EUrq8JINubBvi4N1sa9AH2RZSt/gKcFPLaRTNpcGKw0KJDe1K&#10;yu/pwyi4Z5dZsj/u9LlOt/paJD673rRSw0G3XYLw1Pl/+Nc+aAWzaDq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sLc3AAAAA3QAAAA8AAAAAAAAAAAAAAAAA&#10;oQIAAGRycy9kb3ducmV2LnhtbFBLBQYAAAAABAAEAPkAAACOAwAAAAA=&#10;" strokeweight="2pt"/>
                <v:rect id="Rectangle 4171" o:spid="_x0000_s3360"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rIMQA&#10;AADdAAAADwAAAGRycy9kb3ducmV2LnhtbESPQWvCQBSE7wX/w/IEb3W30qpNs5EgCF4bFTw+sq9J&#10;2uzbuLvV9N93CwWPw8x8w+Sb0fbiSj50jjU8zRUI4tqZjhsNx8PucQ0iRGSDvWPS8EMBNsXkIcfM&#10;uBu/07WKjUgQDhlqaGMcMilD3ZLFMHcDcfI+nLcYk/SNNB5vCW57uVBqKS12nBZaHGjbUv1VfVsN&#10;Zfk5ni7VK+6CXCu/NM+mKc9az6Zj+QYi0hjv4f/23mh4UYsV/L1JT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ayD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172" o:spid="_x0000_s3361"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Ur8A&#10;AADdAAAADwAAAGRycy9kb3ducmV2LnhtbERPTYvCMBC9L/gfwgje1kRxRatRiiDs1erCHodmbKvN&#10;pCZZrf9+cxA8Pt73etvbVtzJh8axhslYgSAunWm40nA67j8XIEJENtg6Jg1PCrDdDD7WmBn34APd&#10;i1iJFMIhQw11jF0mZShrshjGriNO3Nl5izFBX0nj8ZHCbSunSs2lxYZTQ40d7Woqr8Wf1ZDnl/7n&#10;VixxH+RC+bmZmSr/1Xo07PMViEh9fItf7m+j4UtN09z0Jj0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8/9S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Листов</w:t>
                        </w:r>
                      </w:p>
                    </w:txbxContent>
                  </v:textbox>
                </v:rect>
                <v:rect id="Rectangle 4173" o:spid="_x0000_s3362"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9aycMA&#10;AADdAAAADwAAAGRycy9kb3ducmV2LnhtbESPQWvCQBSE7wX/w/IEb3VXsaJpNhIKglfTCh4f2dck&#10;bfZt3N1q/PduodDjMDPfMPlutL24kg+dYw2LuQJBXDvTcaPh433/vAERIrLB3jFpuFOAXTF5yjEz&#10;7sZHulaxEQnCIUMNbYxDJmWoW7IY5m4gTt6n8xZjkr6RxuMtwW0vl0qtpcWO00KLA721VH9XP1ZD&#10;WX6Np0u1xX2QG+XXZmWa8qz1bDqWryAijfE//Nc+GA0varmF3zfpCcj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9ay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line id="Line 4174" o:spid="_x0000_s3363"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XgFcIAAADdAAAADwAAAGRycy9kb3ducmV2LnhtbERPzWoCMRC+F3yHMIK3mrVFqatRxFZQ&#10;PEjVBxg342Z1M1mSqGufvjkUevz4/qfz1tbiTj5UjhUM+hkI4sLpiksFx8Pq9QNEiMgaa8ek4EkB&#10;5rPOyxRz7R78Tfd9LEUK4ZCjAhNjk0sZCkMWQ981xIk7O28xJuhLqT0+Urit5VuWjaTFilODwYaW&#10;horr/mYVbPxpex38lEaeeOO/6t3nONiLUr1uu5iAiNTGf/Gfe60VDLP3tD+9SU9Az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XgFcIAAADdAAAADwAAAAAAAAAAAAAA&#10;AAChAgAAZHJzL2Rvd25yZXYueG1sUEsFBgAAAAAEAAQA+QAAAJADAAAAAA==&#10;" strokeweight="1pt"/>
                <v:line id="Line 4175" o:spid="_x0000_s3364"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FjsYAAADdAAAADwAAAGRycy9kb3ducmV2LnhtbESP3WoCMRSE7wt9h3AKvdPsWlrqapTi&#10;D1S8KLU+wHFz3GzdnCxJ1NWnNwWhl8PMfMOMp51txIl8qB0ryPsZCOLS6ZorBdufZe8dRIjIGhvH&#10;pOBCAaaTx4cxFtqd+ZtOm1iJBOFQoAITY1tIGUpDFkPftcTJ2ztvMSbpK6k9nhPcNnKQZW/SYs1p&#10;wWBLM0PlYXO0ClZ+tz7k18rIHa/8ovmaD4P9Ver5qfsYgYjUxf/wvf2pFbxmLzn8vUlPQE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ZRY7GAAAA3QAAAA8AAAAAAAAA&#10;AAAAAAAAoQIAAGRycy9kb3ducmV2LnhtbFBLBQYAAAAABAAEAPkAAACUAwAAAAA=&#10;" strokeweight="1pt"/>
                <v:rect id="Rectangle 4176" o:spid="_x0000_s3365"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eZcQA&#10;AADdAAAADwAAAGRycy9kb3ducmV2LnhtbESPQWvCQBSE74L/YXmCN91VW7GpmxAKQq+mLfT4yL4m&#10;0ezbuLvV9N+7hUKPw8x8w+yL0fbiSj50jjWslgoEce1Mx42G97fDYgciRGSDvWPS8EMBinw62WNm&#10;3I2PdK1iIxKEQ4Ya2hiHTMpQt2QxLN1AnLwv5y3GJH0jjcdbgtterpXaSosdp4UWB3ppqT5X31ZD&#10;WZ7Gj0v1hIcgd8pvzYNpyk+t57OxfAYRaYz/4b/2q9HwqDZr+H2Tno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XmXEAAAA3QAAAA8AAAAAAAAAAAAAAAAAmAIAAGRycy9k&#10;b3ducmV2LnhtbFBLBQYAAAAABAAEAPUAAACJAw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177" o:spid="_x0000_s3366"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YiMAAAADdAAAADwAAAGRycy9kb3ducmV2LnhtbESPwQrCMBBE74L/EFbwpqmKItUoIlS8&#10;idWLt7VZ22KzKU3U+vdGEDwOM/OGWa5bU4knNa60rGA0jEAQZ1aXnCs4n5LBHITzyBory6TgTQ7W&#10;q25nibG2Lz7SM/W5CBB2MSoovK9jKV1WkEE3tDVx8G62MeiDbHKpG3wFuKnkOIpm0mDJYaHAmrYF&#10;Zff0YRTcL+dpsjts9alKN/qaJ/5yvWml+r12swDhqfX/8K+91wqm0WQ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CGIjAAAAA3QAAAA8AAAAAAAAAAAAAAAAA&#10;oQIAAGRycy9kb3ducmV2LnhtbFBLBQYAAAAABAAEAPkAAACOAwAAAAA=&#10;" strokeweight="2pt"/>
                <v:line id="Line 4178" o:spid="_x0000_s3367"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7mFsYAAADdAAAADwAAAGRycy9kb3ducmV2LnhtbESP3WoCMRSE74W+QzgF72rWasVujVK0&#10;QsUL8ecBjpvTzdbNyZKkuvXpTaHg5TAz3zCTWWtrcSYfKscK+r0MBHHhdMWlgsN++TQGESKyxtox&#10;KfilALPpQ2eCuXYX3tJ5F0uRIBxyVGBibHIpQ2HIYui5hjh5X85bjEn6UmqPlwS3tXzOspG0WHFa&#10;MNjQ3FBx2v1YBSt/XJ/619LII6/8R71ZvAb7rVT3sX1/AxGpjffwf/tTK3jJBkP4e5Oe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u5hbGAAAA3QAAAA8AAAAAAAAA&#10;AAAAAAAAoQIAAGRycy9kb3ducmV2LnhtbFBLBQYAAAAABAAEAPkAAACUAwAAAAA=&#10;" strokeweight="1pt"/>
                <v:line id="Line 4179" o:spid="_x0000_s3368"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DjcUAAADdAAAADwAAAGRycy9kb3ducmV2LnhtbESP3WoCMRSE7wt9h3AK3tWsiqKrUUpV&#10;UHoh/jzAcXO62bo5WZKo2z59IxR6OczMN8xs0dpa3MiHyrGCXjcDQVw4XXGp4HRcv45BhIissXZM&#10;Cr4pwGL+/DTDXLs77+l2iKVIEA45KjAxNrmUoTBkMXRdQ5y8T+ctxiR9KbXHe4LbWvazbCQtVpwW&#10;DDb0bqi4HK5WwdafPy69n9LIM2/9qt4tJ8F+KdV5ad+mICK18T/8195oBcNsMITH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DjcUAAADdAAAADwAAAAAAAAAA&#10;AAAAAAChAgAAZHJzL2Rvd25yZXYueG1sUEsFBgAAAAAEAAQA+QAAAJMDAAAAAA==&#10;" strokeweight="1pt"/>
                <v:line id="Line 4180" o:spid="_x0000_s3369"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d+sYAAADdAAAADwAAAGRycy9kb3ducmV2LnhtbESP0WoCMRRE3wv+Q7hC32rWlkpdjSK2&#10;hYoP0tUPuG6um9XNzZKkuvXrjVDo4zAzZ5jpvLONOJMPtWMFw0EGgrh0uuZKwW77+fQGIkRkjY1j&#10;UvBLAeaz3sMUc+0u/E3nIlYiQTjkqMDE2OZShtKQxTBwLXHyDs5bjEn6SmqPlwS3jXzOspG0WHNa&#10;MNjS0lB5Kn6sgpXfr0/Da2Xknlf+o9m8j4M9KvXY7xYTEJG6+B/+a39pBa/Zywj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w3frGAAAA3QAAAA8AAAAAAAAA&#10;AAAAAAAAoQIAAGRycy9kb3ducmV2LnhtbFBLBQYAAAAABAAEAPkAAACUAwAAAAA=&#10;" strokeweight="1pt"/>
                <v:group id="Group 4181" o:spid="_x0000_s3370"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pHIMcAAADdAAAADwAAAGRycy9kb3ducmV2LnhtbESPQWvCQBSE7wX/w/IK&#10;3ppNlLSSZhWRKh5CoSqU3h7ZZxLMvg3ZbRL/fbdQ6HGYmW+YfDOZVgzUu8aygiSKQRCXVjdcKbic&#10;908rEM4ja2wtk4I7OdisZw85ZtqO/EHDyVciQNhlqKD2vsukdGVNBl1kO+LgXW1v0AfZV1L3OAa4&#10;aeUijp+lwYbDQo0d7Woqb6dvo+Aw4rhdJm9Dcbvu7l/n9P2zSEip+eO0fQXhafL/4b/2UStI4+U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XpHIMcAAADd&#10;AAAADwAAAAAAAAAAAAAAAACqAgAAZHJzL2Rvd25yZXYueG1sUEsFBgAAAAAEAAQA+gAAAJ4DAAAA&#10;AA==&#10;">
                  <v:rect id="Rectangle 4182" o:spid="_x0000_s3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pj8AA&#10;AADdAAAADwAAAGRycy9kb3ducmV2LnhtbERPz2vCMBS+D/wfwhO8zcTpRKtRykDwaqfg8dE822rz&#10;UpOo3X+/HAY7fny/19vetuJJPjSONUzGCgRx6UzDlYbj9+59ASJEZIOtY9LwQwG2m8HbGjPjXnyg&#10;ZxErkUI4ZKihjrHLpAxlTRbD2HXEibs4bzEm6CtpPL5SuG3lh1JzabHh1FBjR181lbfiYTXk+bU/&#10;3Ysl7oJcKD83M1PlZ61Hwz5fgYjUx3/xn3tvNHyqaZqb3qQn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ppj8AAAADdAAAADwAAAAAAAAAAAAAAAACYAgAAZHJzL2Rvd25y&#10;ZXYueG1sUEsFBgAAAAAEAAQA9QAAAIUDAAAAAA==&#10;" filled="f" stroked="f" strokeweight=".25pt">
                    <v:textbox inset="1pt,1pt,1pt,1pt">
                      <w:txbxContent>
                        <w:p w:rsidR="00FD58D3" w:rsidRDefault="00FD58D3">
                          <w:pPr>
                            <w:pStyle w:val="ad"/>
                            <w:rPr>
                              <w:sz w:val="18"/>
                            </w:rPr>
                          </w:pPr>
                        </w:p>
                      </w:txbxContent>
                    </v:textbox>
                  </v:rect>
                  <v:rect id="Rectangle 4183" o:spid="_x0000_s3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MFMQA&#10;AADdAAAADwAAAGRycy9kb3ducmV2LnhtbESPQWvCQBSE74X+h+UVequ7ba1ozEaCIHhtquDxkX0m&#10;sdm36e6q8d93hUKPw8x8w+Sr0fbiQj50jjW8ThQI4tqZjhsNu6/NyxxEiMgGe8ek4UYBVsXjQ46Z&#10;cVf+pEsVG5EgHDLU0MY4ZFKGuiWLYeIG4uQdnbcYk/SNNB6vCW57+abUTFrsOC20ONC6pfq7OlsN&#10;ZXka9z/VAjdBzpWfmalpyoPWz09juQQRaYz/4b/21mj4UO8LuL9JT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mzBT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4184" o:spid="_x0000_s3373"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1gr4AAADdAAAADwAAAGRycy9kb3ducmV2LnhtbERPvQrCMBDeBd8hnOCmqaIi1SgiVNzE&#10;2sXtbM622FxKE7W+vRkEx4/vf73tTC1e1LrKsoLJOAJBnFtdcaEguySjJQjnkTXWlknBhxxsN/3e&#10;GmNt33ymV+oLEULYxaig9L6JpXR5SQbd2DbEgbvb1qAPsC2kbvEdwk0tp1G0kAYrDg0lNrQvKX+k&#10;T6Pgcc3myeG015c63elbkfjr7a6VGg663QqEp87/xT/3USuYR7OwP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FvWCvgAAAN0AAAAPAAAAAAAAAAAAAAAAAKEC&#10;AABkcnMvZG93bnJldi54bWxQSwUGAAAAAAQABAD5AAAAjAMAAAAA&#10;" strokeweight="2pt"/>
                <v:rect id="Rectangle 4185" o:spid="_x0000_s3374"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zb8IA&#10;AADdAAAADwAAAGRycy9kb3ducmV2LnhtbESPQWsCMRSE7wX/Q3iCt5pYVHQ1ylIQenVtocfH5rm7&#10;unlZk1TXf28EocdhZr5h1tvetuJKPjSONUzGCgRx6UzDlYbvw+59ASJEZIOtY9JwpwDbzeBtjZlx&#10;N97TtYiVSBAOGWqoY+wyKUNZk8Uwdh1x8o7OW4xJ+koaj7cEt638UGouLTacFmrs6LOm8lz8WQ15&#10;fup/LsUSd0EulJ+bqanyX61Hwz5fgYjUx//wq/1lNMzUdAL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rNv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186" o:spid="_x0000_s3375"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tGMMA&#10;AADdAAAADwAAAGRycy9kb3ducmV2LnhtbESPQWvCQBSE70L/w/IK3nS3omJTNyEIQq+NFTw+sq9J&#10;2uzbuLvV+O+7gtDjMDPfMNtitL24kA+dYw0vcwWCuHam40bD52E/24AIEdlg75g03ChAkT9NtpgZ&#10;d+UPulSxEQnCIUMNbYxDJmWoW7IY5m4gTt6X8xZjkr6RxuM1wW0vF0qtpcWO00KLA+1aqn+qX6uh&#10;LL/H47l6xX2QG+XXZmma8qT19Hks30BEGuN/+NF+NxpWarmA+5v0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QtG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Масштаб</w:t>
                        </w:r>
                      </w:p>
                    </w:txbxContent>
                  </v:textbox>
                </v:rect>
                <v:line id="Line 4187" o:spid="_x0000_s3376"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Rr9cUAAADdAAAADwAAAGRycy9kb3ducmV2LnhtbESPQWvCQBSE74X+h+UVvNVNbVNK6ioi&#10;pHgrJrnk9sw+k2D2bciuJv57VxA8DjPzDbNcT6YTFxpca1nBxzwCQVxZ3XKtoMjT9x8QziNr7CyT&#10;gis5WK9eX5aYaDvyni6Zr0WAsEtQQeN9n0jpqoYMurntiYN3tINBH+RQSz3gGOCmk4so+pYGWw4L&#10;Dfa0bag6ZWej4FQWcfr3v9V5l230oU59eThqpWZv0+YXhKfJP8OP9k4riKOvT7i/C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Rr9cUAAADdAAAADwAAAAAAAAAA&#10;AAAAAAChAgAAZHJzL2Rvd25yZXYueG1sUEsFBgAAAAAEAAQA+QAAAJMDAAAAAA==&#10;" strokeweight="2pt"/>
                <v:rect id="Rectangle 4188" o:spid="_x0000_s3377"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Q98MA&#10;AADdAAAADwAAAGRycy9kb3ducmV2LnhtbESPQWsCMRSE74L/ITyhN02UVezWKIsg9NqtQo+Pzevu&#10;6uZlTVLd/vtGKHgcZuYbZrMbbCdu5EPrWMN8pkAQV860XGs4fh6maxAhIhvsHJOGXwqw245HG8yN&#10;u/MH3cpYiwThkKOGJsY+lzJUDVkMM9cTJ+/beYsxSV9L4/Ge4LaTC6VW0mLLaaHBnvYNVZfyx2oo&#10;ivNwupaveAhyrfzKZKYuvrR+mQzFG4hIQ3yG/9vvRsNSZR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EQ98MAAADdAAAADwAAAAAAAAAAAAAAAACYAgAAZHJzL2Rv&#10;d25yZXYueG1sUEsFBgAAAAAEAAQA9QAAAIgDA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189" o:spid="_x0000_s3378"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21bMIA&#10;AADdAAAADwAAAGRycy9kb3ducmV2LnhtbESPQWsCMRSE74L/ITzBmyaKit0aZREEr64t9PjYvO5u&#10;3bysSdT13zcFocdhZr5hNrvetuJOPjSONcymCgRx6UzDlYaP82GyBhEissHWMWl4UoDddjjYYGbc&#10;g090L2IlEoRDhhrqGLtMylDWZDFMXUecvG/nLcYkfSWNx0eC21bOlVpJiw2nhRo72tdUXoqb1ZDn&#10;P/3ntXjDQ5Br5VdmYar8S+vxqM/fQUTq43/41T4aDUu1WMLfm/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bVs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rect id="Rectangle 4190" o:spid="_x0000_s3379"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G8MA&#10;AADdAAAADwAAAGRycy9kb3ducmV2LnhtbESPQWsCMRSE7wX/Q3hCbzVRdLFboyyC4LVrhR4fm9fd&#10;1c3LmkTd/vtGEHocZuYbZrUZbCdu5EPrWMN0okAQV860XGv4OuzeliBCRDbYOSYNvxRgsx69rDA3&#10;7s6fdCtjLRKEQ44amhj7XMpQNWQxTFxPnLwf5y3GJH0tjcd7gttOzpTKpMWW00KDPW0bqs7l1Woo&#10;itNwvJTvuAtyqXxm5qYuvrV+HQ/FB4hIQ/wPP9t7o2Gh5hk83qQn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rG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 : 1</w:t>
                        </w:r>
                      </w:p>
                    </w:txbxContent>
                  </v:textbox>
                </v:rect>
                <v:line id="Line 4191" o:spid="_x0000_s3380"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LHMYAAADdAAAADwAAAGRycy9kb3ducmV2LnhtbESP3WoCMRSE74W+QzgF72rWotVujVK0&#10;QsUL8ecBjpvTzdbNyZKkuvXpTaHg5TAz3zCTWWtrcSYfKscK+r0MBHHhdMWlgsN++TQGESKyxtox&#10;KfilALPpQ2eCuXYX3tJ5F0uRIBxyVGBibHIpQ2HIYui5hjh5X85bjEn6UmqPlwS3tXzOshdpseK0&#10;YLChuaHitPuxClb+uD71r6WRR175j3qzeA32W6nuY/v+BiJSG+/h//anVjDMBiP4e5Oe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6CxzGAAAA3QAAAA8AAAAAAAAA&#10;AAAAAAAAoQIAAGRycy9kb3ducmV2LnhtbFBLBQYAAAAABAAEAPkAAACUAwAAAAA=&#10;" strokeweight="1pt"/>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80096" behindDoc="0" locked="0" layoutInCell="0" allowOverlap="1" wp14:anchorId="4C12017B" wp14:editId="69CFBA47">
                <wp:simplePos x="0" y="0"/>
                <wp:positionH relativeFrom="page">
                  <wp:posOffset>715645</wp:posOffset>
                </wp:positionH>
                <wp:positionV relativeFrom="topMargin">
                  <wp:posOffset>247650</wp:posOffset>
                </wp:positionV>
                <wp:extent cx="2520315" cy="504190"/>
                <wp:effectExtent l="0" t="0" r="13335" b="10160"/>
                <wp:wrapNone/>
                <wp:docPr id="1212" name="Прямоугольник 1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8750BA7" id="Прямоугольник 1212" o:spid="_x0000_s1026" style="position:absolute;margin-left:56.35pt;margin-top:19.5pt;width:198.45pt;height:39.7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N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81120" behindDoc="0" locked="0" layoutInCell="0" allowOverlap="1" wp14:anchorId="263C04CD" wp14:editId="6790EF62">
                <wp:simplePos x="0" y="0"/>
                <wp:positionH relativeFrom="page">
                  <wp:posOffset>839470</wp:posOffset>
                </wp:positionH>
                <wp:positionV relativeFrom="margin">
                  <wp:posOffset>-464820</wp:posOffset>
                </wp:positionV>
                <wp:extent cx="2291715" cy="133350"/>
                <wp:effectExtent l="0" t="0" r="0" b="0"/>
                <wp:wrapNone/>
                <wp:docPr id="1213" name="Надпись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13" o:spid="_x0000_s3381" type="#_x0000_t202" style="position:absolute;margin-left:66.1pt;margin-top:-36.6pt;width:180.45pt;height:10.5pt;rotation:180;flip:x;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009B427C">
        <w:rPr>
          <w:noProof/>
        </w:rPr>
        <w:drawing>
          <wp:inline distT="0" distB="0" distL="0" distR="0" wp14:anchorId="41B4216C" wp14:editId="3672F2D1">
            <wp:extent cx="5940425" cy="4040505"/>
            <wp:effectExtent l="0" t="0" r="3175" b="0"/>
            <wp:docPr id="4441" name="Рисунок 4441" descr="https://pp.userapi.com/c639716/v639716755/1820f/eKaT7Dmra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639716/v639716755/1820f/eKaT7Dmra1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704320"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5048" name="Группа 5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049" name="Rectangle 419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0" name="Line 419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1" name="Line 419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2" name="Text Box 419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5053" name="Text Box 419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5054" name="Rectangle 419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5" name="Line 419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6" name="Line 420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7" name="Line 420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8" name="Line 420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9" name="Line 420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0" name="Text Box 420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061" name="Text Box 420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5062" name="Text Box 420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5063" name="Text Box 420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064" name="Text Box 420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5065" name="Text Box 420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066" name="Text Box 421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5067" name="Text Box 421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068" name="Text Box 421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069" name="Text Box 421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048" o:spid="_x0000_s3382" style="position:absolute;margin-left:19.85pt;margin-top:19.85pt;width:36.85pt;height:802.25pt;z-index:251704320;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" o:allowincell="f">
                <v:rect id="Rectangle 4193" o:spid="_x0000_s3383"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76t8UA&#10;AADdAAAADwAAAGRycy9kb3ducmV2LnhtbESP0WrCQBRE3wv+w3IF3+pG0dJEV4mC4JPY1A+4ZK9J&#10;MHs3Ztck9uu7QqGPw8ycYdbbwdSio9ZVlhXMphEI4tzqigsFl+/D+ycI55E11pZJwZMcbDejtzUm&#10;2vb8RV3mCxEg7BJUUHrfJFK6vCSDbmob4uBdbWvQB9kWUrfYB7ip5TyKPqTBisNCiQ3tS8pv2cMo&#10;uPmhO6VF9nOIL7s4P+/S/nFPlZqMh3QFwtPg/8N/7aNWsIwWMbzeh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vq3xQAAAN0AAAAPAAAAAAAAAAAAAAAAAJgCAABkcnMv&#10;ZG93bnJldi54bWxQSwUGAAAAAAQABAD1AAAAigMAAAAA&#10;" filled="f" strokeweight="2pt"/>
                <v:line id="Line 4194" o:spid="_x0000_s3384"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9jX74AAADdAAAADwAAAGRycy9kb3ducmV2LnhtbERPvQrCMBDeBd8hnOCmqUJFqlFEqLiJ&#10;1aXb2ZxtsbmUJmp9ezMIjh/f/3rbm0a8qHO1ZQWzaQSCuLC65lLB9ZJOliCcR9bYWCYFH3Kw3QwH&#10;a0y0ffOZXpkvRQhhl6CCyvs2kdIVFRl0U9sSB+5uO4M+wK6UusN3CDeNnEfRQhqsOTRU2NK+ouKR&#10;PY2CR36N08Npry9NttO3MvX57a6VGo/63QqEp97/xT/3USuIozjsD2/CE5C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z2NfvgAAAN0AAAAPAAAAAAAAAAAAAAAAAKEC&#10;AABkcnMvZG93bnJldi54bWxQSwUGAAAAAAQABAD5AAAAjAMAAAAA&#10;" strokeweight="2pt"/>
                <v:line id="Line 4195" o:spid="_x0000_s3385"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GxMAAAADdAAAADwAAAGRycy9kb3ducmV2LnhtbESPwQrCMBBE74L/EFbwpqlCRapRRKh4&#10;E6sXb2uztsVmU5qo9e+NIHgcZuYNs1x3phZPal1lWcFkHIEgzq2uuFBwPqWjOQjnkTXWlknBmxys&#10;V/3eEhNtX3ykZ+YLESDsElRQet8kUrq8JINubBvi4N1sa9AH2RZSt/gKcFPLaRTNpMGKw0KJDW1L&#10;yu/Zwyi4X85xujts9anONvpapP5yvWmlhoNuswDhqfP/8K+91wriKJ7A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6DxsTAAAAA3QAAAA8AAAAAAAAAAAAAAAAA&#10;oQIAAGRycy9kb3ducmV2LnhtbFBLBQYAAAAABAAEAPkAAACOAwAAAAA=&#10;" strokeweight="2pt"/>
                <v:shape id="Text Box 4196" o:spid="_x0000_s3386"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Jw8UA&#10;AADdAAAADwAAAGRycy9kb3ducmV2LnhtbESPQWsCMRSE7wX/Q3gFbzWpoNStUUQUhELpuh48vm6e&#10;u8HNy7qJuv33TaHgcZiZb5j5sneNuFEXrGcNryMFgrj0xnKl4VBsX95AhIhssPFMGn4owHIxeJpj&#10;Zvydc7rtYyUShEOGGuoY20zKUNbkMIx8S5y8k+8cxiS7SpoO7wnuGjlWaiodWk4LNba0rqk8769O&#10;w+rI+cZePr+/8lNui2Km+GN61nr43K/eQUTq4yP8394ZDRM1Gc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0AnD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197" o:spid="_x0000_s3387"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sWMYA&#10;AADdAAAADwAAAGRycy9kb3ducmV2LnhtbESPQWsCMRSE70L/Q3gFb5rUorRbo4hYKBTEdXvo8XXz&#10;3A1uXtZN1O2/bwShx2FmvmHmy9414kJdsJ41PI0VCOLSG8uVhq/iffQCIkRkg41n0vBLAZaLh8Ec&#10;M+OvnNNlHyuRIBwy1FDH2GZShrImh2HsW+LkHXznMCbZVdJ0eE1w18iJUjPp0HJaqLGldU3lcX92&#10;GlbfnG/safuzyw+5LYpXxZ+zo9bDx371BiJSH//D9/aH0TBV02e4vU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sW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198" o:spid="_x0000_s3388"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D9MYA&#10;AADdAAAADwAAAGRycy9kb3ducmV2LnhtbESPzWrDMBCE74W8g9hAbo3c0JTEjRKcgqGn0jp5gMXa&#10;WCbWyrHkn/Tpq0Khx2FmvmF2h8k2YqDO144VPC0TEMSl0zVXCs6n/HEDwgdkjY1jUnAnD4f97GGH&#10;qXYjf9FQhEpECPsUFZgQ2lRKXxqy6JeuJY7exXUWQ5RdJXWHY4TbRq6S5EVarDkuGGzpzVB5LXqr&#10;4Bqm4SOriu98ez5uy89jNva3TKnFfMpeQQSawn/4r/2uFayT9TP8vo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bD9MYAAADdAAAADwAAAAAAAAAAAAAAAACYAgAAZHJz&#10;L2Rvd25yZXYueG1sUEsFBgAAAAAEAAQA9QAAAIsDAAAAAA==&#10;" filled="f" strokeweight="2pt"/>
                <v:line id="Line 4199" o:spid="_x0000_s3389"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jAx8AAAADdAAAADwAAAGRycy9kb3ducmV2LnhtbESPwQrCMBBE74L/EFbwpqlCRapRRKh4&#10;E6sXb2uztsVmU5qo9e+NIHgcZuYNs1x3phZPal1lWcFkHIEgzq2uuFBwPqWjOQjnkTXWlknBmxys&#10;V/3eEhNtX3ykZ+YLESDsElRQet8kUrq8JINubBvi4N1sa9AH2RZSt/gKcFPLaRTNpMGKw0KJDW1L&#10;yu/Zwyi4X85xujts9anONvpapP5yvWmlhoNuswDhqfP/8K+91wriKI7h+yY8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4wMfAAAAA3QAAAA8AAAAAAAAAAAAAAAAA&#10;oQIAAGRycy9kb3ducmV2LnhtbFBLBQYAAAAABAAEAPkAAACOAwAAAAA=&#10;" strokeweight="2pt"/>
                <v:line id="Line 4200" o:spid="_x0000_s3390"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pesMAAAADdAAAADwAAAGRycy9kb3ducmV2LnhtbESPwQrCMBBE74L/EFbwpqlCRapRRKh4&#10;E6sXb2uztsVmU5qo9e+NIHgcZuYNs1x3phZPal1lWcFkHIEgzq2uuFBwPqWjOQjnkTXWlknBmxys&#10;V/3eEhNtX3ykZ+YLESDsElRQet8kUrq8JINubBvi4N1sa9AH2RZSt/gKcFPLaRTNpMGKw0KJDW1L&#10;yu/Zwyi4X85xujts9anONvpapP5yvWmlhoNuswDhqfP/8K+91wriKJ7B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qXrDAAAAA3QAAAA8AAAAAAAAAAAAAAAAA&#10;oQIAAGRycy9kb3ducmV2LnhtbFBLBQYAAAAABAAEAPkAAACOAwAAAAA=&#10;" strokeweight="2pt"/>
                <v:line id="Line 4201" o:spid="_x0000_s3391"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7K8QAAADdAAAADwAAAGRycy9kb3ducmV2LnhtbESPQYvCMBSE74L/ITzBm6a7UJVuo4jQ&#10;ZW+LtRdvz+bZljYvpclq/fcbQfA4zMw3TLobTSduNLjGsoKPZQSCuLS64UpBccoWGxDOI2vsLJOC&#10;BznYbaeTFBNt73ykW+4rESDsElRQe98nUrqyJoNuaXvi4F3tYNAHOVRSD3gPcNPJzyhaSYMNh4Ua&#10;ezrUVLb5n1HQnos4+/496FOX7/Wlyvz5ctVKzWfj/guEp9G/w6/2j1YQR/Ea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vsrxAAAAN0AAAAPAAAAAAAAAAAA&#10;AAAAAKECAABkcnMvZG93bnJldi54bWxQSwUGAAAAAAQABAD5AAAAkgMAAAAA&#10;" strokeweight="2pt"/>
                <v:line id="Line 4202" o:spid="_x0000_s3392"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lvWb4AAADdAAAADwAAAGRycy9kb3ducmV2LnhtbERPvQrCMBDeBd8hnOCmqUJFqlFEqLiJ&#10;1aXb2ZxtsbmUJmp9ezMIjh/f/3rbm0a8qHO1ZQWzaQSCuLC65lLB9ZJOliCcR9bYWCYFH3Kw3QwH&#10;a0y0ffOZXpkvRQhhl6CCyvs2kdIVFRl0U9sSB+5uO4M+wK6UusN3CDeNnEfRQhqsOTRU2NK+ouKR&#10;PY2CR36N08Npry9NttO3MvX57a6VGo/63QqEp97/xT/3USuIozjMDW/CE5C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uW9ZvgAAAN0AAAAPAAAAAAAAAAAAAAAAAKEC&#10;AABkcnMvZG93bnJldi54bWxQSwUGAAAAAAQABAD5AAAAjAMAAAAA&#10;" strokeweight="2pt"/>
                <v:line id="Line 4203" o:spid="_x0000_s3393"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XKwsQAAADdAAAADwAAAGRycy9kb3ducmV2LnhtbESPQYvCMBSE74L/ITzBm6a7UNFuo4jQ&#10;ZW+LtRdvz+bZljYvpclq/fcbQfA4zMw3TLobTSduNLjGsoKPZQSCuLS64UpBccoWaxDOI2vsLJOC&#10;BznYbaeTFBNt73ykW+4rESDsElRQe98nUrqyJoNuaXvi4F3tYNAHOVRSD3gPcNPJzyhaSYMNh4Ua&#10;ezrUVLb5n1HQnos4+/496FOX7/Wlyvz5ctVKzWfj/guEp9G/w6/2j1YQR/EG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9crCxAAAAN0AAAAPAAAAAAAAAAAA&#10;AAAAAKECAABkcnMvZG93bnJldi54bWxQSwUGAAAAAAQABAD5AAAAkgMAAAAA&#10;" strokeweight="2pt"/>
                <v:shape id="Text Box 4204" o:spid="_x0000_s3394"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4ksMA&#10;AADdAAAADwAAAGRycy9kb3ducmV2LnhtbERPz2vCMBS+C/sfwhvspskGK9oZRYYDYTDW1oPHt+bZ&#10;BpuX2kTt/vvlMPD48f1erkfXiSsNwXrW8DxTIIhrbyw3GvbVx3QOIkRkg51n0vBLAdarh8kSc+Nv&#10;XNC1jI1IIRxy1NDG2OdShrolh2Hme+LEHf3gMCY4NNIMeEvhrpMvSmXSoeXU0GJP7y3Vp/LiNGwO&#10;XGzt+evnuzgWtqoWij+zk9ZPj+PmDUSkMd7F/+6d0fCqsrQ/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L4k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205" o:spid="_x0000_s3395"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dCcYA&#10;AADdAAAADwAAAGRycy9kb3ducmV2LnhtbESPQWsCMRSE70L/Q3iCN00suLSrUaRYKAil6/bQ4+vm&#10;uRvcvKybVNd/3xQKHoeZ+YZZbQbXigv1wXrWMJ8pEMSVN5ZrDZ/l6/QJRIjIBlvPpOFGATbrh9EK&#10;c+OvXNDlEGuRIBxy1NDE2OVShqohh2HmO+LkHX3vMCbZ19L0eE1w18pHpTLp0HJaaLCjl4aq0+HH&#10;adh+cbGz5/fvj+JY2LJ8VrzPTlpPxsN2CSLSEO/h//ab0bBQ2Rz+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5dC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206" o:spid="_x0000_s3396"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DfsYA&#10;AADdAAAADwAAAGRycy9kb3ducmV2LnhtbESPQWsCMRSE70L/Q3gFb5oouLSrUaS0IBSK6/bQ4+vm&#10;uRvcvGw3Ubf/vhEKHoeZ+YZZbQbXigv1wXrWMJsqEMSVN5ZrDZ/l2+QJRIjIBlvPpOGXAmzWD6MV&#10;5sZfuaDLIdYiQTjkqKGJsculDFVDDsPUd8TJO/reYUyyr6Xp8ZrgrpVzpTLp0HJaaLCjl4aq0+Hs&#10;NGy/uHi1Px/f++JY2LJ8VvyenbQePw7bJYhIQ7yH/9s7o2Ghsjnc3q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zDf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207" o:spid="_x0000_s3397"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Bm5cYA&#10;AADdAAAADwAAAGRycy9kb3ducmV2LnhtbESPQWsCMRSE74X+h/AKvdWkLS7tahQpCgVBum4PPT43&#10;z93g5mW7SXX990YoeBxm5htmOh9cK47UB+tZw/NIgSCuvLFca/guV09vIEJENth6Jg1nCjCf3d9N&#10;MTf+xAUdt7EWCcIhRw1NjF0uZagachhGviNO3t73DmOSfS1Nj6cEd618USqTDi2nhQY7+mioOmz/&#10;nIbFDxdL+7vZfRX7wpblu+J1dtD68WFYTEBEGuIt/N/+NBrGKnuF65v0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Bm5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208" o:spid="_x0000_s3398"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kcYA&#10;AADdAAAADwAAAGRycy9kb3ducmV2LnhtbESPQWsCMRSE74X+h/AKvdWkpS7tahQpCgVBum4PPT43&#10;z93g5mW7SXX990YoeBxm5htmOh9cK47UB+tZw/NIgSCuvLFca/guV09vIEJENth6Jg1nCjCf3d9N&#10;MTf+xAUdt7EWCcIhRw1NjF0uZagachhGviNO3t73DmOSfS1Nj6cEd618USqTDi2nhQY7+mioOmz/&#10;nIbFDxdL+7vZfRX7wpblu+J1dtD68WFYTEBEGuIt/N/+NBrGKnuF65v0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n+k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209" o:spid="_x0000_s3399"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bCsYA&#10;AADdAAAADwAAAGRycy9kb3ducmV2LnhtbESPQWsCMRSE70L/Q3gFb5oouLSrUaQoCIXSdXvo8XXz&#10;3A1uXrabqNt/3xQKHoeZ+YZZbQbXiiv1wXrWMJsqEMSVN5ZrDR/lfvIEIkRkg61n0vBDATbrh9EK&#10;c+NvXND1GGuRIBxy1NDE2OVShqohh2HqO+LknXzvMCbZ19L0eEtw18q5Upl0aDktNNjRS0PV+Xhx&#10;GrafXOzs99vXe3EqbFk+K37NzlqPH4ftEkSkId7D/+2D0bBQ2QL+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VbC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210" o:spid="_x0000_s3400"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fcYA&#10;AADdAAAADwAAAGRycy9kb3ducmV2LnhtbESPQWsCMRSE74X+h/CE3mpioYtdjSKlBaEgrttDj8/N&#10;cze4edluom7/vRGEHoeZ+YaZLwfXijP1wXrWMBkrEMSVN5ZrDd/l5/MURIjIBlvPpOGPAiwXjw9z&#10;zI2/cEHnXaxFgnDIUUMTY5dLGaqGHIax74iTd/C9w5hkX0vT4yXBXStflMqkQ8tpocGO3huqjruT&#10;07D64eLD/m722+JQ2LJ8U/yVHbV+Gg2rGYhIQ/wP39tro+FVZRnc3qQn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Ff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211" o:spid="_x0000_s3401"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g5sYA&#10;AADdAAAADwAAAGRycy9kb3ducmV2LnhtbESPQWsCMRSE74X+h/AK3mrSgtt2NYoUhYIgXbeHHp+b&#10;525w87LdpLr+e1MoeBxm5htmthhcK07UB+tZw9NYgSCuvLFca/gq14+vIEJENth6Jg0XCrCY39/N&#10;MDf+zAWddrEWCcIhRw1NjF0uZagachjGviNO3sH3DmOSfS1Nj+cEd618ViqTDi2nhQY7em+oOu5+&#10;nYblNxcr+7PdfxaHwpblm+JNdtR69DAspyAiDfEW/m9/GA0Tlb3A35v0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tg5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212" o:spid="_x0000_s3402"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T0lMMA&#10;AADdAAAADwAAAGRycy9kb3ducmV2LnhtbERPz2vCMBS+C/sfwhvspskGK9oZRYYDYTDW1oPHt+bZ&#10;BpuX2kTt/vvlMPD48f1erkfXiSsNwXrW8DxTIIhrbyw3GvbVx3QOIkRkg51n0vBLAdarh8kSc+Nv&#10;XNC1jI1IIRxy1NDG2OdShrolh2Hme+LEHf3gMCY4NNIMeEvhrpMvSmXSoeXU0GJP7y3Vp/LiNGwO&#10;XGzt+evnuzgWtqoWij+zk9ZPj+PmDUSkMd7F/+6d0fCqsjQ3vU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T0l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213" o:spid="_x0000_s3403"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RD8YA&#10;AADdAAAADwAAAGRycy9kb3ducmV2LnhtbESPQWsCMRSE70L/Q3iCN00suNStUaRYKAil6/bQ4+vm&#10;uRvcvKybVNd/3xQKHoeZ+YZZbQbXigv1wXrWMJ8pEMSVN5ZrDZ/l6/QJRIjIBlvPpOFGATbrh9EK&#10;c+OvXNDlEGuRIBxy1NDE2OVShqohh2HmO+LkHX3vMCbZ19L0eE1w18pHpTLp0HJaaLCjl4aq0+HH&#10;adh+cbGz5/fvj+JY2LJcKt5nJ60n42H7DCLSEO/h//ab0bBQ2RL+3q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hRD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705344"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5070" name="Группа 5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071" name="Rectangle 421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72" name="Line 4216"/>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3" name="Line 4217"/>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4" name="Line 4218"/>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5" name="Line 4219"/>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6" name="Line 4220"/>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7" name="Line 4221"/>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8" name="Line 4222"/>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9" name="Line 4223"/>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0" name="Rectangle 4224"/>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081" name="Rectangle 4225"/>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082" name="Rectangle 4226"/>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083" name="Rectangle 4227"/>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84" name="Rectangle 4228"/>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5085" name="Rectangle 4229"/>
                        <wps:cNvSpPr>
                          <a:spLocks noChangeArrowheads="1"/>
                        </wps:cNvSpPr>
                        <wps:spPr bwMode="auto">
                          <a:xfrm>
                            <a:off x="8454" y="15330"/>
                            <a:ext cx="584"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086" name="Rectangle 4230"/>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087" name="Rectangle 4231"/>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088" name="Line 4232"/>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9" name="Line 4233"/>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0" name="Line 4234"/>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1" name="Line 4235"/>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2" name="Line 4236"/>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093" name="Group 4237"/>
                        <wpg:cNvGrpSpPr>
                          <a:grpSpLocks/>
                        </wpg:cNvGrpSpPr>
                        <wpg:grpSpPr bwMode="auto">
                          <a:xfrm>
                            <a:off x="1154" y="14756"/>
                            <a:ext cx="2491" cy="248"/>
                            <a:chOff x="0" y="0"/>
                            <a:chExt cx="19999" cy="20000"/>
                          </a:xfrm>
                        </wpg:grpSpPr>
                        <wps:wsp>
                          <wps:cNvPr id="5094" name="Rectangle 42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095" name="Rectangle 42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066E9"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5096" name="Group 4240"/>
                        <wpg:cNvGrpSpPr>
                          <a:grpSpLocks/>
                        </wpg:cNvGrpSpPr>
                        <wpg:grpSpPr bwMode="auto">
                          <a:xfrm>
                            <a:off x="1154" y="15036"/>
                            <a:ext cx="2491" cy="248"/>
                            <a:chOff x="0" y="0"/>
                            <a:chExt cx="19999" cy="20000"/>
                          </a:xfrm>
                        </wpg:grpSpPr>
                        <wps:wsp>
                          <wps:cNvPr id="5097" name="Rectangle 42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98" name="Rectangle 42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066E9"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099" name="Group 4243"/>
                        <wpg:cNvGrpSpPr>
                          <a:grpSpLocks/>
                        </wpg:cNvGrpSpPr>
                        <wpg:grpSpPr bwMode="auto">
                          <a:xfrm>
                            <a:off x="1154" y="15316"/>
                            <a:ext cx="2491" cy="248"/>
                            <a:chOff x="0" y="0"/>
                            <a:chExt cx="19999" cy="20000"/>
                          </a:xfrm>
                        </wpg:grpSpPr>
                        <wps:wsp>
                          <wps:cNvPr id="5100" name="Rectangle 42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101" name="Rectangle 42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102" name="Group 4246"/>
                        <wpg:cNvGrpSpPr>
                          <a:grpSpLocks/>
                        </wpg:cNvGrpSpPr>
                        <wpg:grpSpPr bwMode="auto">
                          <a:xfrm>
                            <a:off x="1154" y="15893"/>
                            <a:ext cx="2491" cy="248"/>
                            <a:chOff x="0" y="0"/>
                            <a:chExt cx="19999" cy="20000"/>
                          </a:xfrm>
                        </wpg:grpSpPr>
                        <wps:wsp>
                          <wps:cNvPr id="5103" name="Rectangle 42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104" name="Rectangle 42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066E9"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105" name="Group 4249"/>
                        <wpg:cNvGrpSpPr>
                          <a:grpSpLocks/>
                        </wpg:cNvGrpSpPr>
                        <wpg:grpSpPr bwMode="auto">
                          <a:xfrm>
                            <a:off x="1154" y="16170"/>
                            <a:ext cx="2491" cy="248"/>
                            <a:chOff x="0" y="0"/>
                            <a:chExt cx="19999" cy="20000"/>
                          </a:xfrm>
                        </wpg:grpSpPr>
                        <wps:wsp>
                          <wps:cNvPr id="5106" name="Rectangle 42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107" name="Rectangle 42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9066E9"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108" name="Line 4252"/>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9" name="Rectangle 4253"/>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0C15D0">
                              <w:pPr>
                                <w:pStyle w:val="ad"/>
                                <w:jc w:val="center"/>
                                <w:rPr>
                                  <w:sz w:val="18"/>
                                  <w:lang w:val="ru-RU"/>
                                </w:rPr>
                              </w:pPr>
                            </w:p>
                            <w:p w:rsidR="00FD58D3" w:rsidRDefault="00FD58D3" w:rsidP="000C15D0">
                              <w:pPr>
                                <w:pStyle w:val="ad"/>
                                <w:jc w:val="center"/>
                                <w:rPr>
                                  <w:sz w:val="18"/>
                                  <w:lang w:val="ru-RU"/>
                                </w:rPr>
                              </w:pPr>
                            </w:p>
                            <w:p w:rsidR="00FD58D3" w:rsidRPr="000C15D0" w:rsidRDefault="00FD58D3" w:rsidP="000C15D0">
                              <w:pPr>
                                <w:pStyle w:val="ad"/>
                                <w:jc w:val="center"/>
                                <w:rPr>
                                  <w:sz w:val="18"/>
                                  <w:lang w:val="ru-RU"/>
                                </w:rPr>
                              </w:pPr>
                              <w:r>
                                <w:rPr>
                                  <w:sz w:val="18"/>
                                  <w:lang w:val="ru-RU"/>
                                </w:rPr>
                                <w:t>Деятельность администратора сайта</w:t>
                              </w:r>
                            </w:p>
                          </w:txbxContent>
                        </wps:txbx>
                        <wps:bodyPr rot="0" vert="horz" wrap="square" lIns="12700" tIns="12700" rIns="12700" bIns="12700" anchor="t" anchorCtr="0" upright="1">
                          <a:noAutofit/>
                        </wps:bodyPr>
                      </wps:wsp>
                      <wps:wsp>
                        <wps:cNvPr id="5110" name="Line 4254"/>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1" name="Line 4255"/>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2" name="Line 4256"/>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3" name="Rectangle 4257"/>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114" name="Rectangle 4258"/>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115" name="Rectangle 4259"/>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116" name="Line 4260"/>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7" name="Line 4261"/>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8" name="Rectangle 4262"/>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119" name="Line 4263"/>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0" name="Line 4264"/>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1" name="Line 4265"/>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2" name="Line 4266"/>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23" name="Group 4267"/>
                        <wpg:cNvGrpSpPr>
                          <a:grpSpLocks/>
                        </wpg:cNvGrpSpPr>
                        <wpg:grpSpPr bwMode="auto">
                          <a:xfrm>
                            <a:off x="1154" y="15596"/>
                            <a:ext cx="2491" cy="248"/>
                            <a:chOff x="0" y="0"/>
                            <a:chExt cx="19999" cy="20000"/>
                          </a:xfrm>
                        </wpg:grpSpPr>
                        <wps:wsp>
                          <wps:cNvPr id="5124" name="Rectangle 426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125" name="Rectangle 426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126" name="Line 4270"/>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7" name="Rectangle 4271"/>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128" name="Rectangle 4272"/>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129" name="Line 4273"/>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0" name="Rectangle 4274"/>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131" name="Rectangle 4275"/>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132" name="Rectangle 4276"/>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133" name="Line 4277"/>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5070" o:spid="_x0000_s3404" style="position:absolute;margin-left:57pt;margin-top:19.5pt;width:518.8pt;height:802.3pt;z-index:25170534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" o:allowincell="f">
                <v:rect id="Rectangle 4215" o:spid="_x0000_s3405"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8DMQA&#10;AADdAAAADwAAAGRycy9kb3ducmV2LnhtbESP0YrCMBRE34X9h3AXfNNUQVe7RqmC4JPsVj/g0lzb&#10;YnPTbWJb/XqzIPg4zMwZZrXpTSVaalxpWcFkHIEgzqwuOVdwPu1HCxDOI2usLJOCOznYrD8GK4y1&#10;7fiX2tTnIkDYxaig8L6OpXRZQQbd2NbEwbvYxqAPssmlbrALcFPJaRTNpcGSw0KBNe0Kyq7pzSi4&#10;+r49Jnn62C/P22X2s02621+i1PCzT75BeOr9O/xqH7SCWfQ1gf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EPAzEAAAA3QAAAA8AAAAAAAAAAAAAAAAAmAIAAGRycy9k&#10;b3ducmV2LnhtbFBLBQYAAAAABAAEAPUAAACJAwAAAAA=&#10;" filled="f" strokeweight="2pt"/>
                <v:line id="Line 4216" o:spid="_x0000_s3406"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QE08EAAADdAAAADwAAAGRycy9kb3ducmV2LnhtbESPzQrCMBCE74LvEFbwpqmCP1SjiFDx&#10;JlYv3tZmbYvNpjRR69sbQfA4zMw3zHLdmko8qXGlZQWjYQSCOLO65FzB+ZQM5iCcR9ZYWSYFb3Kw&#10;XnU7S4y1ffGRnqnPRYCwi1FB4X0dS+myggy6oa2Jg3ezjUEfZJNL3eArwE0lx1E0lQZLDgsF1rQt&#10;KLunD6PgfjlPkt1hq09VutHXPPGX600r1e+1mwUIT63/h3/tvVYwiWZj+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5ATTwQAAAN0AAAAPAAAAAAAAAAAAAAAA&#10;AKECAABkcnMvZG93bnJldi54bWxQSwUGAAAAAAQABAD5AAAAjwMAAAAA&#10;" strokeweight="2pt"/>
                <v:line id="Line 4217" o:spid="_x0000_s3407"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hSMQAAADdAAAADwAAAGRycy9kb3ducmV2LnhtbESPS4vCQBCE74L/YWjBm05UfBAzigiR&#10;vS0bvXhrM50HZnpCZtT473cWFjwWVfUVlex704gnda62rGA2jUAQ51bXXCq4nNPJBoTzyBoby6Tg&#10;TQ72u+EgwVjbF//QM/OlCBB2MSqovG9jKV1ekUE3tS1x8ArbGfRBdqXUHb4C3DRyHkUrabDmsFBh&#10;S8eK8nv2MAru18syPX0f9bnJDvpWpv56K7RS41F/2ILw1PtP+L/9pRUso/UC/t6EJ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qKFIxAAAAN0AAAAPAAAAAAAAAAAA&#10;AAAAAKECAABkcnMvZG93bnJldi54bWxQSwUGAAAAAAQABAD5AAAAkgMAAAAA&#10;" strokeweight="2pt"/>
                <v:line id="Line 4218" o:spid="_x0000_s3408"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5PMQAAADdAAAADwAAAGRycy9kb3ducmV2LnhtbESPS4vCQBCE74L/YWjBm04UX8SMIkJk&#10;b8tGL97aTOeBmZ6QGTX++52FBY9FVX1FJfveNOJJnastK5hNIxDEudU1lwou53SyAeE8ssbGMil4&#10;k4P9bjhIMNb2xT/0zHwpAoRdjAoq79tYSpdXZNBNbUscvMJ2Bn2QXSl1h68AN42cR9FKGqw5LFTY&#10;0rGi/J49jIL79bJMT99HfW6yg76Vqb/eCq3UeNQftiA89f4T/m9/aQXLaL2Avzfh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Tk8xAAAAN0AAAAPAAAAAAAAAAAA&#10;AAAAAKECAABkcnMvZG93bnJldi54bWxQSwUGAAAAAAQABAD5AAAAkgMAAAAA&#10;" strokeweight="2pt"/>
                <v:line id="Line 4219" o:spid="_x0000_s3409"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2cp8QAAADdAAAADwAAAGRycy9kb3ducmV2LnhtbESPQYvCMBSE74L/ITzBm6a7UJVuo4jQ&#10;ZW+LtRdvz+bZljYvpclq/fcbQfA4zMw3TLobTSduNLjGsoKPZQSCuLS64UpBccoWGxDOI2vsLJOC&#10;BznYbaeTFBNt73ykW+4rESDsElRQe98nUrqyJoNuaXvi4F3tYNAHOVRSD3gPcNPJzyhaSYMNh4Ua&#10;ezrUVLb5n1HQnos4+/496FOX7/Wlyvz5ctVKzWfj/guEp9G/w6/2j1YQR+sY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DZynxAAAAN0AAAAPAAAAAAAAAAAA&#10;AAAAAKECAABkcnMvZG93bnJldi54bWxQSwUGAAAAAAQABAD5AAAAkgMAAAAA&#10;" strokeweight="2pt"/>
                <v:line id="Line 4220" o:spid="_x0000_s3410"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8C0MEAAADdAAAADwAAAGRycy9kb3ducmV2LnhtbESPzQrCMBCE74LvEFbwpqmCP1SjiFDx&#10;JlYv3tZmbYvNpjRR69sbQfA4zMw3zHLdmko8qXGlZQWjYQSCOLO65FzB+ZQM5iCcR9ZYWSYFb3Kw&#10;XnU7S4y1ffGRnqnPRYCwi1FB4X0dS+myggy6oa2Jg3ezjUEfZJNL3eArwE0lx1E0lQZLDgsF1rQt&#10;KLunD6PgfjlPkt1hq09VutHXPPGX600r1e+1mwUIT63/h3/tvVYwiWZT+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3wLQwQAAAN0AAAAPAAAAAAAAAAAAAAAA&#10;AKECAABkcnMvZG93bnJldi54bWxQSwUGAAAAAAQABAD5AAAAjwMAAAAA&#10;" strokeweight="2pt"/>
                <v:line id="Line 4221" o:spid="_x0000_s3411"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OnS8EAAADdAAAADwAAAGRycy9kb3ducmV2LnhtbESPzQrCMBCE74LvEFbwpqmCP1SjiFDx&#10;JlYv3tZmbYvNpjRR69sbQfA4zMw3zHLdmko8qXGlZQWjYQSCOLO65FzB+ZQM5iCcR9ZYWSYFb3Kw&#10;XnU7S4y1ffGRnqnPRYCwi1FB4X0dS+myggy6oa2Jg3ezjUEfZJNL3eArwE0lx1E0lQZLDgsF1rQt&#10;KLunD6PgfjlPkt1hq09VutHXPPGX600r1e+1mwUIT63/h3/tvVYwiW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k6dLwQAAAN0AAAAPAAAAAAAAAAAAAAAA&#10;AKECAABkcnMvZG93bnJldi54bWxQSwUGAAAAAAQABAD5AAAAjwMAAAAA&#10;" strokeweight="2pt"/>
                <v:line id="Line 4222" o:spid="_x0000_s3412"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lV08IAAADdAAAADwAAAGRycy9kb3ducmV2LnhtbERPzWoCMRC+F3yHMIK3mrVQratRxFZQ&#10;PEjVBxg342Z1M1mSqGufvjkUevz4/qfz1tbiTj5UjhUM+hkI4sLpiksFx8Pq9QNEiMgaa8ek4EkB&#10;5rPOyxRz7R78Tfd9LEUK4ZCjAhNjk0sZCkMWQ981xIk7O28xJuhLqT0+Urit5VuWDaXFilODwYaW&#10;horr/mYVbPxpex38lEaeeOO/6t3nONiLUr1uu5iAiNTGf/Gfe60VvGejNDe9SU9Az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lV08IAAADdAAAADwAAAAAAAAAAAAAA&#10;AAChAgAAZHJzL2Rvd25yZXYueG1sUEsFBgAAAAAEAAQA+QAAAJADAAAAAA==&#10;" strokeweight="1pt"/>
                <v:line id="Line 4223" o:spid="_x0000_s3413"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XwSMUAAADdAAAADwAAAGRycy9kb3ducmV2LnhtbESP0WoCMRRE34X+Q7iFvmnWQmtdjVKq&#10;QqUPUvUDrpvrZuvmZkmirn59Iwg+DjNzhhlPW1uLE/lQOVbQ72UgiAunKy4VbDeL7geIEJE11o5J&#10;wYUCTCdPnTHm2p35l07rWIoE4ZCjAhNjk0sZCkMWQ881xMnbO28xJulLqT2eE9zW8jXL3qXFitOC&#10;wYa+DBWH9dEqWPrdz6F/LY3c8dLP69VsGOyfUi/P7ecIRKQ2PsL39rdW8JYNhnB7k56An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XwSMUAAADdAAAADwAAAAAAAAAA&#10;AAAAAAChAgAAZHJzL2Rvd25yZXYueG1sUEsFBgAAAAAEAAQA+QAAAJMDAAAAAA==&#10;" strokeweight="1pt"/>
                <v:rect id="Rectangle 4224" o:spid="_x0000_s3414"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sbsAA&#10;AADdAAAADwAAAGRycy9kb3ducmV2LnhtbERPz2vCMBS+D/Y/hDfYbU0mm9RqlCIIu1oVPD6aZ1tt&#10;Xrok0/rfLwfB48f3e7EabS+u5EPnWMNnpkAQ18503GjY7zYfOYgQkQ32jknDnQKslq8vCyyMu/GW&#10;rlVsRArhUKCGNsahkDLULVkMmRuIE3dy3mJM0DfSeLylcNvLiVJTabHj1NDiQOuW6kv1ZzWU5Xk8&#10;/FYz3ASZKz81X6Ypj1q/v43lHESkMT7FD/eP0fCt8rQ/vUlP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Osbs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225" o:spid="_x0000_s3415"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J9cMA&#10;AADdAAAADwAAAGRycy9kb3ducmV2LnhtbESPQWsCMRSE74L/ITyhN02UKuvWKEtB6LVrBY+Pzevu&#10;6uZlm0Td/vtGEHocZuYbZrMbbCdu5EPrWMN8pkAQV860XGv4OuynGYgQkQ12jknDLwXYbcejDebG&#10;3fmTbmWsRYJwyFFDE2OfSxmqhiyGmeuJk/ftvMWYpK+l8XhPcNvJhVIrabHltNBgT+8NVZfyajUU&#10;xXk4/pRr3AeZKb8yr6YuTlq/TIbiDUSkIf6Hn+0Po2Gpsj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8J9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4226" o:spid="_x0000_s3416"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2XgsMA&#10;AADdAAAADwAAAGRycy9kb3ducmV2LnhtbESPQWsCMRSE70L/Q3iCN02UKtutURZB6LVbhR4fm9fd&#10;1c3LNom6/vtGKHgcZuYbZr0dbCeu5EPrWMN8pkAQV860XGs4fO2nGYgQkQ12jknDnQJsNy+jNebG&#10;3fiTrmWsRYJwyFFDE2OfSxmqhiyGmeuJk/fjvMWYpK+l8XhLcNvJhVIrabHltNBgT7uGqnN5sRqK&#10;4jQcf8s33AeZKb8yr6YuvrWejIfiHUSkIT7D/+0Po2GpsgU83qQn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2Xg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227" o:spid="_x0000_s3417"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EyGcQA&#10;AADdAAAADwAAAGRycy9kb3ducmV2LnhtbESPQWvCQBSE74X+h+UVequ7tRrS6CqhIPTaqODxkX1N&#10;YrNv4+5W03/fFQSPw8x8wyzXo+3FmXzoHGt4nSgQxLUzHTcadtvNSw4iRGSDvWPS8EcB1qvHhyUW&#10;xl34i85VbESCcChQQxvjUEgZ6pYshokbiJP37bzFmKRvpPF4SXDby6lSmbTYcVpocaCPluqf6tdq&#10;KMvjuD9V77gJMlc+MzPTlAetn5/GcgEi0hjv4Vv702iYq/wNrm/S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xMhn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228" o:spid="_x0000_s3418"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qbcMA&#10;AADdAAAADwAAAGRycy9kb3ducmV2LnhtbESPQWsCMRSE74L/ITyhN00Ule3WKIsg9NqtQo+Pzevu&#10;6uZlTVLd/vtGKHgcZuYbZrMbbCdu5EPrWMN8pkAQV860XGs4fh6mGYgQkQ12jknDLwXYbcejDebG&#10;3fmDbmWsRYJwyFFDE2OfSxmqhiyGmeuJk/ftvMWYpK+l8XhPcNvJhVJrabHltNBgT/uGqkv5YzUU&#10;xXk4XctXPASZKb82S1MXX1q/TIbiDUSkIT7D/+13o2GlsiU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iqb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Дата</w:t>
                        </w:r>
                      </w:p>
                    </w:txbxContent>
                  </v:textbox>
                </v:rect>
                <v:rect id="Rectangle 4229" o:spid="_x0000_s3419" style="position:absolute;left:8454;top:15330;width:584;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P9sMA&#10;AADdAAAADwAAAGRycy9kb3ducmV2LnhtbESPQWsCMRSE74L/ITyhN02UKtutURZB6LVbhR4fm9fd&#10;1c3LmqS6/fdGKHgcZuYbZr0dbCeu5EPrWMN8pkAQV860XGs4fO2nGYgQkQ12jknDHwXYbsajNebG&#10;3fiTrmWsRYJwyFFDE2OfSxmqhiyGmeuJk/fjvMWYpK+l8XhLcNvJhVIrabHltNBgT7uGqnP5azUU&#10;xWk4Xso33AeZKb8yr6YuvrV+mQzFO4hIQ3yG/9sfRsNSZUt4vE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QP9s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w:t>
                        </w:r>
                      </w:p>
                    </w:txbxContent>
                  </v:textbox>
                </v:rect>
                <v:rect id="Rectangle 4230" o:spid="_x0000_s3420"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RgcMA&#10;AADdAAAADwAAAGRycy9kb3ducmV2LnhtbESPQWvCQBSE7wX/w/KE3uquxYYYXSUIglfTFnp8ZJ9J&#10;NPs27m41/fduodDjMDPfMOvtaHtxIx86xxrmMwWCuHam40bDx/v+JQcRIrLB3jFp+KEA283kaY2F&#10;cXc+0q2KjUgQDgVqaGMcCilD3ZLFMHMDcfJOzluMSfpGGo/3BLe9fFUqkxY7TgstDrRrqb5U31ZD&#10;WZ7Hz2u1xH2QufKZWZim/NL6eTqWKxCRxvgf/msfjIY3lWfw+yY9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Rg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4231" o:spid="_x0000_s3421"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0GsQA&#10;AADdAAAADwAAAGRycy9kb3ducmV2LnhtbESPQWvCQBSE70L/w/IEb2ZXaW0aXSUIgtdGCz0+ss8k&#10;bfZturvV9N93CwWPw8x8w2x2o+3FlXzoHGtYZAoEce1Mx42G8+kwz0GEiGywd0wafijAbvsw2WBh&#10;3I1f6VrFRiQIhwI1tDEOhZShbsliyNxAnLyL8xZjkr6RxuMtwW0vl0qtpMWO00KLA+1bqj+rb6uh&#10;LD/Gt6/qBQ9B5sqvzKNpynetZ9OxXIOINMZ7+L99NBqeVP4Mf2/S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NBrEAAAA3QAAAA8AAAAAAAAAAAAAAAAAmAIAAGRycy9k&#10;b3ducmV2LnhtbFBLBQYAAAAABAAEAPUAAACJAw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232" o:spid="_x0000_s3422"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DHr4AAADdAAAADwAAAGRycy9kb3ducmV2LnhtbERPuwrCMBTdBf8hXMFNUwVFqqmIUHET&#10;q4vbtbl9YHNTmqj1780gOB7Oe7PtTSNe1LnasoLZNAJBnFtdc6ngekknKxDOI2tsLJOCDznYJsPB&#10;BmNt33ymV+ZLEULYxaig8r6NpXR5RQbd1LbEgStsZ9AH2JVSd/gO4aaR8yhaSoM1h4YKW9pXlD+y&#10;p1HwuF0X6eG015cm2+l7mfrbvdBKjUf9bg3CU+//4p/7qBUsol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2UMevgAAAN0AAAAPAAAAAAAAAAAAAAAAAKEC&#10;AABkcnMvZG93bnJldi54bWxQSwUGAAAAAAQABAD5AAAAjAMAAAAA&#10;" strokeweight="2pt"/>
                <v:line id="Line 4233" o:spid="_x0000_s3423"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mhcAAAADdAAAADwAAAGRycy9kb3ducmV2LnhtbESPwQrCMBBE74L/EFbwpqmCotUoIlS8&#10;idWLt7VZ22KzKU3U+vdGEDwOM/OGWa5bU4knNa60rGA0jEAQZ1aXnCs4n5LBDITzyBory6TgTQ7W&#10;q25nibG2Lz7SM/W5CBB2MSoovK9jKV1WkEE3tDVx8G62MeiDbHKpG3wFuKnkOIqm0mDJYaHAmrYF&#10;Zff0YRTcL+dJsjts9alKN/qaJ/5yvWml+r12swDhqfX/8K+91wom0Ww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6V5oXAAAAA3QAAAA8AAAAAAAAAAAAAAAAA&#10;oQIAAGRycy9kb3ducmV2LnhtbFBLBQYAAAAABAAEAPkAAACOAwAAAAA=&#10;" strokeweight="2pt"/>
                <v:line id="Line 4234" o:spid="_x0000_s3424"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Zxb4AAADdAAAADwAAAGRycy9kb3ducmV2LnhtbERPvQrCMBDeBd8hnOCmqYKi1SgiVNzE&#10;2sXtbM622FxKE7W+vRkEx4/vf73tTC1e1LrKsoLJOAJBnFtdcaEguySjBQjnkTXWlknBhxxsN/3e&#10;GmNt33ymV+oLEULYxaig9L6JpXR5SQbd2DbEgbvb1qAPsC2kbvEdwk0tp1E0lwYrDg0lNrQvKX+k&#10;T6Pgcc1myeG015c63elbkfjr7a6VGg663QqEp87/xT/3USuYRcuwP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dtnFvgAAAN0AAAAPAAAAAAAAAAAAAAAAAKEC&#10;AABkcnMvZG93bnJldi54bWxQSwUGAAAAAAQABAD5AAAAjAMAAAAA&#10;" strokeweight="2pt"/>
                <v:line id="Line 4235" o:spid="_x0000_s3425"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atMUAAADdAAAADwAAAGRycy9kb3ducmV2LnhtbESP0WoCMRRE3wX/IVyhb5rdQkW3Rina&#10;QqUP0tUPuG5uN1s3N0uS6tavbwShj8PMnGEWq9624kw+NI4V5JMMBHHldMO1gsP+bTwDESKyxtYx&#10;KfilAKvlcLDAQrsLf9K5jLVIEA4FKjAxdoWUoTJkMUxcR5y8L+ctxiR9LbXHS4LbVj5m2VRabDgt&#10;GOxobag6lT9WwdYfP075tTbyyFv/2u4282C/lXoY9S/PICL18T98b79rBU/ZPIfb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atMUAAADdAAAADwAAAAAAAAAA&#10;AAAAAAChAgAAZHJzL2Rvd25yZXYueG1sUEsFBgAAAAAEAAQA+QAAAJMDAAAAAA==&#10;" strokeweight="1pt"/>
                <v:line id="Line 4236" o:spid="_x0000_s3426"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2Ew8UAAADdAAAADwAAAGRycy9kb3ducmV2LnhtbESP0WoCMRRE3wX/IVzBN80qKHVrFLEt&#10;KD5IbT/gurndbN3cLEmqq19vhIKPw8ycYebL1tbiTD5UjhWMhhkI4sLpiksF318fgxcQISJrrB2T&#10;gisFWC66nTnm2l34k86HWIoE4ZCjAhNjk0sZCkMWw9A1xMn7cd5iTNKXUnu8JLit5TjLptJixWnB&#10;YENrQ8Xp8GcVbP1xdxrdSiOPvPXv9f5tFuyvUv1eu3oFEamNz/B/e6MVTLLZGB5v0hO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2Ew8UAAADdAAAADwAAAAAAAAAA&#10;AAAAAAChAgAAZHJzL2Rvd25yZXYueG1sUEsFBgAAAAAEAAQA+QAAAJMDAAAAAA==&#10;" strokeweight="1pt"/>
                <v:group id="Group 4237" o:spid="_x0000_s3427"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ceGccAAADdAAAADwAAAGRycy9kb3ducmV2LnhtbESPQWvCQBSE7wX/w/IK&#10;3ppNlJSaZhWRKh5CoSqU3h7ZZxLMvg3ZbRL/fbdQ6HGYmW+YfDOZVgzUu8aygiSKQRCXVjdcKbic&#10;908vIJxH1thaJgV3crBZzx5yzLQd+YOGk69EgLDLUEHtfZdJ6cqaDLrIdsTBu9reoA+yr6TucQxw&#10;08pFHD9Lgw2HhRo72tVU3k7fRsFhxHG7TN6G4nbd3b/O6ftnkZBS88dp+wrC0+T/w3/to1aQxqs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CceGccAAADd&#10;AAAADwAAAAAAAAAAAAAAAACqAgAAZHJzL2Rvd25yZXYueG1sUEsFBgAAAAAEAAQA+gAAAJ4DAAAA&#10;AA==&#10;">
                  <v:rect id="Rectangle 4238" o:spid="_x0000_s34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8sMMA&#10;AADdAAAADwAAAGRycy9kb3ducmV2LnhtbESPQWsCMRSE70L/Q3iF3tykoqKrURZB6LWrhR4fm+fu&#10;6uZlm6S6/feNIHgcZuYbZr0dbCeu5EPrWMN7pkAQV860XGs4HvbjBYgQkQ12jknDHwXYbl5Ga8yN&#10;u/EnXctYiwThkKOGJsY+lzJUDVkMmeuJk3dy3mJM0tfSeLwluO3kRKm5tNhyWmiwp11D1aX8tRqK&#10;4jx8/ZRL3Ae5UH5upqYuvrV+ex2KFYhIQ3yGH+0Po2GmllO4v0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8sM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239" o:spid="_x0000_s34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ZK8QA&#10;AADdAAAADwAAAGRycy9kb3ducmV2LnhtbESPwWrDMBBE74X+g9hCb7XU0oTEtRxMIZBrnQRyXKyt&#10;7dZauZKSuH8fBQI5DjPzhilWkx3EiXzoHWt4zRQI4saZnlsNu+36ZQEiRGSDg2PS8E8BVuXjQ4G5&#10;cWf+olMdW5EgHHLU0MU45lKGpiOLIXMjcfK+nbcYk/StNB7PCW4H+abUXFrsOS10ONJnR81vfbQa&#10;qupn2v/VS1wHuVB+bt5NWx20fn6aqg8QkaZ4D9/aG6NhppYzuL5JT0C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NmSvEAAAA3QAAAA8AAAAAAAAAAAAAAAAAmAIAAGRycy9k&#10;b3ducmV2LnhtbFBLBQYAAAAABAAEAPUAAACJAwAAAAA=&#10;" filled="f" stroked="f" strokeweight=".25pt">
                    <v:textbox inset="1pt,1pt,1pt,1pt">
                      <w:txbxContent>
                        <w:p w:rsidR="00FD58D3" w:rsidRPr="009066E9" w:rsidRDefault="00FD58D3">
                          <w:pPr>
                            <w:pStyle w:val="ad"/>
                            <w:rPr>
                              <w:sz w:val="18"/>
                              <w:lang w:val="ru-RU"/>
                            </w:rPr>
                          </w:pPr>
                          <w:r>
                            <w:rPr>
                              <w:sz w:val="18"/>
                              <w:lang w:val="ru-RU"/>
                            </w:rPr>
                            <w:t>Кутузова</w:t>
                          </w:r>
                        </w:p>
                      </w:txbxContent>
                    </v:textbox>
                  </v:rect>
                </v:group>
                <v:group id="Group 4240" o:spid="_x0000_s3430"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C9gcUAAADdAAAADwAAAGRycy9kb3ducmV2LnhtbESPQYvCMBSE7wv+h/AE&#10;b2taRVmrUURW8SALq4J4ezTPtti8lCbb1n9vBGGPw8x8wyxWnSlFQ7UrLCuIhxEI4tTqgjMF59P2&#10;8wuE88gaS8uk4EEOVsvexwITbVv+peboMxEg7BJUkHtfJVK6NCeDbmgr4uDdbG3QB1lnUtfYBrgp&#10;5SiKptJgwWEhx4o2OaX3459RsGuxXY/j7+Zwv20e19Pk53KISalBv1vPQXjq/H/43d5rBZNoNoX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QvYHFAAAA3QAA&#10;AA8AAAAAAAAAAAAAAAAAqgIAAGRycy9kb3ducmV2LnhtbFBLBQYAAAAABAAEAPoAAACcAwAAAAA=&#10;">
                  <v:rect id="Rectangle 4241" o:spid="_x0000_s3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ix8QA&#10;AADdAAAADwAAAGRycy9kb3ducmV2LnhtbESPzWrDMBCE74G8g9hAbomU0ObHjWxMIJBr3RZyXKyt&#10;7dZaOZKauG9fFQo9DjPzDXMoRtuLG/nQOdawWioQxLUzHTcaXl9Oix2IEJEN9o5JwzcFKPLp5ICZ&#10;cXd+plsVG5EgHDLU0MY4ZFKGuiWLYekG4uS9O28xJukbaTzeE9z2cq3URlrsOC20ONCxpfqz+rIa&#10;yvJjfLtWezwFuVN+Yx5MU160ns/G8glEpDH+h//aZ6PhUe238PsmPQ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Tosf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242" o:spid="_x0000_s3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w2tb8A&#10;AADdAAAADwAAAGRycy9kb3ducmV2LnhtbERPTYvCMBC9C/6HMAt702RlFa1GKYKw160KHodmbKvN&#10;pCZZ7f57cxA8Pt73atPbVtzJh8axhq+xAkFcOtNwpeGw343mIEJENtg6Jg3/FGCzHg5WmBn34F+6&#10;F7ESKYRDhhrqGLtMylDWZDGMXUecuLPzFmOCvpLG4yOF21ZOlJpJiw2nhho72tZUXos/qyHPL/3x&#10;VixwF+Rc+Zn5NlV+0vrzo8+XICL18S1+uX+MhqlapLnpTXo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TDa1vwAAAN0AAAAPAAAAAAAAAAAAAAAAAJgCAABkcnMvZG93bnJl&#10;di54bWxQSwUGAAAAAAQABAD1AAAAhAMAAAAA&#10;" filled="f" stroked="f" strokeweight=".25pt">
                    <v:textbox inset="1pt,1pt,1pt,1pt">
                      <w:txbxContent>
                        <w:p w:rsidR="00FD58D3" w:rsidRPr="009066E9" w:rsidRDefault="00FD58D3">
                          <w:pPr>
                            <w:pStyle w:val="ad"/>
                            <w:rPr>
                              <w:sz w:val="18"/>
                              <w:lang w:val="ru-RU"/>
                            </w:rPr>
                          </w:pPr>
                          <w:proofErr w:type="spellStart"/>
                          <w:r>
                            <w:rPr>
                              <w:sz w:val="18"/>
                              <w:lang w:val="ru-RU"/>
                            </w:rPr>
                            <w:t>Рудинский</w:t>
                          </w:r>
                          <w:proofErr w:type="spellEnd"/>
                        </w:p>
                      </w:txbxContent>
                    </v:textbox>
                  </v:rect>
                </v:group>
                <v:group id="Group 4243" o:spid="_x0000_s3433"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8p88YAAADdAAAADwAAAGRycy9kb3ducmV2LnhtbESPT4vCMBTE78J+h/AW&#10;vGnaFUWrUUR2lz2I4B8Qb4/m2Rabl9Jk2/rtjSB4HGbmN8xi1ZlSNFS7wrKCeBiBIE6tLjhTcDr+&#10;DKYgnEfWWFomBXdysFp+9BaYaNvynpqDz0SAsEtQQe59lUjp0pwMuqGtiIN3tbVBH2SdSV1jG+Cm&#10;lF9RNJEGCw4LOVa0ySm9Hf6Ngt8W2/Uo/m62t+vmfjmOd+dtTEr1P7v1HISnzr/Dr/afVjCOZj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zynzxgAAAN0A&#10;AAAPAAAAAAAAAAAAAAAAAKoCAABkcnMvZG93bnJldi54bWxQSwUGAAAAAAQABAD6AAAAnQMAAAAA&#10;">
                  <v:rect id="Rectangle 4244" o:spid="_x0000_s3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Ggqb8A&#10;AADdAAAADwAAAGRycy9kb3ducmV2LnhtbERPTYvCMBC9L/gfwgje1sTFFa1GKQuCV7sreByasa02&#10;k5pErf9+cxA8Pt73atPbVtzJh8axhslYgSAunWm40vD3u/2cgwgR2WDrmDQ8KcBmPfhYYWbcg/d0&#10;L2IlUgiHDDXUMXaZlKGsyWIYu444cSfnLcYEfSWNx0cKt638UmomLTacGmrs6Kem8lLcrIY8P/eH&#10;a7HAbZBz5Wdmaqr8qPVo2OdLEJH6+Ba/3Duj4Xui0v70Jj0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0aCpvwAAAN0AAAAPAAAAAAAAAAAAAAAAAJgCAABkcnMvZG93bnJl&#10;di54bWxQSwUGAAAAAAQABAD1AAAAhAM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245" o:spid="_x0000_s3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FMsMA&#10;AADdAAAADwAAAGRycy9kb3ducmV2LnhtbESPQWsCMRSE74L/ITyhN01WqujWKEtB6LVrBY+Pzevu&#10;6uZlm0Td/vtGEHocZuYbZrMbbCdu5EPrWEM2UyCIK2darjV8HfbTFYgQkQ12jknDLwXYbcejDebG&#10;3fmTbmWsRYJwyFFDE2OfSxmqhiyGmeuJk/ftvMWYpK+l8XhPcNvJuVJLabHltNBgT+8NVZfyajUU&#10;xXk4/pRr3Ae5Un5pXk1dnLR+mQzFG4hIQ/wPP9sfRsMiUxk83q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0FMsMAAADdAAAADwAAAAAAAAAAAAAAAACYAgAAZHJzL2Rv&#10;d25yZXYueG1sUEsFBgAAAAAEAAQA9QAAAIgDAAAAAA==&#10;" filled="f" stroked="f" strokeweight=".25pt">
                    <v:textbox inset="1pt,1pt,1pt,1pt">
                      <w:txbxContent>
                        <w:p w:rsidR="00FD58D3" w:rsidRDefault="00FD58D3">
                          <w:pPr>
                            <w:pStyle w:val="ad"/>
                            <w:rPr>
                              <w:sz w:val="18"/>
                            </w:rPr>
                          </w:pPr>
                        </w:p>
                      </w:txbxContent>
                    </v:textbox>
                  </v:rect>
                </v:group>
                <v:group id="Group 4246" o:spid="_x0000_s3436"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AhmMUAAADdAAAADwAAAGRycy9kb3ducmV2LnhtbESPQYvCMBSE74L/ITzB&#10;m6ZVFKlGEdldPMiCdWHx9miebbF5KU22rf/eLAgeh5n5htnselOJlhpXWlYQTyMQxJnVJecKfi6f&#10;kxUI55E1VpZJwYMc7LbDwQYTbTs+U5v6XAQIuwQVFN7XiZQuK8igm9qaOHg32xj0QTa51A12AW4q&#10;OYuipTRYclgosKZDQdk9/TMKvjrs9vP4oz3db4fH9bL4/j3FpNR41O/XIDz1/h1+tY9awSKOZ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WAIZjFAAAA3QAA&#10;AA8AAAAAAAAAAAAAAAAAqgIAAGRycy9kb3ducmV2LnhtbFBLBQYAAAAABAAEAPoAAACcAwAAAAA=&#10;">
                  <v:rect id="Rectangle 4247" o:spid="_x0000_s3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3sMA&#10;AADdAAAADwAAAGRycy9kb3ducmV2LnhtbESPQWsCMRSE74L/ITzBmyZqFbs1ylIQenVtocfH5nV3&#10;dfOyJqlu/70pCB6HmfmG2ex624or+dA41jCbKhDEpTMNVxo+j/vJGkSIyAZbx6ThjwLstsPBBjPj&#10;bnygaxErkSAcMtRQx9hlUoayJoth6jri5P04bzEm6StpPN4S3LZyrtRKWmw4LdTY0XtN5bn4tRry&#10;/NR/XYpX3Ae5Vn5lXkyVf2s9HvX5G4hIfXyGH+0Po2E5Uwv4f5Oe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3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248" o:spid="_x0000_s3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mqsIA&#10;AADdAAAADwAAAGRycy9kb3ducmV2LnhtbESPQWsCMRSE7wX/Q3iCt5pYVHQ1ylIQenVtocfH5rm7&#10;unlZk1TXf28EocdhZr5h1tvetuJKPjSONUzGCgRx6UzDlYbvw+59ASJEZIOtY9JwpwDbzeBtjZlx&#10;N97TtYiVSBAOGWqoY+wyKUNZk8Uwdh1x8o7OW4xJ+koaj7cEt638UGouLTacFmrs6LOm8lz8WQ15&#10;fup/LsUSd0EulJ+bqanyX61Hwz5fgYjUx//wq/1lNMwmagr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6qaqwgAAAN0AAAAPAAAAAAAAAAAAAAAAAJgCAABkcnMvZG93&#10;bnJldi54bWxQSwUGAAAAAAQABAD1AAAAhwMAAAAA&#10;" filled="f" stroked="f" strokeweight=".25pt">
                    <v:textbox inset="1pt,1pt,1pt,1pt">
                      <w:txbxContent>
                        <w:p w:rsidR="00FD58D3" w:rsidRPr="009066E9" w:rsidRDefault="00FD58D3">
                          <w:pPr>
                            <w:pStyle w:val="ad"/>
                            <w:rPr>
                              <w:sz w:val="18"/>
                              <w:lang w:val="ru-RU"/>
                            </w:rPr>
                          </w:pPr>
                          <w:proofErr w:type="spellStart"/>
                          <w:r>
                            <w:rPr>
                              <w:sz w:val="18"/>
                              <w:lang w:val="ru-RU"/>
                            </w:rPr>
                            <w:t>Рудинский</w:t>
                          </w:r>
                          <w:proofErr w:type="spellEnd"/>
                        </w:p>
                      </w:txbxContent>
                    </v:textbox>
                  </v:rect>
                </v:group>
                <v:group id="Group 4249" o:spid="_x0000_s3439"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ppuezFAAAA3QAA&#10;AA8AAAAAAAAAAAAAAAAAqgIAAGRycy9kb3ducmV2LnhtbFBLBQYAAAAABAAEAPoAAACcAwAAAAA=&#10;">
                  <v:rect id="Rectangle 4250" o:spid="_x0000_s3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SdRsMA&#10;AADdAAAADwAAAGRycy9kb3ducmV2LnhtbESPQWsCMRSE7wX/Q3hCbzWx2EVXoyyC4NVtBY+PzXN3&#10;dfOyJqlu/70pFHocZuYbZrUZbCfu5EPrWMN0okAQV860XGv4+ty9zUGEiGywc0wafijAZj16WWFu&#10;3IMPdC9jLRKEQ44amhj7XMpQNWQxTFxPnLyz8xZjkr6WxuMjwW0n35XKpMWW00KDPW0bqq7lt9VQ&#10;FJfheCsXuAtyrnxmZqYuTlq/jodiCSLSEP/Df+290fAxVRn8vklP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SdR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251" o:spid="_x0000_s3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g43cQA&#10;AADdAAAADwAAAGRycy9kb3ducmV2LnhtbESPQWvCQBSE74L/YXmCN92NtGrTrBIEwWvTFjw+sq9J&#10;avZt3N1q+u+7hUKPw8x8wxT70fbiRj50jjVkSwWCuHam40bD2+txsQURIrLB3jFp+KYA+910UmBu&#10;3J1f6FbFRiQIhxw1tDEOuZShbsliWLqBOHkfzluMSfpGGo/3BLe9XCm1lhY7TgstDnRoqb5UX1ZD&#10;WX6O79fqCY9BbpVfmwfTlGet57OxfAYRaYz/4b/2yWh4zNQG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4ON3EAAAA3QAAAA8AAAAAAAAAAAAAAAAAmAIAAGRycy9k&#10;b3ducmV2LnhtbFBLBQYAAAAABAAEAPUAAACJAwAAAAA=&#10;" filled="f" stroked="f" strokeweight=".25pt">
                    <v:textbox inset="1pt,1pt,1pt,1pt">
                      <w:txbxContent>
                        <w:p w:rsidR="00FD58D3" w:rsidRPr="009066E9" w:rsidRDefault="00FD58D3">
                          <w:pPr>
                            <w:pStyle w:val="ad"/>
                            <w:rPr>
                              <w:sz w:val="18"/>
                              <w:lang w:val="ru-RU"/>
                            </w:rPr>
                          </w:pPr>
                          <w:proofErr w:type="spellStart"/>
                          <w:r>
                            <w:rPr>
                              <w:sz w:val="18"/>
                              <w:lang w:val="ru-RU"/>
                            </w:rPr>
                            <w:t>Петрикин</w:t>
                          </w:r>
                          <w:proofErr w:type="spellEnd"/>
                        </w:p>
                      </w:txbxContent>
                    </v:textbox>
                  </v:rect>
                </v:group>
                <v:line id="Line 4252" o:spid="_x0000_s3442"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P2b4AAADdAAAADwAAAGRycy9kb3ducmV2LnhtbERPuwrCMBTdBf8hXMFNUwVFqqmIUHET&#10;q4vbtbl9YHNTmqj1780gOB7Oe7PtTSNe1LnasoLZNAJBnFtdc6ngekknKxDOI2tsLJOCDznYJsPB&#10;BmNt33ymV+ZLEULYxaig8r6NpXR5RQbd1LbEgStsZ9AH2JVSd/gO4aaR8yhaSoM1h4YKW9pXlD+y&#10;p1HwuF0X6eG015cm2+l7mfrbvdBKjUf9bg3CU+//4p/7qBUsZlG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60/ZvgAAAN0AAAAPAAAAAAAAAAAAAAAAAKEC&#10;AABkcnMvZG93bnJldi54bWxQSwUGAAAAAAQABAD5AAAAjAMAAAAA&#10;" strokeweight="2pt"/>
                <v:rect id="Rectangle 4253" o:spid="_x0000_s3443"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JNMMA&#10;AADdAAAADwAAAGRycy9kb3ducmV2LnhtbESPQWvCQBSE74L/YXlCb7prsaJpNhIEwauphR4f2dck&#10;bfZt3N1q+u/dQsHjMDPfMPlutL24kg+dYw3LhQJBXDvTcaPh/HaYb0CEiGywd0wafinArphOcsyM&#10;u/GJrlVsRIJwyFBDG+OQSRnqliyGhRuIk/fpvMWYpG+k8XhLcNvLZ6XW0mLHaaHFgfYt1d/Vj9VQ&#10;ll/j+6Xa4iHIjfJrszJN+aH102wsX0FEGuMj/N8+Gg0vS7WFvzfpCc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sJNMMAAADdAAAADwAAAAAAAAAAAAAAAACYAgAAZHJzL2Rv&#10;d25yZXYueG1sUEsFBgAAAAAEAAQA9QAAAIgDAAAAAA==&#10;" filled="f" stroked="f" strokeweight=".25pt">
                  <v:textbox inset="1pt,1pt,1pt,1pt">
                    <w:txbxContent>
                      <w:p w:rsidR="00FD58D3" w:rsidRDefault="00FD58D3" w:rsidP="000C15D0">
                        <w:pPr>
                          <w:pStyle w:val="ad"/>
                          <w:jc w:val="center"/>
                          <w:rPr>
                            <w:sz w:val="18"/>
                            <w:lang w:val="ru-RU"/>
                          </w:rPr>
                        </w:pPr>
                      </w:p>
                      <w:p w:rsidR="00FD58D3" w:rsidRDefault="00FD58D3" w:rsidP="000C15D0">
                        <w:pPr>
                          <w:pStyle w:val="ad"/>
                          <w:jc w:val="center"/>
                          <w:rPr>
                            <w:sz w:val="18"/>
                            <w:lang w:val="ru-RU"/>
                          </w:rPr>
                        </w:pPr>
                      </w:p>
                      <w:p w:rsidR="00FD58D3" w:rsidRPr="000C15D0" w:rsidRDefault="00FD58D3" w:rsidP="000C15D0">
                        <w:pPr>
                          <w:pStyle w:val="ad"/>
                          <w:jc w:val="center"/>
                          <w:rPr>
                            <w:sz w:val="18"/>
                            <w:lang w:val="ru-RU"/>
                          </w:rPr>
                        </w:pPr>
                        <w:r>
                          <w:rPr>
                            <w:sz w:val="18"/>
                            <w:lang w:val="ru-RU"/>
                          </w:rPr>
                          <w:t>Деятельность администратора сайта</w:t>
                        </w:r>
                      </w:p>
                    </w:txbxContent>
                  </v:textbox>
                </v:rect>
                <v:line id="Line 4254" o:spid="_x0000_s3444"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VAr4AAADdAAAADwAAAGRycy9kb3ducmV2LnhtbERPvQrCMBDeBd8hnOCmaQVFqlFEqLiJ&#10;1aXb2ZxtsbmUJmp9ezMIjh/f/3rbm0a8qHO1ZQXxNAJBXFhdc6ngekknSxDOI2tsLJOCDznYboaD&#10;NSbavvlMr8yXIoSwS1BB5X2bSOmKigy6qW2JA3e3nUEfYFdK3eE7hJtGzqJoIQ3WHBoqbGlfUfHI&#10;nkbBI7/O08Npry9NttO3MvX57a6VGo/63QqEp97/xT/3USuYx3HYH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RNUCvgAAAN0AAAAPAAAAAAAAAAAAAAAAAKEC&#10;AABkcnMvZG93bnJldi54bWxQSwUGAAAAAAQABAD5AAAAjAMAAAAA&#10;" strokeweight="2pt"/>
                <v:line id="Line 4255" o:spid="_x0000_s3445"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wmcAAAADdAAAADwAAAGRycy9kb3ducmV2LnhtbESPwQrCMBBE74L/EFbwpmkFRapRRKh4&#10;E6sXb2uztsVmU5qo9e+NIHgcZuYNs1x3phZPal1lWUE8jkAQ51ZXXCg4n9LRHITzyBpry6TgTQ7W&#10;q35viYm2Lz7SM/OFCBB2CSoovW8SKV1ekkE3tg1x8G62NeiDbAupW3wFuKnlJIpm0mDFYaHEhrYl&#10;5ffsYRTcL+dpujts9anONvpapP5yvWmlhoNuswDhqfP/8K+91wqmc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4IcJnAAAAA3QAAAA8AAAAAAAAAAAAAAAAA&#10;oQIAAGRycy9kb3ducmV2LnhtbFBLBQYAAAAABAAEAPkAAACOAwAAAAA=&#10;" strokeweight="2pt"/>
                <v:line id="Line 4256" o:spid="_x0000_s3446"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ru7sAAAADdAAAADwAAAGRycy9kb3ducmV2LnhtbESPwQrCMBBE74L/EFbwpmkFRapRRKh4&#10;E6sXb2uztsVmU5qo9e+NIHgcZuYNs1x3phZPal1lWUE8jkAQ51ZXXCg4n9LRHITzyBpry6TgTQ7W&#10;q35viYm2Lz7SM/OFCBB2CSoovW8SKV1ekkE3tg1x8G62NeiDbAupW3wFuKnlJIpm0mDFYaHEhrYl&#10;5ffsYRTcL+dpujts9anONvpapP5yvWmlhoNuswDhqfP/8K+91wqmcTyB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a7u7AAAAA3QAAAA8AAAAAAAAAAAAAAAAA&#10;oQIAAGRycy9kb3ducmV2LnhtbFBLBQYAAAAABAAEAPkAAACOAwAAAAA=&#10;" strokeweight="2pt"/>
                <v:rect id="Rectangle 4257" o:spid="_x0000_s3447"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oA8QA&#10;AADdAAAADwAAAGRycy9kb3ducmV2LnhtbESPQWvCQBSE74L/YXmCN91EW7ExGwkFwatpCz0+ss8k&#10;bfZt3N1q/PduodDjMDPfMPl+NL24kvOdZQXpMgFBXFvdcaPg/e2w2ILwAVljb5kU3MnDvphOcsy0&#10;vfGJrlVoRISwz1BBG8KQSenrlgz6pR2Io3e2zmCI0jVSO7xFuOnlKkk20mDHcaHFgV5bqr+rH6Og&#10;LL/Gj0v1ggcvt4nb6CfdlJ9KzWdjuQMRaAz/4b/2USt4TtM1/L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aqAP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258" o:spid="_x0000_s3448"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wd8IA&#10;AADdAAAADwAAAGRycy9kb3ducmV2LnhtbESPQYvCMBSE78L+h/CEvWlaUdFqlCIIe92q4PHRPNtq&#10;89JNstr99xtB8DjMzDfMetubVtzJ+caygnScgCAurW64UnA87EcLED4ga2wtk4I/8rDdfAzWmGn7&#10;4G+6F6ESEcI+QwV1CF0mpS9rMujHtiOO3sU6gyFKV0nt8BHhppWTJJlLgw3HhRo72tVU3opfoyDP&#10;r/3pp1ji3stF4uZ6qqv8rNTnsM9XIAL14R1+tb+0glmaTuH5Jj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MzB3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Листов</w:t>
                        </w:r>
                      </w:p>
                    </w:txbxContent>
                  </v:textbox>
                </v:rect>
                <v:rect id="Rectangle 4259" o:spid="_x0000_s3449"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7MQA&#10;AADdAAAADwAAAGRycy9kb3ducmV2LnhtbESPwWrDMBBE74H+g9hCb7HsUhvXiRJMIdBr3QRyXKyt&#10;7dRauZKauH8fBQo5DjPzhllvZzOKMzk/WFaQJSkI4tbqgTsF+8/dsgThA7LG0TIp+CMP283DYo2V&#10;thf+oHMTOhEh7CtU0IcwVVL6tieDPrETcfS+rDMYonSd1A4vEW5G+ZymhTQ4cFzocaK3ntrv5tco&#10;qOvTfPhpXnHnZZm6Qr/orj4q9fQ41ysQgeZwD/+337WCPMtyuL2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lez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4260" o:spid="_x0000_s3450"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OB8UAAADdAAAADwAAAGRycy9kb3ducmV2LnhtbESP0WoCMRRE3wv+Q7iCb5rdgtJujVK0&#10;guJDqfoB183tZuvmZkmirv36RhD6OMzMGWY672wjLuRD7VhBPspAEJdO11wpOOxXwxcQISJrbByT&#10;ghsFmM96T1MstLvyF112sRIJwqFABSbGtpAylIYshpFriZP37bzFmKSvpPZ4TXDbyOcsm0iLNacF&#10;gy0tDJWn3dkq2Pjj9pT/VkYeeeM/ms/la7A/Sg363fsbiEhd/A8/2mutYJznE7i/SU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SOB8UAAADdAAAADwAAAAAAAAAA&#10;AAAAAAChAgAAZHJzL2Rvd25yZXYueG1sUEsFBgAAAAAEAAQA+QAAAJMDAAAAAA==&#10;" strokeweight="1pt"/>
                <v:line id="Line 4261" o:spid="_x0000_s3451"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grnMYAAADdAAAADwAAAGRycy9kb3ducmV2LnhtbESP3WoCMRSE7wt9h3AKvdPsCv1xNUrx&#10;BypelFof4Lg5brZuTpYk6urTm4LQy2FmvmHG08424kQ+1I4V5P0MBHHpdM2Vgu3PsvcOIkRkjY1j&#10;UnChANPJ48MYC+3O/E2nTaxEgnAoUIGJsS2kDKUhi6HvWuLk7Z23GJP0ldQezwluGznIsldpsea0&#10;YLClmaHysDlaBSu/Wx/ya2Xkjld+0XzNh8H+KvX81H2MQETq4n/43v7UCl7y/A3+3qQn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oK5zGAAAA3QAAAA8AAAAAAAAA&#10;AAAAAAAAoQIAAGRycy9kb3ducmV2LnhtbFBLBQYAAAAABAAEAPkAAACUAwAAAAA=&#10;" strokeweight="1pt"/>
                <v:rect id="Rectangle 4262" o:spid="_x0000_s3452"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6cr8A&#10;AADdAAAADwAAAGRycy9kb3ducmV2LnhtbERPTYvCMBC9C/6HMII3TbuouF2jlAXBq1XB49DMtl2b&#10;SU2i1n9vDoLHx/tebXrTijs531hWkE4TEMSl1Q1XCo6H7WQJwgdkja1lUvAkD5v1cLDCTNsH7+le&#10;hErEEPYZKqhD6DIpfVmTQT+1HXHk/qwzGCJ0ldQOHzHctPIrSRbSYMOxocaOfmsqL8XNKMjz//50&#10;Lb5x6+UycQs901V+Vmo86vMfEIH68BG/3TutYJ6mcW58E5+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fjpyvwAAAN0AAAAPAAAAAAAAAAAAAAAAAJgCAABkcnMvZG93bnJl&#10;di54bWxQSwUGAAAAAAQABAD1AAAAhAM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263" o:spid="_x0000_s3453"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58n8QAAADdAAAADwAAAGRycy9kb3ducmV2LnhtbESPQYvCMBSE74L/ITzBm6ZdUNxuo4jQ&#10;ZW+LtRdvz+bZljYvpclq/fcbQfA4zMw3TLobTSduNLjGsoJ4GYEgLq1uuFJQnLLFBoTzyBo7y6Tg&#10;QQ522+kkxUTbOx/plvtKBAi7BBXU3veJlK6syaBb2p44eFc7GPRBDpXUA94D3HTyI4rW0mDDYaHG&#10;ng41lW3+ZxS052KVff8e9KnL9/pSZf58uWql5rNx/wXC0+jf4Vf7RytYxfEnPN+EJy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nyfxAAAAN0AAAAPAAAAAAAAAAAA&#10;AAAAAKECAABkcnMvZG93bnJldi54bWxQSwUGAAAAAAQABAD5AAAAkgMAAAAA&#10;" strokeweight="2pt"/>
                <v:line id="Line 4264" o:spid="_x0000_s3454"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5VcMAAADdAAAADwAAAGRycy9kb3ducmV2LnhtbERP3WrCMBS+F/YO4Qx2N9MKk62alrFN&#10;mOxCdD7AsTk21eakJFE7n365ELz8+P7n1WA7cSYfWscK8nEGgrh2uuVGwfZ38fwKIkRkjZ1jUvBH&#10;AaryYTTHQrsLr+m8iY1IIRwKVGBi7AspQ23IYhi7njhxe+ctxgR9I7XHSwq3nZxk2VRabDk1GOzp&#10;w1B93JysgqXf/Rzza2Pkjpf+q1t9vgV7UOrpcXifgYg0xLv45v7WCl7ySdqf3qQnI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teVXDAAAA3QAAAA8AAAAAAAAAAAAA&#10;AAAAoQIAAGRycy9kb3ducmV2LnhtbFBLBQYAAAAABAAEAPkAAACRAwAAAAA=&#10;" strokeweight="1pt"/>
                <v:line id="Line 4265" o:spid="_x0000_s3455"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czsYAAADdAAAADwAAAGRycy9kb3ducmV2LnhtbESP3WoCMRSE7wXfIRyhd5pdwdJujVL8&#10;gUovSlcf4Lg53WzdnCxJ1G2fvikIXg4z8w0zX/a2FRfyoXGsIJ9kIIgrpxuuFRz22/ETiBCRNbaO&#10;ScEPBVguhoM5Ftpd+ZMuZaxFgnAoUIGJsSukDJUhi2HiOuLkfTlvMSbpa6k9XhPctnKaZY/SYsNp&#10;wWBHK0PVqTxbBTt/fD/lv7WRR975Tfuxfg72W6mHUf/6AiJSH+/hW/tNK5jl0xz+36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h3M7GAAAA3QAAAA8AAAAAAAAA&#10;AAAAAAAAoQIAAGRycy9kb3ducmV2LnhtbFBLBQYAAAAABAAEAPkAAACUAwAAAAA=&#10;" strokeweight="1pt"/>
                <v:line id="Line 4266" o:spid="_x0000_s3456"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NCucUAAADdAAAADwAAAGRycy9kb3ducmV2LnhtbESP0WoCMRRE3wv+Q7hC3zS7C5Z2NYpo&#10;hUofStUPuG6um9XNzZKkuu3XNwWhj8PMnGFmi9624ko+NI4V5OMMBHHldMO1gsN+M3oGESKyxtYx&#10;KfimAIv54GGGpXY3/qTrLtYiQTiUqMDE2JVShsqQxTB2HXHyTs5bjEn6WmqPtwS3rSyy7ElabDgt&#10;GOxoZai67L6sgq0/vl/yn9rII2/9a/uxfgn2rNTjsF9OQUTq43/43n7TCiZ5UcD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NCucUAAADdAAAADwAAAAAAAAAA&#10;AAAAAAChAgAAZHJzL2Rvd25yZXYueG1sUEsFBgAAAAAEAAQA+QAAAJMDAAAAAA==&#10;" strokeweight="1pt"/>
                <v:group id="Group 4267" o:spid="_x0000_s3457"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YY8cAAADdAAAADwAAAGRycy9kb3ducmV2LnhtbESPT2vCQBTE7wW/w/KE&#10;3uomhpQSXUVESw+hUC2U3h7ZZxLMvg3ZNX++fbcgeBxm5jfMejuaRvTUudqygngRgSAurK65VPB9&#10;Pr68gXAeWWNjmRRM5GC7mT2tMdN24C/qT74UAcIuQwWV920mpSsqMugWtiUO3sV2Bn2QXSl1h0OA&#10;m0Yuo+hVGqw5LFTY0r6i4nq6GQXvAw67JD70+fWyn37P6edPHpNSz/NxtwLhafSP8L39oRWk8TKB&#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nYY8cAAADd&#10;AAAADwAAAAAAAAAAAAAAAACqAgAAZHJzL2Rvd25yZXYueG1sUEsFBgAAAAAEAAQA+gAAAJ4DAAAA&#10;AA==&#10;">
                  <v:rect id="Rectangle 4268" o:spid="_x0000_s34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6ysIA&#10;AADdAAAADwAAAGRycy9kb3ducmV2LnhtbESPQYvCMBSE74L/ITxhb5oqKrUapSwIe7Wr4PHRPNtq&#10;89JNstr990ZY8DjMzDfMZtebVtzJ+caygukkAUFcWt1wpeD4vR+nIHxA1thaJgV/5GG3HQ42mGn7&#10;4APdi1CJCGGfoYI6hC6T0pc1GfQT2xFH72KdwRClq6R2+Ihw08pZkiylwYbjQo0dfdZU3opfoyDP&#10;r/3pp1jh3ss0cUs911V+Vupj1OdrEIH68A7/t7+0gsV0NofX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rK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rect id="Rectangle 4269" o:spid="_x0000_s34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UcQA&#10;AADdAAAADwAAAGRycy9kb3ducmV2LnhtbESPwWrDMBBE74X+g9hCb41sUwfXjRJMIZBrnQZ6XKyt&#10;7cRauZISu38fBQI9DjPzhlltZjOICznfW1aQLhIQxI3VPbcKvvbblwKED8gaB8uk4I88bNaPDyss&#10;tZ34ky51aEWEsC9RQRfCWErpm44M+oUdiaP3Y53BEKVrpXY4RbgZZJYkS2mw57jQ4UgfHTWn+mwU&#10;VNVxPvzWb7j1skjcUr/qtvpW6vlprt5BBJrDf/je3mkFeZrl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TX1H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4270" o:spid="_x0000_s3460"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0iUMAAAADdAAAADwAAAGRycy9kb3ducmV2LnhtbESPwQrCMBBE74L/EFbwpqmCItUoIlS8&#10;idVLb2uztsVmU5qo9e+NIHgcZuYNs9p0phZPal1lWcFkHIEgzq2uuFBwOSejBQjnkTXWlknBmxxs&#10;1v3eCmNtX3yiZ+oLESDsYlRQet/EUrq8JINubBvi4N1sa9AH2RZSt/gKcFPLaRTNpcGKw0KJDe1K&#10;yu/pwyi4Z5dZsj/u9LlOt/paJD673rRSw0G3XYLw1Pl/+Nc+aAWzyXQO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IlDAAAAA3QAAAA8AAAAAAAAAAAAAAAAA&#10;oQIAAGRycy9kb3ducmV2LnhtbFBLBQYAAAAABAAEAPkAAACOAwAAAAA=&#10;" strokeweight="2pt"/>
                <v:rect id="Rectangle 4271" o:spid="_x0000_s3461"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1kvcQA&#10;AADdAAAADwAAAGRycy9kb3ducmV2LnhtbESPQWvCQBSE7wX/w/KE3pqN0toYXSUUhF6bWvD4yD6T&#10;aPZturtN4r93C4Ueh5n5htnuJ9OJgZxvLStYJCkI4srqlmsFx8/DUwbCB2SNnWVScCMP+93sYYu5&#10;tiN/0FCGWkQI+xwVNCH0uZS+asigT2xPHL2zdQZDlK6W2uEY4aaTyzRdSYMtx4UGe3prqLqWP0ZB&#10;UVymr+9yjQcvs9St9LOui5NSj/Op2IAINIX/8F/7XSt4WSxf4f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NZL3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272" o:spid="_x0000_s3462"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wz8AA&#10;AADdAAAADwAAAGRycy9kb3ducmV2LnhtbERPTYvCMBC9L/gfwgje1lRxRWtTKYLg1e4KHodmbKvN&#10;pCZR67/fHBb2+Hjf2XYwnXiS861lBbNpAoK4srrlWsHP9/5zBcIHZI2dZVLwJg/bfPSRYarti4/0&#10;LEMtYgj7FBU0IfSplL5qyKCf2p44chfrDIYIXS21w1cMN52cJ8lSGmw5NjTY066h6lY+jIKiuA6n&#10;e7nGvZerxC31QtfFWanJeCg2IAIN4V/85z5oBV+zeZwb38QnI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Lwz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Масштаб</w:t>
                        </w:r>
                      </w:p>
                    </w:txbxContent>
                  </v:textbox>
                </v:rect>
                <v:line id="Line 4273" o:spid="_x0000_s3463"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2IsEAAADdAAAADwAAAGRycy9kb3ducmV2LnhtbESPwQrCMBBE74L/EFbwpqmCotUoIlS8&#10;idWLt7VZ22KzKU3U+vdGEDwOM/OGWa5bU4knNa60rGA0jEAQZ1aXnCs4n5LBDITzyBory6TgTQ7W&#10;q25nibG2Lz7SM/W5CBB2MSoovK9jKV1WkEE3tDVx8G62MeiDbHKpG3wFuKnkOIqm0mDJYaHAmrYF&#10;Zff0YRTcL+dJsjts9alKN/qaJ/5yvWml+r12swDhqfX/8K+91womo/Ec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ErYiwQAAAN0AAAAPAAAAAAAAAAAAAAAA&#10;AKECAABkcnMvZG93bnJldi54bWxQSwUGAAAAAAQABAD5AAAAjwMAAAAA&#10;" strokeweight="2pt"/>
                <v:rect id="Rectangle 4274" o:spid="_x0000_s3464"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qFMAA&#10;AADdAAAADwAAAGRycy9kb3ducmV2LnhtbERPy4rCMBTdD/gP4QruxtRXcTpGKYLg1qrg8tLcaTs2&#10;NzWJWv/eLAZmeTjv1aY3rXiQ841lBZNxAoK4tLrhSsHpuPtcgvABWWNrmRS8yMNmPfhYYabtkw/0&#10;KEIlYgj7DBXUIXSZlL6syaAf2444cj/WGQwRukpqh88Yblo5TZJUGmw4NtTY0bam8lrcjYI8/+3P&#10;t+ILd14uE5fqua7yi1KjYZ9/gwjUh3/xn3uvFSwms7g/vo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qFMAAAADdAAAADwAAAAAAAAAAAAAAAACYAgAAZHJzL2Rvd25y&#10;ZXYueG1sUEsFBgAAAAAEAAQA9QAAAIUDA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275" o:spid="_x0000_s3465"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j8QA&#10;AADdAAAADwAAAGRycy9kb3ducmV2LnhtbESPQWvCQBSE74L/YXmCN91EW7ExGwkFwatpCz0+ss8k&#10;bfZt3N1q/PduodDjMDPfMPl+NL24kvOdZQXpMgFBXFvdcaPg/e2w2ILwAVljb5kU3MnDvphOcsy0&#10;vfGJrlVoRISwz1BBG8KQSenrlgz6pR2Io3e2zmCI0jVSO7xFuOnlKkk20mDHcaHFgV5bqr+rH6Og&#10;LL/Gj0v1ggcvt4nb6CfdlJ9KzWdjuQMRaAz/4b/2USt4Ttcp/L6JT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xz4/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4276" o:spid="_x0000_s3466"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R+MIA&#10;AADdAAAADwAAAGRycy9kb3ducmV2LnhtbESPT4vCMBTE78J+h/AWvGnqX9xqlCIIXq0u7PHRvG3r&#10;Ni/dJGr99kYQPA4z8xtmtelMI67kfG1ZwWiYgCAurK65VHA67gYLED4ga2wsk4I7edisP3orTLW9&#10;8YGueShFhLBPUUEVQptK6YuKDPqhbYmj92udwRClK6V2eItw08hxksylwZrjQoUtbSsq/vKLUZBl&#10;5+77P//CnZeLxM31VJfZj1L9zy5bggjUhXf41d5rBbPRZAzP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H4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 : 1</w:t>
                        </w:r>
                      </w:p>
                    </w:txbxContent>
                  </v:textbox>
                </v:rect>
                <v:line id="Line 4277" o:spid="_x0000_s3467"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x/8YAAADdAAAADwAAAGRycy9kb3ducmV2LnhtbESP0WoCMRRE3wv9h3ALfdPsKi12NYpo&#10;hUofROsHXDe3m62bmyWJuvr1TUHo4zAzZ5jJrLONOJMPtWMFeT8DQVw6XXOlYP+16o1AhIissXFM&#10;Cq4UYDZ9fJhgod2Ft3TexUokCIcCFZgY20LKUBqyGPquJU7et/MWY5K+ktrjJcFtIwdZ9iot1pwW&#10;DLa0MFQedyerYO0Pn8f8Vhl54LV/bzbLt2B/lHp+6uZjEJG6+B++tz+0gpd8OIS/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mcf/GAAAA3QAAAA8AAAAAAAAA&#10;AAAAAAAAoQIAAGRycy9kb3ducmV2LnhtbFBLBQYAAAAABAAEAPkAAACUAwAAAAA=&#10;" strokeweight="1pt"/>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83168" behindDoc="0" locked="0" layoutInCell="0" allowOverlap="1" wp14:anchorId="4C12017B" wp14:editId="69CFBA47">
                <wp:simplePos x="0" y="0"/>
                <wp:positionH relativeFrom="page">
                  <wp:posOffset>714375</wp:posOffset>
                </wp:positionH>
                <wp:positionV relativeFrom="topMargin">
                  <wp:posOffset>247650</wp:posOffset>
                </wp:positionV>
                <wp:extent cx="2520315" cy="504190"/>
                <wp:effectExtent l="0" t="0" r="13335" b="10160"/>
                <wp:wrapNone/>
                <wp:docPr id="1214" name="Прямоугольник 1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7A1F359B" id="Прямоугольник 1214" o:spid="_x0000_s1026" style="position:absolute;margin-left:56.25pt;margin-top:19.5pt;width:198.45pt;height:39.7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Hz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84192" behindDoc="0" locked="0" layoutInCell="0" allowOverlap="1" wp14:anchorId="263C04CD" wp14:editId="6790EF62">
                <wp:simplePos x="0" y="0"/>
                <wp:positionH relativeFrom="page">
                  <wp:posOffset>838200</wp:posOffset>
                </wp:positionH>
                <wp:positionV relativeFrom="margin">
                  <wp:posOffset>-464820</wp:posOffset>
                </wp:positionV>
                <wp:extent cx="2291715" cy="133350"/>
                <wp:effectExtent l="0" t="0" r="0" b="0"/>
                <wp:wrapNone/>
                <wp:docPr id="1215" name="Надпись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15" o:spid="_x0000_s3468" type="#_x0000_t202" style="position:absolute;margin-left:66pt;margin-top:-36.6pt;width:180.45pt;height:10.5pt;rotation:180;flip:x;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009B427C">
        <w:rPr>
          <w:noProof/>
        </w:rPr>
        <w:drawing>
          <wp:inline distT="0" distB="0" distL="0" distR="0" wp14:anchorId="5937ADDC" wp14:editId="4815B361">
            <wp:extent cx="5940425" cy="4040505"/>
            <wp:effectExtent l="0" t="0" r="3175" b="0"/>
            <wp:docPr id="4442" name="Рисунок 4442" descr="https://pp.userapi.com/c626417/v626417755/5f6e4/WdD6ZIwDY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p.userapi.com/c626417/v626417755/5f6e4/WdD6ZIwDYN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9B427C" w:rsidRDefault="00CB214A" w:rsidP="00776910">
      <w:pPr>
        <w:rPr>
          <w:rFonts w:eastAsia="Calibri"/>
          <w:noProof/>
          <w:sz w:val="28"/>
          <w:szCs w:val="20"/>
        </w:rPr>
      </w:pPr>
      <w:r w:rsidRPr="00CB214A">
        <w:rPr>
          <w:rFonts w:eastAsia="Calibri"/>
          <w:noProof/>
          <w:sz w:val="28"/>
          <w:szCs w:val="20"/>
        </w:rPr>
        <mc:AlternateContent>
          <mc:Choice Requires="wpg">
            <w:drawing>
              <wp:anchor distT="0" distB="0" distL="114300" distR="114300" simplePos="0" relativeHeight="251706368"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5134" name="Группа 5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135" name="Rectangle 427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6" name="Line 428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7" name="Line 428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8" name="Line 428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9" name="Line 428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0" name="Line 428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1" name="Line 428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2" name="Line 428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3" name="Line 428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4" name="Rectangle 428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45" name="Rectangle 428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146" name="Rectangle 429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47" name="Rectangle 429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48" name="Rectangle 429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5149" name="Rectangle 4293"/>
                        <wps:cNvSpPr>
                          <a:spLocks noChangeArrowheads="1"/>
                        </wps:cNvSpPr>
                        <wps:spPr bwMode="auto">
                          <a:xfrm>
                            <a:off x="8512" y="15330"/>
                            <a:ext cx="526"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150" name="Rectangle 4294"/>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0C15D0" w:rsidRDefault="00FD58D3">
                              <w:pPr>
                                <w:pStyle w:val="ad"/>
                                <w:jc w:val="center"/>
                                <w:rPr>
                                  <w:sz w:val="18"/>
                                  <w:lang w:val="ru-RU"/>
                                </w:rPr>
                              </w:pPr>
                              <w:r>
                                <w:rPr>
                                  <w:sz w:val="18"/>
                                  <w:lang w:val="ru-RU"/>
                                </w:rPr>
                                <w:t>1</w:t>
                              </w:r>
                            </w:p>
                          </w:txbxContent>
                        </wps:txbx>
                        <wps:bodyPr rot="0" vert="horz" wrap="square" lIns="12700" tIns="12700" rIns="12700" bIns="12700" anchor="t" anchorCtr="0" upright="1">
                          <a:noAutofit/>
                        </wps:bodyPr>
                      </wps:wsp>
                      <wps:wsp>
                        <wps:cNvPr id="5151" name="Rectangle 429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152" name="Line 429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3" name="Line 429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4" name="Line 429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5" name="Line 429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6" name="Line 430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57" name="Group 4301"/>
                        <wpg:cNvGrpSpPr>
                          <a:grpSpLocks/>
                        </wpg:cNvGrpSpPr>
                        <wpg:grpSpPr bwMode="auto">
                          <a:xfrm>
                            <a:off x="1154" y="14756"/>
                            <a:ext cx="2491" cy="248"/>
                            <a:chOff x="0" y="0"/>
                            <a:chExt cx="19999" cy="20000"/>
                          </a:xfrm>
                        </wpg:grpSpPr>
                        <wps:wsp>
                          <wps:cNvPr id="5158" name="Rectangle 43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159" name="Rectangle 43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5160" name="Group 4304"/>
                        <wpg:cNvGrpSpPr>
                          <a:grpSpLocks/>
                        </wpg:cNvGrpSpPr>
                        <wpg:grpSpPr bwMode="auto">
                          <a:xfrm>
                            <a:off x="1154" y="15036"/>
                            <a:ext cx="2491" cy="248"/>
                            <a:chOff x="0" y="0"/>
                            <a:chExt cx="19999" cy="20000"/>
                          </a:xfrm>
                        </wpg:grpSpPr>
                        <wps:wsp>
                          <wps:cNvPr id="5161" name="Rectangle 43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62" name="Rectangle 43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163" name="Group 4307"/>
                        <wpg:cNvGrpSpPr>
                          <a:grpSpLocks/>
                        </wpg:cNvGrpSpPr>
                        <wpg:grpSpPr bwMode="auto">
                          <a:xfrm>
                            <a:off x="1154" y="15316"/>
                            <a:ext cx="2491" cy="248"/>
                            <a:chOff x="0" y="0"/>
                            <a:chExt cx="19999" cy="20000"/>
                          </a:xfrm>
                        </wpg:grpSpPr>
                        <wps:wsp>
                          <wps:cNvPr id="5164" name="Rectangle 43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165" name="Rectangle 43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166" name="Group 4310"/>
                        <wpg:cNvGrpSpPr>
                          <a:grpSpLocks/>
                        </wpg:cNvGrpSpPr>
                        <wpg:grpSpPr bwMode="auto">
                          <a:xfrm>
                            <a:off x="1154" y="15893"/>
                            <a:ext cx="2491" cy="248"/>
                            <a:chOff x="0" y="0"/>
                            <a:chExt cx="19999" cy="20000"/>
                          </a:xfrm>
                        </wpg:grpSpPr>
                        <wps:wsp>
                          <wps:cNvPr id="5167" name="Rectangle 431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168" name="Rectangle 431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169" name="Group 4313"/>
                        <wpg:cNvGrpSpPr>
                          <a:grpSpLocks/>
                        </wpg:cNvGrpSpPr>
                        <wpg:grpSpPr bwMode="auto">
                          <a:xfrm>
                            <a:off x="1154" y="16170"/>
                            <a:ext cx="2491" cy="248"/>
                            <a:chOff x="0" y="0"/>
                            <a:chExt cx="19999" cy="20000"/>
                          </a:xfrm>
                        </wpg:grpSpPr>
                        <wps:wsp>
                          <wps:cNvPr id="5170" name="Rectangle 431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171" name="Rectangle 431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172" name="Line 431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3" name="Rectangle 431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CE52EC">
                              <w:pPr>
                                <w:pStyle w:val="ad"/>
                                <w:jc w:val="center"/>
                                <w:rPr>
                                  <w:sz w:val="18"/>
                                  <w:lang w:val="ru-RU"/>
                                </w:rPr>
                              </w:pPr>
                            </w:p>
                            <w:p w:rsidR="00FD58D3" w:rsidRDefault="00FD58D3" w:rsidP="00CE52EC">
                              <w:pPr>
                                <w:pStyle w:val="ad"/>
                                <w:jc w:val="center"/>
                                <w:rPr>
                                  <w:sz w:val="18"/>
                                  <w:lang w:val="ru-RU"/>
                                </w:rPr>
                              </w:pPr>
                            </w:p>
                            <w:p w:rsidR="00FD58D3" w:rsidRPr="00CE52EC" w:rsidRDefault="00FD58D3" w:rsidP="00CE52EC">
                              <w:pPr>
                                <w:pStyle w:val="ad"/>
                                <w:jc w:val="center"/>
                                <w:rPr>
                                  <w:sz w:val="18"/>
                                  <w:lang w:val="ru-RU"/>
                                </w:rPr>
                              </w:pPr>
                              <w:r>
                                <w:rPr>
                                  <w:sz w:val="18"/>
                                  <w:lang w:val="ru-RU"/>
                                </w:rPr>
                                <w:t>Деятельность администратора сайта</w:t>
                              </w:r>
                            </w:p>
                          </w:txbxContent>
                        </wps:txbx>
                        <wps:bodyPr rot="0" vert="horz" wrap="square" lIns="12700" tIns="12700" rIns="12700" bIns="12700" anchor="t" anchorCtr="0" upright="1">
                          <a:noAutofit/>
                        </wps:bodyPr>
                      </wps:wsp>
                      <wps:wsp>
                        <wps:cNvPr id="5174" name="Line 431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5" name="Line 431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6" name="Line 432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7" name="Rectangle 432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178" name="Rectangle 432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179" name="Rectangle 432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180" name="Line 432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1" name="Line 432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2" name="Rectangle 432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183" name="Line 432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4" name="Line 432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5" name="Line 432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6" name="Line 433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87" name="Group 4331"/>
                        <wpg:cNvGrpSpPr>
                          <a:grpSpLocks/>
                        </wpg:cNvGrpSpPr>
                        <wpg:grpSpPr bwMode="auto">
                          <a:xfrm>
                            <a:off x="1154" y="15596"/>
                            <a:ext cx="2491" cy="248"/>
                            <a:chOff x="0" y="0"/>
                            <a:chExt cx="19999" cy="20000"/>
                          </a:xfrm>
                        </wpg:grpSpPr>
                        <wps:wsp>
                          <wps:cNvPr id="5188" name="Rectangle 43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189" name="Rectangle 43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190" name="Line 433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1" name="Rectangle 433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192" name="Rectangle 433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193" name="Line 433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4" name="Rectangle 433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195" name="Rectangle 4339"/>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196" name="Rectangle 4340"/>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197" name="Line 434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5134" o:spid="_x0000_s3469" style="position:absolute;margin-left:57pt;margin-top:19.5pt;width:518.8pt;height:802.3pt;z-index:25170636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" o:allowincell="f">
                <v:rect id="Rectangle 4279" o:spid="_x0000_s3470"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MUsYA&#10;AADdAAAADwAAAGRycy9kb3ducmV2LnhtbESP0WqDQBRE3wv9h+UW8lbXJFgak00wAaFPpbV+wMW9&#10;UYl717gbNf36bqHQx2FmzjC7w2w6MdLgWssKllEMgriyuuVaQfmVP7+CcB5ZY2eZFNzJwWH/+LDD&#10;VNuJP2ksfC0ChF2KChrv+1RKVzVk0EW2Jw7e2Q4GfZBDLfWAU4CbTq7i+EUabDksNNjTqaHqUtyM&#10;goufx/esLr7zTXncVB/HbLpdM6UWT3O2BeFp9v/hv/abVpAs1wn8vglP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SMUsYAAADdAAAADwAAAAAAAAAAAAAAAACYAgAAZHJz&#10;L2Rvd25yZXYueG1sUEsFBgAAAAAEAAQA9QAAAIsDAAAAAA==&#10;" filled="f" strokeweight="2pt"/>
                <v:line id="Line 4280" o:spid="_x0000_s3471"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S0jcEAAADdAAAADwAAAGRycy9kb3ducmV2LnhtbESPwQrCMBBE74L/EFbwpqmKItUoIlS8&#10;idWLt7VZ22KzKU3U+vdGEDwOM/OGWa5bU4knNa60rGA0jEAQZ1aXnCs4n5LBHITzyBory6TgTQ7W&#10;q25nibG2Lz7SM/W5CBB2MSoovK9jKV1WkEE3tDVx8G62MeiDbHKpG3wFuKnkOIpm0mDJYaHAmrYF&#10;Zff0YRTcL+dpsjts9alKN/qaJ/5yvWml+r12swDhqfX/8K+91wqmo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VLSNwQAAAN0AAAAPAAAAAAAAAAAAAAAA&#10;AKECAABkcnMvZG93bnJldi54bWxQSwUGAAAAAAQABAD5AAAAjwMAAAAA&#10;" strokeweight="2pt"/>
                <v:line id="Line 4281" o:spid="_x0000_s3472"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gRFsMAAADdAAAADwAAAGRycy9kb3ducmV2LnhtbESPzarCMBSE94LvEI7gTlMVf6hGEaHi&#10;7nJbN+6OzbEtNieliVrf3ly44HKYmW+Yza4ztXhS6yrLCibjCARxbnXFhYJzloxWIJxH1lhbJgVv&#10;crDb9nsbjLV98S89U1+IAGEXo4LS+yaW0uUlGXRj2xAH72Zbgz7ItpC6xVeAm1pOo2ghDVYcFkps&#10;6FBSfk8fRsH9cp4nx5+Dzup0r69F4i/Xm1ZqOOj2axCeOv8N/7dPWsF8MlvC35vwBO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ERbDAAAA3QAAAA8AAAAAAAAAAAAA&#10;AAAAoQIAAGRycy9kb3ducmV2LnhtbFBLBQYAAAAABAAEAPkAAACRAwAAAAA=&#10;" strokeweight="2pt"/>
                <v:line id="Line 4282" o:spid="_x0000_s3473"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FZL4AAADdAAAADwAAAGRycy9kb3ducmV2LnhtbERPvQrCMBDeBd8hnOCmqYoi1SgiVNzE&#10;2sXtbM622FxKE7W+vRkEx4/vf73tTC1e1LrKsoLJOAJBnFtdcaEguySjJQjnkTXWlknBhxxsN/3e&#10;GmNt33ymV+oLEULYxaig9L6JpXR5SQbd2DbEgbvb1qAPsC2kbvEdwk0tp1G0kAYrDg0lNrQvKX+k&#10;T6Pgcc3myeG015c63elbkfjr7a6VGg663QqEp87/xT/3USuYT2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h4VkvgAAAN0AAAAPAAAAAAAAAAAAAAAAAKEC&#10;AABkcnMvZG93bnJldi54bWxQSwUGAAAAAAQABAD5AAAAjAMAAAAA&#10;" strokeweight="2pt"/>
                <v:line id="Line 4283" o:spid="_x0000_s3474"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g/8MAAADdAAAADwAAAGRycy9kb3ducmV2LnhtbESPQYvCMBSE74L/ITzBm6YqilajiFDx&#10;tmzrxduzebbF5qU0Ueu/NwsLHoeZ+YbZ7DpTiye1rrKsYDKOQBDnVldcKDhnyWgJwnlkjbVlUvAm&#10;B7ttv7fBWNsX/9Iz9YUIEHYxKii9b2IpXV6SQTe2DXHwbrY16INsC6lbfAW4qeU0ihbSYMVhocSG&#10;DiXl9/RhFNwv53ly/DnorE73+lok/nK9aaWGg26/BuGp89/wf/ukFcwns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IP/DAAAA3QAAAA8AAAAAAAAAAAAA&#10;AAAAoQIAAGRycy9kb3ducmV2LnhtbFBLBQYAAAAABAAEAPkAAACRAwAAAAA=&#10;" strokeweight="2pt"/>
                <v:line id="Line 4284" o:spid="_x0000_s3475"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6H74AAADdAAAADwAAAGRycy9kb3ducmV2LnhtbERPvQrCMBDeBd8hnOCmqaIi1SgiVNzE&#10;2sXtbM622FxKE7W+vRkEx4/vf73tTC1e1LrKsoLJOAJBnFtdcaEguySjJQjnkTXWlknBhxxsN/3e&#10;GmNt33ymV+oLEULYxaig9L6JpXR5SQbd2DbEgbvb1qAPsC2kbvEdwk0tp1G0kAYrDg0lNrQvKX+k&#10;T6Pgcc3myeG015c63elbkfjr7a6VGg663QqEp87/xT/3USuYT2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9/ofvgAAAN0AAAAPAAAAAAAAAAAAAAAAAKEC&#10;AABkcnMvZG93bnJldi54bWxQSwUGAAAAAAQABAD5AAAAjAMAAAAA&#10;" strokeweight="2pt"/>
                <v:line id="Line 4285" o:spid="_x0000_s3476"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fhMMAAADdAAAADwAAAGRycy9kb3ducmV2LnhtbESPQYvCMBSE7wv+h/AEb2taUZFqFBEq&#10;3hZrL96ezbMtNi+liVr/vVkQPA4z8w2z2vSmEQ/qXG1ZQTyOQBAXVtdcKshP6e8ChPPIGhvLpOBF&#10;Djbrwc8KE22ffKRH5ksRIOwSVFB53yZSuqIig25sW+LgXW1n0AfZlVJ3+Axw08hJFM2lwZrDQoUt&#10;7SoqbtndKLid81m6/9vpU5Nt9aVM/fly1UqNhv12CcJT77/hT/ugFczia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7X4TDAAAA3QAAAA8AAAAAAAAAAAAA&#10;AAAAoQIAAGRycy9kb3ducmV2LnhtbFBLBQYAAAAABAAEAPkAAACRAwAAAAA=&#10;" strokeweight="2pt"/>
                <v:line id="Line 4286" o:spid="_x0000_s3477"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ynGcYAAADdAAAADwAAAGRycy9kb3ducmV2LnhtbESP3WoCMRSE7wXfIRzBu5pdUWlXo5T+&#10;gOKF1PoAx83pZuvmZElS3fbpjVDwcpiZb5jFqrONOJMPtWMF+SgDQVw6XXOl4PD5/vAIIkRkjY1j&#10;UvBLAVbLfm+BhXYX/qDzPlYiQTgUqMDE2BZShtKQxTByLXHyvpy3GJP0ldQeLwluGznOspm0WHNa&#10;MNjSi6HytP+xCjb+uD3lf5WRR974t2b3+hTst1LDQfc8BxGpi/fwf3utFUzzyRh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spxnGAAAA3QAAAA8AAAAAAAAA&#10;AAAAAAAAoQIAAGRycy9kb3ducmV2LnhtbFBLBQYAAAAABAAEAPkAAACUAwAAAAA=&#10;" strokeweight="1pt"/>
                <v:line id="Line 4287" o:spid="_x0000_s3478"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CgsYAAADdAAAADwAAAGRycy9kb3ducmV2LnhtbESP3WoCMRSE7wt9h3AKvdPs2h/arVFE&#10;W1C8KFUf4Lg5blY3J0uS6urTm4LQy2FmvmGG48424kg+1I4V5P0MBHHpdM2Vgs36q/cGIkRkjY1j&#10;UnCmAOPR/d0QC+1O/EPHVaxEgnAoUIGJsS2kDKUhi6HvWuLk7Zy3GJP0ldQeTwluGznIsldpsea0&#10;YLClqaHysPq1ChZ+uzzkl8rILS/8Z/M9ew92r9TjQzf5ABGpi//hW3uuFbzkz0/w9yY9AT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gAoLGAAAA3QAAAA8AAAAAAAAA&#10;AAAAAAAAoQIAAGRycy9kb3ducmV2LnhtbFBLBQYAAAAABAAEAPkAAACUAwAAAAA=&#10;" strokeweight="1pt"/>
                <v:rect id="Rectangle 4288" o:spid="_x0000_s3479"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fasQA&#10;AADdAAAADwAAAGRycy9kb3ducmV2LnhtbESPwWrDMBBE74X8g9hAb42c4prEiRJMwdBr3BZ6XKyN&#10;7cRaOZJqu38fFQo9DjPzhtkfZ9OLkZzvLCtYrxIQxLXVHTcKPt7Lpw0IH5A19pZJwQ95OB4WD3vM&#10;tZ34RGMVGhEh7HNU0IYw5FL6uiWDfmUH4uidrTMYonSN1A6nCDe9fE6STBrsOC60ONBrS/W1+jYK&#10;iuIyf96qLZZebhKX6VQ3xZdSj8u52IEINIf/8F/7TSt4Wacp/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H2r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289" o:spid="_x0000_s3480"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68cQA&#10;AADdAAAADwAAAGRycy9kb3ducmV2LnhtbESPQWvCQBSE70L/w/IKvekmJRGbukooBHo1KvT4yL4m&#10;0ezbdHer8d93C4LHYWa+YdbbyQziQs73lhWkiwQEcWN1z62Cw76ar0D4gKxxsEwKbuRhu3marbHQ&#10;9so7utShFRHCvkAFXQhjIaVvOjLoF3Ykjt63dQZDlK6V2uE1ws0gX5NkKQ32HBc6HOmjo+Zc/xoF&#10;ZXmajj/1G1ZerhK31Jluyy+lXp6n8h1EoCk8wvf2p1aQp1kO/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MuvH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290" o:spid="_x0000_s3481"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4khsQA&#10;AADdAAAADwAAAGRycy9kb3ducmV2LnhtbESPwWrDMBBE74X8g9hAb42c4prEiRJMwdBr3BZ6XKyN&#10;7cRaOZJqu38fFQo9DjPzhtkfZ9OLkZzvLCtYrxIQxLXVHTcKPt7Lpw0IH5A19pZJwQ95OB4WD3vM&#10;tZ34RGMVGhEh7HNU0IYw5FL6uiWDfmUH4uidrTMYonSN1A6nCDe9fE6STBrsOC60ONBrS/W1+jYK&#10;iuIyf96qLZZebhKX6VQ3xZdSj8u52IEINIf/8F/7TSt4WacZ/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JIb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291" o:spid="_x0000_s3482"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BHcMA&#10;AADdAAAADwAAAGRycy9kb3ducmV2LnhtbESPT4vCMBTE78J+h/AWvGmq+G+rUcqC4NWqsMdH82y7&#10;27zUJKv12xtB8DjMzG+Y1aYzjbiS87VlBaNhAoK4sLrmUsHxsB0sQPiArLGxTAru5GGz/uitMNX2&#10;xnu65qEUEcI+RQVVCG0qpS8qMuiHtiWO3tk6gyFKV0rt8BbhppHjJJlJgzXHhQpb+q6o+Mv/jYIs&#10;++1Ol/wLt14uEjfTE11mP0r1P7tsCSJQF97hV3unFUxHkzk838Qn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KBHc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292" o:spid="_x0000_s3483"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0Vb8EA&#10;AADdAAAADwAAAGRycy9kb3ducmV2LnhtbERPz2uDMBS+D/Y/hDfYbY2OrrTOKFIQdq1boceHeVM3&#10;82KTzNr/fjkUevz4fuflYkYxk/ODZQXpKgFB3Fo9cKfg67N+2YLwAVnjaJkUXMlDWTw+5Jhpe+ED&#10;zU3oRAxhn6GCPoQpk9K3PRn0KzsRR+7bOoMhQtdJ7fASw80oX5NkIw0OHBt6nGjfU/vb/BkFVfWz&#10;HM/NDmsvt4nb6LXuqpNSz09L9Q4i0BLu4pv7Qyt4S9dxbnwTn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NFW/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Дата</w:t>
                        </w:r>
                      </w:p>
                    </w:txbxContent>
                  </v:textbox>
                </v:rect>
                <v:rect id="Rectangle 4293" o:spid="_x0000_s3484" style="position:absolute;left:8512;top:15330;width:526;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Gw9MQA&#10;AADdAAAADwAAAGRycy9kb3ducmV2LnhtbESPwWrDMBBE74H+g9hCb7Gc4IbEiRJMwNBr3QR6XKyt&#10;7dRauZJqu39fFQo5DjPzhjmcZtOLkZzvLCtYJSkI4trqjhsFl7dyuQXhA7LG3jIp+CEPp+PD4oC5&#10;thO/0liFRkQI+xwVtCEMuZS+bsmgT+xAHL0P6wyGKF0jtcMpwk0v12m6kQY7jgstDnRuqf6svo2C&#10;orjN169qh6WX29RtdKab4l2pp8e52IMINId7+L/9ohU8r7Id/L2JT0A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sPT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294" o:spid="_x0000_s3485"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PtMAA&#10;AADdAAAADwAAAGRycy9kb3ducmV2LnhtbERPTYvCMBC9L/gfwgh7W1NFRbtNpQiCV6uCx6GZbbvb&#10;TGoStfvvzUHw+Hjf2WYwnbiT861lBdNJAoK4srrlWsHpuPtagfABWWNnmRT8k4dNPvrIMNX2wQe6&#10;l6EWMYR9igqaEPpUSl81ZNBPbE8cuR/rDIYIXS21w0cMN52cJclSGmw5NjTY07ah6q+8GQVF8Tuc&#10;r+Uad16uErfUc10XF6U+x0PxDSLQEN7il3uvFSymi7g/volPQO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KPtMAAAADdAAAADwAAAAAAAAAAAAAAAACYAgAAZHJzL2Rvd25y&#10;ZXYueG1sUEsFBgAAAAAEAAQA9QAAAIUDAAAAAA==&#10;" filled="f" stroked="f" strokeweight=".25pt">
                  <v:textbox inset="1pt,1pt,1pt,1pt">
                    <w:txbxContent>
                      <w:p w:rsidR="00FD58D3" w:rsidRPr="000C15D0" w:rsidRDefault="00FD58D3">
                        <w:pPr>
                          <w:pStyle w:val="ad"/>
                          <w:jc w:val="center"/>
                          <w:rPr>
                            <w:sz w:val="18"/>
                            <w:lang w:val="ru-RU"/>
                          </w:rPr>
                        </w:pPr>
                        <w:r>
                          <w:rPr>
                            <w:sz w:val="18"/>
                            <w:lang w:val="ru-RU"/>
                          </w:rPr>
                          <w:t>1</w:t>
                        </w:r>
                      </w:p>
                    </w:txbxContent>
                  </v:textbox>
                </v:rect>
                <v:rect id="Rectangle 4295" o:spid="_x0000_s3486"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qL8QA&#10;AADdAAAADwAAAGRycy9kb3ducmV2LnhtbESPwWrDMBBE74H+g9hCb7HsUhvXiRJMIdBr3QRyXKyt&#10;7dRauZKauH8fBQo5DjPzhllvZzOKMzk/WFaQJSkI4tbqgTsF+8/dsgThA7LG0TIp+CMP283DYo2V&#10;thf+oHMTOhEh7CtU0IcwVVL6tieDPrETcfS+rDMYonSd1A4vEW5G+ZymhTQ4cFzocaK3ntrv5tco&#10;qOvTfPhpXnHnZZm6Qr/orj4q9fQ41ysQgeZwD/+337WCPMszuL2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uKi/EAAAA3QAAAA8AAAAAAAAAAAAAAAAAmAIAAGRycy9k&#10;b3ducmV2LnhtbFBLBQYAAAAABAAEAPUAAACJAwAAAAA=&#10;" filled="f" stroked="f" strokeweight=".25pt">
                  <v:textbox inset="1pt,1pt,1pt,1pt">
                    <w:txbxContent>
                      <w:p w:rsidR="00FD58D3" w:rsidRPr="0010657E" w:rsidRDefault="00FD58D3" w:rsidP="00CB214A">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296" o:spid="_x0000_s3487"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XLsAAAADdAAAADwAAAGRycy9kb3ducmV2LnhtbESPwQrCMBBE74L/EFbwpqlCRapRRKh4&#10;E6sXb2uztsVmU5qo9e+NIHgcZuYNs1x3phZPal1lWcFkHIEgzq2uuFBwPqWjOQjnkTXWlknBmxys&#10;V/3eEhNtX3ykZ+YLESDsElRQet8kUrq8JINubBvi4N1sa9AH2RZSt/gKcFPLaRTNpMGKw0KJDW1L&#10;yu/Zwyi4X85xujts9anONvpapP5yvWmlhoNuswDhqfP/8K+91wriSTyF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iwVy7AAAAA3QAAAA8AAAAAAAAAAAAAAAAA&#10;oQIAAGRycy9kb3ducmV2LnhtbFBLBQYAAAAABAAEAPkAAACOAwAAAAA=&#10;" strokeweight="2pt"/>
                <v:line id="Line 4297" o:spid="_x0000_s3488"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tcIAAADdAAAADwAAAGRycy9kb3ducmV2LnhtbESPQavCMBCE74L/IazgTVOVilSjiFDx&#10;9rB68bY2a1tsNqWJWv+9eSB4HGbmG2a16UwtntS6yrKCyTgCQZxbXXGh4HxKRwsQziNrrC2Tgjc5&#10;2Kz7vRUm2r74SM/MFyJA2CWooPS+SaR0eUkG3dg2xMG72dagD7ItpG7xFeCmltMomkuDFYeFEhva&#10;lZTfs4dRcL+c43T/t9OnOtvqa5H6y/WmlRoOuu0ShKfO/8Lf9kEriCfxD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ytcIAAADdAAAADwAAAAAAAAAAAAAA&#10;AAChAgAAZHJzL2Rvd25yZXYueG1sUEsFBgAAAAAEAAQA+QAAAJADAAAAAA==&#10;" strokeweight="2pt"/>
                <v:line id="Line 4298" o:spid="_x0000_s3489"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qwcIAAADdAAAADwAAAGRycy9kb3ducmV2LnhtbESPQavCMBCE74L/IazgTVPFilSjiFDx&#10;9rB68bY2a1tsNqWJWv+9eSB4HGbmG2a16UwtntS6yrKCyTgCQZxbXXGh4HxKRwsQziNrrC2Tgjc5&#10;2Kz7vRUm2r74SM/MFyJA2CWooPS+SaR0eUkG3dg2xMG72dagD7ItpG7xFeCmltMomkuDFYeFEhva&#10;lZTfs4dRcL+c43T/t9OnOtvqa5H6y/WmlRoOuu0ShKfO/8Lf9kEriCfxD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qwcIAAADdAAAADwAAAAAAAAAAAAAA&#10;AAChAgAAZHJzL2Rvd25yZXYueG1sUEsFBgAAAAAEAAQA+QAAAJADAAAAAA==&#10;" strokeweight="2pt"/>
                <v:line id="Line 4299" o:spid="_x0000_s3490"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psMUAAADdAAAADwAAAGRycy9kb3ducmV2LnhtbESP0WoCMRRE3wv+Q7hC3zS7hS3tahTR&#10;CpU+lKofcN1cN6ubmyWJuu3XNwWhj8PMnGGm89624ko+NI4V5OMMBHHldMO1gv1uPXoBESKyxtYx&#10;KfimAPPZ4GGKpXY3/qLrNtYiQTiUqMDE2JVShsqQxTB2HXHyjs5bjEn6WmqPtwS3rXzKsmdpseG0&#10;YLCjpaHqvL1YBRt/+DjnP7WRB974t/Zz9RrsSanHYb+YgIjUx//wvf2uFRR5UcD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psMUAAADdAAAADwAAAAAAAAAA&#10;AAAAAAChAgAAZHJzL2Rvd25yZXYueG1sUEsFBgAAAAAEAAQA+QAAAJMDAAAAAA==&#10;" strokeweight="1pt"/>
                <v:line id="Line 4300" o:spid="_x0000_s3491"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43x8UAAADdAAAADwAAAGRycy9kb3ducmV2LnhtbESP3WoCMRSE7wu+QziCdzW7glJXo4hW&#10;qPSi+PMAx81xs7o5WZJUt336plDo5TAz3zDzZWcbcScfascK8mEGgrh0uuZKwem4fX4BESKyxsYx&#10;KfiiAMtF72mOhXYP3tP9ECuRIBwKVGBibAspQ2nIYhi6ljh5F+ctxiR9JbXHR4LbRo6ybCIt1pwW&#10;DLa0NlTeDp9Wwc6f32/5d2XkmXf+tfnYTIO9KjXod6sZiEhd/A//td+0gnE+nsDvm/Q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43x8UAAADdAAAADwAAAAAAAAAA&#10;AAAAAAChAgAAZHJzL2Rvd25yZXYueG1sUEsFBgAAAAAEAAQA+QAAAJMDAAAAAA==&#10;" strokeweight="1pt"/>
                <v:group id="Group 4301" o:spid="_x0000_s3492"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kStHcYAAADdAAAADwAAAGRycy9kb3ducmV2LnhtbESPT2vCQBTE7wW/w/KE&#10;3uomllSJriKi4kEK/gHx9sg+k2D2bciuSfz23UKhx2FmfsPMl72pREuNKy0riEcRCOLM6pJzBZfz&#10;9mMKwnlkjZVlUvAiB8vF4G2OqbYdH6k9+VwECLsUFRTe16mULivIoBvZmjh4d9sY9EE2udQNdgFu&#10;KjmOoi9psOSwUGBN64Kyx+lpFOw67Faf8aY9PO7r1+2cfF8PMSn1PuxXMxCeev8f/mvvtYIkTib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RK0dxgAAAN0A&#10;AAAPAAAAAAAAAAAAAAAAAKoCAABkcnMvZG93bnJldi54bWxQSwUGAAAAAAQABAD6AAAAnQMAAAAA&#10;">
                  <v:rect id="Rectangle 4302" o:spid="_x0000_s34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DssAA&#10;AADdAAAADwAAAGRycy9kb3ducmV2LnhtbERPTYvCMBC9L/gfwgh7W1NFRbtNpQiCV6uCx6GZbbvb&#10;TGoStfvvzUHw+Hjf2WYwnbiT861lBdNJAoK4srrlWsHpuPtagfABWWNnmRT8k4dNPvrIMNX2wQe6&#10;l6EWMYR9igqaEPpUSl81ZNBPbE8cuR/rDIYIXS21w0cMN52cJclSGmw5NjTY07ah6q+8GQVF8Tuc&#10;r+Uad16uErfUc10XF6U+x0PxDSLQEN7il3uvFSymizg3volPQO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SDss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303" o:spid="_x0000_s34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mKcQA&#10;AADdAAAADwAAAGRycy9kb3ducmV2LnhtbESPwWrDMBBE74H+g9hCb7GcUofEiRJMwdBr3QR6XKyt&#10;7dRauZJqu38fBQo5DjPzhtkfZ9OLkZzvLCtYJSkI4trqjhsFp49yuQHhA7LG3jIp+CMPx8PDYo+5&#10;thO/01iFRkQI+xwVtCEMuZS+bsmgT+xAHL0v6wyGKF0jtcMpwk0vn9N0LQ12HBdaHOi1pfq7+jUK&#10;iuIyn3+qLZZeblK31i+6KT6Venqcix2IQHO4h//bb1pBtsq2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YJinEAAAA3QAAAA8AAAAAAAAAAAAAAAAAmAIAAGRycy9k&#10;b3ducmV2LnhtbFBLBQYAAAAABAAEAPUAAACJAwAAAAA=&#10;" filled="f" stroked="f" strokeweight=".25pt">
                    <v:textbox inset="1pt,1pt,1pt,1pt">
                      <w:txbxContent>
                        <w:p w:rsidR="00FD58D3" w:rsidRPr="00CE52EC" w:rsidRDefault="00FD58D3">
                          <w:pPr>
                            <w:pStyle w:val="ad"/>
                            <w:rPr>
                              <w:sz w:val="18"/>
                              <w:lang w:val="ru-RU"/>
                            </w:rPr>
                          </w:pPr>
                          <w:r>
                            <w:rPr>
                              <w:sz w:val="18"/>
                              <w:lang w:val="ru-RU"/>
                            </w:rPr>
                            <w:t>Кутузова</w:t>
                          </w:r>
                        </w:p>
                      </w:txbxContent>
                    </v:textbox>
                  </v:rect>
                </v:group>
                <v:group id="Group 4304" o:spid="_x0000_s3495"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wf/UwwAAAN0AAAAP&#10;AAAAAAAAAAAAAAAAAKoCAABkcnMvZG93bnJldi54bWxQSwUGAAAAAAQABAD6AAAAmgMAAAAA&#10;">
                  <v:rect id="Rectangle 4305" o:spid="_x0000_s34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gksMA&#10;AADdAAAADwAAAGRycy9kb3ducmV2LnhtbESPQWvCQBSE7wX/w/IEb3WTYoOmbkIQBK+mFTw+sq9J&#10;2uzbuLvV+O/dQqHHYWa+YbblZAZxJed7ywrSZQKCuLG651bBx/v+eQ3CB2SNg2VScCcPZTF72mKu&#10;7Y2PdK1DKyKEfY4KuhDGXErfdGTQL+1IHL1P6wyGKF0rtcNbhJtBviRJJg32HBc6HGnXUfNd/xgF&#10;VfU1nS71BvderhOX6ZVuq7NSi/lUvYEINIX/8F/7oBW8plkKv2/iE5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Lgk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306" o:spid="_x0000_s34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5cIA&#10;AADdAAAADwAAAGRycy9kb3ducmV2LnhtbESPQYvCMBSE78L+h/AW9qaposWtRimC4NWq4PHRvG3r&#10;Ni/dJGr33xtB8DjMzDfMct2bVtzI+caygvEoAUFcWt1wpeB42A7nIHxA1thaJgX/5GG9+hgsMdP2&#10;znu6FaESEcI+QwV1CF0mpS9rMuhHtiOO3o91BkOUrpLa4T3CTSsnSZJKgw3HhRo72tRU/hZXoyDP&#10;L/3pr/jGrZfzxKV6qqv8rNTXZ58vQATqwzv8au+0gtk4ncD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H7lwgAAAN0AAAAPAAAAAAAAAAAAAAAAAJgCAABkcnMvZG93&#10;bnJldi54bWxQSwUGAAAAAAQABAD1AAAAhwMAAAAA&#10;" filled="f" stroked="f" strokeweight=".25pt">
                    <v:textbox inset="1pt,1pt,1pt,1pt">
                      <w:txbxContent>
                        <w:p w:rsidR="00FD58D3" w:rsidRPr="00CE52EC" w:rsidRDefault="00FD58D3">
                          <w:pPr>
                            <w:pStyle w:val="ad"/>
                            <w:rPr>
                              <w:sz w:val="18"/>
                              <w:lang w:val="ru-RU"/>
                            </w:rPr>
                          </w:pPr>
                          <w:proofErr w:type="spellStart"/>
                          <w:r>
                            <w:rPr>
                              <w:sz w:val="18"/>
                              <w:lang w:val="ru-RU"/>
                            </w:rPr>
                            <w:t>Рудинский</w:t>
                          </w:r>
                          <w:proofErr w:type="spellEnd"/>
                        </w:p>
                      </w:txbxContent>
                    </v:textbox>
                  </v:rect>
                </v:group>
                <v:group id="Group 4307" o:spid="_x0000_s3498"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cTYaPFAAAA3QAA&#10;AA8AAAAAAAAAAAAAAAAAqgIAAGRycy9kb3ducmV2LnhtbFBLBQYAAAAABAAEAPoAAACcAwAAAAA=&#10;">
                  <v:rect id="Rectangle 4308" o:spid="_x0000_s34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DCsQA&#10;AADdAAAADwAAAGRycy9kb3ducmV2LnhtbESPwWrDMBBE74X8g9hAb42c4prEiRJMwdBr3BZ6XKyN&#10;7cRaOZJqu38fFQo9DjPzhtkfZ9OLkZzvLCtYrxIQxLXVHTcKPt7Lpw0IH5A19pZJwQ95OB4WD3vM&#10;tZ34RGMVGhEh7HNU0IYw5FL6uiWDfmUH4uidrTMYonSN1A6nCDe9fE6STBrsOC60ONBrS/W1+jYK&#10;iuIyf96qLZZebhKX6VQ3xZdSj8u52IEINIf/8F/7TSt4WWcp/L6JT0Ae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Qwr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309" o:spid="_x0000_s35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kcIA&#10;AADdAAAADwAAAGRycy9kb3ducmV2LnhtbESPQYvCMBSE74L/ITzBm6YuWrQapSwIXu3uwh4fzbOt&#10;Ni81iVr/vREW9jjMzDfMZtebVtzJ+caygtk0AUFcWt1wpeD7az9ZgvABWWNrmRQ8ycNuOxxsMNP2&#10;wUe6F6ESEcI+QwV1CF0mpS9rMuintiOO3sk6gyFKV0nt8BHhppUfSZJKgw3HhRo7+qypvBQ3oyDP&#10;z/3PtVjh3stl4lI911X+q9R41OdrEIH68B/+ax+0gsUsXcD7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eaR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group id="Group 4310" o:spid="_x0000_s3501"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kwjvFAAAA3QAA&#10;AA8AAAAAAAAAAAAAAAAAqgIAAGRycy9kb3ducmV2LnhtbFBLBQYAAAAABAAEAPoAAACcAwAAAAA=&#10;">
                  <v:rect id="Rectangle 4311" o:spid="_x0000_s35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dfcQA&#10;AADdAAAADwAAAGRycy9kb3ducmV2LnhtbESPQWvCQBSE70L/w/IKvekm0qZpdCNBEHptVOjxkX1N&#10;YrNv092txn/vFgoeh5n5hllvJjOIMznfW1aQLhIQxI3VPbcKDvvdPAfhA7LGwTIpuJKHTfkwW2Oh&#10;7YU/6FyHVkQI+wIVdCGMhZS+6cigX9iROHpf1hkMUbpWaoeXCDeDXCZJJg32HBc6HGnbUfNd/xoF&#10;VXWajj/1G+68zBOX6WfdVp9KPT1O1QpEoCncw//td63gJc1e4e9NfAK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n3X3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312" o:spid="_x0000_s35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JD8EA&#10;AADdAAAADwAAAGRycy9kb3ducmV2LnhtbERPz2vCMBS+D/Y/hDfwNtOKK1qNUoSCV7sNdnw0z7au&#10;eemS2Nb/fjkMdvz4fu+Ps+nFSM53lhWkywQEcW11x42Cj/fydQPCB2SNvWVS8CAPx8Pz0x5zbSe+&#10;0FiFRsQQ9jkqaEMYcil93ZJBv7QDceSu1hkMEbpGaodTDDe9XCVJJg12HBtaHOjUUv1d3Y2CorjN&#10;nz/VFksvN4nL9Fo3xZdSi5e52IEINId/8Z/7rBW8pVmcG9/EJ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4SQ/BAAAA3QAAAA8AAAAAAAAAAAAAAAAAmAIAAGRycy9kb3du&#10;cmV2LnhtbFBLBQYAAAAABAAEAPUAAACGAwAAAAA=&#10;" filled="f" stroked="f" strokeweight=".25pt">
                    <v:textbox inset="1pt,1pt,1pt,1pt">
                      <w:txbxContent>
                        <w:p w:rsidR="00FD58D3" w:rsidRPr="00CE52EC" w:rsidRDefault="00FD58D3">
                          <w:pPr>
                            <w:pStyle w:val="ad"/>
                            <w:rPr>
                              <w:sz w:val="18"/>
                              <w:lang w:val="ru-RU"/>
                            </w:rPr>
                          </w:pPr>
                          <w:proofErr w:type="spellStart"/>
                          <w:r>
                            <w:rPr>
                              <w:sz w:val="18"/>
                              <w:lang w:val="ru-RU"/>
                            </w:rPr>
                            <w:t>Рудинский</w:t>
                          </w:r>
                          <w:proofErr w:type="spellEnd"/>
                        </w:p>
                      </w:txbxContent>
                    </v:textbox>
                  </v:rect>
                </v:group>
                <v:group id="Group 4313" o:spid="_x0000_s3504"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tWScUAAADdAAAADwAAAGRycy9kb3ducmV2LnhtbESPQYvCMBSE78L+h/CE&#10;vWnaXRS3GkXEXTyIoC6It0fzbIvNS2liW/+9EQSPw8x8w8wWnSlFQ7UrLCuIhxEI4tTqgjMF/8ff&#10;wQSE88gaS8uk4E4OFvOP3gwTbVveU3PwmQgQdgkqyL2vEildmpNBN7QVcfAutjbog6wzqWtsA9yU&#10;8iuKxtJgwWEhx4pWOaXXw80o+GuxXX7H62Z7vazu5+Nod9rGpNRnv1tOQXjq/Dv8am+0glE8/oH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7VknFAAAA3QAA&#10;AA8AAAAAAAAAAAAAAAAAqgIAAGRycy9kb3ducmV2LnhtbFBLBQYAAAAABAAEAPoAAACcAwAAAAA=&#10;">
                  <v:rect id="Rectangle 4314" o:spid="_x0000_s35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fT1MEA&#10;AADdAAAADwAAAGRycy9kb3ducmV2LnhtbERPz2vCMBS+C/sfwhvsZtPKpl3XVMpA2NWqsOOjeWu7&#10;NS81ybT7781h4PHj+11uZzOKCzk/WFaQJSkI4tbqgTsFx8NumYPwAVnjaJkU/JGHbfWwKLHQ9sp7&#10;ujShEzGEfYEK+hCmQkrf9mTQJ3YijtyXdQZDhK6T2uE1hptRrtJ0LQ0OHBt6nOi9p/an+TUK6vp7&#10;Pp2bV9x5madurZ91V38q9fQ4128gAs3hLv53f2gFL9km7o9v4hOQ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X09T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315" o:spid="_x0000_s35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2T8QA&#10;AADdAAAADwAAAGRycy9kb3ducmV2LnhtbESPQWvCQBSE70L/w/IKvekmpdo0ugmhIPRqVOjxkX1N&#10;YrNv092txn/vFgoeh5n5htmUkxnEmZzvLStIFwkI4sbqnlsFh/12noHwAVnjYJkUXMlDWTzMNphr&#10;e+EdnevQighhn6OCLoQxl9I3HRn0CzsSR+/LOoMhStdK7fAS4WaQz0mykgZ7jgsdjvTeUfNd/xoF&#10;VXWajj/1G269zBK30i+6rT6VenqcqjWIQFO4h//bH1rBMn1N4e9NfAK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dk/EAAAA3QAAAA8AAAAAAAAAAAAAAAAAmAIAAGRycy9k&#10;b3ducmV2LnhtbFBLBQYAAAAABAAEAPUAAACJAwAAAAA=&#10;" filled="f" stroked="f" strokeweight=".25pt">
                    <v:textbox inset="1pt,1pt,1pt,1pt">
                      <w:txbxContent>
                        <w:p w:rsidR="00FD58D3" w:rsidRPr="00CE52EC" w:rsidRDefault="00FD58D3">
                          <w:pPr>
                            <w:pStyle w:val="ad"/>
                            <w:rPr>
                              <w:sz w:val="18"/>
                              <w:lang w:val="ru-RU"/>
                            </w:rPr>
                          </w:pPr>
                          <w:proofErr w:type="spellStart"/>
                          <w:r>
                            <w:rPr>
                              <w:sz w:val="18"/>
                              <w:lang w:val="ru-RU"/>
                            </w:rPr>
                            <w:t>Петрикин</w:t>
                          </w:r>
                          <w:proofErr w:type="spellEnd"/>
                        </w:p>
                      </w:txbxContent>
                    </v:textbox>
                  </v:rect>
                </v:group>
                <v:line id="Line 4316" o:spid="_x0000_s3507"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LTsEAAADdAAAADwAAAGRycy9kb3ducmV2LnhtbESPzQrCMBCE74LvEFbwpqmCP1SjiFDx&#10;JlYv3tZmbYvNpjRR69sbQfA4zMw3zHLdmko8qXGlZQWjYQSCOLO65FzB+ZQM5iCcR9ZYWSYFb3Kw&#10;XnU7S4y1ffGRnqnPRYCwi1FB4X0dS+myggy6oa2Jg3ezjUEfZJNL3eArwE0lx1E0lQZLDgsF1rQt&#10;KLunD6PgfjlPkt1hq09VutHXPPGX600r1e+1mwUIT63/h3/tvVYwGc3G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BQtOwQAAAN0AAAAPAAAAAAAAAAAAAAAA&#10;AKECAABkcnMvZG93bnJldi54bWxQSwUGAAAAAAQABAD5AAAAjwMAAAAA&#10;" strokeweight="2pt"/>
                <v:rect id="Rectangle 4317" o:spid="_x0000_s3508"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No8QA&#10;AADdAAAADwAAAGRycy9kb3ducmV2LnhtbESPQWvCQBSE70L/w/IKvekmVVNNs0oQBK+NLfT4yD6T&#10;tNm36e5W03/fFQSPw8x8wxTb0fTiTM53lhWkswQEcW11x42C9+N+ugLhA7LG3jIp+CMP283DpMBc&#10;2wu/0bkKjYgQ9jkqaEMYcil93ZJBP7MDcfRO1hkMUbpGaoeXCDe9fE6STBrsOC60ONCupfq7+jUK&#10;yvJr/Pip1rj3cpW4TC90U34q9fQ4lq8gAo3hHr61D1rBMn2Zw/VNf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FTaPEAAAA3QAAAA8AAAAAAAAAAAAAAAAAmAIAAGRycy9k&#10;b3ducmV2LnhtbFBLBQYAAAAABAAEAPUAAACJAwAAAAA=&#10;" filled="f" stroked="f" strokeweight=".25pt">
                  <v:textbox inset="1pt,1pt,1pt,1pt">
                    <w:txbxContent>
                      <w:p w:rsidR="00FD58D3" w:rsidRDefault="00FD58D3" w:rsidP="00CE52EC">
                        <w:pPr>
                          <w:pStyle w:val="ad"/>
                          <w:jc w:val="center"/>
                          <w:rPr>
                            <w:sz w:val="18"/>
                            <w:lang w:val="ru-RU"/>
                          </w:rPr>
                        </w:pPr>
                      </w:p>
                      <w:p w:rsidR="00FD58D3" w:rsidRDefault="00FD58D3" w:rsidP="00CE52EC">
                        <w:pPr>
                          <w:pStyle w:val="ad"/>
                          <w:jc w:val="center"/>
                          <w:rPr>
                            <w:sz w:val="18"/>
                            <w:lang w:val="ru-RU"/>
                          </w:rPr>
                        </w:pPr>
                      </w:p>
                      <w:p w:rsidR="00FD58D3" w:rsidRPr="00CE52EC" w:rsidRDefault="00FD58D3" w:rsidP="00CE52EC">
                        <w:pPr>
                          <w:pStyle w:val="ad"/>
                          <w:jc w:val="center"/>
                          <w:rPr>
                            <w:sz w:val="18"/>
                            <w:lang w:val="ru-RU"/>
                          </w:rPr>
                        </w:pPr>
                        <w:r>
                          <w:rPr>
                            <w:sz w:val="18"/>
                            <w:lang w:val="ru-RU"/>
                          </w:rPr>
                          <w:t>Деятельность администратора сайта</w:t>
                        </w:r>
                      </w:p>
                    </w:txbxContent>
                  </v:textbox>
                </v:rect>
                <v:line id="Line 4318" o:spid="_x0000_s3509"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A2ocMAAADdAAAADwAAAGRycy9kb3ducmV2LnhtbESPzarCMBSE94LvEI7gTlPFP6pRRKi4&#10;u9zWjbtjc2yLzUlpota3NxcuuBxm5htms+tMLZ7Uusqygsk4AkGcW11xoeCcJaMVCOeRNdaWScGb&#10;HOy2/d4GY21f/EvP1BciQNjFqKD0vomldHlJBt3YNsTBu9nWoA+yLaRu8RXgppbTKFpIgxWHhRIb&#10;OpSU39OHUXC/nOfJ8eegszrd62uR+Mv1ppUaDrr9GoSnzn/D/+2TVjCfLGf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gNqHDAAAA3QAAAA8AAAAAAAAAAAAA&#10;AAAAoQIAAGRycy9kb3ducmV2LnhtbFBLBQYAAAAABAAEAPkAAACRAwAAAAA=&#10;" strokeweight="2pt"/>
                <v:line id="Line 4319" o:spid="_x0000_s3510"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yTOsQAAADdAAAADwAAAGRycy9kb3ducmV2LnhtbESPQWuDQBSE74H8h+UFekvWFGyLdROC&#10;YOmtVL3k9uK+qOi+FXer9t93C4Ueh5n5hknPqxnETJPrLCs4HiIQxLXVHTcKqjLfv4BwHlnjYJkU&#10;fJOD82m7STHRduFPmgvfiABhl6CC1vsxkdLVLRl0BzsSB+9uJ4M+yKmResIlwM0gH6PoSRrsOCy0&#10;OFLWUt0XX0ZBf63i/O0j0+VQXPStyf31dtdKPezWyysIT6v/D/+137WC+Pgcw++b8ATk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7JM6xAAAAN0AAAAPAAAAAAAAAAAA&#10;AAAAAKECAABkcnMvZG93bnJldi54bWxQSwUGAAAAAAQABAD5AAAAkgMAAAAA&#10;" strokeweight="2pt"/>
                <v:line id="Line 4320" o:spid="_x0000_s3511"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4NTcEAAADdAAAADwAAAGRycy9kb3ducmV2LnhtbESPzQrCMBCE74LvEFbwpqmCP1SjiFDx&#10;JlYv3tZmbYvNpjRR69sbQfA4zMw3zHLdmko8qXGlZQWjYQSCOLO65FzB+ZQM5iCcR9ZYWSYFb3Kw&#10;XnU7S4y1ffGRnqnPRYCwi1FB4X0dS+myggy6oa2Jg3ezjUEfZJNL3eArwE0lx1E0lQZLDgsF1rQt&#10;KLunD6PgfjlPkt1hq09VutHXPPGX600r1e+1mwUIT63/h3/tvVYwGc2m8H0TnoBc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Pg1NwQAAAN0AAAAPAAAAAAAAAAAAAAAA&#10;AKECAABkcnMvZG93bnJldi54bWxQSwUGAAAAAAQABAD5AAAAjwMAAAAA&#10;" strokeweight="2pt"/>
                <v:rect id="Rectangle 4321" o:spid="_x0000_s3512"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5LoMMA&#10;AADdAAAADwAAAGRycy9kb3ducmV2LnhtbESPT4vCMBTE7wt+h/AEb2uquP6pRimC4HW7Ch4fzbOt&#10;Ni81idr99htB2OMwM79hVpvONOJBzteWFYyGCQjiwuqaSwWHn93nHIQPyBoby6Tglzxs1r2PFaba&#10;PvmbHnkoRYSwT1FBFUKbSumLigz6oW2Jo3e2zmCI0pVSO3xGuGnkOEmm0mDNcaHClrYVFdf8bhRk&#10;2aU73vIF7rycJ26qJ7rMTkoN+l22BBGoC//hd3uvFXyNZjN4vY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5LoMMAAADdAAAADwAAAAAAAAAAAAAAAACYAgAAZHJzL2Rv&#10;d25yZXYueG1sUEsFBgAAAAAEAAQA9QAAAIgDA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322" o:spid="_x0000_s3513"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f0sEA&#10;AADdAAAADwAAAGRycy9kb3ducmV2LnhtbERPz2vCMBS+C/sfwhvsZtPKpl3XVMpA2NWqsOOjeWu7&#10;NS81ybT7781h4PHj+11uZzOKCzk/WFaQJSkI4tbqgTsFx8NumYPwAVnjaJkU/JGHbfWwKLHQ9sp7&#10;ujShEzGEfYEK+hCmQkrf9mTQJ3YijtyXdQZDhK6T2uE1hptRrtJ0LQ0OHBt6nOi9p/an+TUK6vp7&#10;Pp2bV9x5madurZ91V38q9fQ4128gAs3hLv53f2gFL9kmzo1v4hOQ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h39L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Листов</w:t>
                        </w:r>
                      </w:p>
                    </w:txbxContent>
                  </v:textbox>
                </v:rect>
                <v:rect id="Rectangle 4323" o:spid="_x0000_s3514"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ScMA&#10;AADdAAAADwAAAGRycy9kb3ducmV2LnhtbESPT4vCMBTE7wt+h/AEb2uquP6pRimC4HW7Ch4fzbOt&#10;Ni81idr99htB2OMwM79hVpvONOJBzteWFYyGCQjiwuqaSwWHn93nHIQPyBoby6Tglzxs1r2PFaba&#10;PvmbHnkoRYSwT1FBFUKbSumLigz6oW2Jo3e2zmCI0pVSO3xGuGnkOEmm0mDNcaHClrYVFdf8bhRk&#10;2aU73vIF7rycJ26qJ7rMTkoN+l22BBGoC//hd3uvFXyNZgt4vY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S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line id="Line 4324" o:spid="_x0000_s3515"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smb8IAAADdAAAADwAAAGRycy9kb3ducmV2LnhtbERPzWoCMRC+C75DGMFbza5Q0a1RRFtQ&#10;PBS1DzBupputm8mSpLr26ZuD4PHj+58vO9uIK/lQO1aQjzIQxKXTNVcKvk4fL1MQISJrbByTgjsF&#10;WC76vTkW2t34QNdjrEQK4VCgAhNjW0gZSkMWw8i1xIn7dt5iTNBXUnu8pXDbyHGWTaTFmlODwZbW&#10;hsrL8dcq2Pnz/pL/VUaeeeffm8/NLNgfpYaDbvUGIlIXn+KHe6sVvObTtD+9SU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smb8IAAADdAAAADwAAAAAAAAAAAAAA&#10;AAChAgAAZHJzL2Rvd25yZXYueG1sUEsFBgAAAAAEAAQA+QAAAJADAAAAAA==&#10;" strokeweight="1pt"/>
                <v:line id="Line 4325" o:spid="_x0000_s3516"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D9MUAAADdAAAADwAAAGRycy9kb3ducmV2LnhtbESP0WoCMRRE3wv+Q7iCb5rdgsWuRhFt&#10;QelDqfoB1811s7q5WZJU1359UxD6OMzMGWa26GwjruRD7VhBPspAEJdO11wpOOzfhxMQISJrbByT&#10;gjsFWMx7TzMstLvxF113sRIJwqFABSbGtpAylIYshpFriZN3ct5iTNJXUnu8Jbht5HOWvUiLNacF&#10;gy2tDJWX3bdVsPXHj0v+Uxl55K1/az7Xr8GelRr0u+UURKQu/ocf7Y1WMM4nOfy9SU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eD9MUAAADdAAAADwAAAAAAAAAA&#10;AAAAAAChAgAAZHJzL2Rvd25yZXYueG1sUEsFBgAAAAAEAAQA+QAAAJMDAAAAAA==&#10;" strokeweight="1pt"/>
                <v:rect id="Rectangle 4326" o:spid="_x0000_s3517"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YH8QA&#10;AADdAAAADwAAAGRycy9kb3ducmV2LnhtbESPwWrDMBBE74X8g9hAbo1s0wbHiWxMIdBr3RZ6XKyN&#10;7cRaOZKaOH9fFQo9DjPzhtlXsxnFlZwfLCtI1wkI4tbqgTsFH++HxxyED8gaR8uk4E4eqnLxsMdC&#10;2xu/0bUJnYgQ9gUq6EOYCil925NBv7YTcfSO1hkMUbpOaoe3CDejzJJkIw0OHBd6nOilp/bcfBsF&#10;dX2aPy/NFg9e5onb6Cfd1V9KrZZzvQMRaA7/4b/2q1bwnOYZ/L6JT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mB/EAAAA3QAAAA8AAAAAAAAAAAAAAAAAmAIAAGRycy9k&#10;b3ducmV2LnhtbFBLBQYAAAAABAAEAPUAAACJAw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327" o:spid="_x0000_s3518"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ze8sEAAADdAAAADwAAAGRycy9kb3ducmV2LnhtbESPwQrCMBBE74L/EFbwpqmKItUoIlS8&#10;idWLt7VZ22KzKU3U+vdGEDwOM/OGWa5bU4knNa60rGA0jEAQZ1aXnCs4n5LBHITzyBory6TgTQ7W&#10;q25nibG2Lz7SM/W5CBB2MSoovK9jKV1WkEE3tDVx8G62MeiDbHKpG3wFuKnkOIpm0mDJYaHAmrYF&#10;Zff0YRTcL+dpsjts9alKN/qaJ/5yvWml+r12swDhqfX/8K+91wqmo/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7ywQAAAN0AAAAPAAAAAAAAAAAAAAAA&#10;AKECAABkcnMvZG93bnJldi54bWxQSwUGAAAAAAQABAD5AAAAjwMAAAAA&#10;" strokeweight="2pt"/>
                <v:line id="Line 4328" o:spid="_x0000_s3519"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AgbMYAAADdAAAADwAAAGRycy9kb3ducmV2LnhtbESP0WoCMRRE3wX/IVyhb5rdYotdjSLW&#10;QqUPovUDrpvbzdbNzZKkuvXrTaHg4zAzZ5jZorONOJMPtWMF+SgDQVw6XXOl4PD5NpyACBFZY+OY&#10;FPxSgMW835thod2Fd3Tex0okCIcCFZgY20LKUBqyGEauJU7el/MWY5K+ktrjJcFtIx+z7FlarDkt&#10;GGxpZag87X+sgo0/fpzya2XkkTd+3WxfX4L9Vuph0C2nICJ18R7+b79rBU/5ZAx/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wIGzGAAAA3QAAAA8AAAAAAAAA&#10;AAAAAAAAoQIAAGRycy9kb3ducmV2LnhtbFBLBQYAAAAABAAEAPkAAACUAwAAAAA=&#10;" strokeweight="1pt"/>
                <v:line id="Line 4329" o:spid="_x0000_s3520"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98UAAADdAAAADwAAAGRycy9kb3ducmV2LnhtbESP3WoCMRSE7wu+QziCdzW7gkVXo4hW&#10;qPSi+PMAx81xs7o5WZJUt336plDo5TAz3zDzZWcbcScfascK8mEGgrh0uuZKwem4fZ6ACBFZY+OY&#10;FHxRgOWi9zTHQrsH7+l+iJVIEA4FKjAxtoWUoTRkMQxdS5y8i/MWY5K+ktrjI8FtI0dZ9iIt1pwW&#10;DLa0NlTeDp9Wwc6f32/5d2XkmXf+tfnYTIO9KjXod6sZiEhd/A//td+0gnE+GcPvm/Q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F98UAAADdAAAADwAAAAAAAAAA&#10;AAAAAAChAgAAZHJzL2Rvd25yZXYueG1sUEsFBgAAAAAEAAQA+QAAAJMDAAAAAA==&#10;" strokeweight="1pt"/>
                <v:line id="Line 4330" o:spid="_x0000_s3521"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4bgMUAAADdAAAADwAAAGRycy9kb3ducmV2LnhtbESP3WoCMRSE7wu+QzhC72p2C4quRhGr&#10;UOlF8ecBjpvjZnVzsiRRt336plDo5TAz3zCzRWcbcScfascK8kEGgrh0uuZKwfGweRmDCBFZY+OY&#10;FHxRgMW89zTDQrsH7+i+j5VIEA4FKjAxtoWUoTRkMQxcS5y8s/MWY5K+ktrjI8FtI1+zbCQt1pwW&#10;DLa0MlRe9zerYOtPH9f8uzLyxFu/bj7fJsFelHrud8spiEhd/A//td+1gmE+HsHvm/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4bgMUAAADdAAAADwAAAAAAAAAA&#10;AAAAAAChAgAAZHJzL2Rvd25yZXYueG1sUEsFBgAAAAAEAAQA+QAAAJMDAAAAAA==&#10;" strokeweight="1pt"/>
                <v:group id="Group 4331" o:spid="_x0000_s3522"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SBWscAAADdAAAADwAAAGRycy9kb3ducmV2LnhtbESPT2vCQBTE7wW/w/KE&#10;3uomFltJ3YgEFQ9SqBZKb4/sMwnJvg3ZNX++fbdQ6HGYmd8wm+1oGtFT5yrLCuJFBII4t7riQsHn&#10;9fC0BuE8ssbGMimYyME2nT1sMNF24A/qL74QAcIuQQWl920ipctLMugWtiUO3s12Bn2QXSF1h0OA&#10;m0Yuo+hFGqw4LJTYUlZSXl/uRsFxwGH3HO/7c33Lpu/r6v3rHJNSj/Nx9wbC0+j/w3/tk1awitev&#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CSBWscAAADd&#10;AAAADwAAAAAAAAAAAAAAAACqAgAAZHJzL2Rvd25yZXYueG1sUEsFBgAAAAAEAAQA+gAAAJ4DAAAA&#10;AA==&#10;">
                  <v:rect id="Rectangle 4332" o:spid="_x0000_s35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v9cEA&#10;AADdAAAADwAAAGRycy9kb3ducmV2LnhtbERPz2uDMBS+D/Y/hDfobcaWTqxtWqQg7Fq3wY4P86p2&#10;5sUlmdr/fjkMdvz4fh9OixnERM73lhWskxQEcWN1z62C97fqOQfhA7LGwTIpuJOH0/Hx4YCFtjNf&#10;aKpDK2II+wIVdCGMhZS+6cigT+xIHLmrdQZDhK6V2uEcw80gN2maSYM9x4YORzp31HzVP0ZBWd6W&#10;j+96h5WXeeoyvdVt+anU6mkp9yACLeFf/Od+1Qpe1nmcG9/EJyC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0r/XBAAAA3QAAAA8AAAAAAAAAAAAAAAAAmAIAAGRycy9kb3du&#10;cmV2LnhtbFBLBQYAAAAABAAEAPUAAACGAwAAAAA=&#10;" filled="f" stroked="f" strokeweight=".25pt">
                    <v:textbox inset="1pt,1pt,1pt,1pt">
                      <w:txbxContent>
                        <w:p w:rsidR="00FD58D3" w:rsidRDefault="00FD58D3">
                          <w:pPr>
                            <w:pStyle w:val="ad"/>
                            <w:rPr>
                              <w:sz w:val="18"/>
                            </w:rPr>
                          </w:pPr>
                        </w:p>
                      </w:txbxContent>
                    </v:textbox>
                  </v:rect>
                  <v:rect id="Rectangle 4333" o:spid="_x0000_s35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gKbsIA&#10;AADdAAAADwAAAGRycy9kb3ducmV2LnhtbESPQYvCMBSE78L+h/AWvGmqrFK7RikLwl6tCh4fzdu2&#10;2rx0k6j13xtB8DjMzDfMct2bVlzJ+caygsk4AUFcWt1wpWC/24xSED4ga2wtk4I7eVivPgZLzLS9&#10;8ZauRahEhLDPUEEdQpdJ6cuaDPqx7Yij92edwRClq6R2eItw08ppksylwYbjQo0d/dRUnouLUZDn&#10;p/7wXyxw42WauLn+0lV+VGr42effIAL14R1+tX+1gtkkXcD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Apu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line id="Line 4334" o:spid="_x0000_s3525"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WWL4AAADdAAAADwAAAGRycy9kb3ducmV2LnhtbERPvQrCMBDeBd8hnOCmqYKi1SgiVNzE&#10;2sXtbM622FxKE7W+vRkEx4/vf73tTC1e1LrKsoLJOAJBnFtdcaEguySjBQjnkTXWlknBhxxsN/3e&#10;GmNt33ymV+oLEULYxaig9L6JpXR5SQbd2DbEgbvb1qAPsC2kbvEdwk0tp1E0lwYrDg0lNrQvKX+k&#10;T6Pgcc1myeG015c63elbkfjr7a6VGg663QqEp87/xT/3USuYTZ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l9ZYvgAAAN0AAAAPAAAAAAAAAAAAAAAAAKEC&#10;AABkcnMvZG93bnJldi54bWxQSwUGAAAAAAQABAD5AAAAjAMAAAAA&#10;" strokeweight="2pt"/>
                <v:rect id="Rectangle 4335" o:spid="_x0000_s3526"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QtcIA&#10;AADdAAAADwAAAGRycy9kb3ducmV2LnhtbESPQYvCMBSE78L+h/AWvGlaWUWrUcqCsFergsdH82y7&#10;27x0k6j13xtB8DjMzDfMatObVlzJ+caygnScgCAurW64UnDYb0dzED4ga2wtk4I7edisPwYrzLS9&#10;8Y6uRahEhLDPUEEdQpdJ6cuaDPqx7Yijd7bOYIjSVVI7vEW4aeUkSWbSYMNxocaOvmsq/4qLUZDn&#10;v/3xv1jg1st54mb6S1f5SanhZ58vQQTqwzv8av9oBdN0kcLzTX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5C1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336" o:spid="_x0000_s3527"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OwsIA&#10;AADdAAAADwAAAGRycy9kb3ducmV2LnhtbESPQYvCMBSE7wv+h/AEb2uqqGg1SlkQvFpX8Phonm21&#10;ealJVuu/N4Kwx2FmvmFWm8404k7O15YVjIYJCOLC6ppLBb+H7fcchA/IGhvLpOBJHjbr3tcKU20f&#10;vKd7HkoRIexTVFCF0KZS+qIig35oW+Lona0zGKJ0pdQOHxFuGjlOkpk0WHNcqLCln4qKa/5nFGTZ&#10;pTve8gVuvZwnbqYnusxOSg36XbYEEagL/+FPe6cVTEeLMbzfxCc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Q7C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Масштаб</w:t>
                        </w:r>
                      </w:p>
                    </w:txbxContent>
                  </v:textbox>
                </v:rect>
                <v:line id="Line 4337" o:spid="_x0000_s3528"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VIL8MAAADdAAAADwAAAGRycy9kb3ducmV2LnhtbESPQYvCMBSE74L/ITzBm6YqilajiFDx&#10;tmzrxduzebbF5qU0Ueu/NwsLHoeZ+YbZ7DpTiye1rrKsYDKOQBDnVldcKDhnyWgJwnlkjbVlUvAm&#10;B7ttv7fBWNsX/9Iz9YUIEHYxKii9b2IpXV6SQTe2DXHwbrY16INsC6lbfAW4qeU0ihbSYMVhocSG&#10;DiXl9/RhFNwv53ly/DnorE73+lok/nK9aaWGg26/BuGp89/wf/ukFcwnqx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FSC/DAAAA3QAAAA8AAAAAAAAAAAAA&#10;AAAAoQIAAGRycy9kb3ducmV2LnhtbFBLBQYAAAAABAAEAPkAAACRAwAAAAA=&#10;" strokeweight="2pt"/>
                <v:rect id="Rectangle 4338" o:spid="_x0000_s3529"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zLcQA&#10;AADdAAAADwAAAGRycy9kb3ducmV2LnhtbESPwWrDMBBE74H+g9hCb7Gc4IbEiRJMwNBr3QR6XKyt&#10;7dRauZJqu39fFQo5DjPzhjmcZtOLkZzvLCtYJSkI4trqjhsFl7dyuQXhA7LG3jIp+CEPp+PD4oC5&#10;thO/0liFRkQI+xwVtCEMuZS+bsmgT+xAHL0P6wyGKF0jtcMpwk0v12m6kQY7jgstDnRuqf6svo2C&#10;orjN169qh6WX29RtdKab4l2pp8e52IMINId7+L/9ohU8r3YZ/L2JT0A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gMy3EAAAA3QAAAA8AAAAAAAAAAAAAAAAAmAIAAGRycy9k&#10;b3ducmV2LnhtbFBLBQYAAAAABAAEAPUAAACJ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339" o:spid="_x0000_s3530"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yWtsQA&#10;AADdAAAADwAAAGRycy9kb3ducmV2LnhtbESPwWrDMBBE74H+g9hCb7GcUofEiRJMwdBr3QR6XKyt&#10;7dRauZJqu38fBQo5DjPzhtkfZ9OLkZzvLCtYJSkI4trqjhsFp49yuQHhA7LG3jIp+CMPx8PDYo+5&#10;thO/01iFRkQI+xwVtCEMuZS+bsmgT+xAHL0v6wyGKF0jtcMpwk0vn9N0LQ12HBdaHOi1pfq7+jUK&#10;iuIyn3+qLZZeblK31i+6KT6Venqcix2IQHO4h//bb1pBttpmcHsTn4A8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slrb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4340" o:spid="_x0000_s3531"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4IwcQA&#10;AADdAAAADwAAAGRycy9kb3ducmV2LnhtbESPwWrDMBBE74X8g9hAb7XskhrHiRJMwJBr3RZ6XKyN&#10;7cRaOZKauH9fFQo9DjPzhtnuZzOKGzk/WFaQJSkI4tbqgTsF72/1UwHCB2SNo2VS8E0e9rvFwxZL&#10;be/8SrcmdCJC2JeooA9hKqX0bU8GfWIn4uidrDMYonSd1A7vEW5G+ZymuTQ4cFzocaJDT+2l+TIK&#10;quo8f1ybNdZeFqnL9Up31adSj8u52oAINIf/8F/7qBW8ZOsc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MH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 : 1</w:t>
                        </w:r>
                      </w:p>
                    </w:txbxContent>
                  </v:textbox>
                </v:rect>
                <v:line id="Line 4341" o:spid="_x0000_s3532"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oxsYAAADdAAAADwAAAGRycy9kb3ducmV2LnhtbESP0WoCMRRE3wv+Q7iFvtXsCq26GkVs&#10;CxUfRNsPuG6um62bmyVJdfXrjVDo4zAzZ5jpvLONOJEPtWMFeT8DQVw6XXOl4Pvr43kEIkRkjY1j&#10;UnChAPNZ72GKhXZn3tJpFyuRIBwKVGBibAspQ2nIYui7ljh5B+ctxiR9JbXHc4LbRg6y7FVarDkt&#10;GGxpaag87n6tgpXfr4/5tTJyzyv/3mzexsH+KPX02C0mICJ18T/81/7UCl7y8RD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7KMbGAAAA3QAAAA8AAAAAAAAA&#10;AAAAAAAAoQIAAGRycy9kb3ducmV2LnhtbFBLBQYAAAAABAAEAPkAAACUAwAAAAA=&#10;" strokeweight="1pt"/>
                <w10:wrap anchorx="page" anchory="page"/>
                <w10:anchorlock/>
              </v:group>
            </w:pict>
          </mc:Fallback>
        </mc:AlternateContent>
      </w:r>
      <w:r w:rsidRPr="00CB214A">
        <w:rPr>
          <w:rFonts w:eastAsia="Calibri"/>
          <w:noProof/>
          <w:sz w:val="28"/>
          <w:szCs w:val="20"/>
        </w:rPr>
        <mc:AlternateContent>
          <mc:Choice Requires="wpg">
            <w:drawing>
              <wp:anchor distT="0" distB="0" distL="114300" distR="114300" simplePos="0" relativeHeight="251707392"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5198" name="Группа 5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199" name="Rectangle 434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0" name="Line 434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1" name="Line 434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2" name="Text Box 434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5203" name="Text Box 434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5204" name="Rectangle 434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5" name="Line 434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6" name="Line 435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7" name="Line 435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8" name="Line 435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9" name="Line 435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0" name="Text Box 435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211" name="Text Box 435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5212" name="Text Box 435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5213" name="Text Box 435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214" name="Text Box 435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5215" name="Text Box 435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16" name="Text Box 436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5217" name="Text Box 436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18" name="Text Box 436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19" name="Text Box 436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98" o:spid="_x0000_s3533" style="position:absolute;margin-left:19.85pt;margin-top:19.85pt;width:36.85pt;height:802.25pt;z-index:25170739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" o:allowincell="f">
                <v:rect id="Rectangle 4343" o:spid="_x0000_s353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bcQA&#10;AADdAAAADwAAAGRycy9kb3ducmV2LnhtbESP0YrCMBRE34X9h3AXfNNUQbHVKFUQfJLd6gdcmrtt&#10;sbnpNrGtfv1GWPBxmJkzzGY3mFp01LrKsoLZNAJBnFtdcaHgejlOViCcR9ZYWyYFD3Kw236MNpho&#10;2/M3dZkvRICwS1BB6X2TSOnykgy6qW2Ig/djW4M+yLaQusU+wE0t51G0lAYrDgslNnQoKb9ld6Pg&#10;5ofunBbZ8xhf93H+tU/7+2+q1PhzSNcgPA3+Hf5vn7SCxSyO4fUmP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f2W3EAAAA3QAAAA8AAAAAAAAAAAAAAAAAmAIAAGRycy9k&#10;b3ducmV2LnhtbFBLBQYAAAAABAAEAPUAAACJAwAAAAA=&#10;" filled="f" strokeweight="2pt"/>
                <v:line id="Line 4344" o:spid="_x0000_s353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gio78AAADdAAAADwAAAGRycy9kb3ducmV2LnhtbESPwQrCMBBE74L/EFbwpqmCItUoIlS8&#10;idVLb2uztsVmU5qo9e+NIHgcZuYNs9p0phZPal1lWcFkHIEgzq2uuFBwOSejBQjnkTXWlknBmxxs&#10;1v3eCmNtX3yiZ+oLESDsYlRQet/EUrq8JINubBvi4N1sa9AH2RZSt/gKcFPLaRTNpcGKw0KJDe1K&#10;yu/pwyi4Z5dZsj/u9LlOt/paJD673rRSw0G3XYLw1Pl/+Nc+aAWzgITvm/AE5P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7gio78AAADdAAAADwAAAAAAAAAAAAAAAACh&#10;AgAAZHJzL2Rvd25yZXYueG1sUEsFBgAAAAAEAAQA+QAAAI0DAAAAAA==&#10;" strokeweight="2pt"/>
                <v:line id="Line 4345" o:spid="_x0000_s353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HOMAAAADdAAAADwAAAGRycy9kb3ducmV2LnhtbESPwQrCMBBE74L/EFbwpqmCItUoIlS8&#10;idVLb2uztsVmU5qo9e+NIHgcZuYNs9p0phZPal1lWcFkHIEgzq2uuFBwOSejBQjnkTXWlknBmxxs&#10;1v3eCmNtX3yiZ+oLESDsYlRQet/EUrq8JINubBvi4N1sa9AH2RZSt/gKcFPLaRTNpcGKw0KJDe1K&#10;yu/pwyi4Z5dZsj/u9LlOt/paJD673rRSw0G3XYLw1Pl/+Nc+aAWzaTS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0hzjAAAAA3QAAAA8AAAAAAAAAAAAAAAAA&#10;oQIAAGRycy9kb3ducmV2LnhtbFBLBQYAAAAABAAEAPkAAACOAwAAAAA=&#10;" strokeweight="2pt"/>
                <v:shape id="Text Box 4346" o:spid="_x0000_s353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IP8YA&#10;AADdAAAADwAAAGRycy9kb3ducmV2LnhtbESPQWsCMRSE70L/Q3iF3jRxodKuRpGiIBSK6/bQ4+vm&#10;uRvcvGw3Ubf/vhEKHoeZ+YZZrAbXigv1wXrWMJ0oEMSVN5ZrDZ/ldvwCIkRkg61n0vBLAVbLh9EC&#10;c+OvXNDlEGuRIBxy1NDE2OVShqohh2HiO+LkHX3vMCbZ19L0eE1w18pMqZl0aDktNNjRW0PV6XB2&#10;GtZfXGzsz8f3vjgWtixfFb/PTlo/PQ7rOYhIQ7yH/9s7o+E5Ux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dIP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347" o:spid="_x0000_s353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tpMYA&#10;AADdAAAADwAAAGRycy9kb3ducmV2LnhtbESPQWsCMRSE70L/Q3iF3jSppWK3RhFREArSdXvo8XXz&#10;3A1uXtZN1O2/b4SCx2FmvmFmi9414kJdsJ41PI8UCOLSG8uVhq9iM5yCCBHZYOOZNPxSgMX8YTDD&#10;zPgr53TZx0okCIcMNdQxtpmUoazJYRj5ljh5B985jEl2lTQdXhPcNXKs1EQ6tJwWamxpVVN53J+d&#10;huU352t72v185ofcFsWb4o/JUeunx375DiJSH+/h//bWaHgdqx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vtp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348" o:spid="_x0000_s353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CCMQA&#10;AADdAAAADwAAAGRycy9kb3ducmV2LnhtbESP0YrCMBRE34X9h3AX9k1TZZW1GqUuCD6JVj/g0txt&#10;i81Nt4lt9euNIPg4zMwZZrnuTSVaalxpWcF4FIEgzqwuOVdwPm2HPyCcR9ZYWSYFN3KwXn0Mlhhr&#10;2/GR2tTnIkDYxaig8L6OpXRZQQbdyNbEwfuzjUEfZJNL3WAX4KaSkyiaSYMlh4UCa/otKLukV6Pg&#10;4vt2n+TpfTs/b+bZYZN01/9Eqa/PPlmA8NT7d/jV3mkF00n0Dc834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ggjEAAAA3QAAAA8AAAAAAAAAAAAAAAAAmAIAAGRycy9k&#10;b3ducmV2LnhtbFBLBQYAAAAABAAEAPUAAACJAwAAAAA=&#10;" filled="f" strokeweight="2pt"/>
                <v:line id="Line 4349" o:spid="_x0000_s354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BO8AAAADdAAAADwAAAGRycy9kb3ducmV2LnhtbESPwQrCMBBE74L/EFbwpqlCRapRRKh4&#10;E6sXb2uztsVmU5qo9e+NIHgcZuYNs1x3phZPal1lWcFkHIEgzq2uuFBwPqWjOQjnkTXWlknBmxys&#10;V/3eEhNtX3ykZ+YLESDsElRQet8kUrq8JINubBvi4N1sa9AH2RZSt/gKcFPLaRTNpMGKw0KJDW1L&#10;yu/Zwyi4X85xujts9anONvpapP5yvWmlhoNuswDhqfP/8K+91wriaRT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gTvAAAAA3QAAAA8AAAAAAAAAAAAAAAAA&#10;oQIAAGRycy9kb3ducmV2LnhtbFBLBQYAAAAABAAEAPkAAACOAwAAAAA=&#10;" strokeweight="2pt"/>
                <v:line id="Line 4350" o:spid="_x0000_s354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0fTMAAAADdAAAADwAAAGRycy9kb3ducmV2LnhtbESPwQrCMBBE74L/EFbwpqmCItUoIlS8&#10;idVLb2uztsVmU5qo9e+NIHgcZuYNs9p0phZPal1lWcFkHIEgzq2uuFBwOSejBQjnkTXWlknBmxxs&#10;1v3eCmNtX3yiZ+oLESDsYlRQet/EUrq8JINubBvi4N1sa9AH2RZSt/gKcFPLaRTNpcGKw0KJDe1K&#10;yu/pwyi4Z5dZsj/u9LlOt/paJD673rRSw0G3XYLw1Pl/+Nc+aAWzaTS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dH0zAAAAA3QAAAA8AAAAAAAAAAAAAAAAA&#10;oQIAAGRycy9kb3ducmV2LnhtbFBLBQYAAAAABAAEAPkAAACOAwAAAAA=&#10;" strokeweight="2pt"/>
                <v:line id="Line 4351" o:spid="_x0000_s354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G618EAAADdAAAADwAAAGRycy9kb3ducmV2LnhtbESPzQrCMBCE74LvEFbwpqmCP1SjiFDx&#10;JlYv3tZmbYvNpjRR69sbQfA4zMw3zHLdmko8qXGlZQWjYQSCOLO65FzB+ZQM5iCcR9ZYWSYFb3Kw&#10;XnU7S4y1ffGRnqnPRYCwi1FB4X0dS+myggy6oa2Jg3ezjUEfZJNL3eArwE0lx1E0lQZLDgsF1rQt&#10;KLunD6PgfjlPkt1hq09VutHXPPGX600r1e+1mwUIT63/h3/tvVYwGUc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brXwQAAAN0AAAAPAAAAAAAAAAAAAAAA&#10;AKECAABkcnMvZG93bnJldi54bWxQSwUGAAAAAAQABAD5AAAAjwMAAAAA&#10;" strokeweight="2pt"/>
                <v:line id="Line 4352" o:spid="_x0000_s354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4upb4AAADdAAAADwAAAGRycy9kb3ducmV2LnhtbERPuwrCMBTdBf8hXMFNUwVFqqmIUHET&#10;q4vbtbl9YHNTmqj1780gOB7Oe7PtTSNe1LnasoLZNAJBnFtdc6ngekknKxDOI2tsLJOCDznYJsPB&#10;BmNt33ymV+ZLEULYxaig8r6NpXR5RQbd1LbEgStsZ9AH2JVSd/gO4aaR8yhaSoM1h4YKW9pXlD+y&#10;p1HwuF0X6eG015cm2+l7mfrbvdBKjUf9bg3CU+//4p/7qBUs5lG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zi6lvgAAAN0AAAAPAAAAAAAAAAAAAAAAAKEC&#10;AABkcnMvZG93bnJldi54bWxQSwUGAAAAAAQABAD5AAAAjAMAAAAA&#10;" strokeweight="2pt"/>
                <v:line id="Line 4353" o:spid="_x0000_s354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KLPsAAAADdAAAADwAAAGRycy9kb3ducmV2LnhtbESPwQrCMBBE74L/EFbwpqmCotUoIlS8&#10;idWLt7VZ22KzKU3U+vdGEDwOM/OGWa5bU4knNa60rGA0jEAQZ1aXnCs4n5LBDITzyBory6TgTQ7W&#10;q25nibG2Lz7SM/W5CBB2MSoovK9jKV1WkEE3tDVx8G62MeiDbHKpG3wFuKnkOIqm0mDJYaHAmrYF&#10;Zff0YRTcL+dJsjts9alKN/qaJ/5yvWml+r12swDhqfX/8K+91wom42g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Ciz7AAAAA3QAAAA8AAAAAAAAAAAAAAAAA&#10;oQIAAGRycy9kb3ducmV2LnhtbFBLBQYAAAAABAAEAPkAAACOAwAAAAA=&#10;" strokeweight="2pt"/>
                <v:shape id="Text Box 4354" o:spid="_x0000_s354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DlDsQA&#10;AADdAAAADwAAAGRycy9kb3ducmV2LnhtbERPz2vCMBS+C/4P4Qm7aaow0dpYythgMBir3WHHZ/Pa&#10;BpuXrsm0+++Xw8Djx/c7yyfbiyuN3jhWsF4lIIhrpw23Cj6rl+UOhA/IGnvHpOCXPOTH+SzDVLsb&#10;l3Q9hVbEEPYpKuhCGFIpfd2RRb9yA3HkGjdaDBGOrdQj3mK47eUmSbbSouHY0OFATx3Vl9OPVVB8&#10;cflsvt/PH2VTmqraJ/y2vSj1sJiKA4hAU7iL/92vWsHjZh33xz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5Q7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355" o:spid="_x0000_s354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AlcUA&#10;AADdAAAADwAAAGRycy9kb3ducmV2LnhtbESPQWvCQBSE74L/YXlCb7qJUKnRVURaEAqlMR48PrPP&#10;ZDH7NmZXTf99t1DwOMzMN8xy3dtG3KnzxrGCdJKAIC6dNlwpOBQf4zcQPiBrbByTgh/ysF4NB0vM&#10;tHtwTvd9qESEsM9QQR1Cm0npy5os+olriaN3dp3FEGVXSd3hI8JtI6dJMpMWDceFGlva1lRe9jer&#10;YHPk/N1cv07f+Tk3RTFP+HN2Uepl1G8WIAL14Rn+b++0gtdp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ECV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356" o:spid="_x0000_s354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7e4sUA&#10;AADdAAAADwAAAGRycy9kb3ducmV2LnhtbESPQWvCQBSE70L/w/IKvenGQKVGVxFpQRCKMT30+Mw+&#10;k8Xs25hdNf77rlDwOMzMN8x82dtGXKnzxrGC8SgBQVw6bbhS8FN8DT9A+ICssXFMCu7kYbl4Gcwx&#10;0+7GOV33oRIRwj5DBXUIbSalL2uy6EeuJY7e0XUWQ5RdJXWHtwi3jUyTZCItGo4LNba0rqk87S9W&#10;weqX809z/j7s8mNuimKa8HZyUurttV/NQATqwzP8395oBe/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t7i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357" o:spid="_x0000_s354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7ecYA&#10;AADdAAAADwAAAGRycy9kb3ducmV2LnhtbESPQWvCQBSE7wX/w/KE3upGS0Wjq4goCIXSGA8en9ln&#10;sph9G7Orpv++Wyh4HGbmG2a+7Gwt7tR641jBcJCAIC6cNlwqOOTbtwkIH5A11o5JwQ95WC56L3NM&#10;tXtwRvd9KEWEsE9RQRVCk0rpi4os+oFriKN3dq3FEGVbSt3iI8JtLUdJMpYWDceFChtaV1Rc9jer&#10;YHXkbGOuX6fv7JyZPJ8m/Dm+KPXa71YzEIG68Az/t3dawcdo+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7e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358" o:spid="_x0000_s354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jDcYA&#10;AADdAAAADwAAAGRycy9kb3ducmV2LnhtbESPQWvCQBSE7wX/w/KE3upGaUWjq4goCIXSGA8en9ln&#10;sph9G7Orpv++Wyh4HGbmG2a+7Gwt7tR641jBcJCAIC6cNlwqOOTbtwkIH5A11o5JwQ95WC56L3NM&#10;tXtwRvd9KEWEsE9RQRVCk0rpi4os+oFriKN3dq3FEGVbSt3iI8JtLUdJMpYWDceFChtaV1Rc9jer&#10;YHXkbGOuX6fv7JyZPJ8m/Dm+KPXa71YzEIG68Az/t3dawcdo+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vjD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359" o:spid="_x0000_s355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lsUA&#10;AADdAAAADwAAAGRycy9kb3ducmV2LnhtbESPQWvCQBSE70L/w/KE3nSjoGh0FSkWCgUxxkOPr9ln&#10;sph9G7NbTf+9Kwgeh5n5hlmuO1uLK7XeOFYwGiYgiAunDZcKjvnnYAbCB2SNtWNS8E8e1qu33hJT&#10;7W6c0fUQShEh7FNUUIXQpFL6oiKLfuga4uidXGsxRNmWUrd4i3Bby3GSTKVFw3GhwoY+KirOhz+r&#10;YPPD2dZcdr/77JSZPJ8n/D09K/Xe7zYLEIG68Ao/219awWQ8m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0aW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60" o:spid="_x0000_s355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Y4cUA&#10;AADdAAAADwAAAGRycy9kb3ducmV2LnhtbESPQWvCQBSE74X+h+UVvNWNgsFGVxFpQRCkMT30+Mw+&#10;k8Xs25hdNf57tyD0OMzMN8x82dtGXKnzxrGC0TABQVw6bbhS8FN8vU9B+ICssXFMCu7kYbl4fZlj&#10;pt2Nc7ruQyUihH2GCuoQ2kxKX9Zk0Q9dSxy9o+sshii7SuoObxFuGzlOklRaNBwXamxpXVN52l+s&#10;gtUv55/mvDt858fcFMVHwtv0pNTgrV/NQATqw3/42d5oBZPxKIW/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djh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361" o:spid="_x0000_s355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9esYA&#10;AADdAAAADwAAAGRycy9kb3ducmV2LnhtbESPQWvCQBSE7wX/w/KE3upGoVajq4goCIXSGA8en9ln&#10;sph9G7Orpv++Wyh4HGbmG2a+7Gwt7tR641jBcJCAIC6cNlwqOOTbtwkIH5A11o5JwQ95WC56L3NM&#10;tXtwRvd9KEWEsE9RQRVCk0rpi4os+oFriKN3dq3FEGVbSt3iI8JtLUdJMpYWDceFChtaV1Rc9jer&#10;YHXkbGOuX6fv7JyZPJ8m/Dm+KPXa71YzEIG68Az/t3dawfto+AF/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l9e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62" o:spid="_x0000_s355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pCMQA&#10;AADdAAAADwAAAGRycy9kb3ducmV2LnhtbERPz2vCMBS+C/4P4Qm7aaow0dpYythgMBir3WHHZ/Pa&#10;BpuXrsm0+++Xw8Djx/c7yyfbiyuN3jhWsF4lIIhrpw23Cj6rl+UOhA/IGnvHpOCXPOTH+SzDVLsb&#10;l3Q9hVbEEPYpKuhCGFIpfd2RRb9yA3HkGjdaDBGOrdQj3mK47eUmSbbSouHY0OFATx3Vl9OPVVB8&#10;cflsvt/PH2VTmqraJ/y2vSj1sJiKA4hAU7iL/92vWsHjZh3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W6QjEAAAA3Q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63" o:spid="_x0000_s355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pMk8UA&#10;AADdAAAADwAAAGRycy9kb3ducmV2LnhtbESPQWvCQBSE74L/YXlCb7pRqGh0FZEWhEJpjAePz+wz&#10;Wcy+jdlV03/fLQgeh5n5hlmuO1uLO7XeOFYwHiUgiAunDZcKDvnncAbCB2SNtWNS8Ese1qt+b4mp&#10;dg/O6L4PpYgQ9ikqqEJoUil9UZFFP3INcfTOrrUYomxLqVt8RLit5SRJptKi4bhQYUPbiorL/mYV&#10;bI6cfZjr9+knO2cmz+cJf00vSr0Nus0CRKAuvMLP9k4reJ+M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2kyT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9B427C" w:rsidP="00776910">
      <w:pPr>
        <w:rPr>
          <w:rFonts w:eastAsia="Calibri"/>
          <w:noProof/>
          <w:sz w:val="28"/>
          <w:szCs w:val="20"/>
        </w:rPr>
      </w:pPr>
    </w:p>
    <w:p w:rsidR="009B427C"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86240" behindDoc="0" locked="0" layoutInCell="0" allowOverlap="1" wp14:anchorId="4C12017B" wp14:editId="69CFBA47">
                <wp:simplePos x="0" y="0"/>
                <wp:positionH relativeFrom="page">
                  <wp:posOffset>715645</wp:posOffset>
                </wp:positionH>
                <wp:positionV relativeFrom="topMargin">
                  <wp:posOffset>247650</wp:posOffset>
                </wp:positionV>
                <wp:extent cx="2520315" cy="504190"/>
                <wp:effectExtent l="0" t="0" r="13335" b="10160"/>
                <wp:wrapNone/>
                <wp:docPr id="1216" name="Прямоугольник 1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FC52000" id="Прямоугольник 1216" o:spid="_x0000_s1026" style="position:absolute;margin-left:56.35pt;margin-top:19.5pt;width:198.45pt;height:39.7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87264" behindDoc="0" locked="0" layoutInCell="0" allowOverlap="1" wp14:anchorId="263C04CD" wp14:editId="6790EF62">
                <wp:simplePos x="0" y="0"/>
                <wp:positionH relativeFrom="page">
                  <wp:posOffset>839470</wp:posOffset>
                </wp:positionH>
                <wp:positionV relativeFrom="margin">
                  <wp:posOffset>-464820</wp:posOffset>
                </wp:positionV>
                <wp:extent cx="2291715" cy="133350"/>
                <wp:effectExtent l="0" t="0" r="0" b="0"/>
                <wp:wrapNone/>
                <wp:docPr id="1217" name="Надпись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17" o:spid="_x0000_s3555" type="#_x0000_t202" style="position:absolute;margin-left:66.1pt;margin-top:-36.6pt;width:180.45pt;height:10.5pt;rotation:180;flip:x;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00022DD9">
        <w:rPr>
          <w:noProof/>
        </w:rPr>
        <w:drawing>
          <wp:inline distT="0" distB="0" distL="0" distR="0" wp14:anchorId="47F40A8F" wp14:editId="7845EBCF">
            <wp:extent cx="5940425" cy="4040505"/>
            <wp:effectExtent l="0" t="0" r="3175" b="0"/>
            <wp:docPr id="4443" name="Рисунок 4443" descr="https://pp.userapi.com/c626417/v626417755/5f6f6/ST1KYs6GK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p.userapi.com/c626417/v626417755/5f6f6/ST1KYs6GK6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4040505"/>
                    </a:xfrm>
                    <a:prstGeom prst="rect">
                      <a:avLst/>
                    </a:prstGeom>
                    <a:noFill/>
                    <a:ln>
                      <a:noFill/>
                    </a:ln>
                  </pic:spPr>
                </pic:pic>
              </a:graphicData>
            </a:graphic>
          </wp:inline>
        </w:drawing>
      </w: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FA2ECA" w:rsidP="00776910">
      <w:pPr>
        <w:rPr>
          <w:rFonts w:eastAsia="Calibri"/>
          <w:noProof/>
          <w:sz w:val="28"/>
          <w:szCs w:val="20"/>
        </w:rPr>
      </w:pPr>
      <w:r w:rsidRPr="00FA2ECA">
        <w:rPr>
          <w:rFonts w:eastAsia="Calibri"/>
          <w:noProof/>
          <w:sz w:val="28"/>
          <w:szCs w:val="20"/>
        </w:rPr>
        <mc:AlternateContent>
          <mc:Choice Requires="wpg">
            <w:drawing>
              <wp:anchor distT="0" distB="0" distL="114300" distR="114300" simplePos="0" relativeHeight="251708416"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5220" name="Группа 5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221" name="Rectangle 4365"/>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2" name="Line 4366"/>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3" name="Line 4367"/>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4" name="Text Box 4368"/>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5225" name="Text Box 4369"/>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5226" name="Rectangle 4370"/>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7" name="Line 4371"/>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8" name="Line 4372"/>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9" name="Line 4373"/>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0" name="Line 4374"/>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1" name="Line 4375"/>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2" name="Text Box 4376"/>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233" name="Text Box 4377"/>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5234" name="Text Box 4378"/>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5235" name="Text Box 4379"/>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236" name="Text Box 4380"/>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5237" name="Text Box 4381"/>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38" name="Text Box 4382"/>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5239" name="Text Box 4383"/>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40" name="Text Box 4384"/>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241" name="Text Box 4385"/>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20" o:spid="_x0000_s3556" style="position:absolute;margin-left:19.85pt;margin-top:19.85pt;width:36.85pt;height:802.25pt;z-index:251708416;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" o:allowincell="f">
                <v:rect id="Rectangle 4365" o:spid="_x0000_s3557"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98MQA&#10;AADdAAAADwAAAGRycy9kb3ducmV2LnhtbESP0YrCMBRE3xf8h3AF39bUgrJWo1RB8El2qx9waa5t&#10;sbmpTWyrX78RFvZxmJkzzHo7mFp01LrKsoLZNAJBnFtdcaHgcj58foFwHlljbZkUPMnBdjP6WGOi&#10;bc8/1GW+EAHCLkEFpfdNIqXLSzLoprYhDt7VtgZ9kG0hdYt9gJtaxlG0kAYrDgslNrQvKb9lD6Pg&#10;5ofulBbZ67C87Jb59y7tH/dUqcl4SFcgPA3+P/zXPmoF8ziewftNe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zffDEAAAA3QAAAA8AAAAAAAAAAAAAAAAAmAIAAGRycy9k&#10;b3ducmV2LnhtbFBLBQYAAAAABAAEAPUAAACJAwAAAAA=&#10;" filled="f" strokeweight="2pt"/>
                <v:line id="Line 4366" o:spid="_x0000_s3558"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NFL8AAAADdAAAADwAAAGRycy9kb3ducmV2LnhtbESPwQrCMBBE74L/EFbwpqkFRapRRKh4&#10;E6sXb2uztsVmU5qo9e+NIHgcZuYNs1x3phZPal1lWcFkHIEgzq2uuFBwPqWjOQjnkTXWlknBmxys&#10;V/3eEhNtX3ykZ+YLESDsElRQet8kUrq8JINubBvi4N1sa9AH2RZSt/gKcFPLOIpm0mDFYaHEhrYl&#10;5ffsYRTcL+dpujts9anONvpapP5yvWmlhoNuswDhqfP/8K+91wqmc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TRS/AAAAA3QAAAA8AAAAAAAAAAAAAAAAA&#10;oQIAAGRycy9kb3ducmV2LnhtbFBLBQYAAAAABAAEAPkAAACOAwAAAAA=&#10;" strokeweight="2pt"/>
                <v:line id="Line 4367" o:spid="_x0000_s3559"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gtMMAAADdAAAADwAAAGRycy9kb3ducmV2LnhtbESPQYvCMBSE7wv+h/AEb2tqRZFqFBEq&#10;3hZrL96ezbMtNi+liVr/vVkQPA4z8w2z2vSmEQ/qXG1ZwWQcgSAurK65VJCf0t8FCOeRNTaWScGL&#10;HGzWg58VJto++UiPzJciQNglqKDyvk2kdEVFBt3YtsTBu9rOoA+yK6Xu8BngppFxFM2lwZrDQoUt&#10;7SoqbtndKLid81m6/9vpU5Nt9aVM/fly1UqNhv12CcJT77/hT/ugFczieAr/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f4LTDAAAA3QAAAA8AAAAAAAAAAAAA&#10;AAAAoQIAAGRycy9kb3ducmV2LnhtbFBLBQYAAAAABAAEAPkAAACRAwAAAAA=&#10;" strokeweight="2pt"/>
                <v:shape id="Text Box 4368" o:spid="_x0000_s3560"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psMYA&#10;AADdAAAADwAAAGRycy9kb3ducmV2LnhtbESPQWvCQBSE70L/w/IK3nTTYKVNXUWKglCQxvTg8Zl9&#10;JovZt2l21fjvXaHQ4zAz3zCzRW8bcaHOG8cKXsYJCOLSacOVgp9iPXoD4QOyxsYxKbiRh8X8aTDD&#10;TLsr53TZhUpECPsMFdQhtJmUvqzJoh+7ljh6R9dZDFF2ldQdXiPcNjJNkqm0aDgu1NjSZ03laXe2&#10;CpZ7zlfmd3v4zo+5KYr3hL+mJ6WGz/3yA0SgPvyH/9obreA1TS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cps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369" o:spid="_x0000_s3561"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MK8UA&#10;AADdAAAADwAAAGRycy9kb3ducmV2LnhtbESPQWvCQBSE7wX/w/IEb3VjQGmjq4goCIXSGA8en9ln&#10;sph9G7Orpv++Wyj0OMzMN8xi1dtGPKjzxrGCyTgBQVw6bbhScCx2r28gfEDW2DgmBd/kYbUcvCww&#10;0+7JOT0OoRIRwj5DBXUIbSalL2uy6MeuJY7exXUWQ5RdJXWHzwi3jUyTZCYtGo4LNba0qam8Hu5W&#10;wfrE+dbcPs9f+SU3RfGe8MfsqtRo2K/nIAL14T/8195rBdM0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4wrxQAAAN0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370" o:spid="_x0000_s3562"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rlhMQA&#10;AADdAAAADwAAAGRycy9kb3ducmV2LnhtbESP0YrCMBRE3xf8h3AF39bUgrJWo9QFYZ8WrX7Apbm2&#10;xeamNrGtfv1GEPZxmJkzzHo7mFp01LrKsoLZNAJBnFtdcaHgfNp/foFwHlljbZkUPMjBdjP6WGOi&#10;bc9H6jJfiABhl6CC0vsmkdLlJRl0U9sQB+9iW4M+yLaQusU+wE0t4yhaSIMVh4USG/ouKb9md6Pg&#10;6ofuNy2y53553i3zwy7t77dUqcl4SFcgPA3+P/xu/2gF8zhewOt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a5YTEAAAA3QAAAA8AAAAAAAAAAAAAAAAAmAIAAGRycy9k&#10;b3ducmV2LnhtbFBLBQYAAAAABAAEAPUAAACJAwAAAAA=&#10;" filled="f" strokeweight="2pt"/>
                <v:line id="Line 4371" o:spid="_x0000_s3563"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mt8QAAADdAAAADwAAAGRycy9kb3ducmV2LnhtbESPQYvCMBSE78L+h/CEvWlqQV26jSJC&#10;xdti7cXbs3m2pc1LabLa/fcbQfA4zMw3TLodTSfuNLjGsoLFPAJBXFrdcKWgOGezLxDOI2vsLJOC&#10;P3Kw3XxMUky0ffCJ7rmvRICwS1BB7X2fSOnKmgy6ue2Jg3ezg0Ef5FBJPeAjwE0n4yhaSYMNh4Ua&#10;e9rXVLb5r1HQXopldvjZ63OX7/S1yvzletNKfU7H3TcIT6N/h1/to1awjOM1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5Oa3xAAAAN0AAAAPAAAAAAAAAAAA&#10;AAAAAKECAABkcnMvZG93bnJldi54bWxQSwUGAAAAAAQABAD5AAAAkgMAAAAA&#10;" strokeweight="2pt"/>
                <v:line id="Line 4372" o:spid="_x0000_s3564"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yxb4AAADdAAAADwAAAGRycy9kb3ducmV2LnhtbERPvQrCMBDeBd8hnOCmqQVFqlFEqLiJ&#10;1aXb2ZxtsbmUJmp9ezMIjh/f/3rbm0a8qHO1ZQWzaQSCuLC65lLB9ZJOliCcR9bYWCYFH3Kw3QwH&#10;a0y0ffOZXpkvRQhhl6CCyvs2kdIVFRl0U9sSB+5uO4M+wK6UusN3CDeNjKNoIQ3WHBoqbGlfUfHI&#10;nkbBI7/O08Npry9NttO3MvX57a6VGo/63QqEp97/xT/3USuYx3GYG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e3LFvgAAAN0AAAAPAAAAAAAAAAAAAAAAAKEC&#10;AABkcnMvZG93bnJldi54bWxQSwUGAAAAAAQABAD5AAAAjAMAAAAA&#10;" strokeweight="2pt"/>
                <v:line id="Line 4373" o:spid="_x0000_s3565"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fXXsQAAADdAAAADwAAAGRycy9kb3ducmV2LnhtbESPQYvCMBSE78L+h/CEvWlqQXG7jSJC&#10;xdti7cXbs3m2pc1LabLa/fcbQfA4zMw3TLodTSfuNLjGsoLFPAJBXFrdcKWgOGezNQjnkTV2lknB&#10;HznYbj4mKSbaPvhE99xXIkDYJaig9r5PpHRlTQbd3PbEwbvZwaAPcqikHvAR4KaTcRStpMGGw0KN&#10;Pe1rKtv81yhoL8UyO/zs9bnLd/paZf5yvWmlPqfj7huEp9G/w6/2UStYxvEXPN+EJ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9dexAAAAN0AAAAPAAAAAAAAAAAA&#10;AAAAAKECAABkcnMvZG93bnJldi54bWxQSwUGAAAAAAQABAD5AAAAkgMAAAAA&#10;" strokeweight="2pt"/>
                <v:line id="Line 4374" o:spid="_x0000_s3566"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oHr4AAADdAAAADwAAAGRycy9kb3ducmV2LnhtbERPvQrCMBDeBd8hnOCmqYoi1SgiVNzE&#10;2sXtbM622FxKE7W+vRkEx4/vf73tTC1e1LrKsoLJOAJBnFtdcaEguySjJQjnkTXWlknBhxxsN/3e&#10;GmNt33ymV+oLEULYxaig9L6JpXR5SQbd2DbEgbvb1qAPsC2kbvEdwk0tp1G0kAYrDg0lNrQvKX+k&#10;T6Pgcc3myeG015c63elbkfjr7a6VGg663QqEp87/xT/3USuYT2d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1OgevgAAAN0AAAAPAAAAAAAAAAAAAAAAAKEC&#10;AABkcnMvZG93bnJldi54bWxQSwUGAAAAAAQABAD5AAAAjAMAAAAA&#10;" strokeweight="2pt"/>
                <v:line id="Line 4375" o:spid="_x0000_s3567"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hNhcEAAADdAAAADwAAAGRycy9kb3ducmV2LnhtbESPwQrCMBBE74L/EFbwpqmKItUoIlS8&#10;idWLt7VZ22KzKU3U+vdGEDwOM/OGWa5bU4knNa60rGA0jEAQZ1aXnCs4n5LBHITzyBory6TgTQ7W&#10;q25nibG2Lz7SM/W5CBB2MSoovK9jKV1WkEE3tDVx8G62MeiDbHKpG3wFuKnkOIpm0mDJYaHAmrYF&#10;Zff0YRTcL+dpsjts9alKN/qaJ/5yvWml+r12swDhqfX/8K+91wqm48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mE2FwQAAAN0AAAAPAAAAAAAAAAAAAAAA&#10;AKECAABkcnMvZG93bnJldi54bWxQSwUGAAAAAAQABAD5AAAAjwMAAAAA&#10;" strokeweight="2pt"/>
                <v:shape id="Text Box 4376" o:spid="_x0000_s3568"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CgsYA&#10;AADdAAAADwAAAGRycy9kb3ducmV2LnhtbESPQWvCQBSE70L/w/IK3nTTSKVNXUWKglCQxvTg8Zl9&#10;JovZt2l21fjvXaHQ4zAz3zCzRW8bcaHOG8cKXsYJCOLSacOVgp9iPXoD4QOyxsYxKbiRh8X8aTDD&#10;TLsr53TZhUpECPsMFdQhtJmUvqzJoh+7ljh6R9dZDFF2ldQdXiPcNjJNkqm0aDgu1NjSZ03laXe2&#10;CpZ7zlfmd3v4zo+5KYr3hL+mJ6WGz/3yA0SgPvyH/9obreA1naT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uCg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377" o:spid="_x0000_s3569"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nGcYA&#10;AADdAAAADwAAAGRycy9kb3ducmV2LnhtbESPQWvCQBSE7wX/w/IEb3WjUtHoKiIVCoXSGA8en9ln&#10;sph9m2a3Gv+9Wyh4HGbmG2a57mwtrtR641jBaJiAIC6cNlwqOOS71xkIH5A11o5JwZ08rFe9lyWm&#10;2t04o+s+lCJC2KeooAqhSaX0RUUW/dA1xNE7u9ZiiLItpW7xFuG2luMkmUqLhuNChQ1tKyou+1+r&#10;YHPk7N38fJ2+s3Nm8nye8Of0otSg320WIAJ14Rn+b39oBW/jyQT+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cnG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378" o:spid="_x0000_s3570"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6/bcYA&#10;AADdAAAADwAAAGRycy9kb3ducmV2LnhtbESPQWvCQBSE7wX/w/KE3upGbUWjq4hYKBSKMR48PrPP&#10;ZDH7Nma3mv77bqHgcZiZb5jFqrO1uFHrjWMFw0ECgrhw2nCp4JC/v0xB+ICssXZMCn7Iw2rZe1pg&#10;qt2dM7rtQykihH2KCqoQmlRKX1Rk0Q9cQxy9s2sthijbUuoW7xFuazlKkom0aDguVNjQpqLisv+2&#10;CtZHzrbm+nXaZefM5Pks4c/JRannfreegwjUhUf4v/2hFbyNxq/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6/b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379" o:spid="_x0000_s3571"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a9sYA&#10;AADdAAAADwAAAGRycy9kb3ducmV2LnhtbESPQWvCQBSE70L/w/KE3nSjRbHRVaRYEIRijIcen9ln&#10;sph9G7NbTf99tyB4HGbmG2ax6mwtbtR641jBaJiAIC6cNlwqOOafgxkIH5A11o5JwS95WC1fegtM&#10;tbtzRrdDKEWEsE9RQRVCk0rpi4os+qFriKN3dq3FEGVbSt3iPcJtLcdJMpUWDceFChv6qKi4HH6s&#10;gvU3Zxtz/Trts3Nm8vw94d30otRrv1vPQQTqwjP8aG+1gsn4bQ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Ia9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380" o:spid="_x0000_s3572"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gcYA&#10;AADdAAAADwAAAGRycy9kb3ducmV2LnhtbESPQWvCQBSE74X+h+UVvNVNFUObuooUBUGQxvTg8Zl9&#10;JovZt2l21fjvXaHQ4zAz3zDTeW8bcaHOG8cK3oYJCOLSacOVgp9i9foOwgdkjY1jUnAjD/PZ89MU&#10;M+2unNNlFyoRIewzVFCH0GZS+rImi37oWuLoHV1nMUTZVVJ3eI1w28hRkqTSouG4UGNLXzWVp93Z&#10;KljsOV+a3+3hOz/mpig+Et6kJ6UGL/3iE0SgPvyH/9prrWAyGq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Eg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381" o:spid="_x0000_s3573"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hGscA&#10;AADdAAAADwAAAGRycy9kb3ducmV2LnhtbESPQWvCQBSE7wX/w/IKvdVNLdoaXUXEgiAUk/Tg8Zl9&#10;JovZtzG71fjvu4VCj8PMfMPMl71txJU6bxwreBkmIIhLpw1XCr6Kj+d3ED4ga2wck4I7eVguBg9z&#10;TLW7cUbXPFQiQtinqKAOoU2l9GVNFv3QtcTRO7nOYoiyq6Tu8BbhtpGjJJlIi4bjQo0trWsqz/m3&#10;VbA6cLYxl8/jPjtlpiimCe8mZ6WeHvvVDESgPvyH/9pbrWA8en2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8IRr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82" o:spid="_x0000_s3574"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1aMMA&#10;AADdAAAADwAAAGRycy9kb3ducmV2LnhtbERPz2vCMBS+C/sfwht403SKsnVGkaEgCMO2O+z41jzb&#10;YPNSm6j1v18OgseP7/di1dtGXKnzxrGCt3ECgrh02nCl4KfYjt5B+ICssXFMCu7kYbV8GSww1e7G&#10;GV3zUIkYwj5FBXUIbSqlL2uy6MeuJY7c0XUWQ4RdJXWHtxhuGzlJkrm0aDg21NjSV03lKb9YBetf&#10;zjbm/P13yI6ZKYqPhPfzk1LD1379CSJQH57ih3unFcwm0zg3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O1a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383" o:spid="_x0000_s3575"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8Q88YA&#10;AADdAAAADwAAAGRycy9kb3ducmV2LnhtbESPQWvCQBSE7wX/w/KE3upGS0Wjq4goCIXSGA8en9ln&#10;sph9G7Orpv++Wyh4HGbmG2a+7Gwt7tR641jBcJCAIC6cNlwqOOTbtwkIH5A11o5JwQ95WC56L3NM&#10;tXtwRvd9KEWEsE9RQRVCk0rpi4os+oFriKN3dq3FEGVbSt3iI8JtLUdJMpYWDceFChtaV1Rc9jer&#10;YHXkbGOuX6fv7JyZPJ8m/Dm+KPXa71YzEIG68Az/t3dawcfofQ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8Q8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84" o:spid="_x0000_s3576"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E8MA&#10;AADdAAAADwAAAGRycy9kb3ducmV2LnhtbERPz2vCMBS+C/sfwht403SisnVGkaEgCMO2O+z41jzb&#10;YPNSm6j1v18OgseP7/di1dtGXKnzxrGCt3ECgrh02nCl4KfYjt5B+ICssXFMCu7kYbV8GSww1e7G&#10;GV3zUIkYwj5FBXUIbSqlL2uy6MeuJY7c0XUWQ4RdJXWHtxhuGzlJkrm0aDg21NjSV03lKb9YBetf&#10;zjbm/P13yI6ZKYqPhPfzk1LD1379CSJQH57ih3unFcwm07g/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KE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385" o:spid="_x0000_s3577"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viMYA&#10;AADdAAAADwAAAGRycy9kb3ducmV2LnhtbESPQWvCQBSE7wX/w/KE3upGaUWjq4goCIXSGA8en9ln&#10;sph9G7Orpv++Wyh4HGbmG2a+7Gwt7tR641jBcJCAIC6cNlwqOOTbtwkIH5A11o5JwQ95WC56L3NM&#10;tXtwRvd9KEWEsE9RQRVCk0rpi4os+oFriKN3dq3FEGVbSt3iI8JtLUdJMpYWDceFChtaV1Rc9jer&#10;YHXkbGOuX6fv7JyZPJ8m/Dm+KPXa71YzEIG68Az/t3dawcfofQh/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9vi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FA2ECA">
        <w:rPr>
          <w:rFonts w:eastAsia="Calibri"/>
          <w:noProof/>
          <w:sz w:val="28"/>
          <w:szCs w:val="20"/>
        </w:rPr>
        <mc:AlternateContent>
          <mc:Choice Requires="wpg">
            <w:drawing>
              <wp:anchor distT="0" distB="0" distL="114300" distR="114300" simplePos="0" relativeHeight="2517094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242" name="Группа 5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43" name="Rectangle 4387"/>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4" name="Line 4388"/>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5" name="Line 4389"/>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6" name="Line 4390"/>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7" name="Line 4391"/>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8" name="Line 4392"/>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9" name="Line 4393"/>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0" name="Line 4394"/>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1" name="Line 4395"/>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2" name="Rectangle 4396"/>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253" name="Rectangle 4397"/>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254" name="Rectangle 4398"/>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255" name="Rectangle 4399"/>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256" name="Rectangle 4400"/>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5257" name="Rectangle 4401"/>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258" name="Rectangle 4402"/>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259" name="Rectangle 4403"/>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640BE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260" name="Line 4404"/>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1" name="Line 4405"/>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2" name="Line 4406"/>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3" name="Line 4407"/>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4" name="Line 4408"/>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265" name="Group 4409"/>
                        <wpg:cNvGrpSpPr>
                          <a:grpSpLocks/>
                        </wpg:cNvGrpSpPr>
                        <wpg:grpSpPr bwMode="auto">
                          <a:xfrm>
                            <a:off x="1154" y="14756"/>
                            <a:ext cx="2491" cy="248"/>
                            <a:chOff x="0" y="0"/>
                            <a:chExt cx="19999" cy="20000"/>
                          </a:xfrm>
                        </wpg:grpSpPr>
                        <wps:wsp>
                          <wps:cNvPr id="5266" name="Rectangle 441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267" name="Rectangle 441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5268" name="Group 4412"/>
                        <wpg:cNvGrpSpPr>
                          <a:grpSpLocks/>
                        </wpg:cNvGrpSpPr>
                        <wpg:grpSpPr bwMode="auto">
                          <a:xfrm>
                            <a:off x="1154" y="15036"/>
                            <a:ext cx="2491" cy="248"/>
                            <a:chOff x="0" y="0"/>
                            <a:chExt cx="19999" cy="20000"/>
                          </a:xfrm>
                        </wpg:grpSpPr>
                        <wps:wsp>
                          <wps:cNvPr id="5269" name="Rectangle 441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270" name="Rectangle 441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271" name="Group 4415"/>
                        <wpg:cNvGrpSpPr>
                          <a:grpSpLocks/>
                        </wpg:cNvGrpSpPr>
                        <wpg:grpSpPr bwMode="auto">
                          <a:xfrm>
                            <a:off x="1154" y="15316"/>
                            <a:ext cx="2491" cy="248"/>
                            <a:chOff x="0" y="0"/>
                            <a:chExt cx="19999" cy="20000"/>
                          </a:xfrm>
                        </wpg:grpSpPr>
                        <wps:wsp>
                          <wps:cNvPr id="5272" name="Rectangle 44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273" name="Rectangle 44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274" name="Group 4418"/>
                        <wpg:cNvGrpSpPr>
                          <a:grpSpLocks/>
                        </wpg:cNvGrpSpPr>
                        <wpg:grpSpPr bwMode="auto">
                          <a:xfrm>
                            <a:off x="1154" y="15893"/>
                            <a:ext cx="2491" cy="248"/>
                            <a:chOff x="0" y="0"/>
                            <a:chExt cx="19999" cy="20000"/>
                          </a:xfrm>
                        </wpg:grpSpPr>
                        <wps:wsp>
                          <wps:cNvPr id="5275" name="Rectangle 44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276" name="Rectangle 44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277" name="Group 4421"/>
                        <wpg:cNvGrpSpPr>
                          <a:grpSpLocks/>
                        </wpg:cNvGrpSpPr>
                        <wpg:grpSpPr bwMode="auto">
                          <a:xfrm>
                            <a:off x="1154" y="16170"/>
                            <a:ext cx="2491" cy="248"/>
                            <a:chOff x="0" y="0"/>
                            <a:chExt cx="19999" cy="20000"/>
                          </a:xfrm>
                        </wpg:grpSpPr>
                        <wps:wsp>
                          <wps:cNvPr id="5278" name="Rectangle 44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279" name="Rectangle 44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E52EC"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280" name="Line 4424"/>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1" name="Rectangle 4425"/>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CE52EC">
                              <w:pPr>
                                <w:pStyle w:val="ad"/>
                                <w:jc w:val="center"/>
                                <w:rPr>
                                  <w:sz w:val="18"/>
                                  <w:lang w:val="ru-RU"/>
                                </w:rPr>
                              </w:pPr>
                            </w:p>
                            <w:p w:rsidR="00FD58D3" w:rsidRDefault="00FD58D3" w:rsidP="00CE52EC">
                              <w:pPr>
                                <w:pStyle w:val="ad"/>
                                <w:jc w:val="center"/>
                                <w:rPr>
                                  <w:sz w:val="18"/>
                                  <w:lang w:val="ru-RU"/>
                                </w:rPr>
                              </w:pPr>
                            </w:p>
                            <w:p w:rsidR="00FD58D3" w:rsidRPr="00CE52EC" w:rsidRDefault="00FD58D3" w:rsidP="00CE52EC">
                              <w:pPr>
                                <w:pStyle w:val="ad"/>
                                <w:jc w:val="center"/>
                                <w:rPr>
                                  <w:sz w:val="18"/>
                                  <w:lang w:val="ru-RU"/>
                                </w:rPr>
                              </w:pPr>
                              <w:r>
                                <w:rPr>
                                  <w:sz w:val="18"/>
                                  <w:lang w:val="ru-RU"/>
                                </w:rPr>
                                <w:t>Настройка сайта</w:t>
                              </w:r>
                            </w:p>
                          </w:txbxContent>
                        </wps:txbx>
                        <wps:bodyPr rot="0" vert="horz" wrap="square" lIns="12700" tIns="12700" rIns="12700" bIns="12700" anchor="t" anchorCtr="0" upright="1">
                          <a:noAutofit/>
                        </wps:bodyPr>
                      </wps:wsp>
                      <wps:wsp>
                        <wps:cNvPr id="5282" name="Line 4426"/>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3" name="Line 4427"/>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4" name="Line 4428"/>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5" name="Rectangle 4429"/>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286" name="Rectangle 4430"/>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287" name="Rectangle 4431"/>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288" name="Line 4432"/>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9" name="Line 4433"/>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0" name="Rectangle 4434"/>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291" name="Line 4435"/>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2" name="Line 4436"/>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3" name="Line 4437"/>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4" name="Line 4438"/>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295" name="Group 4439"/>
                        <wpg:cNvGrpSpPr>
                          <a:grpSpLocks/>
                        </wpg:cNvGrpSpPr>
                        <wpg:grpSpPr bwMode="auto">
                          <a:xfrm>
                            <a:off x="1154" y="15596"/>
                            <a:ext cx="2491" cy="248"/>
                            <a:chOff x="0" y="0"/>
                            <a:chExt cx="19999" cy="20000"/>
                          </a:xfrm>
                        </wpg:grpSpPr>
                        <wps:wsp>
                          <wps:cNvPr id="5296" name="Rectangle 44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297" name="Rectangle 44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298" name="Line 4442"/>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9" name="Rectangle 4443"/>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300" name="Rectangle 4444"/>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301" name="Line 4445"/>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2" name="Rectangle 4446"/>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303" name="Rectangle 4447"/>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304" name="Rectangle 4448"/>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305" name="Line 4449"/>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5242" o:spid="_x0000_s3578" style="position:absolute;margin-left:56.7pt;margin-top:19.85pt;width:518.8pt;height:802.3pt;z-index:2517094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" o:allowincell="f">
                <v:rect id="Rectangle 4387" o:spid="_x0000_s3579"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jvMUA&#10;AADdAAAADwAAAGRycy9kb3ducmV2LnhtbESP3YrCMBSE7wXfIRzBuzXV/UGrUeqC4NXiVh/g0Bzb&#10;YnNSm9hWn36zIHg5zMw3zGrTm0q01LjSsoLpJAJBnFldcq7gdNy9zUE4j6yxskwK7uRgsx4OVhhr&#10;2/EvtanPRYCwi1FB4X0dS+myggy6ia2Jg3e2jUEfZJNL3WAX4KaSsyj6kgZLDgsF1vRdUHZJb0bB&#10;xfftT5Knj93itF1kh23S3a6JUuNRnyxBeOr9K/xs77WCz9nHO/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qO8xQAAAN0AAAAPAAAAAAAAAAAAAAAAAJgCAABkcnMv&#10;ZG93bnJldi54bWxQSwUGAAAAAAQABAD1AAAAigMAAAAA&#10;" filled="f" strokeweight="2pt"/>
                <v:line id="Line 4388" o:spid="_x0000_s3580"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mdYMEAAADdAAAADwAAAGRycy9kb3ducmV2LnhtbESPwQrCMBBE74L/EFbwpqmiItUoIlS8&#10;idWLt7VZ22KzKU3U+vdGEDwOM/OGWa5bU4knNa60rGA0jEAQZ1aXnCs4n5LBHITzyBory6TgTQ7W&#10;q25nibG2Lz7SM/W5CBB2MSoovK9jKV1WkEE3tDVx8G62MeiDbHKpG3wFuKnkOIpm0mDJYaHAmrYF&#10;Zff0YRTcL+dpsjts9alKN/qaJ/5yvWml+r12swDhqfX/8K+91wqm48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6Z1gwQAAAN0AAAAPAAAAAAAAAAAAAAAA&#10;AKECAABkcnMvZG93bnJldi54bWxQSwUGAAAAAAQABAD5AAAAjwMAAAAA&#10;" strokeweight="2pt"/>
                <v:line id="Line 4389" o:spid="_x0000_s3581"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4+8MAAADdAAAADwAAAGRycy9kb3ducmV2LnhtbESPQYvCMBSE7wv+h/AEb2uqWJFqFBEq&#10;3hZrL96ezbMtNi+liVr/vVkQPA4z8w2z2vSmEQ/qXG1ZwWQcgSAurK65VJCf0t8FCOeRNTaWScGL&#10;HGzWg58VJto++UiPzJciQNglqKDyvk2kdEVFBt3YtsTBu9rOoA+yK6Xu8BngppHTKJpLgzWHhQpb&#10;2lVU3LK7UXA753G6/9vpU5Nt9aVM/fly1UqNhv12CcJT77/hT/ugFcTTW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lOPvDAAAA3QAAAA8AAAAAAAAAAAAA&#10;AAAAoQIAAGRycy9kb3ducmV2LnhtbFBLBQYAAAAABAAEAPkAAACRAwAAAAA=&#10;" strokeweight="2pt"/>
                <v:line id="Line 4390" o:spid="_x0000_s3582"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emjMEAAADdAAAADwAAAGRycy9kb3ducmV2LnhtbESPwQrCMBBE74L/EFbwpqmiItUoIlS8&#10;idWLt7VZ22KzKU3U+vdGEDwOM/OGWa5bU4knNa60rGA0jEAQZ1aXnCs4n5LBHITzyBory6TgTQ7W&#10;q25nibG2Lz7SM/W5CBB2MSoovK9jKV1WkEE3tDVx8G62MeiDbHKpG3wFuKnkOIpm0mDJYaHAmrYF&#10;Zff0YRTcL+dpsjts9alKN/qaJ/5yvWml+r12swDhqfX/8K+91wqm4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d6aMwQAAAN0AAAAPAAAAAAAAAAAAAAAA&#10;AKECAABkcnMvZG93bnJldi54bWxQSwUGAAAAAAQABAD5AAAAjwMAAAAA&#10;" strokeweight="2pt"/>
                <v:line id="Line 4391" o:spid="_x0000_s3583"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sDF8MAAADdAAAADwAAAGRycy9kb3ducmV2LnhtbESPzarCMBSE94LvEI7gTlPFP6pRRKi4&#10;u9zWjbtjc2yLzUlpota3NxcuuBxm5htms+tMLZ7Uusqygsk4AkGcW11xoeCcJaMVCOeRNdaWScGb&#10;HOy2/d4GY21f/EvP1BciQNjFqKD0vomldHlJBt3YNsTBu9nWoA+yLaRu8RXgppbTKFpIgxWHhRIb&#10;OpSU39OHUXC/nOfJ8eegszrd62uR+Mv1ppUaDrr9GoSnzn/D/+2TVjCfzpbw9yY8Abn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7AxfDAAAA3QAAAA8AAAAAAAAAAAAA&#10;AAAAoQIAAGRycy9kb3ducmV2LnhtbFBLBQYAAAAABAAEAPkAAACRAwAAAAA=&#10;" strokeweight="2pt"/>
                <v:line id="Line 4392" o:spid="_x0000_s3584"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SXZb4AAADdAAAADwAAAGRycy9kb3ducmV2LnhtbERPvQrCMBDeBd8hnOCmqaIi1SgiVNzE&#10;2sXtbM622FxKE7W+vRkEx4/vf73tTC1e1LrKsoLJOAJBnFtdcaEguySjJQjnkTXWlknBhxxsN/3e&#10;GmNt33ymV+oLEULYxaig9L6JpXR5SQbd2DbEgbvb1qAPsC2kbvEdwk0tp1G0kAYrDg0lNrQvKX+k&#10;T6Pgcc3myeG015c63elbkfjr7a6VGg663QqEp87/xT/3USuYT2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pJdlvgAAAN0AAAAPAAAAAAAAAAAAAAAAAKEC&#10;AABkcnMvZG93bnJldi54bWxQSwUGAAAAAAQABAD5AAAAjAMAAAAA&#10;" strokeweight="2pt"/>
                <v:line id="Line 4393" o:spid="_x0000_s3585"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gy/sMAAADdAAAADwAAAGRycy9kb3ducmV2LnhtbESPQYvCMBSE74L/ITzBm6aKilajiFDx&#10;tmzrxduzebbF5qU0Ueu/NwsLHoeZ+YbZ7DpTiye1rrKsYDKOQBDnVldcKDhnyWgJwnlkjbVlUvAm&#10;B7ttv7fBWNsX/9Iz9YUIEHYxKii9b2IpXV6SQTe2DXHwbrY16INsC6lbfAW4qeU0ihbSYMVhocSG&#10;DiXl9/RhFNwv53ly/DnorE73+lok/nK9aaWGg26/BuGp89/wf/ukFcynsxX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oMv7DAAAA3QAAAA8AAAAAAAAAAAAA&#10;AAAAoQIAAGRycy9kb3ducmV2LnhtbFBLBQYAAAAABAAEAPkAAACRAwAAAAA=&#10;" strokeweight="2pt"/>
                <v:line id="Line 4394" o:spid="_x0000_s3586"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5rVMIAAADdAAAADwAAAGRycy9kb3ducmV2LnhtbERPy2oCMRTdF/yHcAV3NaNgaUejFB+g&#10;uJBO+wHXyXUydXIzJFHHfr1ZCF0eznu26GwjruRD7VjBaJiBIC6drrlS8PO9eX0HESKyxsYxKbhT&#10;gMW89zLDXLsbf9G1iJVIIRxyVGBibHMpQ2nIYhi6ljhxJ+ctxgR9JbXHWwq3jRxn2Zu0WHNqMNjS&#10;0lB5Li5Wwc4f9+fRX2XkkXd+3RxWH8H+KjXod59TEJG6+C9+urdawWQ8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5rVMIAAADdAAAADwAAAAAAAAAAAAAA&#10;AAChAgAAZHJzL2Rvd25yZXYueG1sUEsFBgAAAAAEAAQA+QAAAJADAAAAAA==&#10;" strokeweight="1pt"/>
                <v:line id="Line 4395" o:spid="_x0000_s3587"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LOz8UAAADdAAAADwAAAGRycy9kb3ducmV2LnhtbESP3WoCMRSE7wu+QzhC72p2BaWuRhFb&#10;odKL4s8DHDfHzermZEmirn36plDo5TAz3zCzRWcbcSMfascK8kEGgrh0uuZKwWG/fnkFESKyxsYx&#10;KXhQgMW89zTDQrs7b+m2i5VIEA4FKjAxtoWUoTRkMQxcS5y8k/MWY5K+ktrjPcFtI4dZNpYWa04L&#10;BltaGSovu6tVsPHHz0v+XRl55I1/b77eJsGelXrud8spiEhd/A//tT+0gtFwlMPvm/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LOz8UAAADdAAAADwAAAAAAAAAA&#10;AAAAAAChAgAAZHJzL2Rvd25yZXYueG1sUEsFBgAAAAAEAAQA+QAAAJMDAAAAAA==&#10;" strokeweight="1pt"/>
                <v:rect id="Rectangle 4396" o:spid="_x0000_s3588"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nVJMQA&#10;AADdAAAADwAAAGRycy9kb3ducmV2LnhtbESPwWrDMBBE74X8g9hAb7UcUxvHiRJMIdBr3BZ6XKyN&#10;7cRauZKaOH9fFQo9DjPzhtnuZzOKKzk/WFawSlIQxK3VA3cK3t8OTyUIH5A1jpZJwZ087HeLhy1W&#10;2t74SNcmdCJC2FeooA9hqqT0bU8GfWIn4uidrDMYonSd1A5vEW5GmaVpIQ0OHBd6nOilp/bSfBsF&#10;dX2eP76aNR68LFNX6Gfd1Z9KPS7negMi0Bz+w3/tV60gz/I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1ST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397" o:spid="_x0000_s3589"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Vwv8IA&#10;AADdAAAADwAAAGRycy9kb3ducmV2LnhtbESPQYvCMBSE7wv+h/AEb2uqrqLVKEUQvG5XweOjebbV&#10;5qUmUeu/NwsLexxm5htmtelMIx7kfG1ZwWiYgCAurK65VHD42X3OQfiArLGxTApe5GGz7n2sMNX2&#10;yd/0yEMpIoR9igqqENpUSl9UZNAPbUscvbN1BkOUrpTa4TPCTSPHSTKTBmuOCxW2tK2ouOZ3oyDL&#10;Lt3xli9w5+U8cTP9pcvspNSg32VLEIG68B/+a++1gul4OoHf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XC/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4398" o:spid="_x0000_s3590"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oy8IA&#10;AADdAAAADwAAAGRycy9kb3ducmV2LnhtbESPQYvCMBSE78L+h/AWvGm6olK7RimC4HWrgsdH87at&#10;Ni/dJGr33xtB8DjMzDfMct2bVtzI+caygq9xAoK4tLrhSsFhvx2lIHxA1thaJgX/5GG9+hgsMdP2&#10;zj90K0IlIoR9hgrqELpMSl/WZNCPbUccvV/rDIYoXSW1w3uEm1ZOkmQuDTYcF2rsaFNTeSmuRkGe&#10;n/vjX7HArZdp4uZ6qqv8pNTws8+/QQTqwzv8au+0gtlkNoX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OjL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399" o:spid="_x0000_s3591"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BNUMIA&#10;AADdAAAADwAAAGRycy9kb3ducmV2LnhtbESPQYvCMBSE78L+h/AWvGm6YsWtRimC4HWrgsdH87at&#10;27zUJGr33xtB8DjMzDfMct2bVtzI+caygq9xAoK4tLrhSsFhvx3NQfiArLG1TAr+ycN69TFYYqbt&#10;nX/oVoRKRAj7DBXUIXSZlL6syaAf2444er/WGQxRukpqh/cIN62cJMlMGmw4LtTY0aam8q+4GgV5&#10;fu6Pl+Ibt17OEzfTU13lJ6WGn32+ABGoD+/wq73TCtJJm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E1Q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400" o:spid="_x0000_s3592"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J8QA&#10;AADdAAAADwAAAGRycy9kb3ducmV2LnhtbESPwWrDMBBE74X8g9hAb7WcUBvHiRJMIdBr3BZ6XKyN&#10;7cRauZIaO39fFQo9DjPzhtkdZjOIGznfW1awSlIQxI3VPbcK3t+OTwUIH5A1DpZJwZ08HPaLhx2W&#10;2k58olsdWhEh7EtU0IUwllL6piODPrEjcfTO1hkMUbpWaodThJtBrtM0lwZ7jgsdjvTSUXOtv42C&#10;qrrMH1/1Bo9eFqnL9bNuq0+lHpdztQURaA7/4b/2q1aQrbM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i0y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4401" o:spid="_x0000_s3593"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2vMIA&#10;AADdAAAADwAAAGRycy9kb3ducmV2LnhtbESPQYvCMBSE74L/IbwFb5quqOtWoxRB8Gp1YY+P5tl2&#10;t3mpSdT6740geBxm5htmue5MI67kfG1ZwecoAUFcWF1zqeB42A7nIHxA1thYJgV38rBe9XtLTLW9&#10;8Z6ueShFhLBPUUEVQptK6YuKDPqRbYmjd7LOYIjSlVI7vEW4aeQ4SWbSYM1xocKWNhUV//nFKMiy&#10;v+7nnH/j1st54mZ6osvsV6nBR5ctQATqwjv8au+0gul4+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na8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4402" o:spid="_x0000_s3594"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izr4A&#10;AADdAAAADwAAAGRycy9kb3ducmV2LnhtbERPTYvCMBC9L/gfwgje1lRR0WqUsiB4tSp4HJqxrTaT&#10;mmS1/ntzEDw+3vdq05lGPMj52rKC0TABQVxYXXOp4HjY/s5B+ICssbFMCl7kYbPu/aww1fbJe3rk&#10;oRQxhH2KCqoQ2lRKX1Rk0A9tSxy5i3UGQ4SulNrhM4abRo6TZCYN1hwbKmzpr6Lilv8bBVl27U73&#10;fIFbL+eJm+mJLrOzUoN+ly1BBOrCV/xx77SC6Xga58Y38QnI9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x4s6+AAAA3QAAAA8AAAAAAAAAAAAAAAAAmAIAAGRycy9kb3ducmV2&#10;LnhtbFBLBQYAAAAABAAEAPUAAACDAwAAAAA=&#10;" filled="f" stroked="f" strokeweight=".25pt">
                  <v:textbox inset="1pt,1pt,1pt,1pt">
                    <w:txbxContent>
                      <w:p w:rsidR="00FD58D3" w:rsidRDefault="00FD58D3">
                        <w:pPr>
                          <w:pStyle w:val="ad"/>
                          <w:jc w:val="center"/>
                          <w:rPr>
                            <w:sz w:val="18"/>
                          </w:rPr>
                        </w:pPr>
                        <w:r>
                          <w:rPr>
                            <w:sz w:val="18"/>
                          </w:rPr>
                          <w:t>1</w:t>
                        </w:r>
                      </w:p>
                    </w:txbxContent>
                  </v:textbox>
                </v:rect>
                <v:rect id="Rectangle 4403" o:spid="_x0000_s3595"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HVcQA&#10;AADdAAAADwAAAGRycy9kb3ducmV2LnhtbESPQWvCQBSE7wX/w/KE3upGaUSjqwQh0KtphR4f2dck&#10;mn0bd7dJ/PfdQqHHYWa+YfbHyXRiIOdbywqWiwQEcWV1y7WCj/fiZQPCB2SNnWVS8CAPx8PsaY+Z&#10;tiOfaShDLSKEfYYKmhD6TEpfNWTQL2xPHL0v6wyGKF0ttcMxwk0nV0mylgZbjgsN9nRqqLqV30ZB&#10;nl+ny73cYuHlJnFr/arr/FOp5/mU70AEmsJ/+K/9phWkq3QLv2/iE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R1XEAAAA3QAAAA8AAAAAAAAAAAAAAAAAmAIAAGRycy9k&#10;b3ducmV2LnhtbFBLBQYAAAAABAAEAPUAAACJAwAAAAA=&#10;" filled="f" stroked="f" strokeweight=".25pt">
                  <v:textbox inset="1pt,1pt,1pt,1pt">
                    <w:txbxContent>
                      <w:p w:rsidR="00FD58D3" w:rsidRPr="0010657E" w:rsidRDefault="00FD58D3" w:rsidP="00640BE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404" o:spid="_x0000_s3596"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fHA74AAADdAAAADwAAAGRycy9kb3ducmV2LnhtbERPuwrCMBTdBf8hXMFNUwVFqqmIUHET&#10;q4vbtbl9YHNTmqj1780gOB7Oe7PtTSNe1LnasoLZNAJBnFtdc6ngekknKxDOI2tsLJOCDznYJsPB&#10;BmNt33ymV+ZLEULYxaig8r6NpXR5RQbd1LbEgStsZ9AH2JVSd/gO4aaR8yhaSoM1h4YKW9pXlD+y&#10;p1HwuF0X6eG015cm2+l7mfrbvdBKjUf9bg3CU+//4p/7qBUs5su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Z8cDvgAAAN0AAAAPAAAAAAAAAAAAAAAAAKEC&#10;AABkcnMvZG93bnJldi54bWxQSwUGAAAAAAQABAD5AAAAjAMAAAAA&#10;" strokeweight="2pt"/>
                <v:line id="Line 4405" o:spid="_x0000_s3597"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mMAAAADdAAAADwAAAGRycy9kb3ducmV2LnhtbESPwQrCMBBE74L/EFbwpqmCItUoIlS8&#10;idVLb2uztsVmU5qo9e+NIHgcZuYNs9p0phZPal1lWcFkHIEgzq2uuFBwOSejBQjnkTXWlknBmxxs&#10;1v3eCmNtX3yiZ+oLESDsYlRQet/EUrq8JINubBvi4N1sa9AH2RZSt/gKcFPLaRTNpcGKw0KJDe1K&#10;yu/pwyi4Z5dZsj/u9LlOt/paJD673rRSw0G3XYLw1Pl/+Nc+aAWz6XwC3zfhCc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rYpjAAAAA3QAAAA8AAAAAAAAAAAAAAAAA&#10;oQIAAGRycy9kb3ducmV2LnhtbFBLBQYAAAAABAAEAPkAAACOAwAAAAA=&#10;" strokeweight="2pt"/>
                <v:line id="Line 4406" o:spid="_x0000_s3598"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878AAAADdAAAADwAAAGRycy9kb3ducmV2LnhtbESPwQrCMBBE74L/EFbwpqkFRapRRKh4&#10;E6sXb2uztsVmU5qo9e+NIHgcZuYNs1x3phZPal1lWcFkHIEgzq2uuFBwPqWjOQjnkTXWlknBmxys&#10;V/3eEhNtX3ykZ+YLESDsElRQet8kUrq8JINubBvi4N1sa9AH2RZSt/gKcFPLOIpm0mDFYaHEhrYl&#10;5ffsYRTcL+dpujts9anONvpapP5yvWmlhoNuswDhqfP/8K+91wqm8S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5/O/AAAAA3QAAAA8AAAAAAAAAAAAAAAAA&#10;oQIAAGRycy9kb3ducmV2LnhtbFBLBQYAAAAABAAEAPkAAACOAwAAAAA=&#10;" strokeweight="2pt"/>
                <v:line id="Line 4407" o:spid="_x0000_s3599"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nsUAAADdAAAADwAAAGRycy9kb3ducmV2LnhtbESP3WoCMRSE7wu+QzhC7zSrpaKrUaQ/&#10;UPGiVH2A4+a4Wd2cLEmqW5/eCEIvh5n5hpktWluLM/lQOVYw6GcgiAunKy4V7LafvTGIEJE11o5J&#10;wR8FWMw7TzPMtbvwD503sRQJwiFHBSbGJpcyFIYshr5riJN3cN5iTNKXUnu8JLit5TDLRtJixWnB&#10;YENvhorT5tcqWPn9+jS4lkbueeU/6u/3SbBHpZ677XIKIlIb/8OP9pdW8DocvcD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A/nsUAAADdAAAADwAAAAAAAAAA&#10;AAAAAAChAgAAZHJzL2Rvd25yZXYueG1sUEsFBgAAAAAEAAQA+QAAAJMDAAAAAA==&#10;" strokeweight="1pt"/>
                <v:line id="Line 4408" o:spid="_x0000_s3600"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n6sUAAADdAAAADwAAAGRycy9kb3ducmV2LnhtbESP3WoCMRSE7wu+QzhC7zSrtKKrUaQ/&#10;UPGiVH2A4+a4Wd2cLEmqW5/eCEIvh5n5hpktWluLM/lQOVYw6GcgiAunKy4V7LafvTGIEJE11o5J&#10;wR8FWMw7TzPMtbvwD503sRQJwiFHBSbGJpcyFIYshr5riJN3cN5iTNKXUnu8JLit5TDLRtJixWnB&#10;YENvhorT5tcqWPn9+jS4lkbueeU/6u/3SbBHpZ677XIKIlIb/8OP9pdW8DocvcD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mn6sUAAADdAAAADwAAAAAAAAAA&#10;AAAAAAChAgAAZHJzL2Rvd25yZXYueG1sUEsFBgAAAAAEAAQA+QAAAJMDAAAAAA==&#10;" strokeweight="1pt"/>
                <v:group id="Group 4409" o:spid="_x0000_s3601"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kz0wxgAAAN0A&#10;AAAPAAAAAAAAAAAAAAAAAKoCAABkcnMvZG93bnJldi54bWxQSwUGAAAAAAQABAD6AAAAnQMAAAAA&#10;">
                  <v:rect id="Rectangle 4410" o:spid="_x0000_s36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4ZmsQA&#10;AADdAAAADwAAAGRycy9kb3ducmV2LnhtbESPwWrDMBBE74X8g9hAbrWc0BrXiRJMwdBr3QZ6XKyN&#10;7cRaOZLqOH9fFQo9DjPzhtkdZjOIiZzvLStYJykI4sbqnlsFnx/VYw7CB2SNg2VScCcPh/3iYYeF&#10;tjd+p6kOrYgQ9gUq6EIYCyl905FBn9iROHon6wyGKF0rtcNbhJtBbtI0kwZ7jgsdjvTaUXOpv42C&#10;sjzPx2v9gpWXeeoy/aTb8kup1XIutyACzeE//Nd+0wqeN1kGv2/i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GZr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411" o:spid="_x0000_s36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8AcMA&#10;AADdAAAADwAAAGRycy9kb3ducmV2LnhtbESPQWvCQBSE74L/YXmCN91U2hijq4SC4LWxBY+P7DOJ&#10;zb5Nd7ea/vuuIHgcZuYbZrMbTCeu5HxrWcHLPAFBXFndcq3g87ifZSB8QNbYWSYFf+Rhtx2PNphr&#10;e+MPupahFhHCPkcFTQh9LqWvGjLo57Ynjt7ZOoMhSldL7fAW4aaTiyRJpcGW40KDPb03VH2Xv0ZB&#10;UVyGr59yhXsvs8Sl+lXXxUmp6WQo1iACDeEZfrQPWsHbIl3C/U1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K8AcMAAADdAAAADwAAAAAAAAAAAAAAAACYAgAAZHJzL2Rv&#10;d25yZXYueG1sUEsFBgAAAAAEAAQA9QAAAIgDAAAAAA==&#10;" filled="f" stroked="f" strokeweight=".25pt">
                    <v:textbox inset="1pt,1pt,1pt,1pt">
                      <w:txbxContent>
                        <w:p w:rsidR="00FD58D3" w:rsidRPr="00CE52EC" w:rsidRDefault="00FD58D3">
                          <w:pPr>
                            <w:pStyle w:val="ad"/>
                            <w:rPr>
                              <w:sz w:val="18"/>
                              <w:lang w:val="ru-RU"/>
                            </w:rPr>
                          </w:pPr>
                          <w:r>
                            <w:rPr>
                              <w:sz w:val="18"/>
                              <w:lang w:val="ru-RU"/>
                            </w:rPr>
                            <w:t>Кутузова</w:t>
                          </w:r>
                        </w:p>
                      </w:txbxContent>
                    </v:textbox>
                  </v:rect>
                </v:group>
                <v:group id="Group 4412" o:spid="_x0000_s3604"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pKuwwAAAN0AAAAP&#10;AAAAAAAAAAAAAAAAAKoCAABkcnMvZG93bnJldi54bWxQSwUGAAAAAAQABAD6AAAAmgMAAAAA&#10;">
                  <v:rect id="Rectangle 4413" o:spid="_x0000_s36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N6MQA&#10;AADdAAAADwAAAGRycy9kb3ducmV2LnhtbESPwWrDMBBE74H+g9hCb4lc05jEiRJMwdBrnRR6XKyN&#10;7dZauZJqu39fBQI5DjPzhtkfZ9OLkZzvLCt4XiUgiGurO24UnE/lcgPCB2SNvWVS8EcejoeHxR5z&#10;bSd+p7EKjYgQ9jkqaEMYcil93ZJBv7IDcfQu1hkMUbpGaodThJtepkmSSYMdx4UWB3ptqf6ufo2C&#10;oviaP36qLZZebhKX6RfdFJ9KPT3OxQ5EoDncw7f2m1awTrMtXN/EJ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jej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414" o:spid="_x0000_s36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yqMAA&#10;AADdAAAADwAAAGRycy9kb3ducmV2LnhtbERPy4rCMBTdD/gP4QruxlTx0ekYpQwIbq0Ks7w0d9pq&#10;c1OTjNa/NwvB5eG8V5vetOJGzjeWFUzGCQji0uqGKwXHw/YzBeEDssbWMil4kIfNevCxwkzbO+/p&#10;VoRKxBD2GSqoQ+gyKX1Zk0E/th1x5P6sMxgidJXUDu8x3LRymiQLabDh2FBjRz81lZfi3yjI83N/&#10;uhZfuPUyTdxCz3SV/yo1Gvb5N4hAfXiLX+6dVjCfLuP++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KyqMAAAADdAAAADwAAAAAAAAAAAAAAAACYAgAAZHJzL2Rvd25y&#10;ZXYueG1sUEsFBgAAAAAEAAQA9QAAAIUDAAAAAA==&#10;" filled="f" stroked="f" strokeweight=".25pt">
                    <v:textbox inset="1pt,1pt,1pt,1pt">
                      <w:txbxContent>
                        <w:p w:rsidR="00FD58D3" w:rsidRPr="00CE52EC" w:rsidRDefault="00FD58D3">
                          <w:pPr>
                            <w:pStyle w:val="ad"/>
                            <w:rPr>
                              <w:sz w:val="18"/>
                              <w:lang w:val="ru-RU"/>
                            </w:rPr>
                          </w:pPr>
                          <w:proofErr w:type="spellStart"/>
                          <w:r>
                            <w:rPr>
                              <w:sz w:val="18"/>
                              <w:lang w:val="ru-RU"/>
                            </w:rPr>
                            <w:t>Рудинский</w:t>
                          </w:r>
                          <w:proofErr w:type="spellEnd"/>
                        </w:p>
                      </w:txbxContent>
                    </v:textbox>
                  </v:rect>
                </v:group>
                <v:group id="Group 4415" o:spid="_x0000_s3607"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nGt7sUAAADdAAAADwAAAGRycy9kb3ducmV2LnhtbESPQYvCMBSE78L+h/CE&#10;vWlaF3WpRhFZlz2IoC6It0fzbIvNS2liW/+9EQSPw8x8w8yXnSlFQ7UrLCuIhxEI4tTqgjMF/8fN&#10;4BuE88gaS8uk4E4OlouP3hwTbVveU3PwmQgQdgkqyL2vEildmpNBN7QVcfAutjbog6wzqWtsA9yU&#10;chRFE2mw4LCQY0XrnNLr4WYU/LbYrr7in2Z7vazv5+N4d9rGpNRnv1vNQHjq/Dv8av9pBePRN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Zxre7FAAAA3QAA&#10;AA8AAAAAAAAAAAAAAAAAqgIAAGRycy9kb3ducmV2LnhtbFBLBQYAAAAABAAEAPoAAACcAwAAAAA=&#10;">
                  <v:rect id="Rectangle 4416" o:spid="_x0000_s36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yJRMMA&#10;AADdAAAADwAAAGRycy9kb3ducmV2LnhtbESPQWvCQBSE74X+h+UVeqsbg9o0ukoQhF5NFXp8ZF+T&#10;aPZt3F01/ntXEHocZuYbZrEaTCcu5HxrWcF4lIAgrqxuuVaw+9l8ZCB8QNbYWSYFN/KwWr6+LDDX&#10;9spbupShFhHCPkcFTQh9LqWvGjLoR7Ynjt6fdQZDlK6W2uE1wk0n0ySZSYMtx4UGe1o3VB3Ls1FQ&#10;FIdhfyq/cONllriZnui6+FXq/W0o5iACDeE//Gx/awXT9DOFx5v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yJRM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417" o:spid="_x0000_s36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s38QA&#10;AADdAAAADwAAAGRycy9kb3ducmV2LnhtbESPQWvCQBSE74L/YXlCb3WjbVNNs5FQEHptVOjxkX0m&#10;qdm3cXfV9N93CwWPw8x8w+Sb0fTiSs53lhUs5gkI4trqjhsF+932cQXCB2SNvWVS8EMeNsV0kmOm&#10;7Y0/6VqFRkQI+wwVtCEMmZS+bsmgn9uBOHpH6wyGKF0jtcNbhJteLpMklQY7jgstDvTeUn2qLkZB&#10;WX6Ph3O1xq2Xq8Sl+lk35ZdSD7OxfAMRaAz38H/7Qyt4Wb4+wd+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LN/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4418" o:spid="_x0000_s3610"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YOdsYAAADdAAAADwAAAGRycy9kb3ducmV2LnhtbESPQWvCQBSE74X+h+UV&#10;vOkmWluJriKi4kGEakG8PbLPJJh9G7JrEv99VxB6HGbmG2a26EwpGqpdYVlBPIhAEKdWF5wp+D1t&#10;+hMQziNrLC2Tggc5WMzf32aYaNvyDzVHn4kAYZeggtz7KpHSpTkZdANbEQfvamuDPsg6k7rGNsBN&#10;KYdR9CUNFhwWcqxolVN6O96Ngm2L7XIUr5v97bp6XE7jw3kfk1K9j245BeGp8//hV3unFYyH35/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Bg52xgAAAN0A&#10;AAAPAAAAAAAAAAAAAAAAAKoCAABkcnMvZG93bnJldi54bWxQSwUGAAAAAAQABAD6AAAAnQMAAAAA&#10;">
                  <v:rect id="Rectangle 4419" o:spid="_x0000_s36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RMMIA&#10;AADdAAAADwAAAGRycy9kb3ducmV2LnhtbESPQYvCMBSE74L/IbwFb5quqOtWoxRB8Gp1YY+P5tl2&#10;t3mpSdT6740geBxm5htmue5MI67kfG1ZwecoAUFcWF1zqeB42A7nIHxA1thYJgV38rBe9XtLTLW9&#10;8Z6ueShFhLBPUUEVQptK6YuKDPqRbYmjd7LOYIjSlVI7vEW4aeQ4SWbSYM1xocKWNhUV//nFKMiy&#10;v+7nnH/j1st54mZ6osvsV6nBR5ctQATqwjv8au+0gun4awr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REw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420" o:spid="_x0000_s36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PR8MA&#10;AADdAAAADwAAAGRycy9kb3ducmV2LnhtbESPQWvCQBSE74L/YXmCN91U2hijq4SC4LWxBY+P7DOJ&#10;zb5Nd7ea/vuuIHgcZuYbZrMbTCeu5HxrWcHLPAFBXFndcq3g87ifZSB8QNbYWSYFf+Rhtx2PNphr&#10;e+MPupahFhHCPkcFTQh9LqWvGjLo57Ynjt7ZOoMhSldL7fAW4aaTiyRJpcGW40KDPb03VH2Xv0ZB&#10;UVyGr59yhXsvs8Sl+lXXxUmp6WQo1iACDeEZfrQPWsHbYpnC/U1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ePR8MAAADdAAAADwAAAAAAAAAAAAAAAACYAgAAZHJzL2Rv&#10;d25yZXYueG1sUEsFBgAAAAAEAAQA9QAAAIgDAAAAAA==&#10;" filled="f" stroked="f" strokeweight=".25pt">
                    <v:textbox inset="1pt,1pt,1pt,1pt">
                      <w:txbxContent>
                        <w:p w:rsidR="00FD58D3" w:rsidRPr="00CE52EC" w:rsidRDefault="00FD58D3">
                          <w:pPr>
                            <w:pStyle w:val="ad"/>
                            <w:rPr>
                              <w:sz w:val="18"/>
                              <w:lang w:val="ru-RU"/>
                            </w:rPr>
                          </w:pPr>
                          <w:proofErr w:type="spellStart"/>
                          <w:r>
                            <w:rPr>
                              <w:sz w:val="18"/>
                              <w:lang w:val="ru-RU"/>
                            </w:rPr>
                            <w:t>Рудинский</w:t>
                          </w:r>
                          <w:proofErr w:type="spellEnd"/>
                        </w:p>
                      </w:txbxContent>
                    </v:textbox>
                  </v:rect>
                </v:group>
                <v:group id="Group 4421" o:spid="_x0000_s3613"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tSQAcYAAADdAAAADwAAAGRycy9kb3ducmV2LnhtbESPT4vCMBTE78J+h/AW&#10;9qZpXdSlGkXEXTyI4B9YvD2aZ1tsXkoT2/rtjSB4HGbmN8xs0ZlSNFS7wrKCeBCBIE6tLjhTcDr+&#10;9n9AOI+ssbRMCu7kYDH/6M0w0bblPTUHn4kAYZeggtz7KpHSpTkZdANbEQfvYmuDPsg6k7rGNsBN&#10;KYdRNJYGCw4LOVa0yim9Hm5GwV+L7fI7Xjfb62V1Px9Hu/9tTEp9fXbLKQhPnX+HX+2NVjAaTi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21JABxgAAAN0A&#10;AAAPAAAAAAAAAAAAAAAAAKoCAABkcnMvZG93bnJldi54bWxQSwUGAAAAAAQABAD6AAAAnQMAAAAA&#10;">
                  <v:rect id="Rectangle 4422" o:spid="_x0000_s36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S+rsAA&#10;AADdAAAADwAAAGRycy9kb3ducmV2LnhtbERPy4rCMBTdD/gP4QruxlTx0ekYpQwIbq0Ks7w0d9pq&#10;c1OTjNa/NwvB5eG8V5vetOJGzjeWFUzGCQji0uqGKwXHw/YzBeEDssbWMil4kIfNevCxwkzbO+/p&#10;VoRKxBD2GSqoQ+gyKX1Zk0E/th1x5P6sMxgidJXUDu8x3LRymiQLabDh2FBjRz81lZfi3yjI83N/&#10;uhZfuPUyTdxCz3SV/yo1Gvb5N4hAfXiLX+6dVjCfLuPc+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S+rsAAAADdAAAADwAAAAAAAAAAAAAAAACYAgAAZHJzL2Rvd25y&#10;ZXYueG1sUEsFBgAAAAAEAAQA9QAAAIU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423" o:spid="_x0000_s36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bNcQA&#10;AADdAAAADwAAAGRycy9kb3ducmV2LnhtbESPQWvCQBSE70L/w/IKvZlNpdoYXSUUhF6NFnp8ZF+T&#10;2OzbdHebpP++Kwgeh5n5htnuJ9OJgZxvLSt4TlIQxJXVLdcKzqfDPAPhA7LGzjIp+CMP+93DbIu5&#10;tiMfaShDLSKEfY4KmhD6XEpfNWTQJ7Ynjt6XdQZDlK6W2uEY4aaTizRdSYMtx4UGe3prqPouf42C&#10;orhMHz/lGg9eZqlb6RddF59KPT1OxQZEoCncw7f2u1awXLyu4fomP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IGzXEAAAA3QAAAA8AAAAAAAAAAAAAAAAAmAIAAGRycy9k&#10;b3ducmV2LnhtbFBLBQYAAAAABAAEAPUAAACJAwAAAAA=&#10;" filled="f" stroked="f" strokeweight=".25pt">
                    <v:textbox inset="1pt,1pt,1pt,1pt">
                      <w:txbxContent>
                        <w:p w:rsidR="00FD58D3" w:rsidRPr="00CE52EC" w:rsidRDefault="00FD58D3">
                          <w:pPr>
                            <w:pStyle w:val="ad"/>
                            <w:rPr>
                              <w:sz w:val="18"/>
                              <w:lang w:val="ru-RU"/>
                            </w:rPr>
                          </w:pPr>
                          <w:proofErr w:type="spellStart"/>
                          <w:r>
                            <w:rPr>
                              <w:sz w:val="18"/>
                              <w:lang w:val="ru-RU"/>
                            </w:rPr>
                            <w:t>Петрикин</w:t>
                          </w:r>
                          <w:proofErr w:type="spellEnd"/>
                        </w:p>
                      </w:txbxContent>
                    </v:textbox>
                  </v:rect>
                </v:group>
                <v:line id="Line 4424" o:spid="_x0000_s3616"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h+b4AAADdAAAADwAAAGRycy9kb3ducmV2LnhtbERPuwrCMBTdBf8hXMFNUwVFqqmIUHET&#10;q4vbtbl9YHNTmqj1780gOB7Oe7PtTSNe1LnasoLZNAJBnFtdc6ngekknKxDOI2tsLJOCDznYJsPB&#10;BmNt33ymV+ZLEULYxaig8r6NpXR5RQbd1LbEgStsZ9AH2JVSd/gO4aaR8yhaSoM1h4YKW9pXlD+y&#10;p1HwuF0X6eG015cm2+l7mfrbvdBKjUf9bg3CU+//4p/7qBUs5quwP7wJT0Am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ayH5vgAAAN0AAAAPAAAAAAAAAAAAAAAAAKEC&#10;AABkcnMvZG93bnJldi54bWxQSwUGAAAAAAQABAD5AAAAjAMAAAAA&#10;" strokeweight="2pt"/>
                <v:rect id="Rectangle 4425" o:spid="_x0000_s3617"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tnFMQA&#10;AADdAAAADwAAAGRycy9kb3ducmV2LnhtbESPwWrDMBBE74X8g9hAbo1s0wbHiWxMIdBr3RZ6XKyN&#10;7cRaOZKaOH9fFQo9DjPzhtlXsxnFlZwfLCtI1wkI4tbqgTsFH++HxxyED8gaR8uk4E4eqnLxsMdC&#10;2xu/0bUJnYgQ9gUq6EOYCil925NBv7YTcfSO1hkMUbpOaoe3CDejzJJkIw0OHBd6nOilp/bcfBsF&#10;dX2aPy/NFg9e5onb6Cfd1V9KrZZzvQMRaA7/4b/2q1bwnOUp/L6JT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rZxTEAAAA3QAAAA8AAAAAAAAAAAAAAAAAmAIAAGRycy9k&#10;b3ducmV2LnhtbFBLBQYAAAAABAAEAPUAAACJAwAAAAA=&#10;" filled="f" stroked="f" strokeweight=".25pt">
                  <v:textbox inset="1pt,1pt,1pt,1pt">
                    <w:txbxContent>
                      <w:p w:rsidR="00FD58D3" w:rsidRDefault="00FD58D3" w:rsidP="00CE52EC">
                        <w:pPr>
                          <w:pStyle w:val="ad"/>
                          <w:jc w:val="center"/>
                          <w:rPr>
                            <w:sz w:val="18"/>
                            <w:lang w:val="ru-RU"/>
                          </w:rPr>
                        </w:pPr>
                      </w:p>
                      <w:p w:rsidR="00FD58D3" w:rsidRDefault="00FD58D3" w:rsidP="00CE52EC">
                        <w:pPr>
                          <w:pStyle w:val="ad"/>
                          <w:jc w:val="center"/>
                          <w:rPr>
                            <w:sz w:val="18"/>
                            <w:lang w:val="ru-RU"/>
                          </w:rPr>
                        </w:pPr>
                      </w:p>
                      <w:p w:rsidR="00FD58D3" w:rsidRPr="00CE52EC" w:rsidRDefault="00FD58D3" w:rsidP="00CE52EC">
                        <w:pPr>
                          <w:pStyle w:val="ad"/>
                          <w:jc w:val="center"/>
                          <w:rPr>
                            <w:sz w:val="18"/>
                            <w:lang w:val="ru-RU"/>
                          </w:rPr>
                        </w:pPr>
                        <w:r>
                          <w:rPr>
                            <w:sz w:val="18"/>
                            <w:lang w:val="ru-RU"/>
                          </w:rPr>
                          <w:t>Настройка сайта</w:t>
                        </w:r>
                      </w:p>
                    </w:txbxContent>
                  </v:textbox>
                </v:rect>
                <v:line id="Line 4426" o:spid="_x0000_s3618"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aFcAAAADdAAAADwAAAGRycy9kb3ducmV2LnhtbESPwQrCMBBE74L/EFbwpqkFRapRRKh4&#10;E6sXb2uztsVmU5qo9e+NIHgcZuYNs1x3phZPal1lWcFkHIEgzq2uuFBwPqWjOQjnkTXWlknBmxys&#10;V/3eEhNtX3ykZ+YLESDsElRQet8kUrq8JINubBvi4N1sa9AH2RZSt/gKcFPLOIpm0mDFYaHEhrYl&#10;5ffsYRTcL+dpujts9anONvpapP5yvWmlhoNuswDhqfP/8K+91wqm8TyG75vwBO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1GhXAAAAA3QAAAA8AAAAAAAAAAAAAAAAA&#10;oQIAAGRycy9kb3ducmV2LnhtbFBLBQYAAAAABAAEAPkAAACOAwAAAAA=&#10;" strokeweight="2pt"/>
                <v:line id="Line 4427" o:spid="_x0000_s3619"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jsEAAADdAAAADwAAAGRycy9kb3ducmV2LnhtbESPwQrCMBBE74L/EFbwpqmKItUoIlS8&#10;idWLt7VZ22KzKU3U+vdGEDwOM/OGWa5bU4knNa60rGA0jEAQZ1aXnCs4n5LBHITzyBory6TgTQ7W&#10;q25nibG2Lz7SM/W5CBB2MSoovK9jKV1WkEE3tDVx8G62MeiDbHKpG3wFuKnkOIpm0mDJYaHAmrYF&#10;Zff0YRTcL+dpsjts9alKN/qaJ/5yvWml+r12swDhqfX/8K+91wqm4/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ub+OwQAAAN0AAAAPAAAAAAAAAAAAAAAA&#10;AKECAABkcnMvZG93bnJldi54bWxQSwUGAAAAAAQABAD5AAAAjwMAAAAA&#10;" strokeweight="2pt"/>
                <v:line id="Line 4428" o:spid="_x0000_s3620"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n+sEAAADdAAAADwAAAGRycy9kb3ducmV2LnhtbESPwQrCMBBE74L/EFbwpqmiItUoIlS8&#10;idWLt7VZ22KzKU3U+vdGEDwOM/OGWa5bU4knNa60rGA0jEAQZ1aXnCs4n5LBHITzyBory6TgTQ7W&#10;q25nibG2Lz7SM/W5CBB2MSoovK9jKV1WkEE3tDVx8G62MeiDbHKpG3wFuKnkOIpm0mDJYaHAmrYF&#10;Zff0YRTcL+dpsjts9alKN/qaJ/5yvWml+r12swDhqfX/8K+91wqm4/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Cf6wQAAAN0AAAAPAAAAAAAAAAAAAAAA&#10;AKECAABkcnMvZG93bnJldi54bWxQSwUGAAAAAAQABAD5AAAAjwMAAAAA&#10;" strokeweight="2pt"/>
                <v:rect id="Rectangle 4429" o:spid="_x0000_s3621"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hF8QA&#10;AADdAAAADwAAAGRycy9kb3ducmV2LnhtbESPwWrDMBBE74X8g9hAb42cUBvHiRJMIdBr3BZ6XKyN&#10;7cRauZJqO39fFQo9DjPzhtkfZ9OLkZzvLCtYrxIQxLXVHTcK3t9OTzkIH5A19pZJwZ08HA+Lhz0W&#10;2k58prEKjYgQ9gUqaEMYCil93ZJBv7IDcfQu1hkMUbpGaodThJtebpIkkwY7jgstDvTSUn2rvo2C&#10;srzOH1/VFk9e5onL9LNuyk+lHpdzuQMRaA7/4b/2q1aQbvIU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YRf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430" o:spid="_x0000_s3622"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YMMA&#10;AADdAAAADwAAAGRycy9kb3ducmV2LnhtbESPQWvCQBSE74L/YXlCb2ajaEhTVwmC4LWpQo+P7GuS&#10;Nvs27q6a/vuuUPA4zMw3zGY3ml7cyPnOsoJFkoIgrq3uuFFw+jjMcxA+IGvsLZOCX/Kw204nGyy0&#10;vfM73arQiAhhX6CCNoShkNLXLRn0iR2Io/dlncEQpWukdniPcNPLZZpm0mDHcaHFgfYt1T/V1Sgo&#10;y+/xfKle8eBlnrpMr3RTfir1MhvLNxCBxvAM/7ePWsF6mWfwe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L/YM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Листов</w:t>
                        </w:r>
                      </w:p>
                    </w:txbxContent>
                  </v:textbox>
                </v:rect>
                <v:rect id="Rectangle 4431" o:spid="_x0000_s3623"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5a+8MA&#10;AADdAAAADwAAAGRycy9kb3ducmV2LnhtbESPQWvCQBSE7wX/w/IEb3WjWI3RVYIgeG3agsdH9plE&#10;s2/j7qrx37uFQo/DzHzDrLe9acWdnG8sK5iMExDEpdUNVwq+v/bvKQgfkDW2lknBkzxsN4O3NWba&#10;PviT7kWoRISwz1BBHUKXSenLmgz6se2Io3eyzmCI0lVSO3xEuGnlNEnm0mDDcaHGjnY1lZfiZhTk&#10;+bn/uRZL3HuZJm6uZ7rKj0qNhn2+AhGoD//hv/ZBK/iYpgv4fROf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5a+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line id="Line 4432" o:spid="_x0000_s3624"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hLFcMAAADdAAAADwAAAGRycy9kb3ducmV2LnhtbERP3WrCMBS+H+wdwhnsTlOFiatNRfYD&#10;Ey9k1Qc4Nsem2pyUJNO6p18uhF1+fP/FcrCduJAPrWMFk3EGgrh2uuVGwX73OZqDCBFZY+eYFNwo&#10;wLJ8fCgw1+7K33SpYiNSCIccFZgY+1zKUBuyGMauJ07c0XmLMUHfSO3xmsJtJ6dZNpMWW04NBnt6&#10;M1Sfqx+rYO0Pm/PktzHywGv/0W3fX4M9KfX8NKwWICIN8V98d39pBS/TeZqb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YSxXDAAAA3QAAAA8AAAAAAAAAAAAA&#10;AAAAoQIAAGRycy9kb3ducmV2LnhtbFBLBQYAAAAABAAEAPkAAACRAwAAAAA=&#10;" strokeweight="1pt"/>
                <v:line id="Line 4433" o:spid="_x0000_s3625"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ujsYAAADdAAAADwAAAGRycy9kb3ducmV2LnhtbESP0WoCMRRE3wv9h3ALfatZBYuuZhdp&#10;FSo+FG0/4Lq5blY3N0sSdduvb4SCj8PMnGHmZW9bcSEfGscKhoMMBHHldMO1gu+v1csERIjIGlvH&#10;pOCHApTF48Mcc+2uvKXLLtYiQTjkqMDE2OVShsqQxTBwHXHyDs5bjEn6WmqP1wS3rRxl2au02HBa&#10;MNjRm6HqtDtbBWu/35yGv7WRe177Zfv5Pg32qNTzU7+YgYjUx3v4v/2hFYxHkync3qQn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U7o7GAAAA3QAAAA8AAAAAAAAA&#10;AAAAAAAAoQIAAGRycy9kb3ducmV2LnhtbFBLBQYAAAAABAAEAPkAAACUAwAAAAA=&#10;" strokeweight="1pt"/>
                <v:rect id="Rectangle 4434" o:spid="_x0000_s3626"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5UUsAA&#10;AADdAAAADwAAAGRycy9kb3ducmV2LnhtbERPTYvCMBC9L/gfwgje1lRxRatpKYLg1e4KHodmbKvN&#10;pCZR67/fHBb2+Hjf23wwnXiS861lBbNpAoK4srrlWsHP9/5zBcIHZI2dZVLwJg95NvrYYqrti4/0&#10;LEMtYgj7FBU0IfSplL5qyKCf2p44chfrDIYIXS21w1cMN52cJ8lSGmw5NjTY066h6lY+jIKiuA6n&#10;e7nGvZerxC31QtfFWanJeCg2IAIN4V/85z5oBV/zddwf38QnI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5UUsAAAADdAAAADwAAAAAAAAAAAAAAAACYAgAAZHJzL2Rvd25y&#10;ZXYueG1sUEsFBgAAAAAEAAQA9QAAAIUDA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435" o:spid="_x0000_s3627"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Sv8EAAADdAAAADwAAAGRycy9kb3ducmV2LnhtbESPwQrCMBBE74L/EFbwpqmCotUoIlS8&#10;idWLt7VZ22KzKU3U+vdGEDwOM/OGWa5bU4knNa60rGA0jEAQZ1aXnCs4n5LBDITzyBory6TgTQ7W&#10;q25nibG2Lz7SM/W5CBB2MSoovK9jKV1WkEE3tDVx8G62MeiDbHKpG3wFuKnkOIqm0mDJYaHAmrYF&#10;Zff0YRTcL+dJsjts9alKN/qaJ/5yvWml+r12swDhqfX/8K+91wom4/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hK/wQAAAN0AAAAPAAAAAAAAAAAAAAAA&#10;AKECAABkcnMvZG93bnJldi54bWxQSwUGAAAAAAQABAD5AAAAjwMAAAAA&#10;" strokeweight="2pt"/>
                <v:line id="Line 4436" o:spid="_x0000_s3628"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qIsYAAADdAAAADwAAAGRycy9kb3ducmV2LnhtbESP0WoCMRRE3wv9h3ALvtWsC0rdGqVU&#10;CxUfims/4Lq5blY3N0uS6tavN4WCj8PMnGFmi9624kw+NI4VjIYZCOLK6YZrBd+7j+cXECEia2wd&#10;k4JfCrCYPz7MsNDuwls6l7EWCcKhQAUmxq6QMlSGLIah64iTd3DeYkzS11J7vCS4bWWeZRNpseG0&#10;YLCjd0PVqfyxCtZ+vzmNrrWRe177Vfu1nAZ7VGrw1L+9gojUx3v4v/2pFYzzaQ5/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p6iLGAAAA3QAAAA8AAAAAAAAA&#10;AAAAAAAAoQIAAGRycy9kb3ducmV2LnhtbFBLBQYAAAAABAAEAPkAAACUAwAAAAA=&#10;" strokeweight="1pt"/>
                <v:line id="Line 4437" o:spid="_x0000_s3629"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VPucYAAADdAAAADwAAAGRycy9kb3ducmV2LnhtbESP3WoCMRSE7wu+QziCdzWrYtGtUcQf&#10;UHpRuvYBjpvTzdbNyZJE3fbpm0Khl8PMfMMsVp1txI18qB0rGA0zEMSl0zVXCt5P+8cZiBCRNTaO&#10;ScEXBVgtew8LzLW78xvdiliJBOGQowITY5tLGUpDFsPQtcTJ+3DeYkzSV1J7vCe4beQ4y56kxZrT&#10;gsGWNobKS3G1Co7+/HIZfVdGnvnod83rdh7sp1KDfrd+BhGpi//hv/ZBK5iO5xP4fZ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lT7nGAAAA3QAAAA8AAAAAAAAA&#10;AAAAAAAAoQIAAGRycy9kb3ducmV2LnhtbFBLBQYAAAAABAAEAPkAAACUAwAAAAA=&#10;" strokeweight="1pt"/>
                <v:line id="Line 4438" o:spid="_x0000_s3630"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zXzcYAAADdAAAADwAAAGRycy9kb3ducmV2LnhtbESP3WoCMRSE7wu+QziCdzWraNGtUcQf&#10;UHpRuvYBjpvTzdbNyZJE3fbpm0Khl8PMfMMsVp1txI18qB0rGA0zEMSl0zVXCt5P+8cZiBCRNTaO&#10;ScEXBVgtew8LzLW78xvdiliJBOGQowITY5tLGUpDFsPQtcTJ+3DeYkzSV1J7vCe4beQ4y56kxZrT&#10;gsGWNobKS3G1Co7+/HIZfVdGnvnod83rdh7sp1KDfrd+BhGpi//hv/ZBK5iO5xP4fZ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M183GAAAA3QAAAA8AAAAAAAAA&#10;AAAAAAAAoQIAAGRycy9kb3ducmV2LnhtbFBLBQYAAAAABAAEAPkAAACUAwAAAAA=&#10;" strokeweight="1pt"/>
                <v:group id="Group 4439" o:spid="_x0000_s3631"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ZNF8YAAADdAAAADwAAAGRycy9kb3ducmV2LnhtbESPQWvCQBSE7wX/w/KE&#10;3nQTS6RGVxFR8SCFqiDeHtlnEsy+Ddk1if++Wyj0OMzMN8xi1ZtKtNS40rKCeByBIM6sLjlXcDnv&#10;Rp8gnEfWWFkmBS9ysFoO3haYatvxN7Unn4sAYZeigsL7OpXSZQUZdGNbEwfvbhuDPsgml7rBLsBN&#10;JSdRNJUGSw4LBda0KSh7nJ5Gwb7Dbv0Rb9vj47553c7J1/UYk1Lvw349B+Gp9//hv/ZBK0gmsw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k0XxgAAAN0A&#10;AAAPAAAAAAAAAAAAAAAAAKoCAABkcnMvZG93bnJldi54bWxQSwUGAAAAAAQABAD6AAAAnQMAAAAA&#10;">
                  <v:rect id="Rectangle 4440" o:spid="_x0000_s36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pvcQA&#10;AADdAAAADwAAAGRycy9kb3ducmV2LnhtbESPwWrDMBBE74H+g9hCb4lc05jEiRJMwdBrnRR6XKyN&#10;7dZauZJqu39fBQI5DjPzhtkfZ9OLkZzvLCt4XiUgiGurO24UnE/lcgPCB2SNvWVS8EcejoeHxR5z&#10;bSd+p7EKjYgQ9jkqaEMYcil93ZJBv7IDcfQu1hkMUbpGaodThJtepkmSSYMdx4UWB3ptqf6ufo2C&#10;oviaP36qLZZebhKX6RfdFJ9KPT3OxQ5EoDncw7f2m1awTrcZXN/EJ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ab3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rect id="Rectangle 4441" o:spid="_x0000_s36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MJsQA&#10;AADdAAAADwAAAGRycy9kb3ducmV2LnhtbESPQWvCQBSE70L/w/IKvZlNpdoYXSUUhF6NFnp8ZF+T&#10;2OzbdHebpP++Kwgeh5n5htnuJ9OJgZxvLSt4TlIQxJXVLdcKzqfDPAPhA7LGzjIp+CMP+93DbIu5&#10;tiMfaShDLSKEfY4KmhD6XEpfNWTQJ7Ynjt6XdQZDlK6W2uEY4aaTizRdSYMtx4UGe3prqPouf42C&#10;orhMHz/lGg9eZqlb6RddF59KPT1OxQZEoCncw7f2u1awXKxf4fomP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zCb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4442" o:spid="_x0000_s3634"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7Ir4AAADdAAAADwAAAGRycy9kb3ducmV2LnhtbERPvQrCMBDeBd8hnOCmqYKi1SgiVNzE&#10;2sXtbM622FxKE7W+vRkEx4/vf73tTC1e1LrKsoLJOAJBnFtdcaEguySjBQjnkTXWlknBhxxsN/3e&#10;GmNt33ymV+oLEULYxaig9L6JpXR5SQbd2DbEgbvb1qAPsC2kbvEdwk0tp1E0lwYrDg0lNrQvKX+k&#10;T6Pgcc1myeG015c63elbkfjr7a6VGg663QqEp87/xT/3USuYTZd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xLsivgAAAN0AAAAPAAAAAAAAAAAAAAAAAKEC&#10;AABkcnMvZG93bnJldi54bWxQSwUGAAAAAAQABAD5AAAAjAMAAAAA&#10;" strokeweight="2pt"/>
                <v:rect id="Rectangle 4443" o:spid="_x0000_s3635"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9z8IA&#10;AADdAAAADwAAAGRycy9kb3ducmV2LnhtbESPQYvCMBSE78L+h/AW9qbpiortGqUIglergsdH87at&#10;Ni/dJGr33xtB8DjMzDfMYtWbVtzI+caygu9RAoK4tLrhSsFhvxnOQfiArLG1TAr+ycNq+TFYYKbt&#10;nXd0K0IlIoR9hgrqELpMSl/WZNCPbEccvV/rDIYoXSW1w3uEm1aOk2QmDTYcF2rsaF1TeSmuRkGe&#10;n/vjX5Hixst54mZ6oqv8pNTXZ5//gAjUh3f41d5qBdNxmsLzTX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P3P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444" o:spid="_x0000_s3636"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OSMAA&#10;AADdAAAADwAAAGRycy9kb3ducmV2LnhtbERPz2vCMBS+D/wfwhO8zcTpRKtRykDwaqfg8dE822rz&#10;UpOo3X+/HAY7fny/19vetuJJPjSONUzGCgRx6UzDlYbj9+59ASJEZIOtY9LwQwG2m8HbGjPjXnyg&#10;ZxErkUI4ZKihjrHLpAxlTRbD2HXEibs4bzEm6CtpPL5SuG3lh1JzabHh1FBjR181lbfiYTXk+bU/&#10;3Ysl7oJcKD83M1PlZ61Hwz5fgYjUx3/xn3tvNHxOVdqf3qQn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XOSM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Масштаб</w:t>
                        </w:r>
                      </w:p>
                    </w:txbxContent>
                  </v:textbox>
                </v:rect>
                <v:line id="Line 4445" o:spid="_x0000_s3637"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WIpcAAAADdAAAADwAAAGRycy9kb3ducmV2LnhtbESPwQrCMBBE74L/EFbwpqmKItUoIlS8&#10;idWLt7VZ22KzKU3U+vdGEDwOM/OGWa5bU4knNa60rGA0jEAQZ1aXnCs4n5LBHITzyBory6TgTQ7W&#10;q25nibG2Lz7SM/W5CBB2MSoovK9jKV1WkEE3tDVx8G62MeiDbHKpG3wFuKnkOIpm0mDJYaHAmrYF&#10;Zff0YRTcL+dpsjts9alKN/qaJ/5yvWml+r12swDhqfX/8K+91wqmk2gE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ViKXAAAAA3QAAAA8AAAAAAAAAAAAAAAAA&#10;oQIAAGRycy9kb3ducmV2LnhtbFBLBQYAAAAABAAEAPkAAACOAwAAAAA=&#10;" strokeweight="2pt"/>
                <v:rect id="Rectangle 4446" o:spid="_x0000_s3638"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v1pMQA&#10;AADdAAAADwAAAGRycy9kb3ducmV2LnhtbESPQWvCQBSE74L/YXmCN91VW7GpmxAKQq+mLfT4yL4m&#10;0ezbuLvV9N+7hUKPw8x8w+yL0fbiSj50jjWslgoEce1Mx42G97fDYgciRGSDvWPS8EMBinw62WNm&#10;3I2PdK1iIxKEQ4Ya2hiHTMpQt2QxLN1AnLwv5y3GJH0jjcdbgtterpXaSosdp4UWB3ppqT5X31ZD&#10;WZ7Gj0v1hIcgd8pvzYNpyk+t57OxfAYRaYz/4b/2q9HwuFFr+H2Tno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L9aTEAAAA3QAAAA8AAAAAAAAAAAAAAAAAmAIAAGRycy9k&#10;b3ducmV2LnhtbFBLBQYAAAAABAAEAPUAAACJ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447" o:spid="_x0000_s3639"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QP8MA&#10;AADdAAAADwAAAGRycy9kb3ducmV2LnhtbESPT2sCMRTE74V+h/AK3mpS/6GrURZB6LWrgsfH5rm7&#10;7eZlm0TdfvtGEDwOM/MbZrXpbSuu5EPjWMPHUIEgLp1puNJw2O/e5yBCRDbYOiYNfxRgs359WWFm&#10;3I2/6FrESiQIhww11DF2mZShrMliGLqOOHln5y3GJH0ljcdbgttWjpSaSYsNp4UaO9rWVP4UF6sh&#10;z7/742+xwF2Qc+VnZmKq/KT14K3PlyAi9fEZfrQ/jYbpWI3h/iY9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dQP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4448" o:spid="_x0000_s3640"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7IS8MA&#10;AADdAAAADwAAAGRycy9kb3ducmV2LnhtbESPQWsCMRSE7wX/Q3iCt5pYrehqlKUgeO22BY+PzXN3&#10;dfOyJlHXf28KhR6HmfmGWW9724ob+dA41jAZKxDEpTMNVxq+v3avCxAhIhtsHZOGBwXYbgYva8yM&#10;u/Mn3YpYiQThkKGGOsYukzKUNVkMY9cRJ+/ovMWYpK+k8XhPcNvKN6Xm0mLDaaHGjj5qKs/F1WrI&#10;81P/cymWuAtyofzczEyVH7QeDft8BSJSH//Df+290fA+VTP4fZOe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7IS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 : 1</w:t>
                        </w:r>
                      </w:p>
                    </w:txbxContent>
                  </v:textbox>
                </v:rect>
                <v:line id="Line 4449" o:spid="_x0000_s3641"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TMUAAADdAAAADwAAAGRycy9kb3ducmV2LnhtbESP3WoCMRSE7wt9h3AK3tWsiqKrUUpV&#10;UHoh/jzAcXO62bo5WZKo2z59IxR6OczMN8xs0dpa3MiHyrGCXjcDQVw4XXGp4HRcv45BhIissXZM&#10;Cr4pwGL+/DTDXLs77+l2iKVIEA45KjAxNrmUoTBkMXRdQ5y8T+ctxiR9KbXHe4LbWvazbCQtVpwW&#10;DDb0bqi4HK5WwdafPy69n9LIM2/9qt4tJ8F+KdV5ad+mICK18T/8195oBcNBNoTH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oTMUAAADdAAAADwAAAAAAAAAA&#10;AAAAAAChAgAAZHJzL2Rvd25yZXYueG1sUEsFBgAAAAAEAAQA+QAAAJMDAAAAAA==&#10;" strokeweight="1pt"/>
                <w10:wrap anchorx="page" anchory="page"/>
                <w10:anchorlock/>
              </v:group>
            </w:pict>
          </mc:Fallback>
        </mc:AlternateContent>
      </w: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022DD9" w:rsidP="00776910">
      <w:pPr>
        <w:rPr>
          <w:rFonts w:eastAsia="Calibri"/>
          <w:noProof/>
          <w:sz w:val="28"/>
          <w:szCs w:val="20"/>
        </w:rPr>
      </w:pPr>
    </w:p>
    <w:p w:rsidR="00022DD9"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89312" behindDoc="0" locked="0" layoutInCell="0" allowOverlap="1" wp14:anchorId="4C12017B" wp14:editId="69CFBA47">
                <wp:simplePos x="0" y="0"/>
                <wp:positionH relativeFrom="page">
                  <wp:posOffset>711200</wp:posOffset>
                </wp:positionH>
                <wp:positionV relativeFrom="topMargin">
                  <wp:posOffset>243840</wp:posOffset>
                </wp:positionV>
                <wp:extent cx="2520315" cy="504190"/>
                <wp:effectExtent l="0" t="0" r="13335" b="10160"/>
                <wp:wrapNone/>
                <wp:docPr id="1220" name="Прямоугольник 1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4FBCFF54" id="Прямоугольник 1220" o:spid="_x0000_s1026" style="position:absolute;margin-left:56pt;margin-top:19.2pt;width:198.45pt;height:39.7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q8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90336" behindDoc="0" locked="0" layoutInCell="0" allowOverlap="1" wp14:anchorId="263C04CD" wp14:editId="6790EF62">
                <wp:simplePos x="0" y="0"/>
                <wp:positionH relativeFrom="page">
                  <wp:posOffset>835025</wp:posOffset>
                </wp:positionH>
                <wp:positionV relativeFrom="margin">
                  <wp:posOffset>-468630</wp:posOffset>
                </wp:positionV>
                <wp:extent cx="2291715" cy="133350"/>
                <wp:effectExtent l="0" t="0" r="0" b="0"/>
                <wp:wrapNone/>
                <wp:docPr id="1221" name="Надпись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ГЧ</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21" o:spid="_x0000_s3642" type="#_x0000_t202" style="position:absolute;margin-left:65.75pt;margin-top:-36.9pt;width:180.45pt;height:10.5pt;rotation:180;flip:x;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ГЧ</w:t>
                      </w:r>
                    </w:p>
                  </w:txbxContent>
                </v:textbox>
                <w10:wrap anchorx="page" anchory="margin"/>
              </v:shape>
            </w:pict>
          </mc:Fallback>
        </mc:AlternateContent>
      </w:r>
      <w:r w:rsidR="00BD21F5">
        <w:rPr>
          <w:rFonts w:eastAsia="Calibri"/>
          <w:noProof/>
          <w:sz w:val="28"/>
          <w:szCs w:val="20"/>
        </w:rPr>
        <w:drawing>
          <wp:inline distT="0" distB="0" distL="0" distR="0">
            <wp:extent cx="5657850" cy="5715000"/>
            <wp:effectExtent l="0" t="0" r="0" b="0"/>
            <wp:docPr id="4444" name="Рисунок 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 name="Логическая структура информационной базы WordPress.png"/>
                    <pic:cNvPicPr/>
                  </pic:nvPicPr>
                  <pic:blipFill>
                    <a:blip r:embed="rId50">
                      <a:extLst>
                        <a:ext uri="{28A0092B-C50C-407E-A947-70E740481C1C}">
                          <a14:useLocalDpi xmlns:a14="http://schemas.microsoft.com/office/drawing/2010/main" val="0"/>
                        </a:ext>
                      </a:extLst>
                    </a:blip>
                    <a:stretch>
                      <a:fillRect/>
                    </a:stretch>
                  </pic:blipFill>
                  <pic:spPr>
                    <a:xfrm>
                      <a:off x="0" y="0"/>
                      <a:ext cx="5657850" cy="5715000"/>
                    </a:xfrm>
                    <a:prstGeom prst="rect">
                      <a:avLst/>
                    </a:prstGeom>
                  </pic:spPr>
                </pic:pic>
              </a:graphicData>
            </a:graphic>
          </wp:inline>
        </w:drawing>
      </w: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FA2ECA" w:rsidP="00776910">
      <w:pPr>
        <w:rPr>
          <w:rFonts w:eastAsia="Calibri"/>
          <w:noProof/>
          <w:sz w:val="28"/>
          <w:szCs w:val="20"/>
        </w:rPr>
      </w:pPr>
      <w:r w:rsidRPr="00FA2ECA">
        <w:rPr>
          <w:rFonts w:eastAsia="Calibri"/>
          <w:noProof/>
          <w:sz w:val="28"/>
          <w:szCs w:val="20"/>
        </w:rPr>
        <mc:AlternateContent>
          <mc:Choice Requires="wpg">
            <w:drawing>
              <wp:anchor distT="0" distB="0" distL="114300" distR="114300" simplePos="0" relativeHeight="251710464" behindDoc="0" locked="1" layoutInCell="0" allowOverlap="1">
                <wp:simplePos x="0" y="0"/>
                <wp:positionH relativeFrom="page">
                  <wp:posOffset>252095</wp:posOffset>
                </wp:positionH>
                <wp:positionV relativeFrom="page">
                  <wp:posOffset>252095</wp:posOffset>
                </wp:positionV>
                <wp:extent cx="467995" cy="10188575"/>
                <wp:effectExtent l="13970" t="13970" r="13335" b="17780"/>
                <wp:wrapNone/>
                <wp:docPr id="5306" name="Группа 5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307" name="Rectangle 4451"/>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8" name="Line 4452"/>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9" name="Line 4453"/>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0" name="Text Box 4454"/>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5311" name="Text Box 4455"/>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5312" name="Rectangle 4456"/>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3" name="Line 4457"/>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4" name="Line 4458"/>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5" name="Line 4459"/>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6" name="Line 4460"/>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7" name="Line 4461"/>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8" name="Text Box 4462"/>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319" name="Text Box 4463"/>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5320" name="Text Box 4464"/>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5321" name="Text Box 4465"/>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322" name="Text Box 4466"/>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5323" name="Text Box 4467"/>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324" name="Text Box 4468"/>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5325" name="Text Box 446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326" name="Text Box 447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327" name="Text Box 447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06" o:spid="_x0000_s3643" style="position:absolute;margin-left:19.85pt;margin-top:19.85pt;width:36.85pt;height:802.25pt;z-index:251710464;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" o:allowincell="f">
                <v:rect id="Rectangle 4451" o:spid="_x0000_s3644"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IT4sUA&#10;AADdAAAADwAAAGRycy9kb3ducmV2LnhtbESP0WrCQBRE34X+w3ILfTMbW7QaXSUWhD6Jpn7AJXtN&#10;gtm7aXZN0n69Kwg+DjNzhlltBlOLjlpXWVYwiWIQxLnVFRcKTj+78RyE88gaa8uk4I8cbNYvoxUm&#10;2vZ8pC7zhQgQdgkqKL1vEildXpJBF9mGOHhn2xr0QbaF1C32AW5q+R7HM2mw4rBQYkNfJeWX7GoU&#10;XPzQ7dMi+98tTttFftim/fU3VertdUiXIDwN/hl+tL+1gulH/An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hPixQAAAN0AAAAPAAAAAAAAAAAAAAAAAJgCAABkcnMv&#10;ZG93bnJldi54bWxQSwUGAAAAAAQABAD1AAAAigMAAAAA&#10;" filled="f" strokeweight="2pt"/>
                <v:line id="Line 4452" o:spid="_x0000_s3645"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8hOL4AAADdAAAADwAAAGRycy9kb3ducmV2LnhtbERPvQrCMBDeBd8hnOCmqYoi1SgiVNzE&#10;2sXtbM622FxKE7W+vRkEx4/vf73tTC1e1LrKsoLJOAJBnFtdcaEguySjJQjnkTXWlknBhxxsN/3e&#10;GmNt33ymV+oLEULYxaig9L6JpXR5SQbd2DbEgbvb1qAPsC2kbvEdwk0tp1G0kAYrDg0lNrQvKX+k&#10;T6Pgcc3myeG015c63elbkfjr7a6VGg663QqEp87/xT/3USuYz6I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LyE4vgAAAN0AAAAPAAAAAAAAAAAAAAAAAKEC&#10;AABkcnMvZG93bnJldi54bWxQSwUGAAAAAAQABAD5AAAAjAMAAAAA&#10;" strokeweight="2pt"/>
                <v:line id="Line 4453" o:spid="_x0000_s3646"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OEo8MAAADdAAAADwAAAGRycy9kb3ducmV2LnhtbESPT4vCMBTE74LfITzBm6YqitZGEaGy&#10;t2WrF2/P5vUPNi+liVq//WZhweMwM79hkn1vGvGkztWWFcymEQji3OqaSwWXczpZg3AeWWNjmRS8&#10;ycF+NxwkGGv74h96Zr4UAcIuRgWV920spcsrMuimtiUOXmE7gz7IrpS6w1eAm0bOo2glDdYcFips&#10;6VhRfs8eRsH9elmmp++jPjfZQd/K1F9vhVZqPOoPWxCeev8J/7e/tILlItrA35vwB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jhKPDAAAA3QAAAA8AAAAAAAAAAAAA&#10;AAAAoQIAAGRycy9kb3ducmV2LnhtbFBLBQYAAAAABAAEAPkAAACRAwAAAAA=&#10;" strokeweight="2pt"/>
                <v:shape id="Text Box 4454" o:spid="_x0000_s3647"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qk8MA&#10;AADdAAAADwAAAGRycy9kb3ducmV2LnhtbERPz2vCMBS+C/sfwht409QNZeuMIsOBIIhtd9jxrXm2&#10;wealNlHrf28OgseP7/d82dtGXKjzxrGCyTgBQVw6bbhS8Fv8jD5A+ICssXFMCm7kYbl4Gcwx1e7K&#10;GV3yUIkYwj5FBXUIbSqlL2uy6MeuJY7cwXUWQ4RdJXWH1xhuG/mWJDNp0XBsqLGl75rKY362ClZ/&#10;nK3Nafe/zw6ZKYrPhLezo1LD1371BSJQH57ih3ujFUzfJ3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Hqk8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455" o:spid="_x0000_s3648"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1PCMYA&#10;AADdAAAADwAAAGRycy9kb3ducmV2LnhtbESPQWvCQBSE7wX/w/IKvdVNLJU2dRURBaEgjenB4zP7&#10;TBazb2N21fjvXaHQ4zAz3zCTWW8bcaHOG8cK0mECgrh02nCl4LdYvX6A8AFZY+OYFNzIw2w6eJpg&#10;pt2Vc7psQyUihH2GCuoQ2kxKX9Zk0Q9dSxy9g+sshii7SuoOrxFuGzlKkrG0aDgu1NjSoqbyuD1b&#10;BfMd50tz2ux/8kNuiuIz4e/xUamX537+BSJQH/7Df+21VvD+lqbweBOf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1PC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456" o:spid="_x0000_s3649"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mp8UA&#10;AADdAAAADwAAAGRycy9kb3ducmV2LnhtbESP0YrCMBRE3wX/IVxh3zTVRVm7RqkLgk+iXT/g0txt&#10;i81Nt4lt9euNIPg4zMwZZrXpTSVaalxpWcF0EoEgzqwuOVdw/t2Nv0A4j6yxskwKbuRgsx4OVhhr&#10;2/GJ2tTnIkDYxaig8L6OpXRZQQbdxNbEwfuzjUEfZJNL3WAX4KaSsyhaSIMlh4UCa/opKLukV6Pg&#10;4vv2kOTpfbc8b5fZcZt01/9EqY9Rn3yD8NT7d/jV3msF88/pDJ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CanxQAAAN0AAAAPAAAAAAAAAAAAAAAAAJgCAABkcnMv&#10;ZG93bnJldi54bWxQSwUGAAAAAAQABAD1AAAAigMAAAAA&#10;" filled="f" strokeweight="2pt"/>
                <v:line id="Line 4457" o:spid="_x0000_s3650"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IllMEAAADdAAAADwAAAGRycy9kb3ducmV2LnhtbESPwQrCMBBE74L/EFbwpqmKItUoIlS8&#10;idWLt7VZ22KzKU3U+vdGEDwOM/OGWa5bU4knNa60rGA0jEAQZ1aXnCs4n5LBHITzyBory6TgTQ7W&#10;q25nibG2Lz7SM/W5CBB2MSoovK9jKV1WkEE3tDVx8G62MeiDbHKpG3wFuKnkOIpm0mDJYaHAmrYF&#10;Zff0YRTcL+dpsjts9alKN/qaJ/5yvWml+r12swDhqfX/8K+91wqmk9E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UiWUwQAAAN0AAAAPAAAAAAAAAAAAAAAA&#10;AKECAABkcnMvZG93bnJldi54bWxQSwUGAAAAAAQABAD5AAAAjwMAAAAA&#10;" strokeweight="2pt"/>
                <v:line id="Line 4458" o:spid="_x0000_s3651"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u94MMAAADdAAAADwAAAGRycy9kb3ducmV2LnhtbESPQYvCMBSE7wv+h/AEb2uqriLVKCJU&#10;vC22Xrw9m2dbbF5KE7X+eyMIHoeZ+YZZrjtTizu1rrKsYDSMQBDnVldcKDhmye8chPPIGmvLpOBJ&#10;Dtar3s8SY20ffKB76gsRIOxiVFB638RSurwkg25oG+LgXWxr0AfZFlK3+AhwU8txFM2kwYrDQokN&#10;bUvKr+nNKLiejtNk97/VWZ1u9LlI/Ol80UoN+t1mAcJT57/hT3uvFUwnoz9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7veDDAAAA3QAAAA8AAAAAAAAAAAAA&#10;AAAAoQIAAGRycy9kb3ducmV2LnhtbFBLBQYAAAAABAAEAPkAAACRAwAAAAA=&#10;" strokeweight="2pt"/>
                <v:line id="Line 4459" o:spid="_x0000_s3652"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Ye8IAAADdAAAADwAAAGRycy9kb3ducmV2LnhtbESPQavCMBCE74L/IazgTVOVilSjiFDx&#10;9rB68bY2a1tsNqWJWv+9eSB4HGbmG2a16UwtntS6yrKCyTgCQZxbXXGh4HxKRwsQziNrrC2Tgjc5&#10;2Kz7vRUm2r74SM/MFyJA2CWooPS+SaR0eUkG3dg2xMG72dagD7ItpG7xFeCmltMomkuDFYeFEhva&#10;lZTfs4dRcL+c43T/t9OnOtvqa5H6y/WmlRoOuu0ShKfO/8Lf9kEriGeTG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cYe8IAAADdAAAADwAAAAAAAAAAAAAA&#10;AAChAgAAZHJzL2Rvd25yZXYueG1sUEsFBgAAAAAEAAQA+QAAAJADAAAAAA==&#10;" strokeweight="2pt"/>
                <v:line id="Line 4460" o:spid="_x0000_s3653"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GDMEAAADdAAAADwAAAGRycy9kb3ducmV2LnhtbESPwQrCMBBE74L/EFbwpqmKItUoIlS8&#10;idWLt7VZ22KzKU3U+vdGEDwOM/OGWa5bU4knNa60rGA0jEAQZ1aXnCs4n5LBHITzyBory6TgTQ7W&#10;q25nibG2Lz7SM/W5CBB2MSoovK9jKV1WkEE3tDVx8G62MeiDbHKpG3wFuKnkOIpm0mDJYaHAmrYF&#10;Zff0YRTcL+dpsjts9alKN/qaJ/5yvWml+r12swDhqfX/8K+91wqmk9E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JYYMwQAAAN0AAAAPAAAAAAAAAAAAAAAA&#10;AKECAABkcnMvZG93bnJldi54bWxQSwUGAAAAAAQABAD5AAAAjwMAAAAA&#10;" strokeweight="2pt"/>
                <v:line id="Line 4461" o:spid="_x0000_s3654"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kjl8MAAADdAAAADwAAAGRycy9kb3ducmV2LnhtbESPzarCMBSE94LvEI7gTlMVf6hGEaHi&#10;7nJbN+6OzbEtNieliVrf3ly44HKYmW+Yza4ztXhS6yrLCibjCARxbnXFhYJzloxWIJxH1lhbJgVv&#10;crDb9nsbjLV98S89U1+IAGEXo4LS+yaW0uUlGXRj2xAH72Zbgz7ItpC6xVeAm1pOo2ghDVYcFkps&#10;6FBSfk8fRsH9cp4nx5+Dzup0r69F4i/Xm1ZqOOj2axCeOv8N/7dPWsF8NlnC35vwBO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pI5fDAAAA3QAAAA8AAAAAAAAAAAAA&#10;AAAAoQIAAGRycy9kb3ducmV2LnhtbFBLBQYAAAAABAAEAPkAAACRAwAAAAA=&#10;" strokeweight="2pt"/>
                <v:shape id="Text Box 4462" o:spid="_x0000_s3655"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mlcMA&#10;AADdAAAADwAAAGRycy9kb3ducmV2LnhtbERPz2vCMBS+C/sfwht409QNZeuMIsOBIIhtd9jxrXm2&#10;wealNlHrf28OgseP7/d82dtGXKjzxrGCyTgBQVw6bbhS8Fv8jD5A+ICssXFMCm7kYbl4Gcwx1e7K&#10;GV3yUIkYwj5FBXUIbSqlL2uy6MeuJY7cwXUWQ4RdJXWH1xhuG/mWJDNp0XBsqLGl75rKY362ClZ/&#10;nK3Nafe/zw6ZKYrPhLezo1LD1371BSJQH57ih3ujFUzfJ3Fu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fmlc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463" o:spid="_x0000_s3656"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DDsYA&#10;AADdAAAADwAAAGRycy9kb3ducmV2LnhtbESPQWvCQBSE74L/YXmCN91YqWh0FRGFQqE0xoPHZ/aZ&#10;LGbfptmtpv++Wyh4HGbmG2a16Wwt7tR641jBZJyAIC6cNlwqOOWH0RyED8gaa8ek4Ic8bNb93gpT&#10;7R6c0f0YShEh7FNUUIXQpFL6oiKLfuwa4uhdXWsxRNmWUrf4iHBby5ckmUmLhuNChQ3tKipux2+r&#10;YHvmbG++Pi6f2TUzeb5I+H12U2o46LZLEIG68Az/t9+0gtfpZAF/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tDD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464" o:spid="_x0000_s3657"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gLsMA&#10;AADdAAAADwAAAGRycy9kb3ducmV2LnhtbERPz2vCMBS+C/sfwht403SKsnVGkaEgCMO2O+z41jzb&#10;YPNSm6j1v18OgseP7/di1dtGXKnzxrGCt3ECgrh02nCl4KfYjt5B+ICssXFMCu7kYbV8GSww1e7G&#10;GV3zUIkYwj5FBXUIbSqlL2uy6MeuJY7c0XUWQ4RdJXWHtxhuGzlJkrm0aDg21NjSV03lKb9YBetf&#10;zjbm/P13yI6ZKYqPhPfzk1LD1379CSJQH57ih3unFcymk7g/vo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0gL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465" o:spid="_x0000_s3658"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FtcYA&#10;AADdAAAADwAAAGRycy9kb3ducmV2LnhtbESPQWvCQBSE7wX/w/KE3upGS0Wjq4goCIXSGA8en9ln&#10;sph9G7Orpv++Wyh4HGbmG2a+7Gwt7tR641jBcJCAIC6cNlwqOOTbtwkIH5A11o5JwQ95WC56L3NM&#10;tXtwRvd9KEWEsE9RQRVCk0rpi4os+oFriKN3dq3FEGVbSt3iI8JtLUdJMpYWDceFChtaV1Rc9jer&#10;YHXkbGOuX6fv7JyZPJ8m/Dm+KPXa71YzEIG68Az/t3dawcf7aAh/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GFt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466" o:spid="_x0000_s3659"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wsYA&#10;AADdAAAADwAAAGRycy9kb3ducmV2LnhtbESPQWvCQBSE70L/w/IK3nTTSKVNXUWKglCQxvTg8Zl9&#10;JovZt2l21fjvXaHQ4zAz3zCzRW8bcaHOG8cKXsYJCOLSacOVgp9iPXoD4QOyxsYxKbiRh8X8aTDD&#10;TLsr53TZhUpECPsMFdQhtJmUvqzJoh+7ljh6R9dZDFF2ldQdXiPcNjJNkqm0aDgu1NjSZ03laXe2&#10;CpZ7zlfmd3v4zo+5KYr3hL+mJ6WGz/3yA0SgPvyH/9obreB1kqb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w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467" o:spid="_x0000_s3660"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WcYA&#10;AADdAAAADwAAAGRycy9kb3ducmV2LnhtbESPQWvCQBSE7wX/w/IEb3WjUtHoKiIVCoXSGA8en9ln&#10;sph9m2a3Gv+9Wyh4HGbmG2a57mwtrtR641jBaJiAIC6cNlwqOOS71xkIH5A11o5JwZ08rFe9lyWm&#10;2t04o+s+lCJC2KeooAqhSaX0RUUW/dA1xNE7u9ZiiLItpW7xFuG2luMkmUqLhuNChQ1tKyou+1+r&#10;YHPk7N38fJ2+s3Nm8nye8Of0otSg320WIAJ14Rn+b39oBW+T8QT+3s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W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468" o:spid="_x0000_s3661"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YmLcYA&#10;AADdAAAADwAAAGRycy9kb3ducmV2LnhtbESPQWvCQBSE7wX/w/KE3upGbUWjq4hYKBSKMR48PrPP&#10;ZDH7Nma3mv77bqHgcZiZb5jFqrO1uFHrjWMFw0ECgrhw2nCp4JC/v0xB+ICssXZMCn7Iw2rZe1pg&#10;qt2dM7rtQykihH2KCqoQmlRKX1Rk0Q9cQxy9s2sthijbUuoW7xFuazlKkom0aDguVNjQpqLisv+2&#10;CtZHzrbm+nXaZefM5Pks4c/JRannfreegwjUhUf4v/2hFbyNR6/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YmL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469" o:spid="_x0000_s3662"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DtsYA&#10;AADdAAAADwAAAGRycy9kb3ducmV2LnhtbESPQWvCQBSE70L/w/KE3nSjRbHRVaRYEIRijIcen9ln&#10;sph9G7NbTf99tyB4HGbmG2ax6mwtbtR641jBaJiAIC6cNlwqOOafgxkIH5A11o5JwS95WC1fegtM&#10;tbtzRrdDKEWEsE9RQRVCk0rpi4os+qFriKN3dq3FEGVbSt3iPcJtLcdJMpUWDceFChv6qKi4HH6s&#10;gvU3Zxtz/Trts3Nm8vw94d30otRrv1vPQQTqwjP8aG+1gsnbeAL/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qDt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470" o:spid="_x0000_s3663"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dwcYA&#10;AADdAAAADwAAAGRycy9kb3ducmV2LnhtbESPQWvCQBSE74X+h+UVvNVNFUObuooUBUGQxvTg8Zl9&#10;JovZt2l21fjvXaHQ4zAz3zDTeW8bcaHOG8cK3oYJCOLSacOVgp9i9foOwgdkjY1jUnAjD/PZ89MU&#10;M+2unNNlFyoRIewzVFCH0GZS+rImi37oWuLoHV1nMUTZVVJ3eI1w28hRkqTSouG4UGNLXzWVp93Z&#10;KljsOV+a3+3hOz/mpig+Et6kJ6UGL/3iE0SgPvyH/9prrWAyHqX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gdw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471" o:spid="_x0000_s3664"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S4WscA&#10;AADdAAAADwAAAGRycy9kb3ducmV2LnhtbESPQWvCQBSE7wX/w/IKvdVNLdoaXUXEgiAUk/Tg8Zl9&#10;JovZtzG71fjvu4VCj8PMfMPMl71txJU6bxwreBkmIIhLpw1XCr6Kj+d3ED4ga2wck4I7eVguBg9z&#10;TLW7cUbXPFQiQtinqKAOoU2l9GVNFv3QtcTRO7nOYoiyq6Tu8BbhtpGjJJlIi4bjQo0trWsqz/m3&#10;VbA6cLYxl8/jPjtlpiimCe8mZ6WeHvvVDESgPvyH/9pbrWD8Onq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uFr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FA2ECA">
        <w:rPr>
          <w:rFonts w:eastAsia="Calibri"/>
          <w:noProof/>
          <w:sz w:val="28"/>
          <w:szCs w:val="20"/>
        </w:rPr>
        <mc:AlternateContent>
          <mc:Choice Requires="wpg">
            <w:drawing>
              <wp:anchor distT="0" distB="0" distL="114300" distR="114300" simplePos="0" relativeHeight="25171148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5328" name="Группа 5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329" name="Rectangle 4473"/>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0" name="Line 4474"/>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1" name="Line 4475"/>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2" name="Line 4476"/>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3" name="Line 4477"/>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4" name="Line 4478"/>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5" name="Line 4479"/>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6" name="Line 4480"/>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7" name="Line 4481"/>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8" name="Rectangle 4482"/>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39" name="Rectangle 4483"/>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340" name="Rectangle 4484"/>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41" name="Rectangle 4485"/>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42" name="Rectangle 4486"/>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5343" name="Rectangle 4487"/>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344" name="Rectangle 4488"/>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345" name="Rectangle 4489"/>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640BE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346" name="Line 4490"/>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7" name="Line 4491"/>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8" name="Line 4492"/>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9" name="Line 4493"/>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0" name="Line 4494"/>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351" name="Group 4495"/>
                        <wpg:cNvGrpSpPr>
                          <a:grpSpLocks/>
                        </wpg:cNvGrpSpPr>
                        <wpg:grpSpPr bwMode="auto">
                          <a:xfrm>
                            <a:off x="1154" y="14756"/>
                            <a:ext cx="2491" cy="248"/>
                            <a:chOff x="0" y="0"/>
                            <a:chExt cx="19999" cy="20000"/>
                          </a:xfrm>
                        </wpg:grpSpPr>
                        <wps:wsp>
                          <wps:cNvPr id="5352" name="Rectangle 449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353" name="Rectangle 449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10FCD" w:rsidRDefault="00FD58D3">
                                <w:pPr>
                                  <w:pStyle w:val="ad"/>
                                  <w:rPr>
                                    <w:sz w:val="18"/>
                                    <w:lang w:val="ru-RU"/>
                                  </w:rPr>
                                </w:pPr>
                                <w:r>
                                  <w:rPr>
                                    <w:sz w:val="18"/>
                                    <w:lang w:val="ru-RU"/>
                                  </w:rPr>
                                  <w:t>Кутузова</w:t>
                                </w:r>
                              </w:p>
                            </w:txbxContent>
                          </wps:txbx>
                          <wps:bodyPr rot="0" vert="horz" wrap="square" lIns="12700" tIns="12700" rIns="12700" bIns="12700" anchor="t" anchorCtr="0" upright="1">
                            <a:noAutofit/>
                          </wps:bodyPr>
                        </wps:wsp>
                      </wpg:grpSp>
                      <wpg:grpSp>
                        <wpg:cNvPr id="5354" name="Group 4498"/>
                        <wpg:cNvGrpSpPr>
                          <a:grpSpLocks/>
                        </wpg:cNvGrpSpPr>
                        <wpg:grpSpPr bwMode="auto">
                          <a:xfrm>
                            <a:off x="1154" y="15036"/>
                            <a:ext cx="2491" cy="248"/>
                            <a:chOff x="0" y="0"/>
                            <a:chExt cx="19999" cy="20000"/>
                          </a:xfrm>
                        </wpg:grpSpPr>
                        <wps:wsp>
                          <wps:cNvPr id="5355" name="Rectangle 44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356" name="Rectangle 45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10FCD"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357" name="Group 4501"/>
                        <wpg:cNvGrpSpPr>
                          <a:grpSpLocks/>
                        </wpg:cNvGrpSpPr>
                        <wpg:grpSpPr bwMode="auto">
                          <a:xfrm>
                            <a:off x="1154" y="15316"/>
                            <a:ext cx="2491" cy="248"/>
                            <a:chOff x="0" y="0"/>
                            <a:chExt cx="19999" cy="20000"/>
                          </a:xfrm>
                        </wpg:grpSpPr>
                        <wps:wsp>
                          <wps:cNvPr id="5358" name="Rectangle 450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359" name="Rectangle 450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360" name="Group 4504"/>
                        <wpg:cNvGrpSpPr>
                          <a:grpSpLocks/>
                        </wpg:cNvGrpSpPr>
                        <wpg:grpSpPr bwMode="auto">
                          <a:xfrm>
                            <a:off x="1154" y="15893"/>
                            <a:ext cx="2491" cy="248"/>
                            <a:chOff x="0" y="0"/>
                            <a:chExt cx="19999" cy="20000"/>
                          </a:xfrm>
                        </wpg:grpSpPr>
                        <wps:wsp>
                          <wps:cNvPr id="5361" name="Rectangle 45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362" name="Rectangle 45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10FCD"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363" name="Group 4507"/>
                        <wpg:cNvGrpSpPr>
                          <a:grpSpLocks/>
                        </wpg:cNvGrpSpPr>
                        <wpg:grpSpPr bwMode="auto">
                          <a:xfrm>
                            <a:off x="1154" y="16170"/>
                            <a:ext cx="2491" cy="248"/>
                            <a:chOff x="0" y="0"/>
                            <a:chExt cx="19999" cy="20000"/>
                          </a:xfrm>
                        </wpg:grpSpPr>
                        <wps:wsp>
                          <wps:cNvPr id="5364" name="Rectangle 45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365" name="Rectangle 45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C10FCD"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366" name="Line 4510"/>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7" name="Rectangle 4511"/>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250B77">
                              <w:pPr>
                                <w:pStyle w:val="ad"/>
                                <w:jc w:val="center"/>
                                <w:rPr>
                                  <w:sz w:val="18"/>
                                  <w:lang w:val="ru-RU"/>
                                </w:rPr>
                              </w:pPr>
                            </w:p>
                            <w:p w:rsidR="00FD58D3" w:rsidRDefault="00FD58D3" w:rsidP="00250B77">
                              <w:pPr>
                                <w:pStyle w:val="ad"/>
                                <w:jc w:val="center"/>
                                <w:rPr>
                                  <w:sz w:val="18"/>
                                  <w:lang w:val="ru-RU"/>
                                </w:rPr>
                              </w:pPr>
                            </w:p>
                            <w:p w:rsidR="00FD58D3" w:rsidRDefault="00FD58D3" w:rsidP="00250B77">
                              <w:pPr>
                                <w:pStyle w:val="ad"/>
                                <w:jc w:val="center"/>
                                <w:rPr>
                                  <w:sz w:val="18"/>
                                  <w:lang w:val="ru-RU"/>
                                </w:rPr>
                              </w:pPr>
                              <w:r>
                                <w:rPr>
                                  <w:sz w:val="18"/>
                                  <w:lang w:val="ru-RU"/>
                                </w:rPr>
                                <w:t xml:space="preserve">Схема логической структуры </w:t>
                              </w:r>
                            </w:p>
                            <w:p w:rsidR="00FD58D3" w:rsidRPr="00250B77" w:rsidRDefault="00FD58D3" w:rsidP="00250B77">
                              <w:pPr>
                                <w:pStyle w:val="ad"/>
                                <w:jc w:val="center"/>
                                <w:rPr>
                                  <w:sz w:val="18"/>
                                  <w:lang w:val="ru-RU"/>
                                </w:rPr>
                              </w:pPr>
                              <w:r>
                                <w:rPr>
                                  <w:sz w:val="18"/>
                                  <w:lang w:val="ru-RU"/>
                                </w:rPr>
                                <w:t>информационной базы</w:t>
                              </w:r>
                            </w:p>
                          </w:txbxContent>
                        </wps:txbx>
                        <wps:bodyPr rot="0" vert="horz" wrap="square" lIns="12700" tIns="12700" rIns="12700" bIns="12700" anchor="t" anchorCtr="0" upright="1">
                          <a:noAutofit/>
                        </wps:bodyPr>
                      </wps:wsp>
                      <wps:wsp>
                        <wps:cNvPr id="5368" name="Line 4512"/>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9" name="Line 4513"/>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0" name="Line 4514"/>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1" name="Rectangle 4515"/>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72" name="Rectangle 4516"/>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373" name="Rectangle 4517"/>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374" name="Line 4518"/>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5" name="Line 4519"/>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6" name="Rectangle 4520"/>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377" name="Line 4521"/>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8" name="Line 4522"/>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9" name="Line 4523"/>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0" name="Line 4524"/>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381" name="Group 4525"/>
                        <wpg:cNvGrpSpPr>
                          <a:grpSpLocks/>
                        </wpg:cNvGrpSpPr>
                        <wpg:grpSpPr bwMode="auto">
                          <a:xfrm>
                            <a:off x="1154" y="15596"/>
                            <a:ext cx="2491" cy="248"/>
                            <a:chOff x="0" y="0"/>
                            <a:chExt cx="19999" cy="20000"/>
                          </a:xfrm>
                        </wpg:grpSpPr>
                        <wps:wsp>
                          <wps:cNvPr id="5382" name="Rectangle 45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383" name="Rectangle 45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384" name="Line 4528"/>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5" name="Rectangle 4529"/>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386" name="Rectangle 4530"/>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387" name="Line 4531"/>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8" name="Rectangle 4532"/>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389" name="Rectangle 4533"/>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390" name="Rectangle 4534"/>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391" name="Line 4535"/>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5328" o:spid="_x0000_s3665" style="position:absolute;margin-left:56.7pt;margin-top:19.85pt;width:518.8pt;height:802.3pt;z-index:25171148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BbXAfjlg8AAK8GAQAOAAAA&#10;AAAAAAAAAAAAAC4CAABkcnMvZTJvRG9jLnhtbFBLAQItABQABgAIAAAAIQCMQ7bK4QAAAAwBAAAP&#10;AAAAAAAAAAAAAAAAAPARAABkcnMvZG93bnJldi54bWxQSwUGAAAAAAQABADzAAAA/hIAAAAA&#10;" o:allowincell="f">
                <v:rect id="Rectangle 4473" o:spid="_x0000_s3666"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a8UA&#10;AADdAAAADwAAAGRycy9kb3ducmV2LnhtbESP0WrCQBRE3wv+w3IF3+pGpcVEV4mC4FNpox9wyV6T&#10;YPZuzK5J7Nd3C4KPw8ycYdbbwdSio9ZVlhXMphEI4tzqigsF59PhfQnCeWSNtWVS8CAH283obY2J&#10;tj3/UJf5QgQIuwQVlN43iZQuL8mgm9qGOHgX2xr0QbaF1C32AW5qOY+iT2mw4rBQYkP7kvJrdjcK&#10;rn7ovtIi+z3E512cf+/S/n5LlZqMh3QFwtPgX+Fn+6gVfCzmMfy/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H5rxQAAAN0AAAAPAAAAAAAAAAAAAAAAAJgCAABkcnMv&#10;ZG93bnJldi54bWxQSwUGAAAAAAQABAD1AAAAigMAAAAA&#10;" filled="f" strokeweight="2pt"/>
                <v:line id="Line 4474" o:spid="_x0000_s3667"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Xng74AAADdAAAADwAAAGRycy9kb3ducmV2LnhtbERPvQrCMBDeBd8hnOCmqYoi1SgiVNzE&#10;2sXtbM622FxKE7W+vRkEx4/vf73tTC1e1LrKsoLJOAJBnFtdcaEguySjJQjnkTXWlknBhxxsN/3e&#10;GmNt33ymV+oLEULYxaig9L6JpXR5SQbd2DbEgbvb1qAPsC2kbvEdwk0tp1G0kAYrDg0lNrQvKX+k&#10;T6Pgcc3myeG015c63elbkfjr7a6VGg663QqEp87/xT/3USuYz2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NeeDvgAAAN0AAAAPAAAAAAAAAAAAAAAAAKEC&#10;AABkcnMvZG93bnJldi54bWxQSwUGAAAAAAQABAD5AAAAjAMAAAAA&#10;" strokeweight="2pt"/>
                <v:line id="Line 4475" o:spid="_x0000_s3668"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CGMEAAADdAAAADwAAAGRycy9kb3ducmV2LnhtbESPwQrCMBBE74L/EFbwpqmKItUoIlS8&#10;idWLt7VZ22KzKU3U+vdGEDwOM/OGWa5bU4knNa60rGA0jEAQZ1aXnCs4n5LBHITzyBory6TgTQ7W&#10;q25nibG2Lz7SM/W5CBB2MSoovK9jKV1WkEE3tDVx8G62MeiDbHKpG3wFuKnkOIpm0mDJYaHAmrYF&#10;Zff0YRTcL+dpsjts9alKN/qaJ/5yvWml+r12swDhqfX/8K+91wqmk8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eUIYwQAAAN0AAAAPAAAAAAAAAAAAAAAA&#10;AKECAABkcnMvZG93bnJldi54bWxQSwUGAAAAAAQABAD5AAAAjwMAAAAA&#10;" strokeweight="2pt"/>
                <v:line id="Line 4476" o:spid="_x0000_s3669"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vcb8EAAADdAAAADwAAAGRycy9kb3ducmV2LnhtbESPwQrCMBBE74L/EFbwpqmKItUoIlS8&#10;idWLt7VZ22KzKU3U+vdGEDwOM/OGWa5bU4knNa60rGA0jEAQZ1aXnCs4n5LBHITzyBory6TgTQ7W&#10;q25nibG2Lz7SM/W5CBB2MSoovK9jKV1WkEE3tDVx8G62MeiDbHKpG3wFuKnkOIpm0mDJYaHAmrYF&#10;Zff0YRTcL+dpsjts9alKN/qaJ/5yvWml+r12swDhqfX/8K+91wqmk8kY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9xvwQAAAN0AAAAPAAAAAAAAAAAAAAAA&#10;AKECAABkcnMvZG93bnJldi54bWxQSwUGAAAAAAQABAD5AAAAjwMAAAAA&#10;" strokeweight="2pt"/>
                <v:line id="Line 4477" o:spid="_x0000_s3670"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59MMAAADdAAAADwAAAGRycy9kb3ducmV2LnhtbESPQYvCMBSE7wv+h/AEb2uqRZFqFBEq&#10;3hZrL96ezbMtNi+liVr/vVkQPA4z8w2z2vSmEQ/qXG1ZwWQcgSAurK65VJCf0t8FCOeRNTaWScGL&#10;HGzWg58VJto++UiPzJciQNglqKDyvk2kdEVFBt3YtsTBu9rOoA+yK6Xu8BngppHTKJpLgzWHhQpb&#10;2lVU3LK7UXA757N0/7fTpybb6kuZ+vPlqpUaDfvtEoSn3n/Dn/ZBK5jFc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nefTDAAAA3QAAAA8AAAAAAAAAAAAA&#10;AAAAoQIAAGRycy9kb3ducmV2LnhtbFBLBQYAAAAABAAEAPkAAACRAwAAAAA=&#10;" strokeweight="2pt"/>
                <v:line id="Line 4478" o:spid="_x0000_s3671"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7hgMUAAADdAAAADwAAAGRycy9kb3ducmV2LnhtbESPS4vCQBCE78L+h6GFvenE9cGSzSgi&#10;RPYmJl68tZnOAzM9ITNq9t/vCILHoqq+opLNYFpxp941lhXMphEI4sLqhisFpzydfINwHllja5kU&#10;/JGDzfpjlGCs7YOPdM98JQKEXYwKau+7WEpX1GTQTW1HHLzS9gZ9kH0ldY+PADet/IqilTTYcFio&#10;saNdTcU1uxkF1/Npme4PO5232VZfqtSfL6VW6nM8bH9AeBr8O/xq/2oFy/l8Ac834Qn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7hgMUAAADdAAAADwAAAAAAAAAA&#10;AAAAAAChAgAAZHJzL2Rvd25yZXYueG1sUEsFBgAAAAAEAAQA+QAAAJMDAAAAAA==&#10;" strokeweight="2pt"/>
                <v:line id="Line 4479" o:spid="_x0000_s3672"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JEG8UAAADdAAAADwAAAGRycy9kb3ducmV2LnhtbESPQWuDQBSE74H+h+UVekvWVizFugki&#10;WHoL1Vxye3FfVHTfirtNzL/PBgo9DjPzDZPtFjOKC82ut6zgdROBIG6s7rlVcKjL9QcI55E1jpZJ&#10;wY0c7LZPqwxTba/8Q5fKtyJA2KWooPN+SqV0TUcG3cZOxME729mgD3JupZ7xGuBmlG9R9C4N9hwW&#10;Opyo6KgZql+jYDgekvJrX+h6rHJ9akt/PJ21Ui/PS/4JwtPi/8N/7W+tIInjBB5vwhO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0JEG8UAAADdAAAADwAAAAAAAAAA&#10;AAAAAAChAgAAZHJzL2Rvd25yZXYueG1sUEsFBgAAAAAEAAQA+QAAAJMDAAAAAA==&#10;" strokeweight="2pt"/>
                <v:line id="Line 4480" o:spid="_x0000_s3673"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W8hsUAAADdAAAADwAAAGRycy9kb3ducmV2LnhtbESP3WoCMRSE7wu+QzhC7zRrpaKrUaQ/&#10;UPGiVH2A4+a4Wd2cLEmqW5/eCEIvh5n5hpktWluLM/lQOVYw6GcgiAunKy4V7LafvTGIEJE11o5J&#10;wR8FWMw7TzPMtbvwD503sRQJwiFHBSbGJpcyFIYshr5riJN3cN5iTNKXUnu8JLit5UuWjaTFitOC&#10;wYbeDBWnza9VsPL79WlwLY3c88p/1N/vk2CPSj132+UURKQ2/ocf7S+t4HU4HMH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W8hsUAAADdAAAADwAAAAAAAAAA&#10;AAAAAAChAgAAZHJzL2Rvd25yZXYueG1sUEsFBgAAAAAEAAQA+QAAAJMDAAAAAA==&#10;" strokeweight="1pt"/>
                <v:line id="Line 4481" o:spid="_x0000_s3674"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kZHcYAAADdAAAADwAAAGRycy9kb3ducmV2LnhtbESP0WoCMRRE3wv9h3ALvmlWpa1ujVLU&#10;gtKHUvUDrpvbzdbNzZJEXf16UxD6OMzMGWYya20tTuRD5VhBv5eBIC6crrhUsNt+dEcgQkTWWDsm&#10;BRcKMJs+Pkww1+7M33TaxFIkCIccFZgYm1zKUBiyGHquIU7ej/MWY5K+lNrjOcFtLQdZ9iItVpwW&#10;DDY0N1QcNkerYO33n4f+tTRyz2u/rL8W42B/leo8te9vICK18T98b6+0gufh8BX+3qQn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ZGR3GAAAA3QAAAA8AAAAAAAAA&#10;AAAAAAAAoQIAAGRycy9kb3ducmV2LnhtbFBLBQYAAAAABAAEAPkAAACUAwAAAAA=&#10;" strokeweight="1pt"/>
                <v:rect id="Rectangle 4482" o:spid="_x0000_s3675"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I88EA&#10;AADdAAAADwAAAGRycy9kb3ducmV2LnhtbERPz2vCMBS+D/wfwhN2m+lWJ1qNpQwKu9opeHw0z7au&#10;eemSrHb//XIQPH58v3f5ZHoxkvOdZQWviwQEcW11x42C41f5sgbhA7LG3jIp+CMP+X72tMNM2xsf&#10;aKxCI2II+wwVtCEMmZS+bsmgX9iBOHIX6wyGCF0jtcNbDDe9fEuSlTTYcWxocaCPlurv6tcoKIrr&#10;dPqpNlh6uU7cSi91U5yVep5PxRZEoCk8xHf3p1bwnqZxbnwTn4D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PCPPBAAAA3QAAAA8AAAAAAAAAAAAAAAAAmAIAAGRycy9kb3du&#10;cmV2LnhtbFBLBQYAAAAABAAEAPUAAACGAw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483" o:spid="_x0000_s3676"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taMQA&#10;AADdAAAADwAAAGRycy9kb3ducmV2LnhtbESPQWvCQBSE70L/w/IKvemmjRVNXUMoBHo1tdDjI/ua&#10;RLNv091tTP+9Kwgeh5n5htnmk+nFSM53lhU8LxIQxLXVHTcKDp/lfA3CB2SNvWVS8E8e8t3DbIuZ&#10;tmfe01iFRkQI+wwVtCEMmZS+bsmgX9iBOHo/1hkMUbpGaofnCDe9fEmSlTTYcVxocaD3lupT9WcU&#10;FMVx+vqtNlh6uU7cSi91U3wr9fQ4FW8gAk3hHr61P7SC1zTdwPVNfAJy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rW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484" o:spid="_x0000_s3677"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93iMEA&#10;AADdAAAADwAAAGRycy9kb3ducmV2LnhtbERPz2vCMBS+D/wfwhN2W9NtKl1nlCIIXq0KHh/NW9ut&#10;eemS2Nb/3hwGO358v9fbyXRiIOdbywpekxQEcWV1y7WC82n/koHwAVljZ5kU3MnDdjN7WmOu7chH&#10;GspQixjCPkcFTQh9LqWvGjLoE9sTR+7LOoMhQldL7XCM4aaTb2m6kgZbjg0N9rRrqPopb0ZBUXxP&#10;l9/yA/deZqlb6YWui6tSz/Op+AQRaAr/4j/3QStYvi/i/vgmP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d4jBAAAA3QAAAA8AAAAAAAAAAAAAAAAAmAIAAGRycy9kb3du&#10;cmV2LnhtbFBLBQYAAAAABAAEAPUAAACG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485" o:spid="_x0000_s3678"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SE8QA&#10;AADdAAAADwAAAGRycy9kb3ducmV2LnhtbESPQWvCQBSE7wX/w/IEb3Vja0WjawiFgNemFnp8ZJ9J&#10;NPs27m6T9N93C4Ueh5n5hjlkk+nEQM63lhWslgkI4srqlmsF5/ficQvCB2SNnWVS8E0esuPs4YCp&#10;tiO/0VCGWkQI+xQVNCH0qZS+asigX9qeOHoX6wyGKF0ttcMxwk0nn5JkIw22HBca7Om1oepWfhkF&#10;eX6dPu7lDgsvt4nb6LWu80+lFvMp34MINIX/8F/7pBW8PK9X8PsmP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z0hP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486" o:spid="_x0000_s3679"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ZMQA&#10;AADdAAAADwAAAGRycy9kb3ducmV2LnhtbESPzWrDMBCE74W+g9hCbo2cnxrXiRJMIZBr3QRyXKyt&#10;7cRauZJiu29fFQo9DjPzDbPdT6YTAznfWlawmCcgiCurW64VnD4OzxkIH5A1dpZJwTd52O8eH7aY&#10;azvyOw1lqEWEsM9RQRNCn0vpq4YM+rntiaP3aZ3BEKWrpXY4Rrjp5DJJUmmw5bjQYE9vDVW38m4U&#10;FMV1On+Vr3jwMktcqte6Li5KzZ6mYgMi0BT+w3/to1bwslov4fdNf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GT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4487" o:spid="_x0000_s3680"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8QA&#10;AADdAAAADwAAAGRycy9kb3ducmV2LnhtbESPQWvCQBSE7wX/w/KE3uqmjQ0xukoQhF6bKnh8ZJ9J&#10;bPZturua9N93C4Ueh5n5htnsJtOLOznfWVbwvEhAENdWd9woOH4cnnIQPiBr7C2Tgm/ysNvOHjZY&#10;aDvyO92r0IgIYV+ggjaEoZDS1y0Z9As7EEfvYp3BEKVrpHY4Rrjp5UuSZNJgx3GhxYH2LdWf1c0o&#10;KMvrdPqqVnjwMk9cppe6Kc9KPc6ncg0i0BT+w3/tN63gNV2m8PsmP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t6f/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488" o:spid="_x0000_s3681"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xi8QA&#10;AADdAAAADwAAAGRycy9kb3ducmV2LnhtbESPQWvCQBSE70L/w/IEb7qxjaIxGwkFwWtjCx4f2WcS&#10;zb5Nd7ea/vtuodDjMDPfMPl+NL24k/OdZQXLRQKCuLa640bB++kw34DwAVljb5kUfJOHffE0yTHT&#10;9sFvdK9CIyKEfYYK2hCGTEpft2TQL+xAHL2LdQZDlK6R2uEjwk0vn5NkLQ12HBdaHOi1pfpWfRkF&#10;ZXkdPz6rLR683CRurVPdlGelZtOx3IEINIb/8F/7qBWsXtIUft/E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EcYv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rect id="Rectangle 4489" o:spid="_x0000_s368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UEMQA&#10;AADdAAAADwAAAGRycy9kb3ducmV2LnhtbESPQWvCQBSE70L/w/IKvemmbQxpdJUgCF5NLfT4yL4m&#10;sdm36e5q4r93C4Ueh5n5hllvJ9OLKznfWVbwvEhAENdWd9woOL3v5zkIH5A19pZJwY08bDcPszUW&#10;2o58pGsVGhEh7AtU0IYwFFL6uiWDfmEH4uh9WWcwROkaqR2OEW56+ZIkmTTYcVxocaBdS/V3dTEK&#10;yvI8ffxUb7j3Mk9cplPdlJ9KPT1O5QpEoCn8h//aB61g+Zou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I1BDEAAAA3QAAAA8AAAAAAAAAAAAAAAAAmAIAAGRycy9k&#10;b3ducmV2LnhtbFBLBQYAAAAABAAEAPUAAACJAwAAAAA=&#10;" filled="f" stroked="f" strokeweight=".25pt">
                  <v:textbox inset="1pt,1pt,1pt,1pt">
                    <w:txbxContent>
                      <w:p w:rsidR="00FD58D3" w:rsidRPr="0010657E" w:rsidRDefault="00FD58D3" w:rsidP="00640BE8">
                        <w:pPr>
                          <w:pStyle w:val="ad"/>
                          <w:jc w:val="center"/>
                          <w:rPr>
                            <w:rFonts w:ascii="Journal" w:hAnsi="Journal"/>
                            <w:lang w:val="ru-RU"/>
                          </w:rPr>
                        </w:pPr>
                        <w:r>
                          <w:rPr>
                            <w:lang w:val="ru-RU"/>
                          </w:rPr>
                          <w:t>КП 53.09.03.01.212 ГЧ</w:t>
                        </w:r>
                      </w:p>
                      <w:p w:rsidR="00FD58D3" w:rsidRDefault="00FD58D3">
                        <w:pPr>
                          <w:pStyle w:val="ad"/>
                          <w:jc w:val="center"/>
                          <w:rPr>
                            <w:rFonts w:ascii="Journal" w:hAnsi="Journal"/>
                            <w:lang w:val="ru-RU"/>
                          </w:rPr>
                        </w:pPr>
                      </w:p>
                    </w:txbxContent>
                  </v:textbox>
                </v:rect>
                <v:line id="Line 4490" o:spid="_x0000_s368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apEcUAAADdAAAADwAAAGRycy9kb3ducmV2LnhtbESPS2vDMBCE74X8B7GB3hq5j5jgRgnG&#10;4NJbieNLbmtr/SDWylhq4v77KhDIcZiZb5jtfjaDuNDkessKXlcRCOLa6p5bBeUxf9mAcB5Z42CZ&#10;FPyRg/1u8bTFRNsrH+hS+FYECLsEFXTej4mUru7IoFvZkTh4jZ0M+iCnVuoJrwFuBvkWRbE02HNY&#10;6HCkrKP6XPwaBedTuc6/fjJ9HIpUV23uT1WjlXpezuknCE+zf4Tv7W+tYP3+EcP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apEcUAAADdAAAADwAAAAAAAAAA&#10;AAAAAAChAgAAZHJzL2Rvd25yZXYueG1sUEsFBgAAAAAEAAQA+QAAAJMDAAAAAA==&#10;" strokeweight="2pt"/>
                <v:line id="Line 4491" o:spid="_x0000_s368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MisUAAADdAAAADwAAAGRycy9kb3ducmV2LnhtbESPQWvCQBSE70L/w/IKvenGVm2JboII&#10;kd6k0Yu3Z/aZBLNvQ3abxH/fFYQeh5n5htmko2lET52rLSuYzyIQxIXVNZcKTsds+gXCeWSNjWVS&#10;cCcHafIy2WCs7cA/1Oe+FAHCLkYFlfdtLKUrKjLoZrYlDt7VdgZ9kF0pdYdDgJtGvkfRShqsOSxU&#10;2NKuouKW/xoFt/Npme0PO31s8q2+lJk/X65aqbfXcbsG4Wn0/+Fn+1srWH4sPuHxJjwBm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oMisUAAADdAAAADwAAAAAAAAAA&#10;AAAAAAChAgAAZHJzL2Rvd25yZXYueG1sUEsFBgAAAAAEAAQA+QAAAJMDAAAAAA==&#10;" strokeweight="2pt"/>
                <v:line id="Line 4492" o:spid="_x0000_s368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WY+L4AAADdAAAADwAAAGRycy9kb3ducmV2LnhtbERPuwrCMBTdBf8hXMFNU59INYoIFTex&#10;urhdm2tbbG5KE7X+vRkEx8N5rzatqcSLGldaVjAaRiCIM6tLzhVczslgAcJ5ZI2VZVLwIQebdbez&#10;wljbN5/olfpchBB2MSoovK9jKV1WkEE3tDVx4O62MegDbHKpG3yHcFPJcRTNpcGSQ0OBNe0Kyh7p&#10;0yh4XC+zZH/c6XOVbvUtT/z1dtdK9XvtdgnCU+v/4p/7oBXMJt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RZj4vgAAAN0AAAAPAAAAAAAAAAAAAAAAAKEC&#10;AABkcnMvZG93bnJldi54bWxQSwUGAAAAAAQABAD5AAAAjAMAAAAA&#10;" strokeweight="2pt"/>
                <v:line id="Line 4493" o:spid="_x0000_s368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xbicYAAADdAAAADwAAAGRycy9kb3ducmV2LnhtbESP0WoCMRRE3wv9h3ALvmnWWqVujVJa&#10;C4oPou0HXDfXzermZkmirv36RhD6OMzMGWYya20tzuRD5VhBv5eBIC6crrhU8PP91X0FESKyxtox&#10;KbhSgNn08WGCuXYX3tB5G0uRIBxyVGBibHIpQ2HIYui5hjh5e+ctxiR9KbXHS4LbWj5n2UharDgt&#10;GGzow1Bx3J6sgqXfrY7939LIHS/9vF5/joM9KNV5at/fQERq43/43l5oBcPByxhub9IT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MW4nGAAAA3QAAAA8AAAAAAAAA&#10;AAAAAAAAoQIAAGRycy9kb3ducmV2LnhtbFBLBQYAAAAABAAEAPkAAACUAwAAAAA=&#10;" strokeweight="1pt"/>
                <v:line id="Line 4494" o:spid="_x0000_s368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9kycMAAADdAAAADwAAAGRycy9kb3ducmV2LnhtbERP3WrCMBS+F3yHcAbezdSJw1XTItOB&#10;sosx3QMcm2PT2ZyUJNO6p18uBl5+fP/LsretuJAPjWMFk3EGgrhyuuFawdfh7XEOIkRkja1jUnCj&#10;AGUxHCwx1+7Kn3TZx1qkEA45KjAxdrmUoTJkMYxdR5y4k/MWY4K+ltrjNYXbVj5l2bO02HBqMNjR&#10;q6HqvP+xCnb++H6e/NZGHnnnN+3H+iXYb6VGD/1qASJSH+/if/dWK5hNZ2l/epOe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vZMnDAAAA3QAAAA8AAAAAAAAAAAAA&#10;AAAAoQIAAGRycy9kb3ducmV2LnhtbFBLBQYAAAAABAAEAPkAAACRAwAAAAA=&#10;" strokeweight="1pt"/>
                <v:group id="Group 4495" o:spid="_x0000_s3688"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yX+E8UAAADdAAAADwAAAGRycy9kb3ducmV2LnhtbESPQYvCMBSE7wv+h/AE&#10;b2tapYtUo4ioeJCFVUG8PZpnW2xeShPb+u/NwsIeh5n5hlmselOJlhpXWlYQjyMQxJnVJecKLufd&#10;5wyE88gaK8uk4EUOVsvBxwJTbTv+ofbkcxEg7FJUUHhfp1K6rCCDbmxr4uDdbWPQB9nkUjfYBbip&#10;5CSKvqTBksNCgTVtCsoep6dRsO+wW0/jbXt83Dev2zn5vh5jUmo07NdzEJ56/x/+ax+0gmSaxP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sl/hPFAAAA3QAA&#10;AA8AAAAAAAAAAAAAAAAAqgIAAGRycy9kb3ducmV2LnhtbFBLBQYAAAAABAAEAPoAAACcAwAAAAA=&#10;">
                  <v:rect id="Rectangle 4496" o:spid="_x0000_s36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aucIA&#10;AADdAAAADwAAAGRycy9kb3ducmV2LnhtbESPQYvCMBSE7wv+h/AEb2uqrqLVKEUQvG5XweOjebbV&#10;5qUmUeu/NwsLexxm5htmtelMIx7kfG1ZwWiYgCAurK65VHD42X3OQfiArLGxTApe5GGz7n2sMNX2&#10;yd/0yEMpIoR9igqqENpUSl9UZNAPbUscvbN1BkOUrpTa4TPCTSPHSTKTBmuOCxW2tK2ouOZ3oyDL&#10;Lt3xli9w5+U8cTP9pcvspNSg32VLEIG68B/+a++1gulkOobfN/EJ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Nq5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497" o:spid="_x0000_s36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IsQA&#10;AADdAAAADwAAAGRycy9kb3ducmV2LnhtbESPQWvCQBSE74X+h+UVvNVNmxrS6CpBELw2VfD4yL4m&#10;sdm36e5q4r93C4Ueh5n5hlltJtOLKznfWVbwMk9AENdWd9woOHzunnMQPiBr7C2Tght52KwfH1ZY&#10;aDvyB12r0IgIYV+ggjaEoZDS1y0Z9HM7EEfvyzqDIUrXSO1wjHDTy9ckyaTBjuNCiwNtW6q/q4tR&#10;UJbn6fhTvePOyzxxmX7TTXlSavY0lUsQgabwH/5r77WCRbpI4fd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0fyLEAAAA3QAAAA8AAAAAAAAAAAAAAAAAmAIAAGRycy9k&#10;b3ducmV2LnhtbFBLBQYAAAAABAAEAPUAAACJAwAAAAA=&#10;" filled="f" stroked="f" strokeweight=".25pt">
                    <v:textbox inset="1pt,1pt,1pt,1pt">
                      <w:txbxContent>
                        <w:p w:rsidR="00FD58D3" w:rsidRPr="00C10FCD" w:rsidRDefault="00FD58D3">
                          <w:pPr>
                            <w:pStyle w:val="ad"/>
                            <w:rPr>
                              <w:sz w:val="18"/>
                              <w:lang w:val="ru-RU"/>
                            </w:rPr>
                          </w:pPr>
                          <w:r>
                            <w:rPr>
                              <w:sz w:val="18"/>
                              <w:lang w:val="ru-RU"/>
                            </w:rPr>
                            <w:t>Кутузова</w:t>
                          </w:r>
                        </w:p>
                      </w:txbxContent>
                    </v:textbox>
                  </v:rect>
                </v:group>
                <v:group id="Group 4498" o:spid="_x0000_s3691"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1Jdi8YAAADdAAAADwAAAGRycy9kb3ducmV2LnhtbESPQWvCQBSE7wX/w/IE&#10;b7qJNkWiq4ho6UGEqiDeHtlnEsy+Ddk1if++Wyj0OMzMN8xy3ZtKtNS40rKCeBKBIM6sLjlXcDnv&#10;x3MQziNrrCyTghc5WK8Gb0tMte34m9qTz0WAsEtRQeF9nUrpsoIMuomtiYN3t41BH2STS91gF+Cm&#10;ktMo+pAGSw4LBda0LSh7nJ5GwWeH3WYW79rD47593c7J8XqISanRsN8sQHjq/X/4r/2lFSSz5B1+&#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Ul2LxgAAAN0A&#10;AAAPAAAAAAAAAAAAAAAAAKoCAABkcnMvZG93bnJldi54bWxQSwUGAAAAAAQABAD6AAAAnQMAAAAA&#10;">
                  <v:rect id="Rectangle 4499" o:spid="_x0000_s36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CzcMA&#10;AADdAAAADwAAAGRycy9kb3ducmV2LnhtbESPQWvCQBSE74L/YXmF3nRTNcFGVwmC0KuxhR4f2WeS&#10;Nvs27q6a/vuuIHgcZuYbZr0dTCeu5HxrWcHbNAFBXFndcq3g87ifLEH4gKyxs0wK/sjDdjMerTHX&#10;9sYHupahFhHCPkcFTQh9LqWvGjLop7Ynjt7JOoMhSldL7fAW4aaTsyTJpMGW40KDPe0aqn7Li1FQ&#10;FD/D17l8x72Xy8RleqHr4lup15ehWIEINIRn+NH+0ArSeZrC/U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FCzc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500" o:spid="_x0000_s36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cusMA&#10;AADdAAAADwAAAGRycy9kb3ducmV2LnhtbESPQWvCQBSE7wX/w/IEb3Wj1qDRVYIgeG3agsdH9plE&#10;s2/j7qrpv+8KQo/DzHzDrLe9acWdnG8sK5iMExDEpdUNVwq+v/bvCxA+IGtsLZOCX/Kw3Qze1php&#10;++BPuhehEhHCPkMFdQhdJqUvazLox7Yjjt7JOoMhSldJ7fAR4aaV0yRJpcGG40KNHe1qKi/FzSjI&#10;83P/cy2WuPdykbhUf+gqPyo1Gvb5CkSgPvyHX+2DVjCfzVN4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PcusMAAADdAAAADwAAAAAAAAAAAAAAAACYAgAAZHJzL2Rv&#10;d25yZXYueG1sUEsFBgAAAAAEAAQA9QAAAIgDAAAAAA==&#10;" filled="f" stroked="f" strokeweight=".25pt">
                    <v:textbox inset="1pt,1pt,1pt,1pt">
                      <w:txbxContent>
                        <w:p w:rsidR="00FD58D3" w:rsidRPr="00C10FCD" w:rsidRDefault="00FD58D3">
                          <w:pPr>
                            <w:pStyle w:val="ad"/>
                            <w:rPr>
                              <w:sz w:val="18"/>
                              <w:lang w:val="ru-RU"/>
                            </w:rPr>
                          </w:pPr>
                          <w:proofErr w:type="spellStart"/>
                          <w:r>
                            <w:rPr>
                              <w:sz w:val="18"/>
                              <w:lang w:val="ru-RU"/>
                            </w:rPr>
                            <w:t>Рудинский</w:t>
                          </w:r>
                          <w:proofErr w:type="spellEnd"/>
                        </w:p>
                      </w:txbxContent>
                    </v:textbox>
                  </v:rect>
                </v:group>
                <v:group id="Group 4501" o:spid="_x0000_s3694"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DD/MYAAADdAAAADwAAAGRycy9kb3ducmV2LnhtbESPQWvCQBSE74L/YXkF&#10;b3UTJW1JXUWkigcRqgXx9sg+k2D2bchuk/jvXUHwOMzMN8xs0ZtKtNS40rKCeByBIM6sLjlX8Hdc&#10;v3+BcB5ZY2WZFNzIwWI+HMww1bbjX2oPPhcBwi5FBYX3dSqlywoy6Ma2Jg7exTYGfZBNLnWDXYCb&#10;Sk6i6EMaLDksFFjTqqDsevg3CjYddstp/NPurpfV7XxM9qddTEqN3vrlNwhPvX+Fn+2tVpBMk09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gMP8xgAAAN0A&#10;AAAPAAAAAAAAAAAAAAAAAKoCAABkcnMvZG93bnJldi54bWxQSwUGAAAAAAQABAD6AAAAnQMAAAAA&#10;">
                  <v:rect id="Rectangle 4502" o:spid="_x0000_s369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tU8EA&#10;AADdAAAADwAAAGRycy9kb3ducmV2LnhtbERPyWrDMBC9B/IPYgK9JXKXmNS1bEzB0GucBHIcrKnt&#10;1hq5kpq4fx8dCjk+3p6XsxnFhZwfLCt43CQgiFurB+4UHA/1egfCB2SNo2VS8EceymK5yDHT9sp7&#10;ujShEzGEfYYK+hCmTErf9mTQb+xEHLlP6wyGCF0ntcNrDDejfEqSVBocODb0ONF7T+1382sUVNXX&#10;fPppXrH2cpe4VL/orjor9bCaqzcQgeZwF/+7P7SC7fM2zo1v4hOQ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Q7VP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503" o:spid="_x0000_s369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IyMQA&#10;AADdAAAADwAAAGRycy9kb3ducmV2LnhtbESPQWvCQBSE70L/w/IKvemmrYqmriEUAr0aLfT4yL4m&#10;0ezbdHebxH/vFgoeh5n5htllk+nEQM63lhU8LxIQxJXVLdcKTsdivgHhA7LGzjIpuJKHbP8w22Gq&#10;7cgHGspQiwhhn6KCJoQ+ldJXDRn0C9sTR+/bOoMhSldL7XCMcNPJlyRZS4Mtx4UGe3pvqLqUv0ZB&#10;np+nz59yi4WXm8St9VLX+ZdST49T/gYi0BTu4f/2h1awel1t4e9NfAJ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cSMj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group id="Group 4504" o:spid="_x0000_s3697"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gWRNcQAAADdAAAA&#10;DwAAAAAAAAAAAAAAAACqAgAAZHJzL2Rvd25yZXYueG1sUEsFBgAAAAAEAAQA+gAAAJsDAAAAAA==&#10;">
                  <v:rect id="Rectangle 4505" o:spid="_x0000_s369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Oc8MA&#10;AADdAAAADwAAAGRycy9kb3ducmV2LnhtbESPQWvCQBSE74X+h+UVvNWNVUMaXSUIgtdGhR4f2WeS&#10;Nvs23V01/vuuIHgcZuYbZrkeTCcu5HxrWcFknIAgrqxuuVZw2G/fMxA+IGvsLJOCG3lYr15flphr&#10;e+UvupShFhHCPkcFTQh9LqWvGjLox7Ynjt7JOoMhSldL7fAa4aaTH0mSSoMtx4UGe9o0VP2WZ6Og&#10;KH6G41/5iVsvs8Sleqbr4lup0dtQLEAEGsIz/GjvtIL5NJ3A/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aOc8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506" o:spid="_x0000_s369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QBMMA&#10;AADdAAAADwAAAGRycy9kb3ducmV2LnhtbESPQWvCQBSE74X+h+UVvNVN1YY0ukoQBK+mCj0+ss8k&#10;bfZturtq/PeuIHgcZuYbZrEaTCfO5HxrWcHHOAFBXFndcq1g/715z0D4gKyxs0wKruRhtXx9WWCu&#10;7YV3dC5DLSKEfY4KmhD6XEpfNWTQj21PHL2jdQZDlK6W2uElwk0nJ0mSSoMtx4UGe1o3VP2VJ6Og&#10;KH6Hw3/5hRsvs8Sleqbr4kep0dtQzEEEGsIz/GhvtYLPaTqB+5v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QQBMMAAADdAAAADwAAAAAAAAAAAAAAAACYAgAAZHJzL2Rv&#10;d25yZXYueG1sUEsFBgAAAAAEAAQA9QAAAIgDAAAAAA==&#10;" filled="f" stroked="f" strokeweight=".25pt">
                    <v:textbox inset="1pt,1pt,1pt,1pt">
                      <w:txbxContent>
                        <w:p w:rsidR="00FD58D3" w:rsidRPr="00C10FCD" w:rsidRDefault="00FD58D3">
                          <w:pPr>
                            <w:pStyle w:val="ad"/>
                            <w:rPr>
                              <w:sz w:val="18"/>
                              <w:lang w:val="ru-RU"/>
                            </w:rPr>
                          </w:pPr>
                          <w:proofErr w:type="spellStart"/>
                          <w:r>
                            <w:rPr>
                              <w:sz w:val="18"/>
                              <w:lang w:val="ru-RU"/>
                            </w:rPr>
                            <w:t>Рудинский</w:t>
                          </w:r>
                          <w:proofErr w:type="spellEnd"/>
                        </w:p>
                      </w:txbxContent>
                    </v:textbox>
                  </v:rect>
                </v:group>
                <v:group id="Group 4507" o:spid="_x0000_s370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1w9CxgAAAN0A&#10;AAAPAAAAAAAAAAAAAAAAAKoCAABkcnMvZG93bnJldi54bWxQSwUGAAAAAAQABAD6AAAAnQMAAAAA&#10;">
                  <v:rect id="Rectangle 4508" o:spid="_x0000_s37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68QA&#10;AADdAAAADwAAAGRycy9kb3ducmV2LnhtbESPQWvCQBSE74X+h+UJ3urG1gaNbkIoCF6btuDxkX0m&#10;0ezbdHer8d+7BcHjMDPfMJtiNL04k/OdZQXzWQKCuLa640bB99f2ZQnCB2SNvWVScCUPRf78tMFM&#10;2wt/0rkKjYgQ9hkqaEMYMil93ZJBP7MDcfQO1hkMUbpGaoeXCDe9fE2SVBrsOC60ONBHS/Wp+jMK&#10;yvI4/vxWK9x6uUxcqhe6KfdKTSdjuQYRaAyP8L290wre39IF/L+JT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Lev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509" o:spid="_x0000_s37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2IcMMA&#10;AADdAAAADwAAAGRycy9kb3ducmV2LnhtbESPQWvCQBSE7wX/w/IEb3Wj1qDRVYIgeG3agsdH9plE&#10;s2/j7qrpv+8KQo/DzHzDrLe9acWdnG8sK5iMExDEpdUNVwq+v/bvCxA+IGtsLZOCX/Kw3Qze1php&#10;++BPuhehEhHCPkMFdQhdJqUvazLox7Yjjt7JOoMhSldJ7fAR4aaV0yRJpcGG40KNHe1qKi/FzSjI&#10;83P/cy2WuPdykbhUf+gqPyo1Gvb5CkSgPvyHX+2DVjCfpXN4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2IcMMAAADdAAAADwAAAAAAAAAAAAAAAACYAgAAZHJzL2Rv&#10;d25yZXYueG1sUEsFBgAAAAAEAAQA9QAAAIgDAAAAAA==&#10;" filled="f" stroked="f" strokeweight=".25pt">
                    <v:textbox inset="1pt,1pt,1pt,1pt">
                      <w:txbxContent>
                        <w:p w:rsidR="00FD58D3" w:rsidRPr="00C10FCD" w:rsidRDefault="00FD58D3">
                          <w:pPr>
                            <w:pStyle w:val="ad"/>
                            <w:rPr>
                              <w:sz w:val="18"/>
                              <w:lang w:val="ru-RU"/>
                            </w:rPr>
                          </w:pPr>
                          <w:proofErr w:type="spellStart"/>
                          <w:r>
                            <w:rPr>
                              <w:sz w:val="18"/>
                              <w:lang w:val="ru-RU"/>
                            </w:rPr>
                            <w:t>Петрикин</w:t>
                          </w:r>
                          <w:proofErr w:type="spellEnd"/>
                        </w:p>
                      </w:txbxContent>
                    </v:textbox>
                  </v:rect>
                </v:group>
                <v:line id="Line 4510" o:spid="_x0000_s370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P1ccQAAADdAAAADwAAAGRycy9kb3ducmV2LnhtbESPQWvCQBSE70L/w/KE3szGFkNJXSUE&#10;Ir0Vo5fcntlnEsy+DdlV03/fFQSPw8x8w6y3k+nFjUbXWVawjGIQxLXVHTcKjodi8QXCeWSNvWVS&#10;8EcOtpu32RpTbe+8p1vpGxEg7FJU0Ho/pFK6uiWDLrIDcfDOdjTogxwbqUe8B7jp5UccJ9Jgx2Gh&#10;xYHylupLeTUKLtVxVex+c33oy0yfmsJXp7NW6n0+Zd8gPE3+FX62f7SC1WeSwONNeA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I/VxxAAAAN0AAAAPAAAAAAAAAAAA&#10;AAAAAKECAABkcnMvZG93bnJldi54bWxQSwUGAAAAAAQABAD5AAAAkgMAAAAA&#10;" strokeweight="2pt"/>
                <v:rect id="Rectangle 4511" o:spid="_x0000_s370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znMMA&#10;AADdAAAADwAAAGRycy9kb3ducmV2LnhtbESPQWvCQBSE7wX/w/IEb3WjbaNGVwkFoVfTCh4f2WcS&#10;zb6Nu6vGf+8WCj0OM/MNs9r0phU3cr6xrGAyTkAQl1Y3XCn4+d6+zkH4gKyxtUwKHuRhsx68rDDT&#10;9s47uhWhEhHCPkMFdQhdJqUvazLox7Yjjt7ROoMhSldJ7fAe4aaV0yRJpcGG40KNHX3WVJ6Lq1GQ&#10;56d+fykWuPVynrhUv+sqPyg1Gvb5EkSgPvyH/9pfWsHHWzqD3z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OznMMAAADdAAAADwAAAAAAAAAAAAAAAACYAgAAZHJzL2Rv&#10;d25yZXYueG1sUEsFBgAAAAAEAAQA9QAAAIgDAAAAAA==&#10;" filled="f" stroked="f" strokeweight=".25pt">
                  <v:textbox inset="1pt,1pt,1pt,1pt">
                    <w:txbxContent>
                      <w:p w:rsidR="00FD58D3" w:rsidRDefault="00FD58D3" w:rsidP="00250B77">
                        <w:pPr>
                          <w:pStyle w:val="ad"/>
                          <w:jc w:val="center"/>
                          <w:rPr>
                            <w:sz w:val="18"/>
                            <w:lang w:val="ru-RU"/>
                          </w:rPr>
                        </w:pPr>
                      </w:p>
                      <w:p w:rsidR="00FD58D3" w:rsidRDefault="00FD58D3" w:rsidP="00250B77">
                        <w:pPr>
                          <w:pStyle w:val="ad"/>
                          <w:jc w:val="center"/>
                          <w:rPr>
                            <w:sz w:val="18"/>
                            <w:lang w:val="ru-RU"/>
                          </w:rPr>
                        </w:pPr>
                      </w:p>
                      <w:p w:rsidR="00FD58D3" w:rsidRDefault="00FD58D3" w:rsidP="00250B77">
                        <w:pPr>
                          <w:pStyle w:val="ad"/>
                          <w:jc w:val="center"/>
                          <w:rPr>
                            <w:sz w:val="18"/>
                            <w:lang w:val="ru-RU"/>
                          </w:rPr>
                        </w:pPr>
                        <w:r>
                          <w:rPr>
                            <w:sz w:val="18"/>
                            <w:lang w:val="ru-RU"/>
                          </w:rPr>
                          <w:t xml:space="preserve">Схема логической структуры </w:t>
                        </w:r>
                      </w:p>
                      <w:p w:rsidR="00FD58D3" w:rsidRPr="00250B77" w:rsidRDefault="00FD58D3" w:rsidP="00250B77">
                        <w:pPr>
                          <w:pStyle w:val="ad"/>
                          <w:jc w:val="center"/>
                          <w:rPr>
                            <w:sz w:val="18"/>
                            <w:lang w:val="ru-RU"/>
                          </w:rPr>
                        </w:pPr>
                        <w:r>
                          <w:rPr>
                            <w:sz w:val="18"/>
                            <w:lang w:val="ru-RU"/>
                          </w:rPr>
                          <w:t>информационной базы</w:t>
                        </w:r>
                      </w:p>
                    </w:txbxContent>
                  </v:textbox>
                </v:rect>
                <v:line id="Line 4512" o:spid="_x0000_s370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DEmL4AAADdAAAADwAAAGRycy9kb3ducmV2LnhtbERPvQrCMBDeBd8hnOCmqYoi1SgiVNzE&#10;2sXtbM622FxKE7W+vRkEx4/vf73tTC1e1LrKsoLJOAJBnFtdcaEguySjJQjnkTXWlknBhxxsN/3e&#10;GmNt33ymV+oLEULYxaig9L6JpXR5SQbd2DbEgbvb1qAPsC2kbvEdwk0tp1G0kAYrDg0lNrQvKX+k&#10;T6Pgcc3myeG015c63elbkfjr7a6VGg663QqEp87/xT/3USuYzx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8MSYvgAAAN0AAAAPAAAAAAAAAAAAAAAAAKEC&#10;AABkcnMvZG93bnJldi54bWxQSwUGAAAAAAQABAD5AAAAjAMAAAAA&#10;" strokeweight="2pt"/>
                <v:line id="Line 4513" o:spid="_x0000_s370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hA8QAAADdAAAADwAAAGRycy9kb3ducmV2LnhtbESPT4vCMBTE78J+h/CEvWnqLorbbRQR&#10;KnsTWy/ens3rH2xeShO1++2NIHgcZuY3TLIeTCtu1LvGsoLZNAJBXFjdcKXgmKeTJQjnkTW2lknB&#10;PzlYrz5GCcba3vlAt8xXIkDYxaig9r6LpXRFTQbd1HbEwSttb9AH2VdS93gPcNPKryhaSIMNh4Ua&#10;O9rWVFyyq1FwOR3n6W6/1XmbbfS5Sv3pXGqlPsfD5heEp8G/w6/2n1Yw/178wP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vGEDxAAAAN0AAAAPAAAAAAAAAAAA&#10;AAAAAKECAABkcnMvZG93bnJldi54bWxQSwUGAAAAAAQABAD5AAAAkgMAAAAA&#10;" strokeweight="2pt"/>
                <v:line id="Line 4514" o:spid="_x0000_s370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eQ74AAADdAAAADwAAAGRycy9kb3ducmV2LnhtbERPuwrCMBTdBf8hXMFNUxUfVKOIUHET&#10;q4vbtbm2xeamNFHr35tBcDyc92rTmkq8qHGlZQWjYQSCOLO65FzB5ZwMFiCcR9ZYWSYFH3KwWXc7&#10;K4y1ffOJXqnPRQhhF6OCwvs6ltJlBRl0Q1sTB+5uG4M+wCaXusF3CDeVHEfRTBosOTQUWNOuoOyR&#10;Po2Cx/UyTfbHnT5X6Vbf8sRfb3etVL/XbpcgPLX+L/65D1rBdDIP+8Ob8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X15DvgAAAN0AAAAPAAAAAAAAAAAAAAAAAKEC&#10;AABkcnMvZG93bnJldi54bWxQSwUGAAAAAAQABAD5AAAAjAMAAAAA&#10;" strokeweight="2pt"/>
                <v:rect id="Rectangle 4515" o:spid="_x0000_s370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YrsQA&#10;AADdAAAADwAAAGRycy9kb3ducmV2LnhtbESPQWvCQBSE70L/w/IKvekmVVNNs0oQBK+NLfT4yD6T&#10;tNm36e5W03/fFQSPw8x8wxTb0fTiTM53lhWkswQEcW11x42C9+N+ugLhA7LG3jIp+CMP283DpMBc&#10;2wu/0bkKjYgQ9jkqaEMYcil93ZJBP7MDcfRO1hkMUbpGaoeXCDe9fE6STBrsOC60ONCupfq7+jUK&#10;yvJr/Pip1rj3cpW4TC90U34q9fQ4lq8gAo3hHr61D1rBcv6SwvVNf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fGK7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516" o:spid="_x0000_s370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2G2cQA&#10;AADdAAAADwAAAGRycy9kb3ducmV2LnhtbESPQWvCQBSE74L/YXlCb3WjbVNNs5FQEHptVOjxkX0m&#10;qdm3cXfV9N93CwWPw8x8w+Sb0fTiSs53lhUs5gkI4trqjhsF+932cQXCB2SNvWVS8EMeNsV0kmOm&#10;7Y0/6VqFRkQI+wwVtCEMmZS+bsmgn9uBOHpH6wyGKF0jtcNbhJteLpMklQY7jgstDvTeUn2qLkZB&#10;WX6Ph3O1xq2Xq8Sl+lk35ZdSD7OxfAMRaAz38H/7Qyt4eXpdwt+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htn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Листов</w:t>
                        </w:r>
                      </w:p>
                    </w:txbxContent>
                  </v:textbox>
                </v:rect>
                <v:rect id="Rectangle 4517" o:spid="_x0000_s371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jQsQA&#10;AADdAAAADwAAAGRycy9kb3ducmV2LnhtbESPQWvCQBSE74L/YXlCb3Wjtqmm2UgoCL02KvT4yD6T&#10;1OzbuLvV9N93CwWPw8x8w+Tb0fTiSs53lhUs5gkI4trqjhsFh/3ucQ3CB2SNvWVS8EMetsV0kmOm&#10;7Y0/6FqFRkQI+wwVtCEMmZS+bsmgn9uBOHon6wyGKF0jtcNbhJteLpMklQY7jgstDvTWUn2uvo2C&#10;svwaj5dqgzsv14lL9ZNuyk+lHmZj+Qoi0Bju4f/2u1bwvHpZwd+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I0L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4518" o:spid="_x0000_s371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E+qscAAADdAAAADwAAAGRycy9kb3ducmV2LnhtbESP3UoDMRSE7wXfIRzBOzfbWvuzbVpE&#10;K1i8KP15gNPN6WbbzcmSxHb16Y0geDnMzDfMbNHZRlzIh9qxgl6WgyAuna65UrDfvT2MQYSIrLFx&#10;TAq+KMBifnszw0K7K2/oso2VSBAOBSowMbaFlKE0ZDFkriVO3tF5izFJX0nt8ZrgtpH9PB9KizWn&#10;BYMtvRgqz9tPq2DlDx/n3ndl5IFXftmsXyfBnpS6v+uepyAidfE//Nd+1wqeHkcD+H2TnoC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oT6qxwAAAN0AAAAPAAAAAAAA&#10;AAAAAAAAAKECAABkcnMvZG93bnJldi54bWxQSwUGAAAAAAQABAD5AAAAlQMAAAAA&#10;" strokeweight="1pt"/>
                <v:line id="Line 4519" o:spid="_x0000_s371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McYAAADdAAAADwAAAGRycy9kb3ducmV2LnhtbESP3WoCMRSE7wXfIZxC72pWi3+rUcS2&#10;UOlF8ecBjpvjZuvmZElS3fbpG6Hg5TAz3zDzZWtrcSEfKscK+r0MBHHhdMWlgsP+7WkCIkRkjbVj&#10;UvBDAZaLbmeOuXZX3tJlF0uRIBxyVGBibHIpQ2HIYui5hjh5J+ctxiR9KbXHa4LbWg6ybCQtVpwW&#10;DDa0NlScd99WwcYfP87939LII2/8a/35Mg32S6nHh3Y1AxGpjffwf/tdKxg+j4d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tmzHGAAAA3QAAAA8AAAAAAAAA&#10;AAAAAAAAoQIAAGRycy9kb3ducmV2LnhtbFBLBQYAAAAABAAEAPkAAACUAwAAAAA=&#10;" strokeweight="1pt"/>
                <v:rect id="Rectangle 4520" o:spid="_x0000_s3713"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A2sMA&#10;AADdAAAADwAAAGRycy9kb3ducmV2LnhtbESPQWvCQBSE7wX/w/IEb3WjbaNGVwkFoVfTCh4f2WcS&#10;zb6Nu6vGf+8WCj0OM/MNs9r0phU3cr6xrGAyTkAQl1Y3XCn4+d6+zkH4gKyxtUwKHuRhsx68rDDT&#10;9s47uhWhEhHCPkMFdQhdJqUvazLox7Yjjt7ROoMhSldJ7fAe4aaV0yRJpcGG40KNHX3WVJ6Lq1GQ&#10;56d+fykWuPVynrhUv+sqPyg1Gvb5EkSgPvyH/9pfWsHH2yyF3z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aA2sMAAADdAAAADwAAAAAAAAAAAAAAAACYAgAAZHJzL2Rv&#10;d25yZXYueG1sUEsFBgAAAAAEAAQA9QAAAIgDA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521" o:spid="_x0000_s371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bGN8UAAADdAAAADwAAAGRycy9kb3ducmV2LnhtbESPzWrDMBCE74W8g9hAb43cltTBjRKM&#10;waW3EMeX3NbW+odYK2Opifv2VSDQ4zAz3zDb/WwGcaXJ9ZYVvK4iEMS11T23CspT/rIB4TyyxsEy&#10;KfglB/vd4mmLibY3PtK18K0IEHYJKui8HxMpXd2RQbeyI3HwGjsZ9EFOrdQT3gLcDPItij6kwZ7D&#10;QocjZR3Vl+LHKLicy3X+dcj0aShSXbW5P1eNVup5OaefIDzN/j/8aH9rBev3OI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bGN8UAAADdAAAADwAAAAAAAAAA&#10;AAAAAAChAgAAZHJzL2Rvd25yZXYueG1sUEsFBgAAAAAEAAQA+QAAAJMDAAAAAA==&#10;" strokeweight="2pt"/>
                <v:line id="Line 4522" o:spid="_x0000_s371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w0r8MAAADdAAAADwAAAGRycy9kb3ducmV2LnhtbERPy2oCMRTdF/yHcAV3NaPSWqdGER+g&#10;dFG0fsB1cjsZndwMSdSpX98sCl0ezns6b20tbuRD5VjBoJ+BIC6crrhUcPzaPL+BCBFZY+2YFPxQ&#10;gPms8zTFXLs77+l2iKVIIRxyVGBibHIpQ2HIYui7hjhx385bjAn6UmqP9xRuaznMsldpseLUYLCh&#10;paHicrhaBTt/+rgMHqWRJ975df25mgR7VqrXbRfvICK18V/8595qBS+jcZqb3qQn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sNK/DAAAA3QAAAA8AAAAAAAAAAAAA&#10;AAAAoQIAAGRycy9kb3ducmV2LnhtbFBLBQYAAAAABAAEAPkAAACRAwAAAAA=&#10;" strokeweight="1pt"/>
                <v:line id="Line 4523" o:spid="_x0000_s371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CRNMYAAADdAAAADwAAAGRycy9kb3ducmV2LnhtbESP0WoCMRRE3wv9h3ALvmnWSrVujVJa&#10;C4oPou0HXDfXzermZkmirv36RhD6OMzMGWYya20tzuRD5VhBv5eBIC6crrhU8PP91X0FESKyxtox&#10;KbhSgNn08WGCuXYX3tB5G0uRIBxyVGBibHIpQ2HIYui5hjh5e+ctxiR9KbXHS4LbWj5n2VBarDgt&#10;GGzow1Bx3J6sgqXfrY7939LIHS/9vF5/joM9KNV5at/fQERq43/43l5oBS+D0Rhub9IT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kTTGAAAA3QAAAA8AAAAAAAAA&#10;AAAAAAAAoQIAAGRycy9kb3ducmV2LnhtbFBLBQYAAAAABAAEAPkAAACUAwAAAAA=&#10;" strokeweight="1pt"/>
                <v:line id="Line 4524" o:spid="_x0000_s371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IjsIAAADdAAAADwAAAGRycy9kb3ducmV2LnhtbERPzWoCMRC+C32HMAVvmlWx2NUopSoo&#10;PZRaH2DcTDdbN5Mlibr69OYgePz4/meL1tbiTD5UjhUM+hkI4sLpiksF+991bwIiRGSNtWNScKUA&#10;i/lLZ4a5dhf+ofMuliKFcMhRgYmxyaUMhSGLoe8a4sT9OW8xJuhLqT1eUrit5TDL3qTFilODwYY+&#10;DRXH3ckq2PrD13FwK4088Nav6u/le7D/SnVf248piEhtfIof7o1WMB5N0v70Jj0B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9IjsIAAADdAAAADwAAAAAAAAAAAAAA&#10;AAChAgAAZHJzL2Rvd25yZXYueG1sUEsFBgAAAAAEAAQA+QAAAJADAAAAAA==&#10;" strokeweight="1pt"/>
                <v:group id="Group 4525" o:spid="_x0000_s3718"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XSVMUAAADdAAAADwAAAGRycy9kb3ducmV2LnhtbESPQYvCMBSE74L/ITzB&#10;m6ZVXKQaRURlD7KwdWHx9miebbF5KU1s67/fLAgeh5n5hllve1OJlhpXWlYQTyMQxJnVJecKfi7H&#10;yRKE88gaK8uk4EkOtpvhYI2Jth1/U5v6XAQIuwQVFN7XiZQuK8igm9qaOHg32xj0QTa51A12AW4q&#10;OYuiD2mw5LBQYE37grJ7+jAKTh12u3l8aM/32/55vSy+fs8xKTUe9bsVCE+9f4df7U+tYDFfxv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F0lTFAAAA3QAA&#10;AA8AAAAAAAAAAAAAAAAAqgIAAGRycy9kb3ducmV2LnhtbFBLBQYAAAAABAAEAPoAAACcAwAAAAA=&#10;">
                  <v:rect id="Rectangle 4526" o:spid="_x0000_s37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sQA&#10;AADdAAAADwAAAGRycy9kb3ducmV2LnhtbESPQWvCQBSE74L/YXlCb7rRVonRTQgFodfGFjw+ss8k&#10;mn0bd7ea/vtuodDjMDPfMPtiNL24k/OdZQXLRQKCuLa640bBx/EwT0H4gKyxt0wKvslDkU8ne8y0&#10;ffA73avQiAhhn6GCNoQhk9LXLRn0CzsQR+9sncEQpWukdviIcNPLVZJspMGO40KLA722VF+rL6Og&#10;LC/j563a4sHLNHEb/aKb8qTU02wsdyACjeE//Nd+0wrWz+kKft/EJ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9v7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rect id="Rectangle 4527" o:spid="_x0000_s37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TZcQA&#10;AADdAAAADwAAAGRycy9kb3ducmV2LnhtbESPQWvCQBSE74X+h+UJvdWN1UqMbkIoCF6bKnh8ZJ9J&#10;NPs23d1q/PddodDjMDPfMJtiNL24kvOdZQWzaQKCuLa640bB/mv7moLwAVljb5kU3MlDkT8/bTDT&#10;9safdK1CIyKEfYYK2hCGTEpft2TQT+1AHL2TdQZDlK6R2uEtwk0v35JkKQ12HBdaHOijpfpS/RgF&#10;ZXkeD9/VCrdepolb6oVuyqNSL5OxXIMINIb/8F97pxW8z9M5PN7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U2X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group>
                <v:line id="Line 4528" o:spid="_x0000_s3721"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EoZ8UAAADdAAAADwAAAGRycy9kb3ducmV2LnhtbESPS2vDMBCE74X8B7GB3mq5j4TgRgnG&#10;4NJbieNLbmtr/SDWylhq4v77KhDIcZiZb5jtfjaDuNDkessKXqMYBHFtdc+tgvKYv2xAOI+scbBM&#10;Cv7IwX63eNpiou2VD3QpfCsChF2CCjrvx0RKV3dk0EV2JA5eYyeDPsiplXrCa4CbQb7F8Voa7Dks&#10;dDhS1lF9Ln6NgvOpXOVfP5k+DkWqqzb3p6rRSj0v5/QThKfZP8L39rdWsHrffMDtTXgCcvc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EoZ8UAAADdAAAADwAAAAAAAAAA&#10;AAAAAAChAgAAZHJzL2Rvd25yZXYueG1sUEsFBgAAAAAEAAQA+QAAAJMDAAAAAA==&#10;" strokeweight="2pt"/>
                <v:rect id="Rectangle 4529" o:spid="_x0000_s3722"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FuisQA&#10;AADdAAAADwAAAGRycy9kb3ducmV2LnhtbESPT2vCQBTE7wW/w/IKvdVN/RPS6CpBEHo1VejxkX0m&#10;abNv4+6q8du7gtDjMDO/YZbrwXTiQs63lhV8jBMQxJXVLdcK9t/b9wyED8gaO8uk4EYe1qvRyxJz&#10;ba+8o0sZahEh7HNU0ITQ51L6qiGDfmx74ugdrTMYonS11A6vEW46OUmSVBpsOS402NOmoeqvPBsF&#10;RfE7HE7lJ269zBKX6pmuix+l3l6HYgEi0BD+w8/2l1Ywn2Zz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xbor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530" o:spid="_x0000_s3723"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w/cMA&#10;AADdAAAADwAAAGRycy9kb3ducmV2LnhtbESPQWvCQBSE74X+h+UVeqsbrQ0xukoQhF5NLfT4yD6T&#10;aPZt3F01/feuIHgcZuYbZrEaTCcu5HxrWcF4lIAgrqxuuVaw+9l8ZCB8QNbYWSYF/+RhtXx9WWCu&#10;7ZW3dClDLSKEfY4KmhD6XEpfNWTQj2xPHL29dQZDlK6W2uE1wk0nJ0mSSoMtx4UGe1o3VB3Ls1FQ&#10;FIfh91TOcONllrhUT3Vd/Cn1/jYUcxCBhvAMP9rfWsHXZ5bC/U1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Pw/c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Масштаб</w:t>
                        </w:r>
                      </w:p>
                    </w:txbxContent>
                  </v:textbox>
                </v:rect>
                <v:line id="Line 4531" o:spid="_x0000_s3724"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O2EMUAAADdAAAADwAAAGRycy9kb3ducmV2LnhtbESPzWrDMBCE74W8g9hAb7XcljTBjRKM&#10;waW3EMeX3NbW+odYK2Opifv2VSDQ4zAz3zDb/WwGcaXJ9ZYVvEYxCOLa6p5bBeUpf9mAcB5Z42CZ&#10;FPySg/1u8bTFRNsbH+la+FYECLsEFXTej4mUru7IoIvsSBy8xk4GfZBTK/WEtwA3g3yL4w9psOew&#10;0OFIWUf1pfgxCi7ncpV/HTJ9GopUV23uz1WjlXpezuknCE+z/w8/2t9awep9s4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O2EMUAAADdAAAADwAAAAAAAAAA&#10;AAAAAAChAgAAZHJzL2Rvd25yZXYueG1sUEsFBgAAAAAEAAQA+QAAAJMDAAAAAA==&#10;" strokeweight="2pt"/>
                <v:rect id="Rectangle 4532" o:spid="_x0000_s3725"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BFMEA&#10;AADdAAAADwAAAGRycy9kb3ducmV2LnhtbERPz2vCMBS+C/4P4Q282XRuK7UapQiC13UbeHw0z7Zb&#10;81KTrO3+++Uw2PHj+70/zqYXIznfWVbwmKQgiGurO24UvL+d1zkIH5A19pZJwQ95OB6Wiz0W2k78&#10;SmMVGhFD2BeooA1hKKT0dUsGfWIH4sjdrDMYInSN1A6nGG56uUnTTBrsODa0ONCppfqr+jYKyvJz&#10;/rhXWzx7macu08+6Ka9KrR7mcgci0Bz+xX/ui1bw8pTHufFNf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wwRTBAAAA3QAAAA8AAAAAAAAAAAAAAAAAmAIAAGRycy9kb3du&#10;cmV2LnhtbFBLBQYAAAAABAAEAPUAAACGAw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533" o:spid="_x0000_s3726"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xkj8MA&#10;AADdAAAADwAAAGRycy9kb3ducmV2LnhtbESPQWvCQBSE74X+h+UVvNVNq4YYXSUIgtdGhR4f2dck&#10;Nvs23V01/vuuIHgcZuYbZrkeTCcu5HxrWcHHOAFBXFndcq3gsN++ZyB8QNbYWSYFN/KwXr2+LDHX&#10;9spfdClDLSKEfY4KmhD6XEpfNWTQj21PHL0f6wyGKF0ttcNrhJtOfiZJKg22HBca7GnTUPVbno2C&#10;ojgNx79yjlsvs8Sleqrr4lup0dtQLEAEGsIz/GjvtILZJJvD/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xkj8MAAADdAAAADwAAAAAAAAAAAAAAAACYAgAAZHJzL2Rv&#10;d25yZXYueG1sUEsFBgAAAAAEAAQA9QAAAIgDAAAAAA==&#10;" filled="f" stroked="f" strokeweight=".25pt">
                  <v:textbox inset="1pt,1pt,1pt,1pt">
                    <w:txbxContent>
                      <w:p w:rsidR="00FD58D3" w:rsidRDefault="00FD58D3">
                        <w:pPr>
                          <w:pStyle w:val="ad"/>
                          <w:jc w:val="center"/>
                          <w:rPr>
                            <w:sz w:val="18"/>
                          </w:rPr>
                        </w:pPr>
                        <w:r>
                          <w:rPr>
                            <w:sz w:val="18"/>
                          </w:rPr>
                          <w:t>1</w:t>
                        </w:r>
                      </w:p>
                    </w:txbxContent>
                  </v:textbox>
                </v:rect>
                <v:rect id="Rectangle 4534" o:spid="_x0000_s3727"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bz78A&#10;AADdAAAADwAAAGRycy9kb3ducmV2LnhtbERPTYvCMBC9C/6HMII3TV1X0WqUsiB43argcWjGttpM&#10;ahK1++83B8Hj432vt51pxJOcry0rmIwTEMSF1TWXCo6H3WgBwgdkjY1lUvBHHrabfm+NqbYv/qVn&#10;HkoRQ9inqKAKoU2l9EVFBv3YtsSRu1hnMEToSqkdvmK4aeRXksylwZpjQ4Ut/VRU3PKHUZBl1+50&#10;z5e483KRuLn+1mV2Vmo46LIViEBd+Ijf7r1WMJsu4/74Jj4B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H1vPvwAAAN0AAAAPAAAAAAAAAAAAAAAAAJgCAABkcnMvZG93bnJl&#10;di54bWxQSwUGAAAAAAQABAD1AAAAhAMAAAAA&#10;" filled="f" stroked="f" strokeweight=".25pt">
                  <v:textbox inset="1pt,1pt,1pt,1pt">
                    <w:txbxContent>
                      <w:p w:rsidR="00FD58D3" w:rsidRDefault="00FD58D3">
                        <w:pPr>
                          <w:pStyle w:val="ad"/>
                          <w:jc w:val="center"/>
                          <w:rPr>
                            <w:sz w:val="18"/>
                          </w:rPr>
                        </w:pPr>
                        <w:r>
                          <w:rPr>
                            <w:sz w:val="18"/>
                          </w:rPr>
                          <w:t>1 : 1</w:t>
                        </w:r>
                      </w:p>
                    </w:txbxContent>
                  </v:textbox>
                </v:rect>
                <v:line id="Line 4535" o:spid="_x0000_s3728"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yMYAAADdAAAADwAAAGRycy9kb3ducmV2LnhtbESP0WoCMRRE3wv+Q7iFvtXsWiq6GkVs&#10;CxUfRNsPuG6um62bmyVJdfXrjVDo4zAzZ5jpvLONOJEPtWMFeT8DQVw6XXOl4Pvr43kEIkRkjY1j&#10;UnChAPNZ72GKhXZn3tJpFyuRIBwKVGBibAspQ2nIYui7ljh5B+ctxiR9JbXHc4LbRg6ybCgt1pwW&#10;DLa0NFQed79Wwcrv18f8Whm555V/bzZv42B/lHp67BYTEJG6+B/+a39qBa8v4xz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ae8jGAAAA3QAAAA8AAAAAAAAA&#10;AAAAAAAAoQIAAGRycy9kb3ducmV2LnhtbFBLBQYAAAAABAAEAPkAAACUAwAAAAA=&#10;" strokeweight="1pt"/>
                <w10:wrap anchorx="page" anchory="page"/>
                <w10:anchorlock/>
              </v:group>
            </w:pict>
          </mc:Fallback>
        </mc:AlternateContent>
      </w: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BD21F5" w:rsidP="00776910">
      <w:pPr>
        <w:rPr>
          <w:rFonts w:eastAsia="Calibri"/>
          <w:noProof/>
          <w:sz w:val="28"/>
          <w:szCs w:val="20"/>
        </w:rPr>
      </w:pPr>
    </w:p>
    <w:p w:rsidR="00BD21F5" w:rsidRDefault="00CD6A02" w:rsidP="00776910">
      <w:pPr>
        <w:rPr>
          <w:rFonts w:eastAsia="Calibri"/>
          <w:noProof/>
          <w:sz w:val="28"/>
          <w:szCs w:val="20"/>
        </w:rPr>
      </w:pPr>
      <w:r w:rsidRPr="00CD6A02">
        <w:rPr>
          <w:rFonts w:eastAsia="Calibri"/>
          <w:noProof/>
          <w:sz w:val="28"/>
          <w:szCs w:val="20"/>
        </w:rPr>
        <mc:AlternateContent>
          <mc:Choice Requires="wps">
            <w:drawing>
              <wp:anchor distT="0" distB="0" distL="114300" distR="114300" simplePos="0" relativeHeight="251792384" behindDoc="0" locked="0" layoutInCell="0" allowOverlap="1" wp14:anchorId="4C12017B" wp14:editId="69CFBA47">
                <wp:simplePos x="0" y="0"/>
                <wp:positionH relativeFrom="page">
                  <wp:posOffset>716915</wp:posOffset>
                </wp:positionH>
                <wp:positionV relativeFrom="topMargin">
                  <wp:posOffset>245110</wp:posOffset>
                </wp:positionV>
                <wp:extent cx="2520315" cy="504190"/>
                <wp:effectExtent l="0" t="0" r="13335" b="10160"/>
                <wp:wrapNone/>
                <wp:docPr id="1222" name="Прямоугольник 1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1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212BA026" id="Прямоугольник 1222" o:spid="_x0000_s1026" style="position:absolute;margin-left:56.45pt;margin-top:19.3pt;width:198.45pt;height:39.7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" o:allowincell="f" filled="f" strokeweight="2pt">
                <w10:wrap anchorx="page" anchory="margin"/>
              </v:rect>
            </w:pict>
          </mc:Fallback>
        </mc:AlternateContent>
      </w:r>
      <w:r w:rsidRPr="00CD6A02">
        <w:rPr>
          <w:rFonts w:eastAsia="Calibri"/>
          <w:noProof/>
          <w:sz w:val="28"/>
          <w:szCs w:val="20"/>
        </w:rPr>
        <mc:AlternateContent>
          <mc:Choice Requires="wps">
            <w:drawing>
              <wp:anchor distT="0" distB="0" distL="114300" distR="114300" simplePos="0" relativeHeight="251793408" behindDoc="0" locked="0" layoutInCell="0" allowOverlap="1" wp14:anchorId="263C04CD" wp14:editId="6790EF62">
                <wp:simplePos x="0" y="0"/>
                <wp:positionH relativeFrom="page">
                  <wp:posOffset>840740</wp:posOffset>
                </wp:positionH>
                <wp:positionV relativeFrom="margin">
                  <wp:posOffset>-467360</wp:posOffset>
                </wp:positionV>
                <wp:extent cx="2291715" cy="133350"/>
                <wp:effectExtent l="0" t="0" r="0" b="0"/>
                <wp:wrapNone/>
                <wp:docPr id="1223" name="Надпись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91715" cy="13335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FD58D3" w:rsidRDefault="00FD58D3" w:rsidP="00CD6A02">
                            <w:pPr>
                              <w:jc w:val="center"/>
                            </w:pPr>
                            <w:r>
                              <w:rPr>
                                <w:rFonts w:ascii="ISOCPEUR" w:hAnsi="ISOCPEUR"/>
                                <w:i/>
                                <w:iCs/>
                                <w:color w:val="000000"/>
                                <w:sz w:val="28"/>
                                <w:szCs w:val="28"/>
                              </w:rPr>
                              <w:t>КП 53.09.03.01.212 С1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63C04CD" id="Надпись 1223" o:spid="_x0000_s3729" type="#_x0000_t202" style="position:absolute;margin-left:66.2pt;margin-top:-36.8pt;width:180.45pt;height:10.5pt;rotation:180;flip:x;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" o:allowincell="f" filled="f" stroked="f">
                <v:stroke joinstyle="round"/>
                <o:lock v:ext="edit" shapetype="t"/>
                <v:textbox style="mso-fit-shape-to-text:t">
                  <w:txbxContent>
                    <w:p w:rsidR="00FD58D3" w:rsidRDefault="00FD58D3" w:rsidP="00CD6A02">
                      <w:pPr>
                        <w:jc w:val="center"/>
                      </w:pPr>
                      <w:r>
                        <w:rPr>
                          <w:rFonts w:ascii="ISOCPEUR" w:hAnsi="ISOCPEUR"/>
                          <w:i/>
                          <w:iCs/>
                          <w:color w:val="000000"/>
                          <w:sz w:val="28"/>
                          <w:szCs w:val="28"/>
                        </w:rPr>
                        <w:t>КП 53.09.03.01.212 С1</w:t>
                      </w:r>
                    </w:p>
                  </w:txbxContent>
                </v:textbox>
                <w10:wrap anchorx="page" anchory="margin"/>
              </v:shape>
            </w:pict>
          </mc:Fallback>
        </mc:AlternateContent>
      </w:r>
    </w:p>
    <w:p w:rsidR="00BD21F5" w:rsidRDefault="00BD21F5" w:rsidP="00776910">
      <w:pPr>
        <w:rPr>
          <w:rFonts w:eastAsia="Calibri"/>
          <w:noProof/>
          <w:sz w:val="28"/>
          <w:szCs w:val="20"/>
        </w:rPr>
      </w:pPr>
    </w:p>
    <w:p w:rsidR="004A4B5F" w:rsidRDefault="00CD6A02" w:rsidP="00776910">
      <w:pPr>
        <w:rPr>
          <w:rFonts w:eastAsia="Calibri"/>
          <w:noProof/>
          <w:sz w:val="28"/>
          <w:szCs w:val="20"/>
        </w:rPr>
      </w:pPr>
      <w:r>
        <w:rPr>
          <w:noProof/>
        </w:rPr>
        <w:drawing>
          <wp:inline distT="0" distB="0" distL="0" distR="0" wp14:anchorId="4F2A6304" wp14:editId="28255DC8">
            <wp:extent cx="5940425" cy="2085975"/>
            <wp:effectExtent l="0" t="0" r="3175" b="9525"/>
            <wp:docPr id="4445" name="Рисунок 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085975"/>
                    </a:xfrm>
                    <a:prstGeom prst="rect">
                      <a:avLst/>
                    </a:prstGeom>
                  </pic:spPr>
                </pic:pic>
              </a:graphicData>
            </a:graphic>
          </wp:inline>
        </w:drawing>
      </w:r>
    </w:p>
    <w:p w:rsidR="00E0751E" w:rsidRDefault="00E0751E" w:rsidP="00776910">
      <w:pPr>
        <w:rPr>
          <w:rFonts w:eastAsia="Calibri"/>
          <w:noProof/>
          <w:sz w:val="28"/>
          <w:szCs w:val="20"/>
        </w:rPr>
      </w:pPr>
    </w:p>
    <w:p w:rsidR="00E0751E" w:rsidRDefault="00E0751E" w:rsidP="00776910">
      <w:pPr>
        <w:rPr>
          <w:rFonts w:eastAsia="Calibri"/>
          <w:noProof/>
          <w:sz w:val="28"/>
          <w:szCs w:val="20"/>
        </w:rPr>
      </w:pPr>
    </w:p>
    <w:p w:rsidR="00E0751E" w:rsidRDefault="00FA2ECA" w:rsidP="00776910">
      <w:pPr>
        <w:rPr>
          <w:rFonts w:eastAsia="Calibri"/>
          <w:noProof/>
          <w:sz w:val="28"/>
          <w:szCs w:val="20"/>
        </w:rPr>
      </w:pPr>
      <w:r w:rsidRPr="00FA2ECA">
        <w:rPr>
          <w:rFonts w:eastAsia="Calibri"/>
          <w:noProof/>
          <w:sz w:val="28"/>
          <w:szCs w:val="20"/>
        </w:rPr>
        <mc:AlternateContent>
          <mc:Choice Requires="wpg">
            <w:drawing>
              <wp:anchor distT="0" distB="0" distL="114300" distR="114300" simplePos="0" relativeHeight="251712512" behindDoc="0" locked="1" layoutInCell="0" allowOverlap="1" wp14:anchorId="51793C6C" wp14:editId="330FE99B">
                <wp:simplePos x="0" y="0"/>
                <wp:positionH relativeFrom="page">
                  <wp:posOffset>252095</wp:posOffset>
                </wp:positionH>
                <wp:positionV relativeFrom="page">
                  <wp:posOffset>252095</wp:posOffset>
                </wp:positionV>
                <wp:extent cx="467995" cy="10188575"/>
                <wp:effectExtent l="13970" t="13970" r="13335" b="17780"/>
                <wp:wrapNone/>
                <wp:docPr id="5478" name="Группа 5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10188575"/>
                          <a:chOff x="397" y="397"/>
                          <a:chExt cx="737" cy="16045"/>
                        </a:xfrm>
                      </wpg:grpSpPr>
                      <wps:wsp>
                        <wps:cNvPr id="5479" name="Rectangle 4623"/>
                        <wps:cNvSpPr>
                          <a:spLocks noChangeArrowheads="1"/>
                        </wps:cNvSpPr>
                        <wps:spPr bwMode="auto">
                          <a:xfrm>
                            <a:off x="397" y="397"/>
                            <a:ext cx="737" cy="680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0" name="Line 4624"/>
                        <wps:cNvCnPr>
                          <a:cxnSpLocks noChangeShapeType="1"/>
                        </wps:cNvCnPr>
                        <wps:spPr bwMode="auto">
                          <a:xfrm>
                            <a:off x="737" y="397"/>
                            <a:ext cx="0" cy="6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1" name="Line 4625"/>
                        <wps:cNvCnPr>
                          <a:cxnSpLocks noChangeShapeType="1"/>
                        </wps:cNvCnPr>
                        <wps:spPr bwMode="auto">
                          <a:xfrm>
                            <a:off x="397" y="3799"/>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2" name="Text Box 4626"/>
                        <wps:cNvSpPr txBox="1">
                          <a:spLocks noChangeArrowheads="1"/>
                        </wps:cNvSpPr>
                        <wps:spPr bwMode="auto">
                          <a:xfrm>
                            <a:off x="448"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wps:txbx>
                        <wps:bodyPr rot="0" vert="horz" wrap="square" lIns="0" tIns="0" rIns="0" bIns="0" anchor="t" anchorCtr="0" upright="1">
                          <a:noAutofit/>
                        </wps:bodyPr>
                      </wps:wsp>
                      <wps:wsp>
                        <wps:cNvPr id="5483" name="Text Box 4627"/>
                        <wps:cNvSpPr txBox="1">
                          <a:spLocks noChangeArrowheads="1"/>
                        </wps:cNvSpPr>
                        <wps:spPr bwMode="auto">
                          <a:xfrm>
                            <a:off x="448"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wps:txbx>
                        <wps:bodyPr rot="0" vert="horz" wrap="square" lIns="0" tIns="0" rIns="0" bIns="0" anchor="t" anchorCtr="0" upright="1">
                          <a:noAutofit/>
                        </wps:bodyPr>
                      </wps:wsp>
                      <wps:wsp>
                        <wps:cNvPr id="5484" name="Rectangle 462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5" name="Line 462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6" name="Line 463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7" name="Line 463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8" name="Line 463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9" name="Line 463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0" name="Text Box 463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491" name="Text Box 463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wps:txbx>
                        <wps:bodyPr rot="0" vert="horz" wrap="square" lIns="0" tIns="0" rIns="0" bIns="0" anchor="t" anchorCtr="0" upright="1">
                          <a:noAutofit/>
                        </wps:bodyPr>
                      </wps:wsp>
                      <wps:wsp>
                        <wps:cNvPr id="5492" name="Text Box 463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wps:txbx>
                        <wps:bodyPr rot="0" vert="horz" wrap="square" lIns="0" tIns="0" rIns="0" bIns="0" anchor="t" anchorCtr="0" upright="1">
                          <a:noAutofit/>
                        </wps:bodyPr>
                      </wps:wsp>
                      <wps:wsp>
                        <wps:cNvPr id="5493" name="Text Box 463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wps:txbx>
                        <wps:bodyPr rot="0" vert="horz" wrap="square" lIns="0" tIns="0" rIns="0" bIns="0" anchor="t" anchorCtr="0" upright="1">
                          <a:noAutofit/>
                        </wps:bodyPr>
                      </wps:wsp>
                      <wps:wsp>
                        <wps:cNvPr id="5494" name="Text Box 463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wps:txbx>
                        <wps:bodyPr rot="0" vert="horz" wrap="square" lIns="0" tIns="0" rIns="0" bIns="0" anchor="t" anchorCtr="0" upright="1">
                          <a:noAutofit/>
                        </wps:bodyPr>
                      </wps:wsp>
                      <wps:wsp>
                        <wps:cNvPr id="5495" name="Text Box 4639"/>
                        <wps:cNvSpPr txBox="1">
                          <a:spLocks noChangeArrowheads="1"/>
                        </wps:cNvSpPr>
                        <wps:spPr bwMode="auto">
                          <a:xfrm>
                            <a:off x="812" y="448"/>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496" name="Text Box 4640"/>
                        <wps:cNvSpPr txBox="1">
                          <a:spLocks noChangeArrowheads="1"/>
                        </wps:cNvSpPr>
                        <wps:spPr bwMode="auto">
                          <a:xfrm>
                            <a:off x="812" y="3864"/>
                            <a:ext cx="252" cy="3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wps:txbx>
                        <wps:bodyPr rot="0" vert="horz" wrap="square" lIns="0" tIns="0" rIns="0" bIns="0" anchor="t" anchorCtr="0" upright="1">
                          <a:noAutofit/>
                        </wps:bodyPr>
                      </wps:wsp>
                      <wps:wsp>
                        <wps:cNvPr id="5497" name="Text Box 4641"/>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498" name="Text Box 4642"/>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s:wsp>
                        <wps:cNvPr id="5499" name="Text Box 4643"/>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793C6C" id="Группа 5478" o:spid="_x0000_s3730" style="position:absolute;margin-left:19.85pt;margin-top:19.85pt;width:36.85pt;height:802.25pt;z-index:251712512;mso-position-horizontal-relative:page;mso-position-vertical-relative:page" coordorigin="397,397" coordsize="737,1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" o:allowincell="f">
                <v:rect id="Rectangle 4623" o:spid="_x0000_s3731" style="position:absolute;left:397;top:397;width:737;height:6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E8UA&#10;AADdAAAADwAAAGRycy9kb3ducmV2LnhtbESP0WrCQBRE3wv9h+UWfKsbRWsTXSUKgk+lRj/gkr1N&#10;gtm7Mbsm0a93C4U+DjNzhlltBlOLjlpXWVYwGUcgiHOrKy4UnE/7908QziNrrC2Tgjs52KxfX1aY&#10;aNvzkbrMFyJA2CWooPS+SaR0eUkG3dg2xMH7sa1BH2RbSN1iH+CmltMo+pAGKw4LJTa0Kym/ZDej&#10;4OKH7istssc+Pm/j/Hub9rdrqtTobUiXIDwN/j/81z5oBfPZIobf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wTxQAAAN0AAAAPAAAAAAAAAAAAAAAAAJgCAABkcnMv&#10;ZG93bnJldi54bWxQSwUGAAAAAAQABAD1AAAAigMAAAAA&#10;" filled="f" strokeweight="2pt"/>
                <v:line id="Line 4624" o:spid="_x0000_s3732" style="position:absolute;visibility:visible;mso-wrap-style:square" from="737,397" to="73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DjAb4AAADdAAAADwAAAGRycy9kb3ducmV2LnhtbERPvQrCMBDeBd8hnOCmqaIi1SgiVNzE&#10;2sXtbM622FxKE7W+vRkEx4/vf73tTC1e1LrKsoLJOAJBnFtdcaEguySjJQjnkTXWlknBhxxsN/3e&#10;GmNt33ymV+oLEULYxaig9L6JpXR5SQbd2DbEgbvb1qAPsC2kbvEdwk0tp1G0kAYrDg0lNrQvKX+k&#10;T6Pgcc3myeG015c63elbkfjr7a6VGg663QqEp87/xT/3USuYz5Zhf3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IOMBvgAAAN0AAAAPAAAAAAAAAAAAAAAAAKEC&#10;AABkcnMvZG93bnJldi54bWxQSwUGAAAAAAQABAD5AAAAjAMAAAAA&#10;" strokeweight="2pt"/>
                <v:line id="Line 4625" o:spid="_x0000_s3733" style="position:absolute;visibility:visible;mso-wrap-style:square" from="397,3799" to="1134,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GmsEAAADdAAAADwAAAGRycy9kb3ducmV2LnhtbESPwQrCMBBE74L/EFbwpqmiItUoIlS8&#10;idWLt7VZ22KzKU3U+vdGEDwOM/OGWa5bU4knNa60rGA0jEAQZ1aXnCs4n5LBHITzyBory6TgTQ7W&#10;q25nibG2Lz7SM/W5CBB2MSoovK9jKV1WkEE3tDVx8G62MeiDbHKpG3wFuKnkOIpm0mDJYaHAmrYF&#10;Zff0YRTcL+dpsjts9alKN/qaJ/5yvWml+r12swDhqfX/8K+91wqmk/kI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bEaawQAAAN0AAAAPAAAAAAAAAAAAAAAA&#10;AKECAABkcnMvZG93bnJldi54bWxQSwUGAAAAAAQABAD5AAAAjwMAAAAA&#10;" strokeweight="2pt"/>
                <v:shape id="Text Box 4626" o:spid="_x0000_s3734" type="#_x0000_t202" style="position:absolute;left:448;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ncYA&#10;AADdAAAADwAAAGRycy9kb3ducmV2LnhtbESPQWvCQBSE70L/w/IEb7pRqtjoKlJaEITSGA89PrPP&#10;ZDH7Ns2uGv99tyB4HGbmG2a57mwtrtR641jBeJSAIC6cNlwqOOSfwzkIH5A11o5JwZ08rFcvvSWm&#10;2t04o+s+lCJC2KeooAqhSaX0RUUW/cg1xNE7udZiiLItpW7xFuG2lpMkmUmLhuNChQ29V1Sc9xer&#10;YPPD2Yf5/Tp+Z6fM5PlbwrvZWalBv9ssQATqwjP8aG+1gunrfAL/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n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Перв</w:t>
                              </w:r>
                              <w:proofErr w:type="spellEnd"/>
                              <w:r>
                                <w:rPr>
                                  <w:sz w:val="18"/>
                                </w:rPr>
                                <w:t xml:space="preserve">. </w:t>
                              </w:r>
                              <w:proofErr w:type="spellStart"/>
                              <w:r>
                                <w:rPr>
                                  <w:sz w:val="18"/>
                                </w:rPr>
                                <w:t>примен</w:t>
                              </w:r>
                              <w:proofErr w:type="spellEnd"/>
                              <w:r>
                                <w:rPr>
                                  <w:sz w:val="18"/>
                                </w:rPr>
                                <w:t>.</w:t>
                              </w:r>
                            </w:p>
                          </w:tc>
                        </w:tr>
                      </w:tbl>
                      <w:p w:rsidR="00FD58D3" w:rsidRDefault="00FD58D3"/>
                    </w:txbxContent>
                  </v:textbox>
                </v:shape>
                <v:shape id="Text Box 4627" o:spid="_x0000_s3735" type="#_x0000_t202" style="position:absolute;left:448;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sBsYA&#10;AADdAAAADwAAAGRycy9kb3ducmV2LnhtbESPQWvCQBSE7wX/w/KE3upG24pGVxGxUCgUYzx4fGaf&#10;yWL2bcxuNf333YLgcZiZb5j5srO1uFLrjWMFw0ECgrhw2nCpYJ9/vExA+ICssXZMCn7Jw3LRe5pj&#10;qt2NM7ruQikihH2KCqoQmlRKX1Rk0Q9cQxy9k2sthijbUuoWbxFuazlKkrG0aDguVNjQuqLivPux&#10;ClYHzjbm8n3cZqfM5Pk04a/xWannfreagQjUhUf43v7UCt7fJq/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MsBs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Справ. №</w:t>
                              </w:r>
                            </w:p>
                          </w:tc>
                        </w:tr>
                      </w:tbl>
                      <w:p w:rsidR="00FD58D3" w:rsidRDefault="00FD58D3"/>
                    </w:txbxContent>
                  </v:textbox>
                </v:shape>
                <v:rect id="Rectangle 4628" o:spid="_x0000_s3736"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DqsUA&#10;AADdAAAADwAAAGRycy9kb3ducmV2LnhtbESP0YrCMBRE3wX/IVzBN01dXNFqlCoI+7Ro1w+4NHfb&#10;YnPTbWLb9euNIPg4zMwZZrPrTSVaalxpWcFsGoEgzqwuOVdw+TlOliCcR9ZYWSYF/+Rgtx0ONhhr&#10;2/GZ2tTnIkDYxaig8L6OpXRZQQbd1NbEwfu1jUEfZJNL3WAX4KaSH1G0kAZLDgsF1nQoKLumN6Pg&#10;6vv2O8nT+3F12a+y0z7pbn+JUuNRn6xBeOr9O/xqf2kFn/PlHJ5vwhO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UOqxQAAAN0AAAAPAAAAAAAAAAAAAAAAAJgCAABkcnMv&#10;ZG93bnJldi54bWxQSwUGAAAAAAQABAD1AAAAigMAAAAA&#10;" filled="f" strokeweight="2pt"/>
                <v:line id="Line 4629" o:spid="_x0000_s3737"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AmcUAAADdAAAADwAAAGRycy9kb3ducmV2LnhtbESPzWrDMBCE74W8g9hAb43cUhfjWjEm&#10;4NJbqOOLbxtr/UOslbHUxH37KlDocZiZb5gsX80krrS40bKC510Egri1euReQX0qnxIQziNrnCyT&#10;gh9ykO83Dxmm2t74i66V70WAsEtRweD9nErp2oEMup2diYPX2cWgD3LppV7wFuBmki9R9CYNjhwW&#10;BpzpMFB7qb6NgktTx+XH8aBPU1Xoc1/65txppR63a/EOwtPq/8N/7U+tIH5NYri/CU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dAmcUAAADdAAAADwAAAAAAAAAA&#10;AAAAAAChAgAAZHJzL2Rvd25yZXYueG1sUEsFBgAAAAAEAAQA+QAAAJMDAAAAAA==&#10;" strokeweight="2pt"/>
                <v:line id="Line 4630" o:spid="_x0000_s3738"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e7sEAAADdAAAADwAAAGRycy9kb3ducmV2LnhtbESPwQrCMBBE74L/EFbwpqmiItUoIlS8&#10;idWLt7VZ22KzKU3U+vdGEDwOM/OGWa5bU4knNa60rGA0jEAQZ1aXnCs4n5LBHITzyBory6TgTQ7W&#10;q25nibG2Lz7SM/W5CBB2MSoovK9jKV1WkEE3tDVx8G62MeiDbHKpG3wFuKnkOIpm0mDJYaHAmrYF&#10;Zff0YRTcL+dpsjts9alKN/qaJ/5yvWml+r12swDhqfX/8K+91wqmk/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hd7uwQAAAN0AAAAPAAAAAAAAAAAAAAAA&#10;AKECAABkcnMvZG93bnJldi54bWxQSwUGAAAAAAQABAD5AAAAjwMAAAAA&#10;" strokeweight="2pt"/>
                <v:line id="Line 4631" o:spid="_x0000_s3739"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l7dcUAAADdAAAADwAAAGRycy9kb3ducmV2LnhtbESPzWrDMBCE74W8g9hAb7Xc0jTBjRKM&#10;waW3EMeX3NbW+odYK2Opifv2VSDQ4zAz3zDb/WwGcaXJ9ZYVvEYxCOLa6p5bBeUpf9mAcB5Z42CZ&#10;FPySg/1u8bTFRNsbH+la+FYECLsEFXTej4mUru7IoIvsSBy8xk4GfZBTK/WEtwA3g3yL4w9psOew&#10;0OFIWUf1pfgxCi7ncpV/HTJ9GopUV23uz1WjlXpezuknCE+z/w8/2t9awep9s4b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l7dcUAAADdAAAADwAAAAAAAAAA&#10;AAAAAAChAgAAZHJzL2Rvd25yZXYueG1sUEsFBgAAAAAEAAQA+QAAAJMDAAAAAA==&#10;" strokeweight="2pt"/>
                <v:line id="Line 4632" o:spid="_x0000_s3740"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vB74AAADdAAAADwAAAGRycy9kb3ducmV2LnhtbERPvQrCMBDeBd8hnOCmqaIi1SgiVNzE&#10;2sXtbM622FxKE7W+vRkEx4/vf73tTC1e1LrKsoLJOAJBnFtdcaEguySjJQjnkTXWlknBhxxsN/3e&#10;GmNt33ymV+oLEULYxaig9L6JpXR5SQbd2DbEgbvb1qAPsC2kbvEdwk0tp1G0kAYrDg0lNrQvKX+k&#10;T6Pgcc3myeG015c63elbkfjr7a6VGg663QqEp87/xT/3USuYz5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Vu8HvgAAAN0AAAAPAAAAAAAAAAAAAAAAAKEC&#10;AABkcnMvZG93bnJldi54bWxQSwUGAAAAAAQABAD5AAAAjAMAAAAA&#10;" strokeweight="2pt"/>
                <v:line id="Line 4633" o:spid="_x0000_s3741"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pKnMUAAADdAAAADwAAAGRycy9kb3ducmV2LnhtbESPzWrDMBCE74W8g9hAb43c0hTHjRKM&#10;waW3EMeX3NbW+odYK2Opifv2VSDQ4zAz3zDb/WwGcaXJ9ZYVvK4iEMS11T23CspT/hKDcB5Z42CZ&#10;FPySg/1u8bTFRNsbH+la+FYECLsEFXTej4mUru7IoFvZkTh4jZ0M+iCnVuoJbwFuBvkWRR/SYM9h&#10;ocORso7qS/FjFFzO5Tr/OmT6NBSprtrcn6tGK/W8nNNPEJ5m/x9+tL+1gvV7vIH7m/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pKnMUAAADdAAAADwAAAAAAAAAA&#10;AAAAAAChAgAAZHJzL2Rvd25yZXYueG1sUEsFBgAAAAAEAAQA+QAAAJMDAAAAAA==&#10;" strokeweight="2pt"/>
                <v:shape id="Text Box 4634" o:spid="_x0000_s3742"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krMMA&#10;AADdAAAADwAAAGRycy9kb3ducmV2LnhtbERPz2vCMBS+C/sfwht403RjyuyMIsOBIIhtd9jxrXm2&#10;wealNlHrf28OgseP7/d82dtGXKjzxrGCt3ECgrh02nCl4Lf4GX2C8AFZY+OYFNzIw3LxMphjqt2V&#10;M7rkoRIxhH2KCuoQ2lRKX9Zk0Y9dSxy5g+sshgi7SuoOrzHcNvI9SabSouHYUGNL3zWVx/xsFaz+&#10;OFub0+5/nx0yUxSzhLfTo1LD1371BSJQH57ih3ujFUw+ZnF/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gkrM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635" o:spid="_x0000_s3743"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BN8YA&#10;AADdAAAADwAAAGRycy9kb3ducmV2LnhtbESPQWvCQBSE74L/YXmCN91YrGh0FRGFQqE0xoPHZ/aZ&#10;LGbfptmtpv++Wyh4HGbmG2a16Wwt7tR641jBZJyAIC6cNlwqOOWH0RyED8gaa8ek4Ic8bNb93gpT&#10;7R6c0f0YShEh7FNUUIXQpFL6oiKLfuwa4uhdXWsxRNmWUrf4iHBby5ckmUmLhuNChQ3tKipux2+r&#10;YHvmbG++Pi6f2TUzeb5I+H12U2o46LZLEIG68Az/t9+0gtfpYgJ/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SBN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 xml:space="preserve">Инв. № </w:t>
                              </w:r>
                              <w:proofErr w:type="spellStart"/>
                              <w:r>
                                <w:rPr>
                                  <w:sz w:val="18"/>
                                  <w:lang w:val="ru-RU"/>
                                </w:rPr>
                                <w:t>дубл</w:t>
                              </w:r>
                              <w:proofErr w:type="spellEnd"/>
                              <w:r>
                                <w:rPr>
                                  <w:sz w:val="18"/>
                                  <w:lang w:val="ru-RU"/>
                                </w:rPr>
                                <w:t>.</w:t>
                              </w:r>
                            </w:p>
                          </w:tc>
                        </w:tr>
                      </w:tbl>
                      <w:p w:rsidR="00FD58D3" w:rsidRDefault="00FD58D3"/>
                    </w:txbxContent>
                  </v:textbox>
                </v:shape>
                <v:shape id="Text Box 4636" o:spid="_x0000_s3744"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fQMYA&#10;AADdAAAADwAAAGRycy9kb3ducmV2LnhtbESPQWvCQBSE7wX/w/KE3upGaUWjq4goCIXSGA8en9ln&#10;sph9G7Orpv++Wyh4HGbmG2a+7Gwt7tR641jBcJCAIC6cNlwqOOTbtwkIH5A11o5JwQ95WC56L3NM&#10;tXtwRvd9KEWEsE9RQRVCk0rpi4os+oFriKN3dq3FEGVbSt3iI8JtLUdJMpYWDceFChtaV1Rc9jer&#10;YHXkbGOuX6fv7JyZPJ8m/Dm+KPXa71YzEIG68Az/t3dawcf7dA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YfQ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roofErr w:type="spellStart"/>
                              <w:r>
                                <w:rPr>
                                  <w:sz w:val="18"/>
                                </w:rPr>
                                <w:t>Взам</w:t>
                              </w:r>
                              <w:proofErr w:type="spellEnd"/>
                              <w:r>
                                <w:rPr>
                                  <w:sz w:val="18"/>
                                </w:rPr>
                                <w:t xml:space="preserve">. </w:t>
                              </w:r>
                              <w:proofErr w:type="spellStart"/>
                              <w:r>
                                <w:rPr>
                                  <w:sz w:val="18"/>
                                </w:rPr>
                                <w:t>инв</w:t>
                              </w:r>
                              <w:proofErr w:type="spellEnd"/>
                              <w:r>
                                <w:rPr>
                                  <w:sz w:val="18"/>
                                </w:rPr>
                                <w:t>. №</w:t>
                              </w:r>
                            </w:p>
                          </w:tc>
                        </w:tr>
                      </w:tbl>
                      <w:p w:rsidR="00FD58D3" w:rsidRDefault="00FD58D3"/>
                    </w:txbxContent>
                  </v:textbox>
                </v:shape>
                <v:shape id="Text Box 4637" o:spid="_x0000_s3745"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628YA&#10;AADdAAAADwAAAGRycy9kb3ducmV2LnhtbESPQWvCQBSE7wX/w/IEb3WjbUWjq0ipIBSKMR48PrPP&#10;ZDH7Ns2umv77bqHgcZiZb5jFqrO1uFHrjWMFo2ECgrhw2nCp4JBvnqcgfEDWWDsmBT/kYbXsPS0w&#10;1e7OGd32oRQRwj5FBVUITSqlLyqy6IeuIY7e2bUWQ5RtKXWL9wi3tRwnyURaNBwXKmzovaLisr9a&#10;BesjZx/m++u0y86ZyfNZwp+Ti1KDfreegwjUhUf4v73VCt5eZy/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q62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98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Подпись и дата</w:t>
                              </w:r>
                            </w:p>
                          </w:tc>
                        </w:tr>
                      </w:tbl>
                      <w:p w:rsidR="00FD58D3" w:rsidRDefault="00FD58D3"/>
                    </w:txbxContent>
                  </v:textbox>
                </v:shape>
                <v:shape id="Text Box 4638" o:spid="_x0000_s3746"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ir8YA&#10;AADdAAAADwAAAGRycy9kb3ducmV2LnhtbESPQWvCQBSE7wX/w/IEb3WjWNHoKiIVhEJpjAePz+wz&#10;Wcy+TbOrpv++Wyh4HGbmG2a57mwt7tR641jBaJiAIC6cNlwqOOa71xkIH5A11o5JwQ95WK96L0tM&#10;tXtwRvdDKEWEsE9RQRVCk0rpi4os+qFriKN3ca3FEGVbSt3iI8JtLcdJMpUWDceFChvaVlRcDzer&#10;YHPi7N18f56/sktm8nye8Mf0qtSg320WIAJ14Rn+b++1grfJfAJ/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Mir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r>
                                <w:rPr>
                                  <w:sz w:val="18"/>
                                  <w:lang w:val="ru-RU"/>
                                </w:rPr>
                                <w:t>Инв. № подл.</w:t>
                              </w:r>
                            </w:p>
                          </w:tc>
                        </w:tr>
                      </w:tbl>
                      <w:p w:rsidR="00FD58D3" w:rsidRDefault="00FD58D3"/>
                    </w:txbxContent>
                  </v:textbox>
                </v:shape>
                <v:shape id="Text Box 4639" o:spid="_x0000_s3747" type="#_x0000_t202" style="position:absolute;left:812;top:448;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NMYA&#10;AADdAAAADwAAAGRycy9kb3ducmV2LnhtbESPQWvCQBSE7wX/w/KE3upGqaLRVURaKBSkMR48PrPP&#10;ZDH7Ns1uNf57Vyh4HGbmG2ax6mwtLtR641jBcJCAIC6cNlwq2Oefb1MQPiBrrB2Tght5WC17LwtM&#10;tbtyRpddKEWEsE9RQRVCk0rpi4os+oFriKN3cq3FEGVbSt3iNcJtLUdJMpEWDceFChvaVFScd39W&#10;wfrA2Yf53R5/slNm8nyW8PfkrNRrv1vPQQTqwjP83/7SCsbvszE8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HNM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640" o:spid="_x0000_s3748" type="#_x0000_t202" style="position:absolute;left:812;top:3864;width:252;height:3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0ZQ8YA&#10;AADdAAAADwAAAGRycy9kb3ducmV2LnhtbESPQWvCQBSE7wX/w/IEb3Vj0VCjq4goFITSGA8en9ln&#10;sph9m2a3mv77bqHQ4zAz3zDLdW8bcafOG8cKJuMEBHHptOFKwanYP7+C8AFZY+OYFHyTh/Vq8LTE&#10;TLsH53Q/hkpECPsMFdQhtJmUvqzJoh+7ljh6V9dZDFF2ldQdPiLcNvIlSVJp0XBcqLGlbU3l7fhl&#10;FWzOnO/M5/vlI7/mpijmCR/Sm1KjYb9ZgAjUh//wX/tNK5hN5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0ZQ8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3401"/>
                            <w:jc w:val="center"/>
                          </w:trPr>
                          <w:tc>
                            <w:tcPr>
                              <w:tcW w:w="249" w:type="dxa"/>
                              <w:tcBorders>
                                <w:top w:val="nil"/>
                                <w:left w:val="nil"/>
                                <w:bottom w:val="nil"/>
                                <w:right w:val="nil"/>
                              </w:tcBorders>
                              <w:textDirection w:val="btLr"/>
                              <w:vAlign w:val="center"/>
                            </w:tcPr>
                            <w:p w:rsidR="00FD58D3" w:rsidRDefault="00FD58D3">
                              <w:pPr>
                                <w:pStyle w:val="ad"/>
                                <w:jc w:val="center"/>
                                <w:rPr>
                                  <w:sz w:val="18"/>
                                  <w:lang w:val="en-US"/>
                                </w:rPr>
                              </w:pPr>
                            </w:p>
                          </w:tc>
                        </w:tr>
                      </w:tbl>
                      <w:p w:rsidR="00FD58D3" w:rsidRDefault="00FD58D3"/>
                    </w:txbxContent>
                  </v:textbox>
                </v:shape>
                <v:shape id="Text Box 4641" o:spid="_x0000_s3749"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82McA&#10;AADdAAAADwAAAGRycy9kb3ducmV2LnhtbESPT2vCQBTE7wW/w/KE3upGaf0TXUXEQqFQjPHg8Zl9&#10;JovZtzG71fTbdwsFj8PM/IZZrDpbixu13jhWMBwkIIgLpw2XCg75+8sUhA/IGmvHpOCHPKyWvacF&#10;ptrdOaPbPpQiQtinqKAKoUml9EVFFv3ANcTRO7vWYoiyLaVu8R7htpajJBlLi4bjQoUNbSoqLvtv&#10;q2B95Gxrrl+nXXbOTJ7PEv4cX5R67nfrOYhAXXiE/9sfWsHb62wC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RvNjHAAAA3QAAAA8AAAAAAAAAAAAAAAAAmAIAAGRy&#10;cy9kb3ducmV2LnhtbFBLBQYAAAAABAAEAPUAAACM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642" o:spid="_x0000_s3750"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oqsMA&#10;AADdAAAADwAAAGRycy9kb3ducmV2LnhtbERPz2vCMBS+C/sfwht403RjyuyMIsOBIIhtd9jxrXm2&#10;wealNlHrf28OgseP7/d82dtGXKjzxrGCt3ECgrh02nCl4Lf4GX2C8AFZY+OYFNzIw3LxMphjqt2V&#10;M7rkoRIxhH2KCuoQ2lRKX9Zk0Y9dSxy5g+sshgi7SuoOrzHcNvI9SabSouHYUGNL3zWVx/xsFaz+&#10;OFub0+5/nx0yUxSzhLfTo1LD1371BSJQH57ih3ujFUw+ZnFufBOf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4oqsMAAADd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v:shape id="Text Box 4643" o:spid="_x0000_s3751"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NMcYA&#10;AADdAAAADwAAAGRycy9kb3ducmV2LnhtbESPQWvCQBSE74L/YXmCN91YrDTRVUQUCoXSGA8en9ln&#10;sph9m2a3mv77bqHQ4zAz3zCrTW8bcafOG8cKZtMEBHHptOFKwak4TF5A+ICssXFMCr7Jw2Y9HKww&#10;0+7BOd2PoRIRwj5DBXUIbSalL2uy6KeuJY7e1XUWQ5RdJXWHjwi3jXxKkoW0aDgu1NjSrqbydvyy&#10;CrZnzvfm8/3ykV9zUxRpwm+Lm1LjUb9dggjUh//wX/tVK3iep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KNMcYAAADdAAAADwAAAAAAAAAAAAAAAACYAgAAZHJz&#10;L2Rvd25yZXYueG1sUEsFBgAAAAAEAAQA9QAAAIs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FD58D3">
                          <w:trPr>
                            <w:cantSplit/>
                            <w:trHeight w:hRule="exact" w:val="1417"/>
                            <w:jc w:val="center"/>
                          </w:trPr>
                          <w:tc>
                            <w:tcPr>
                              <w:tcW w:w="249" w:type="dxa"/>
                              <w:tcBorders>
                                <w:top w:val="nil"/>
                                <w:left w:val="nil"/>
                                <w:bottom w:val="nil"/>
                                <w:right w:val="nil"/>
                              </w:tcBorders>
                              <w:textDirection w:val="btLr"/>
                              <w:vAlign w:val="center"/>
                            </w:tcPr>
                            <w:p w:rsidR="00FD58D3" w:rsidRDefault="00FD58D3">
                              <w:pPr>
                                <w:pStyle w:val="ad"/>
                                <w:jc w:val="center"/>
                                <w:rPr>
                                  <w:sz w:val="18"/>
                                </w:rPr>
                              </w:pPr>
                            </w:p>
                          </w:tc>
                        </w:tr>
                      </w:tbl>
                      <w:p w:rsidR="00FD58D3" w:rsidRDefault="00FD58D3"/>
                    </w:txbxContent>
                  </v:textbox>
                </v:shape>
                <w10:wrap anchorx="page" anchory="page"/>
                <w10:anchorlock/>
              </v:group>
            </w:pict>
          </mc:Fallback>
        </mc:AlternateContent>
      </w:r>
      <w:r w:rsidRPr="00FA2ECA">
        <w:rPr>
          <w:rFonts w:eastAsia="Calibri"/>
          <w:noProof/>
          <w:sz w:val="28"/>
          <w:szCs w:val="20"/>
        </w:rPr>
        <mc:AlternateContent>
          <mc:Choice Requires="wpg">
            <w:drawing>
              <wp:anchor distT="0" distB="0" distL="114300" distR="114300" simplePos="0" relativeHeight="251713536" behindDoc="0" locked="1" layoutInCell="0" allowOverlap="1" wp14:anchorId="0481A825" wp14:editId="7D1C35D5">
                <wp:simplePos x="0" y="0"/>
                <wp:positionH relativeFrom="page">
                  <wp:posOffset>720090</wp:posOffset>
                </wp:positionH>
                <wp:positionV relativeFrom="page">
                  <wp:posOffset>252095</wp:posOffset>
                </wp:positionV>
                <wp:extent cx="6588760" cy="10189210"/>
                <wp:effectExtent l="15240" t="13970" r="15875" b="17145"/>
                <wp:wrapNone/>
                <wp:docPr id="5500" name="Группа 5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501" name="Rectangle 4645"/>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2" name="Line 4646"/>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3" name="Line 4647"/>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4" name="Line 4648"/>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5" name="Line 4649"/>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6" name="Line 4650"/>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7" name="Line 4651"/>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8" name="Line 4652"/>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9" name="Line 4653"/>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0" name="Rectangle 4654"/>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511" name="Rectangle 4655"/>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512" name="Rectangle 4656"/>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513" name="Rectangle 4657"/>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514" name="Rectangle 4658"/>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Дата</w:t>
                              </w:r>
                            </w:p>
                          </w:txbxContent>
                        </wps:txbx>
                        <wps:bodyPr rot="0" vert="horz" wrap="square" lIns="12700" tIns="12700" rIns="12700" bIns="12700" anchor="t" anchorCtr="0" upright="1">
                          <a:noAutofit/>
                        </wps:bodyPr>
                      </wps:wsp>
                      <wps:wsp>
                        <wps:cNvPr id="5515" name="Rectangle 4659"/>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w:t>
                              </w:r>
                            </w:p>
                          </w:txbxContent>
                        </wps:txbx>
                        <wps:bodyPr rot="0" vert="horz" wrap="square" lIns="12700" tIns="12700" rIns="12700" bIns="12700" anchor="t" anchorCtr="0" upright="1">
                          <a:noAutofit/>
                        </wps:bodyPr>
                      </wps:wsp>
                      <wps:wsp>
                        <wps:cNvPr id="5516" name="Rectangle 4660"/>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517" name="Rectangle 4661"/>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10657E" w:rsidRDefault="00FD58D3" w:rsidP="00640BE8">
                              <w:pPr>
                                <w:pStyle w:val="ad"/>
                                <w:jc w:val="center"/>
                                <w:rPr>
                                  <w:rFonts w:ascii="Journal" w:hAnsi="Journal"/>
                                  <w:lang w:val="ru-RU"/>
                                </w:rPr>
                              </w:pPr>
                              <w:r>
                                <w:rPr>
                                  <w:lang w:val="ru-RU"/>
                                </w:rPr>
                                <w:t>КП 53.09.03.01.212 С1</w:t>
                              </w:r>
                            </w:p>
                            <w:p w:rsidR="00FD58D3" w:rsidRDefault="00FD58D3">
                              <w:pPr>
                                <w:pStyle w:val="ad"/>
                                <w:jc w:val="center"/>
                                <w:rPr>
                                  <w:rFonts w:ascii="Journal" w:hAnsi="Journal"/>
                                  <w:lang w:val="ru-RU"/>
                                </w:rPr>
                              </w:pPr>
                            </w:p>
                          </w:txbxContent>
                        </wps:txbx>
                        <wps:bodyPr rot="0" vert="horz" wrap="square" lIns="12700" tIns="12700" rIns="12700" bIns="12700" anchor="t" anchorCtr="0" upright="1">
                          <a:noAutofit/>
                        </wps:bodyPr>
                      </wps:wsp>
                      <wps:wsp>
                        <wps:cNvPr id="5518" name="Line 4662"/>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9" name="Line 4663"/>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0" name="Line 4664"/>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1" name="Line 4665"/>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2" name="Line 4666"/>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523" name="Group 4667"/>
                        <wpg:cNvGrpSpPr>
                          <a:grpSpLocks/>
                        </wpg:cNvGrpSpPr>
                        <wpg:grpSpPr bwMode="auto">
                          <a:xfrm>
                            <a:off x="1154" y="14756"/>
                            <a:ext cx="2491" cy="248"/>
                            <a:chOff x="0" y="0"/>
                            <a:chExt cx="19999" cy="20000"/>
                          </a:xfrm>
                        </wpg:grpSpPr>
                        <wps:wsp>
                          <wps:cNvPr id="5524" name="Rectangle 466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525" name="Rectangle 466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722261" w:rsidRDefault="00FD58D3">
                                <w:pPr>
                                  <w:pStyle w:val="ad"/>
                                  <w:rPr>
                                    <w:sz w:val="18"/>
                                    <w:lang w:val="ru-RU"/>
                                  </w:rPr>
                                </w:pPr>
                                <w:proofErr w:type="spellStart"/>
                                <w:r>
                                  <w:rPr>
                                    <w:sz w:val="18"/>
                                  </w:rPr>
                                  <w:t>Кутузо</w:t>
                                </w:r>
                                <w:r>
                                  <w:rPr>
                                    <w:sz w:val="18"/>
                                    <w:lang w:val="ru-RU"/>
                                  </w:rPr>
                                  <w:t>ва</w:t>
                                </w:r>
                                <w:proofErr w:type="spellEnd"/>
                              </w:p>
                            </w:txbxContent>
                          </wps:txbx>
                          <wps:bodyPr rot="0" vert="horz" wrap="square" lIns="12700" tIns="12700" rIns="12700" bIns="12700" anchor="t" anchorCtr="0" upright="1">
                            <a:noAutofit/>
                          </wps:bodyPr>
                        </wps:wsp>
                      </wpg:grpSp>
                      <wpg:grpSp>
                        <wpg:cNvPr id="5526" name="Group 4670"/>
                        <wpg:cNvGrpSpPr>
                          <a:grpSpLocks/>
                        </wpg:cNvGrpSpPr>
                        <wpg:grpSpPr bwMode="auto">
                          <a:xfrm>
                            <a:off x="1154" y="15036"/>
                            <a:ext cx="2491" cy="248"/>
                            <a:chOff x="0" y="0"/>
                            <a:chExt cx="19999" cy="20000"/>
                          </a:xfrm>
                        </wpg:grpSpPr>
                        <wps:wsp>
                          <wps:cNvPr id="5527" name="Rectangle 467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528" name="Rectangle 467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722261" w:rsidRDefault="00FD58D3">
                                <w:pPr>
                                  <w:pStyle w:val="ad"/>
                                  <w:rPr>
                                    <w:sz w:val="18"/>
                                    <w:lang w:val="ru-RU"/>
                                  </w:rPr>
                                </w:pPr>
                                <w:proofErr w:type="spellStart"/>
                                <w:r>
                                  <w:rPr>
                                    <w:sz w:val="18"/>
                                  </w:rPr>
                                  <w:t>Рудински</w:t>
                                </w:r>
                                <w:proofErr w:type="spellEnd"/>
                                <w:r>
                                  <w:rPr>
                                    <w:sz w:val="18"/>
                                    <w:lang w:val="ru-RU"/>
                                  </w:rPr>
                                  <w:t>й</w:t>
                                </w:r>
                              </w:p>
                            </w:txbxContent>
                          </wps:txbx>
                          <wps:bodyPr rot="0" vert="horz" wrap="square" lIns="12700" tIns="12700" rIns="12700" bIns="12700" anchor="t" anchorCtr="0" upright="1">
                            <a:noAutofit/>
                          </wps:bodyPr>
                        </wps:wsp>
                      </wpg:grpSp>
                      <wpg:grpSp>
                        <wpg:cNvPr id="5529" name="Group 4673"/>
                        <wpg:cNvGrpSpPr>
                          <a:grpSpLocks/>
                        </wpg:cNvGrpSpPr>
                        <wpg:grpSpPr bwMode="auto">
                          <a:xfrm>
                            <a:off x="1154" y="15316"/>
                            <a:ext cx="2491" cy="248"/>
                            <a:chOff x="0" y="0"/>
                            <a:chExt cx="19999" cy="20000"/>
                          </a:xfrm>
                        </wpg:grpSpPr>
                        <wps:wsp>
                          <wps:cNvPr id="5530" name="Rectangle 467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Т. Контр.</w:t>
                                </w:r>
                              </w:p>
                            </w:txbxContent>
                          </wps:txbx>
                          <wps:bodyPr rot="0" vert="horz" wrap="square" lIns="12700" tIns="12700" rIns="12700" bIns="12700" anchor="t" anchorCtr="0" upright="1">
                            <a:noAutofit/>
                          </wps:bodyPr>
                        </wps:wsp>
                        <wps:wsp>
                          <wps:cNvPr id="5531" name="Rectangle 467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g:grpSp>
                        <wpg:cNvPr id="5532" name="Group 4676"/>
                        <wpg:cNvGrpSpPr>
                          <a:grpSpLocks/>
                        </wpg:cNvGrpSpPr>
                        <wpg:grpSpPr bwMode="auto">
                          <a:xfrm>
                            <a:off x="1154" y="15893"/>
                            <a:ext cx="2491" cy="248"/>
                            <a:chOff x="0" y="0"/>
                            <a:chExt cx="19999" cy="20000"/>
                          </a:xfrm>
                        </wpg:grpSpPr>
                        <wps:wsp>
                          <wps:cNvPr id="5533" name="Rectangle 46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534" name="Rectangle 46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722261" w:rsidRDefault="00FD58D3">
                                <w:pPr>
                                  <w:pStyle w:val="ad"/>
                                  <w:rPr>
                                    <w:sz w:val="18"/>
                                    <w:lang w:val="ru-RU"/>
                                  </w:rPr>
                                </w:pPr>
                                <w:proofErr w:type="spellStart"/>
                                <w:r>
                                  <w:rPr>
                                    <w:sz w:val="18"/>
                                    <w:lang w:val="ru-RU"/>
                                  </w:rPr>
                                  <w:t>Рудинский</w:t>
                                </w:r>
                                <w:proofErr w:type="spellEnd"/>
                              </w:p>
                            </w:txbxContent>
                          </wps:txbx>
                          <wps:bodyPr rot="0" vert="horz" wrap="square" lIns="12700" tIns="12700" rIns="12700" bIns="12700" anchor="t" anchorCtr="0" upright="1">
                            <a:noAutofit/>
                          </wps:bodyPr>
                        </wps:wsp>
                      </wpg:grpSp>
                      <wpg:grpSp>
                        <wpg:cNvPr id="5535" name="Group 4679"/>
                        <wpg:cNvGrpSpPr>
                          <a:grpSpLocks/>
                        </wpg:cNvGrpSpPr>
                        <wpg:grpSpPr bwMode="auto">
                          <a:xfrm>
                            <a:off x="1154" y="16170"/>
                            <a:ext cx="2491" cy="248"/>
                            <a:chOff x="0" y="0"/>
                            <a:chExt cx="19999" cy="20000"/>
                          </a:xfrm>
                        </wpg:grpSpPr>
                        <wps:wsp>
                          <wps:cNvPr id="5536" name="Rectangle 46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37" name="Rectangle 46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Pr="00722261" w:rsidRDefault="00FD58D3">
                                <w:pPr>
                                  <w:pStyle w:val="ad"/>
                                  <w:rPr>
                                    <w:sz w:val="18"/>
                                    <w:lang w:val="ru-RU"/>
                                  </w:rPr>
                                </w:pPr>
                                <w:proofErr w:type="spellStart"/>
                                <w:r>
                                  <w:rPr>
                                    <w:sz w:val="18"/>
                                    <w:lang w:val="ru-RU"/>
                                  </w:rPr>
                                  <w:t>Петрикин</w:t>
                                </w:r>
                                <w:proofErr w:type="spellEnd"/>
                              </w:p>
                            </w:txbxContent>
                          </wps:txbx>
                          <wps:bodyPr rot="0" vert="horz" wrap="square" lIns="12700" tIns="12700" rIns="12700" bIns="12700" anchor="t" anchorCtr="0" upright="1">
                            <a:noAutofit/>
                          </wps:bodyPr>
                        </wps:wsp>
                      </wpg:grpSp>
                      <wps:wsp>
                        <wps:cNvPr id="5538" name="Line 4682"/>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9" name="Rectangle 4683"/>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sz w:val="18"/>
                                  <w:lang w:val="ru-RU"/>
                                </w:rPr>
                              </w:pPr>
                            </w:p>
                            <w:p w:rsidR="00FD58D3" w:rsidRDefault="00FD58D3" w:rsidP="00722261">
                              <w:pPr>
                                <w:pStyle w:val="ad"/>
                                <w:jc w:val="center"/>
                                <w:rPr>
                                  <w:sz w:val="18"/>
                                  <w:lang w:val="ru-RU"/>
                                </w:rPr>
                              </w:pPr>
                              <w:r>
                                <w:rPr>
                                  <w:sz w:val="18"/>
                                  <w:lang w:val="ru-RU"/>
                                </w:rPr>
                                <w:t xml:space="preserve">Схема структурная комплекса </w:t>
                              </w:r>
                            </w:p>
                            <w:p w:rsidR="00FD58D3" w:rsidRPr="0032226F" w:rsidRDefault="00FD58D3" w:rsidP="00722261">
                              <w:pPr>
                                <w:pStyle w:val="ad"/>
                                <w:jc w:val="center"/>
                                <w:rPr>
                                  <w:sz w:val="18"/>
                                  <w:lang w:val="ru-RU"/>
                                </w:rPr>
                              </w:pPr>
                              <w:r>
                                <w:rPr>
                                  <w:sz w:val="18"/>
                                  <w:lang w:val="ru-RU"/>
                                </w:rPr>
                                <w:t>технических средств</w:t>
                              </w:r>
                            </w:p>
                            <w:p w:rsidR="00FD58D3" w:rsidRDefault="00FD58D3">
                              <w:pPr>
                                <w:pStyle w:val="ad"/>
                                <w:rPr>
                                  <w:sz w:val="18"/>
                                </w:rPr>
                              </w:pPr>
                            </w:p>
                          </w:txbxContent>
                        </wps:txbx>
                        <wps:bodyPr rot="0" vert="horz" wrap="square" lIns="12700" tIns="12700" rIns="12700" bIns="12700" anchor="t" anchorCtr="0" upright="1">
                          <a:noAutofit/>
                        </wps:bodyPr>
                      </wps:wsp>
                      <wps:wsp>
                        <wps:cNvPr id="5540" name="Line 4684"/>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1" name="Line 4685"/>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2" name="Line 4686"/>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3" name="Rectangle 4687"/>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544" name="Rectangle 4688"/>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Листов</w:t>
                              </w:r>
                            </w:p>
                          </w:txbxContent>
                        </wps:txbx>
                        <wps:bodyPr rot="0" vert="horz" wrap="square" lIns="12700" tIns="12700" rIns="12700" bIns="12700" anchor="t" anchorCtr="0" upright="1">
                          <a:noAutofit/>
                        </wps:bodyPr>
                      </wps:wsp>
                      <wps:wsp>
                        <wps:cNvPr id="5545" name="Rectangle 4689"/>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546" name="Line 4690"/>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7" name="Line 4691"/>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8" name="Rectangle 4692"/>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wps:txbx>
                        <wps:bodyPr rot="0" vert="horz" wrap="square" lIns="12700" tIns="12700" rIns="12700" bIns="12700" anchor="t" anchorCtr="0" upright="1">
                          <a:noAutofit/>
                        </wps:bodyPr>
                      </wps:wsp>
                      <wps:wsp>
                        <wps:cNvPr id="5549" name="Line 4693"/>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0" name="Line 4694"/>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1" name="Line 4695"/>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2" name="Line 4696"/>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553" name="Group 4697"/>
                        <wpg:cNvGrpSpPr>
                          <a:grpSpLocks/>
                        </wpg:cNvGrpSpPr>
                        <wpg:grpSpPr bwMode="auto">
                          <a:xfrm>
                            <a:off x="1154" y="15596"/>
                            <a:ext cx="2491" cy="248"/>
                            <a:chOff x="0" y="0"/>
                            <a:chExt cx="19999" cy="20000"/>
                          </a:xfrm>
                        </wpg:grpSpPr>
                        <wps:wsp>
                          <wps:cNvPr id="5554" name="Rectangle 469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s:wsp>
                          <wps:cNvPr id="5555" name="Rectangle 469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rPr>
                                    <w:sz w:val="18"/>
                                  </w:rPr>
                                </w:pPr>
                              </w:p>
                            </w:txbxContent>
                          </wps:txbx>
                          <wps:bodyPr rot="0" vert="horz" wrap="square" lIns="12700" tIns="12700" rIns="12700" bIns="12700" anchor="t" anchorCtr="0" upright="1">
                            <a:noAutofit/>
                          </wps:bodyPr>
                        </wps:wsp>
                      </wpg:grpSp>
                      <wps:wsp>
                        <wps:cNvPr id="5556" name="Line 4700"/>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7" name="Rectangle 4701"/>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558" name="Rectangle 4702"/>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Масштаб</w:t>
                              </w:r>
                            </w:p>
                          </w:txbxContent>
                        </wps:txbx>
                        <wps:bodyPr rot="0" vert="horz" wrap="square" lIns="12700" tIns="12700" rIns="12700" bIns="12700" anchor="t" anchorCtr="0" upright="1">
                          <a:noAutofit/>
                        </wps:bodyPr>
                      </wps:wsp>
                      <wps:wsp>
                        <wps:cNvPr id="5559" name="Line 4703"/>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0" name="Rectangle 4704"/>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wps:txbx>
                        <wps:bodyPr rot="0" vert="horz" wrap="square" lIns="12700" tIns="12700" rIns="12700" bIns="12700" anchor="t" anchorCtr="0" upright="1">
                          <a:noAutofit/>
                        </wps:bodyPr>
                      </wps:wsp>
                      <wps:wsp>
                        <wps:cNvPr id="5561" name="Rectangle 4705"/>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w:t>
                              </w:r>
                            </w:p>
                          </w:txbxContent>
                        </wps:txbx>
                        <wps:bodyPr rot="0" vert="horz" wrap="square" lIns="12700" tIns="12700" rIns="12700" bIns="12700" anchor="t" anchorCtr="0" upright="1">
                          <a:noAutofit/>
                        </wps:bodyPr>
                      </wps:wsp>
                      <wps:wsp>
                        <wps:cNvPr id="5562" name="Rectangle 4706"/>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58D3" w:rsidRDefault="00FD58D3">
                              <w:pPr>
                                <w:pStyle w:val="ad"/>
                                <w:jc w:val="center"/>
                                <w:rPr>
                                  <w:sz w:val="18"/>
                                </w:rPr>
                              </w:pPr>
                              <w:r>
                                <w:rPr>
                                  <w:sz w:val="18"/>
                                </w:rPr>
                                <w:t>1 : 1</w:t>
                              </w:r>
                            </w:p>
                          </w:txbxContent>
                        </wps:txbx>
                        <wps:bodyPr rot="0" vert="horz" wrap="square" lIns="12700" tIns="12700" rIns="12700" bIns="12700" anchor="t" anchorCtr="0" upright="1">
                          <a:noAutofit/>
                        </wps:bodyPr>
                      </wps:wsp>
                      <wps:wsp>
                        <wps:cNvPr id="5563" name="Line 4707"/>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81A825" id="Группа 5500" o:spid="_x0000_s3752" style="position:absolute;margin-left:56.7pt;margin-top:19.85pt;width:518.8pt;height:802.3pt;z-index:25171353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FDwIOlsPAACvBgEADgAAAAAA&#10;AAAAAAAAAAAuAgAAZHJzL2Uyb0RvYy54bWxQSwECLQAUAAYACAAAACEAjEO2yuEAAAAMAQAADwAA&#10;AAAAAAAAAAAAAAC1EQAAZHJzL2Rvd25yZXYueG1sUEsFBgAAAAAEAAQA8wAAAMMSAAAAAA==&#10;" o:allowincell="f">
                <v:rect id="Rectangle 4645" o:spid="_x0000_s3753"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zs9cQA&#10;AADdAAAADwAAAGRycy9kb3ducmV2LnhtbESP0YrCMBRE3wX/IVxh3zRVcLFdo1RB8Enc6gdcmrtt&#10;sbmpTWy7fr1ZWPBxmJkzzHo7mFp01LrKsoL5LAJBnFtdcaHgejlMVyCcR9ZYWyYFv+RguxmP1pho&#10;2/M3dZkvRICwS1BB6X2TSOnykgy6mW2Ig/djW4M+yLaQusU+wE0tF1H0KQ1WHBZKbGhfUn7LHkbB&#10;zQ/dKS2y5yG+7uL8vEv7xz1V6mMypF8gPA3+Hf5vH7WC5TKaw9+b8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s7PXEAAAA3QAAAA8AAAAAAAAAAAAAAAAAmAIAAGRycy9k&#10;b3ducmV2LnhtbFBLBQYAAAAABAAEAPUAAACJAwAAAAA=&#10;" filled="f" strokeweight="2pt"/>
                <v:line id="Line 4646" o:spid="_x0000_s3754"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UKsAAAADdAAAADwAAAGRycy9kb3ducmV2LnhtbESPwQrCMBBE74L/EFbwpqlCRapRRKh4&#10;E6sXb2uztsVmU5qo9e+NIHgcZuYNs1x3phZPal1lWcFkHIEgzq2uuFBwPqWjOQjnkTXWlknBmxys&#10;V/3eEhNtX3ykZ+YLESDsElRQet8kUrq8JINubBvi4N1sa9AH2RZSt/gKcFPLaRTNpMGKw0KJDW1L&#10;yu/Zwyi4X85xujts9anONvpapP5yvWmlhoNuswDhqfP/8K+91wriOJrC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CM1CrAAAAA3QAAAA8AAAAAAAAAAAAAAAAA&#10;oQIAAGRycy9kb3ducmV2LnhtbFBLBQYAAAAABAAEAPkAAACOAwAAAAA=&#10;" strokeweight="2pt"/>
                <v:line id="Line 4647" o:spid="_x0000_s3755"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BxscQAAADdAAAADwAAAGRycy9kb3ducmV2LnhtbESPQWvCQBSE7wX/w/KE3pqNlhSJriJC&#10;xFtp9JLbM/tMgtm3Ibsm8d+7hUKPw8x8w2x2k2nFQL1rLCtYRDEI4tLqhisFl3P2sQLhPLLG1jIp&#10;eJKD3Xb2tsFU25F/aMh9JQKEXYoKau+7VEpX1mTQRbYjDt7N9gZ9kH0ldY9jgJtWLuP4SxpsOCzU&#10;2NGhpvKeP4yCe3FJsuP3QZ/bfK+vVeaL600r9T6f9msQnib/H/5rn7SCJIk/4fdNeAJy+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GxxAAAAN0AAAAPAAAAAAAAAAAA&#10;AAAAAKECAABkcnMvZG93bnJldi54bWxQSwUGAAAAAAQABAD5AAAAkgMAAAAA&#10;" strokeweight="2pt"/>
                <v:line id="Line 4648" o:spid="_x0000_s3756"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npxcQAAADdAAAADwAAAGRycy9kb3ducmV2LnhtbESPQWvCQBSE7wX/w/KE3pqN0hSJriJC&#10;xFtp9JLbM/tMgtm3Ibsm8d+7hUKPw8x8w2x2k2nFQL1rLCtYRDEI4tLqhisFl3P2sQLhPLLG1jIp&#10;eJKD3Xb2tsFU25F/aMh9JQKEXYoKau+7VEpX1mTQRbYjDt7N9gZ9kH0ldY9jgJtWLuP4SxpsOCzU&#10;2NGhpvKeP4yCe3FJsuP3QZ/bfK+vVeaL600r9T6f9msQnib/H/5rn7SCJIk/4fdNeAJy+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enFxAAAAN0AAAAPAAAAAAAAAAAA&#10;AAAAAKECAABkcnMvZG93bnJldi54bWxQSwUGAAAAAAQABAD5AAAAkgMAAAAA&#10;" strokeweight="2pt"/>
                <v:line id="Line 4649" o:spid="_x0000_s3757"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MXsAAAADdAAAADwAAAGRycy9kb3ducmV2LnhtbESPwQrCMBBE74L/EFbwpqlCRapRRKh4&#10;E6sXb2uztsVmU5qo9e+NIHgcZuYNs1x3phZPal1lWcFkHIEgzq2uuFBwPqWjOQjnkTXWlknBmxys&#10;V/3eEhNtX3ykZ+YLESDsElRQet8kUrq8JINubBvi4N1sa9AH2RZSt/gKcFPLaRTNpMGKw0KJDW1L&#10;yu/Zwyi4X85xujts9anONvpapP5yvWmlhoNuswDhqfP/8K+91wriOIrh+yY8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lTF7AAAAA3QAAAA8AAAAAAAAAAAAAAAAA&#10;oQIAAGRycy9kb3ducmV2LnhtbFBLBQYAAAAABAAEAPkAAACOAwAAAAA=&#10;" strokeweight="2pt"/>
                <v:line id="Line 4650" o:spid="_x0000_s3758"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SKcAAAADdAAAADwAAAGRycy9kb3ducmV2LnhtbESPwQrCMBBE74L/EFbwpqlCRapRRKh4&#10;E6sXb2uztsVmU5qo9e+NIHgcZuYNs1x3phZPal1lWcFkHIEgzq2uuFBwPqWjOQjnkTXWlknBmxys&#10;V/3eEhNtX3ykZ+YLESDsElRQet8kUrq8JINubBvi4N1sa9AH2RZSt/gKcFPLaRTNpMGKw0KJDW1L&#10;yu/Zwyi4X85xujts9anONvpapP5yvWmlhoNuswDhqfP/8K+91wriOJrB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0inAAAAA3QAAAA8AAAAAAAAAAAAAAAAA&#10;oQIAAGRycy9kb3ducmV2LnhtbFBLBQYAAAAABAAEAPkAAACOAwAAAAA=&#10;" strokeweight="2pt"/>
                <v:line id="Line 4651" o:spid="_x0000_s3759"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t3ssQAAADdAAAADwAAAGRycy9kb3ducmV2LnhtbESPQYvCMBSE74L/ITzBm6a7UJVuo4jQ&#10;ZW+LtRdvz+bZljYvpclq/fcbQfA4zMw3TLobTSduNLjGsoKPZQSCuLS64UpBccoWGxDOI2vsLJOC&#10;BznYbaeTFBNt73ykW+4rESDsElRQe98nUrqyJoNuaXvi4F3tYNAHOVRSD3gPcNPJzyhaSYMNh4Ua&#10;ezrUVLb5n1HQnos4+/496FOX7/Wlyvz5ctVKzWfj/guEp9G/w6/2j1YQx9Ea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3eyxAAAAN0AAAAPAAAAAAAAAAAA&#10;AAAAAKECAABkcnMvZG93bnJldi54bWxQSwUGAAAAAAQABAD5AAAAkgMAAAAA&#10;" strokeweight="2pt"/>
                <v:line id="Line 4652" o:spid="_x0000_s3760"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FKsMAAADdAAAADwAAAGRycy9kb3ducmV2LnhtbERP3WrCMBS+H/gO4QjezdSBY+uairgJ&#10;Ey/Ebg9wbI5NtTkpSabdnt5cCLv8+P6LxWA7cSEfWscKZtMMBHHtdMuNgu+v9eMLiBCRNXaOScEv&#10;BViUo4cCc+2uvKdLFRuRQjjkqMDE2OdShtqQxTB1PXHijs5bjAn6RmqP1xRuO/mUZc/SYsupwWBP&#10;K0P1ufqxCjb+sD3P/hojD7zxH93u/TXYk1KT8bB8AxFpiP/iu/tTK5jPszQ3vUlPQJ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hhSrDAAAA3QAAAA8AAAAAAAAAAAAA&#10;AAAAoQIAAGRycy9kb3ducmV2LnhtbFBLBQYAAAAABAAEAPkAAACRAwAAAAA=&#10;" strokeweight="1pt"/>
                <v:line id="Line 4653" o:spid="_x0000_s3761"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0gscYAAADdAAAADwAAAGRycy9kb3ducmV2LnhtbESP0WoCMRRE34X+Q7hC3zSrYKmr2UVq&#10;CxUfSq0fcN1cN6ubmyVJdduvN4WCj8PMnGGWZW9bcSEfGscKJuMMBHHldMO1gv3X2+gZRIjIGlvH&#10;pOCHApTFw2CJuXZX/qTLLtYiQTjkqMDE2OVShsqQxTB2HXHyjs5bjEn6WmqP1wS3rZxm2ZO02HBa&#10;MNjRi6HqvPu2Cjb+sD1PfmsjD7zxr+3Heh7sSanHYb9agIjUx3v4v/2uFcxm2Rz+3qQnI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tILHGAAAA3QAAAA8AAAAAAAAA&#10;AAAAAAAAoQIAAGRycy9kb3ducmV2LnhtbFBLBQYAAAAABAAEAPkAAACUAwAAAAA=&#10;" strokeweight="1pt"/>
                <v:rect id="Rectangle 4654" o:spid="_x0000_s3762"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abcAA&#10;AADdAAAADwAAAGRycy9kb3ducmV2LnhtbERPTYvCMBC9L/gfwgh7W1NFRbtNpQiCV6uCx6GZbbvb&#10;TGoStfvvzUHw+Hjf2WYwnbiT861lBdNJAoK4srrlWsHpuPtagfABWWNnmRT8k4dNPvrIMNX2wQe6&#10;l6EWMYR9igqaEPpUSl81ZNBPbE8cuR/rDIYIXS21w0cMN52cJclSGmw5NjTY07ah6q+8GQVF8Tuc&#10;r+Uad16uErfUc10XF6U+x0PxDSLQEN7il3uvFSwW07g/volPQO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eabcAAAADdAAAADwAAAAAAAAAAAAAAAACYAgAAZHJzL2Rvd25y&#10;ZXYueG1sUEsFBgAAAAAEAAQA9QAAAIUDAAAAAA==&#10;" filled="f" stroked="f" strokeweight=".25pt">
                  <v:textbox inset="1pt,1pt,1pt,1pt">
                    <w:txbxContent>
                      <w:p w:rsidR="00FD58D3" w:rsidRDefault="00FD58D3">
                        <w:pPr>
                          <w:pStyle w:val="ad"/>
                          <w:jc w:val="center"/>
                          <w:rPr>
                            <w:sz w:val="18"/>
                          </w:rPr>
                        </w:pPr>
                        <w:proofErr w:type="spellStart"/>
                        <w:r>
                          <w:rPr>
                            <w:sz w:val="18"/>
                          </w:rPr>
                          <w:t>Изм</w:t>
                        </w:r>
                        <w:proofErr w:type="spellEnd"/>
                        <w:r>
                          <w:rPr>
                            <w:sz w:val="18"/>
                          </w:rPr>
                          <w:t>.</w:t>
                        </w:r>
                      </w:p>
                    </w:txbxContent>
                  </v:textbox>
                </v:rect>
                <v:rect id="Rectangle 4655" o:spid="_x0000_s3763"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9sQA&#10;AADdAAAADwAAAGRycy9kb3ducmV2LnhtbESPwWrDMBBE74H+g9hCb7HsUhvXiRJMIdBr3QRyXKyt&#10;7dRauZKauH8fBQo5DjPzhllvZzOKMzk/WFaQJSkI4tbqgTsF+8/dsgThA7LG0TIp+CMP283DYo2V&#10;thf+oHMTOhEh7CtU0IcwVVL6tieDPrETcfS+rDMYonSd1A4vEW5G+ZymhTQ4cFzocaK3ntrv5tco&#10;qOvTfPhpXnHnZZm6Qr/orj4q9fQ41ysQgeZwD/+337WCPM8yuL2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P/b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w:t>
                        </w:r>
                      </w:p>
                    </w:txbxContent>
                  </v:textbox>
                </v:rect>
                <v:rect id="Rectangle 4656" o:spid="_x0000_s3764"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hgcQA&#10;AADdAAAADwAAAGRycy9kb3ducmV2LnhtbESPwWrDMBBE74X+g9hCb41sUwfXjRJMIZBrnQZ6XKyt&#10;7cRauZISu38fBQI9DjPzhlltZjOICznfW1aQLhIQxI3VPbcKvvbblwKED8gaB8uk4I88bNaPDyss&#10;tZ34ky51aEWEsC9RQRfCWErpm44M+oUdiaP3Y53BEKVrpXY4RbgZZJYkS2mw57jQ4UgfHTWn+mwU&#10;VNVxPvzWb7j1skjcUr/qtvpW6vlprt5BBJrDf/je3mkFeZ5mcHsTn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ZoYH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4657" o:spid="_x0000_s3765"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EGsIA&#10;AADdAAAADwAAAGRycy9kb3ducmV2LnhtbESPQYvCMBSE7wv+h/AEb2uqrqLVKEUQvG5XweOjebbV&#10;5qUmUbv/fiMIexxm5htmtelMIx7kfG1ZwWiYgCAurK65VHD42X3OQfiArLGxTAp+ycNm3ftYYart&#10;k7/pkYdSRAj7FBVUIbSplL6oyKAf2pY4emfrDIYoXSm1w2eEm0aOk2QmDdYcFypsaVtRcc3vRkGW&#10;XbrjLV/gzst54mb6S5fZSalBv8uWIAJ14T/8bu+1gul0NIHX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QQawgAAAN0AAAAPAAAAAAAAAAAAAAAAAJgCAABkcnMvZG93&#10;bnJldi54bWxQSwUGAAAAAAQABAD1AAAAhwMAAAAA&#10;" filled="f" stroked="f" strokeweight=".25pt">
                  <v:textbox inset="1pt,1pt,1pt,1pt">
                    <w:txbxContent>
                      <w:p w:rsidR="00FD58D3" w:rsidRDefault="00FD58D3">
                        <w:pPr>
                          <w:pStyle w:val="ad"/>
                          <w:jc w:val="center"/>
                          <w:rPr>
                            <w:sz w:val="18"/>
                          </w:rPr>
                        </w:pPr>
                        <w:proofErr w:type="spellStart"/>
                        <w:r>
                          <w:rPr>
                            <w:sz w:val="18"/>
                          </w:rPr>
                          <w:t>Подпись</w:t>
                        </w:r>
                        <w:proofErr w:type="spellEnd"/>
                      </w:p>
                    </w:txbxContent>
                  </v:textbox>
                </v:rect>
                <v:rect id="Rectangle 4658" o:spid="_x0000_s3766"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ycbsQA&#10;AADdAAAADwAAAGRycy9kb3ducmV2LnhtbESPQWvCQBSE70L/w/IKvekmJRGbukooBHo1KvT4yL4m&#10;0ezbdHer8d93C4LHYWa+YdbbyQziQs73lhWkiwQEcWN1z62Cw76ar0D4gKxxsEwKbuRhu3marbHQ&#10;9so7utShFRHCvkAFXQhjIaVvOjLoF3Ykjt63dQZDlK6V2uE1ws0gX5NkKQ32HBc6HOmjo+Zc/xoF&#10;ZXmajj/1G1ZerhK31Jluyy+lXp6n8h1EoCk8wvf2p1aQ52kG/2/i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8nG7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Дата</w:t>
                        </w:r>
                      </w:p>
                    </w:txbxContent>
                  </v:textbox>
                </v:rect>
                <v:rect id="Rectangle 4659" o:spid="_x0000_s3767"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59cIA&#10;AADdAAAADwAAAGRycy9kb3ducmV2LnhtbESPQYvCMBSE74L/ITzBm6YuVrQapSwIXu26sMdH82yr&#10;zUtNotZ/v1lY8DjMzDfMZtebVjzI+caygtk0AUFcWt1wpeD0tZ8sQfiArLG1TApe5GG3HQ42mGn7&#10;5CM9ilCJCGGfoYI6hC6T0pc1GfRT2xFH72ydwRClq6R2+Ixw08qPJFlIgw3HhRo7+qypvBZ3oyDP&#10;L/33rVjh3stl4hZ6rqv8R6nxqM/XIAL14R3+bx+0gjSdpfD3Jj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8Dn1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Лист</w:t>
                        </w:r>
                      </w:p>
                    </w:txbxContent>
                  </v:textbox>
                </v:rect>
                <v:rect id="Rectangle 4660" o:spid="_x0000_s3768"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ngsIA&#10;AADdAAAADwAAAGRycy9kb3ducmV2LnhtbESPQYvCMBSE74L/ITzBm6YuWrQapSwIXu3uwh4fzbOt&#10;Ni81iVr/vREW9jjMzDfMZtebVtzJ+caygtk0AUFcWt1wpeD7az9ZgvABWWNrmRQ8ycNuOxxsMNP2&#10;wUe6F6ESEcI+QwV1CF0mpS9rMuintiOO3sk6gyFKV0nt8BHhppUfSZJKgw3HhRo7+qypvBQ3oyDP&#10;z/3PtVjh3stl4lI911X+q9R41OdrEIH68B/+ax+0gsVilsL7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qeC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rect id="Rectangle 4661" o:spid="_x0000_s3769"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4CGcIA&#10;AADdAAAADwAAAGRycy9kb3ducmV2LnhtbESPT4vCMBTE7wt+h/AEb2uq+LcapSwIe92q4PHRPNtq&#10;81KTrHa//UYQPA4z8xtmve1MI+7kfG1ZwWiYgCAurK65VHDY7z4XIHxA1thYJgV/5GG76X2sMdX2&#10;wT90z0MpIoR9igqqENpUSl9UZNAPbUscvbN1BkOUrpTa4SPCTSPHSTKTBmuOCxW29FVRcc1/jYIs&#10;u3THW77EnZeLxM30RJfZSalBv8tWIAJ14R1+tb+1gul0NIfn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gIZwgAAAN0AAAAPAAAAAAAAAAAAAAAAAJgCAABkcnMvZG93&#10;bnJldi54bWxQSwUGAAAAAAQABAD1AAAAhwMAAAAA&#10;" filled="f" stroked="f" strokeweight=".25pt">
                  <v:textbox inset="1pt,1pt,1pt,1pt">
                    <w:txbxContent>
                      <w:p w:rsidR="00FD58D3" w:rsidRPr="0010657E" w:rsidRDefault="00FD58D3" w:rsidP="00640BE8">
                        <w:pPr>
                          <w:pStyle w:val="ad"/>
                          <w:jc w:val="center"/>
                          <w:rPr>
                            <w:rFonts w:ascii="Journal" w:hAnsi="Journal"/>
                            <w:lang w:val="ru-RU"/>
                          </w:rPr>
                        </w:pPr>
                        <w:r>
                          <w:rPr>
                            <w:lang w:val="ru-RU"/>
                          </w:rPr>
                          <w:t>КП 53.09.03.01.212 С1</w:t>
                        </w:r>
                      </w:p>
                      <w:p w:rsidR="00FD58D3" w:rsidRDefault="00FD58D3">
                        <w:pPr>
                          <w:pStyle w:val="ad"/>
                          <w:jc w:val="center"/>
                          <w:rPr>
                            <w:rFonts w:ascii="Journal" w:hAnsi="Journal"/>
                            <w:lang w:val="ru-RU"/>
                          </w:rPr>
                        </w:pPr>
                      </w:p>
                    </w:txbxContent>
                  </v:textbox>
                </v:rect>
                <v:line id="Line 4662" o:spid="_x0000_s3770"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11Hb4AAADdAAAADwAAAGRycy9kb3ducmV2LnhtbERPvQrCMBDeBd8hnOCmqUJFqlFEqLiJ&#10;1aXb2ZxtsbmUJmp9ezMIjh/f/3rbm0a8qHO1ZQWzaQSCuLC65lLB9ZJOliCcR9bYWCYFH3Kw3QwH&#10;a0y0ffOZXpkvRQhhl6CCyvs2kdIVFRl0U9sSB+5uO4M+wK6UusN3CDeNnEfRQhqsOTRU2NK+ouKR&#10;PY2CR36N08Npry9NttO3MvX57a6VGo/63QqEp97/xT/3USuI41mYG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vXUdvgAAAN0AAAAPAAAAAAAAAAAAAAAAAKEC&#10;AABkcnMvZG93bnJldi54bWxQSwUGAAAAAAQABAD5AAAAjAMAAAAA&#10;" strokeweight="2pt"/>
                <v:line id="Line 4663" o:spid="_x0000_s3771"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QhsQAAADdAAAADwAAAGRycy9kb3ducmV2LnhtbESPQWuDQBSE74H8h+UFekvWFCytdROC&#10;YOmtVL3k9uK+qOi+FXer9t93C4Ueh5n5hknPqxnETJPrLCs4HiIQxLXVHTcKqjLfP4NwHlnjYJkU&#10;fJOD82m7STHRduFPmgvfiABhl6CC1vsxkdLVLRl0BzsSB+9uJ4M+yKmResIlwM0gH6PoSRrsOCy0&#10;OFLWUt0XX0ZBf63i/O0j0+VQXPStyf31dtdKPezWyysIT6v/D/+137WCOD6+wO+b8ATk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dCGxAAAAN0AAAAPAAAAAAAAAAAA&#10;AAAAAKECAABkcnMvZG93bnJldi54bWxQSwUGAAAAAAQABAD5AAAAkgMAAAAA&#10;" strokeweight="2pt"/>
                <v:line id="Line 4664" o:spid="_x0000_s3772"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zpr4AAADdAAAADwAAAGRycy9kb3ducmV2LnhtbERPvQrCMBDeBd8hnOCmqUJFqlFEqLiJ&#10;1aXb2ZxtsbmUJmp9ezMIjh/f/3rbm0a8qHO1ZQWzaQSCuLC65lLB9ZJOliCcR9bYWCYFH3Kw3QwH&#10;a0y0ffOZXpkvRQhhl6CCyvs2kdIVFRl0U9sSB+5uO4M+wK6UusN3CDeNnEfRQhqsOTRU2NK+ouKR&#10;PY2CR36N08Npry9NttO3MvX57a6VGo/63QqEp97/xT/3USuI43nYH96EJyA3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p7OmvgAAAN0AAAAPAAAAAAAAAAAAAAAAAKEC&#10;AABkcnMvZG93bnJldi54bWxQSwUGAAAAAAQABAD5AAAAjAMAAAAA&#10;" strokeweight="2pt"/>
                <v:line id="Line 4665" o:spid="_x0000_s3773"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5w18UAAADdAAAADwAAAGRycy9kb3ducmV2LnhtbESP3WoCMRSE7wu+QzhC72p2BaWuRhFb&#10;odKL4s8DHDfHzermZEmirn36plDo5TAz3zCzRWcbcSMfascK8kEGgrh0uuZKwWG/fnkFESKyxsYx&#10;KXhQgMW89zTDQrs7b+m2i5VIEA4FKjAxtoWUoTRkMQxcS5y8k/MWY5K+ktrjPcFtI4dZNpYWa04L&#10;BltaGSovu6tVsPHHz0v+XRl55I1/b77eJsGelXrud8spiEhd/A//tT+0gtFomMPvm/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5w18UAAADdAAAADwAAAAAAAAAA&#10;AAAAAAChAgAAZHJzL2Rvd25yZXYueG1sUEsFBgAAAAAEAAQA+QAAAJMDAAAAAA==&#10;" strokeweight="1pt"/>
                <v:line id="Line 4666" o:spid="_x0000_s3774"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zuoMUAAADdAAAADwAAAGRycy9kb3ducmV2LnhtbESP3WoCMRSE7wu+QzhC72rWBaWuRhFb&#10;odKL4s8DHDfHzermZEmirn36plDo5TAz3zCzRWcbcSMfascKhoMMBHHpdM2VgsN+/fIKIkRkjY1j&#10;UvCgAIt572mGhXZ33tJtFyuRIBwKVGBibAspQ2nIYhi4ljh5J+ctxiR9JbXHe4LbRuZZNpYWa04L&#10;BltaGSovu6tVsPHHz8vwuzLyyBv/3ny9TYI9K/Xc75ZTEJG6+B/+a39oBaNRnsPvm/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zuoMUAAADdAAAADwAAAAAAAAAA&#10;AAAAAAChAgAAZHJzL2Rvd25yZXYueG1sUEsFBgAAAAAEAAQA+QAAAJMDAAAAAA==&#10;" strokeweight="1pt"/>
                <v:group id="Group 4667" o:spid="_x0000_s3775"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Z0esUAAADdAAAADwAAAGRycy9kb3ducmV2LnhtbESPQYvCMBSE7wv+h/AE&#10;b2tapctSjSLiigcRVhfE26N5tsXmpTTZtv57Iwgeh5n5hpkve1OJlhpXWlYQjyMQxJnVJecK/k4/&#10;n98gnEfWWFkmBXdysFwMPuaYatvxL7VHn4sAYZeigsL7OpXSZQUZdGNbEwfvahuDPsgml7rBLsBN&#10;JSdR9CUNlhwWCqxpXVB2O/4bBdsOu9U03rT723V9v5ySw3kfk1KjYb+agfDU+3f41d5pBUkymcL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r2dHrFAAAA3QAA&#10;AA8AAAAAAAAAAAAAAAAAqgIAAGRycy9kb3ducmV2LnhtbFBLBQYAAAAABAAEAPoAAACcAwAAAAA=&#10;">
                  <v:rect id="Rectangle 4668" o:spid="_x0000_s37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W08IA&#10;AADdAAAADwAAAGRycy9kb3ducmV2LnhtbESPQYvCMBSE78L+h/AWvGm6olK7RimC4HWrgsdH87at&#10;Ni/dJGr33xtB8DjMzDfMct2bVtzI+caygq9xAoK4tLrhSsFhvx2lIHxA1thaJgX/5GG9+hgsMdP2&#10;zj90K0IlIoR9hgrqELpMSl/WZNCPbUccvV/rDIYoXSW1w3uEm1ZOkmQuDTYcF2rsaFNTeSmuRkGe&#10;n/vjX7HArZdp4uZ6qqv8pNTws8+/QQTqwzv8au+0gtlsMoXn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0FbT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Разраб</w:t>
                          </w:r>
                          <w:proofErr w:type="spellEnd"/>
                          <w:r>
                            <w:rPr>
                              <w:sz w:val="18"/>
                            </w:rPr>
                            <w:t>.</w:t>
                          </w:r>
                        </w:p>
                      </w:txbxContent>
                    </v:textbox>
                  </v:rect>
                  <v:rect id="Rectangle 4669" o:spid="_x0000_s37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zSMIA&#10;AADdAAAADwAAAGRycy9kb3ducmV2LnhtbESPQYvCMBSE78L+h/AWvGm6YsWtRimC4HWrgsdH87at&#10;27zUJGr33xtB8DjMzDfMct2bVtzI+caygq9xAoK4tLrhSsFhvx3NQfiArLG1TAr+ycN69TFYYqbt&#10;nX/oVoRKRAj7DBXUIXSZlL6syaAf2444er/WGQxRukpqh/cIN62cJMlMGmw4LtTY0aam8q+4GgV5&#10;fu6Pl+Ibt17OEzfTU13lJ6WGn32+ABGoD+/wq73TCtJ0k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PNIwgAAAN0AAAAPAAAAAAAAAAAAAAAAAJgCAABkcnMvZG93&#10;bnJldi54bWxQSwUGAAAAAAQABAD1AAAAhwMAAAAA&#10;" filled="f" stroked="f" strokeweight=".25pt">
                    <v:textbox inset="1pt,1pt,1pt,1pt">
                      <w:txbxContent>
                        <w:p w:rsidR="00FD58D3" w:rsidRPr="00722261" w:rsidRDefault="00FD58D3">
                          <w:pPr>
                            <w:pStyle w:val="ad"/>
                            <w:rPr>
                              <w:sz w:val="18"/>
                              <w:lang w:val="ru-RU"/>
                            </w:rPr>
                          </w:pPr>
                          <w:proofErr w:type="spellStart"/>
                          <w:r>
                            <w:rPr>
                              <w:sz w:val="18"/>
                            </w:rPr>
                            <w:t>Кутузо</w:t>
                          </w:r>
                          <w:r>
                            <w:rPr>
                              <w:sz w:val="18"/>
                              <w:lang w:val="ru-RU"/>
                            </w:rPr>
                            <w:t>ва</w:t>
                          </w:r>
                          <w:proofErr w:type="spellEnd"/>
                        </w:p>
                      </w:txbxContent>
                    </v:textbox>
                  </v:rect>
                </v:group>
                <v:group id="Group 4670" o:spid="_x0000_s3778"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gdfixgAAAN0A&#10;AAAPAAAAAAAAAAAAAAAAAKoCAABkcnMvZG93bnJldi54bWxQSwUGAAAAAAQABAD6AAAAnQMAAAAA&#10;">
                  <v:rect id="Rectangle 4671" o:spid="_x0000_s37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IpMIA&#10;AADdAAAADwAAAGRycy9kb3ducmV2LnhtbESPQYvCMBSE74L/IbwFb5quqOtWoxRB8Gp1YY+P5tl2&#10;t3mpSdT6740geBxm5htmue5MI67kfG1ZwecoAUFcWF1zqeB42A7nIHxA1thYJgV38rBe9XtLTLW9&#10;8Z6ueShFhLBPUUEVQptK6YuKDPqRbYmjd7LOYIjSlVI7vEW4aeQ4SWbSYM1xocKWNhUV//nFKMiy&#10;v+7nnH/j1st54mZ6osvsV6nBR5ctQATqwjv8au+0gul0/A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sikwgAAAN0AAAAPAAAAAAAAAAAAAAAAAJgCAABkcnMvZG93&#10;bnJldi54bWxQSwUGAAAAAAQABAD1AAAAhwMAAAAA&#10;" filled="f" stroked="f" strokeweight=".25pt">
                    <v:textbox inset="1pt,1pt,1pt,1pt">
                      <w:txbxContent>
                        <w:p w:rsidR="00FD58D3" w:rsidRDefault="00FD58D3">
                          <w:pPr>
                            <w:pStyle w:val="ad"/>
                            <w:rPr>
                              <w:sz w:val="18"/>
                            </w:rPr>
                          </w:pPr>
                          <w:r>
                            <w:rPr>
                              <w:sz w:val="18"/>
                            </w:rPr>
                            <w:t xml:space="preserve"> </w:t>
                          </w:r>
                          <w:proofErr w:type="spellStart"/>
                          <w:r>
                            <w:rPr>
                              <w:sz w:val="18"/>
                            </w:rPr>
                            <w:t>Провер</w:t>
                          </w:r>
                          <w:proofErr w:type="spellEnd"/>
                          <w:r>
                            <w:rPr>
                              <w:sz w:val="18"/>
                            </w:rPr>
                            <w:t>.</w:t>
                          </w:r>
                        </w:p>
                      </w:txbxContent>
                    </v:textbox>
                  </v:rect>
                  <v:rect id="Rectangle 4672" o:spid="_x0000_s37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c1r4A&#10;AADdAAAADwAAAGRycy9kb3ducmV2LnhtbERPTYvCMBC9L/gfwgje1lRR0WqUsiB4tSp4HJqxrTaT&#10;mmS1/ntzEDw+3vdq05lGPMj52rKC0TABQVxYXXOp4HjY/s5B+ICssbFMCl7kYbPu/aww1fbJe3rk&#10;oRQxhH2KCqoQ2lRKX1Rk0A9tSxy5i3UGQ4SulNrhM4abRo6TZCYN1hwbKmzpr6Lilv8bBVl27U73&#10;fIFbL+eJm+mJLrOzUoN+ly1BBOrCV/xx77SC6XQc58Y38QnI9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dXNa+AAAA3QAAAA8AAAAAAAAAAAAAAAAAmAIAAGRycy9kb3ducmV2&#10;LnhtbFBLBQYAAAAABAAEAPUAAACDAwAAAAA=&#10;" filled="f" stroked="f" strokeweight=".25pt">
                    <v:textbox inset="1pt,1pt,1pt,1pt">
                      <w:txbxContent>
                        <w:p w:rsidR="00FD58D3" w:rsidRPr="00722261" w:rsidRDefault="00FD58D3">
                          <w:pPr>
                            <w:pStyle w:val="ad"/>
                            <w:rPr>
                              <w:sz w:val="18"/>
                              <w:lang w:val="ru-RU"/>
                            </w:rPr>
                          </w:pPr>
                          <w:proofErr w:type="spellStart"/>
                          <w:r>
                            <w:rPr>
                              <w:sz w:val="18"/>
                            </w:rPr>
                            <w:t>Рудински</w:t>
                          </w:r>
                          <w:proofErr w:type="spellEnd"/>
                          <w:r>
                            <w:rPr>
                              <w:sz w:val="18"/>
                              <w:lang w:val="ru-RU"/>
                            </w:rPr>
                            <w:t>й</w:t>
                          </w:r>
                        </w:p>
                      </w:txbxContent>
                    </v:textbox>
                  </v:rect>
                </v:group>
                <v:group id="Group 4673" o:spid="_x0000_s3781"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5DkMYAAADdAAAADwAAAGRycy9kb3ducmV2LnhtbESPQWvCQBSE7wX/w/KE&#10;3nQTS6RGVxFR8SCFqiDeHtlnEsy+Ddk1if++Wyj0OMzMN8xi1ZtKtNS40rKCeByBIM6sLjlXcDnv&#10;Rp8gnEfWWFkmBS9ysFoO3haYatvxN7Unn4sAYZeigsL7OpXSZQUZdGNbEwfvbhuDPsgml7rBLsBN&#10;JSdRNJUGSw4LBda0KSh7nJ5Gwb7Dbv0Rb9vj47553c7J1/UYk1Lvw349B+Gp9//hv/ZBK0iSyQx+&#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kOQxgAAAN0A&#10;AAAPAAAAAAAAAAAAAAAAAKoCAABkcnMvZG93bnJldi54bWxQSwUGAAAAAAQABAD6AAAAnQMAAAAA&#10;">
                  <v:rect id="Rectangle 4674" o:spid="_x0000_s37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GDcEA&#10;AADdAAAADwAAAGRycy9kb3ducmV2LnhtbERPyWrDMBC9B/IPYgK9JXKXmNS1bEzB0GucBHIcrKnt&#10;1hq5kpq4fx8dCjk+3p6XsxnFhZwfLCt43CQgiFurB+4UHA/1egfCB2SNo2VS8EceymK5yDHT9sp7&#10;ujShEzGEfYYK+hCmTErf9mTQb+xEHLlP6wyGCF0ntcNrDDejfEqSVBocODb0ONF7T+1382sUVNXX&#10;fPppXrH2cpe4VL/orjor9bCaqzcQgeZwF/+7P7SC7fY57o9v4hOQ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xg3BAAAA3QAAAA8AAAAAAAAAAAAAAAAAmAIAAGRycy9kb3du&#10;cmV2LnhtbFBLBQYAAAAABAAEAPUAAACGAwAAAAA=&#10;" filled="f" stroked="f" strokeweight=".25pt">
                    <v:textbox inset="1pt,1pt,1pt,1pt">
                      <w:txbxContent>
                        <w:p w:rsidR="00FD58D3" w:rsidRDefault="00FD58D3">
                          <w:pPr>
                            <w:pStyle w:val="ad"/>
                            <w:rPr>
                              <w:sz w:val="18"/>
                            </w:rPr>
                          </w:pPr>
                          <w:r>
                            <w:rPr>
                              <w:sz w:val="18"/>
                            </w:rPr>
                            <w:t xml:space="preserve"> </w:t>
                          </w:r>
                          <w:r>
                            <w:rPr>
                              <w:sz w:val="18"/>
                            </w:rPr>
                            <w:t>Т. Контр.</w:t>
                          </w:r>
                        </w:p>
                      </w:txbxContent>
                    </v:textbox>
                  </v:rect>
                  <v:rect id="Rectangle 4675" o:spid="_x0000_s37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lsIA&#10;AADdAAAADwAAAGRycy9kb3ducmV2LnhtbESPQYvCMBSE7wv+h/AEb2uqrqLVKEUQvG5XweOjebbV&#10;5qUmUbv/fiMIexxm5htmtelMIx7kfG1ZwWiYgCAurK65VHD42X3OQfiArLGxTAp+ycNm3ftYYart&#10;k7/pkYdSRAj7FBVUIbSplL6oyKAf2pY4emfrDIYoXSm1w2eEm0aOk2QmDdYcFypsaVtRcc3vRkGW&#10;XbrjLV/gzst54mb6S5fZSalBv8uWIAJ14T/8bu+1gul0MoLX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mOWwgAAAN0AAAAPAAAAAAAAAAAAAAAAAJgCAABkcnMvZG93&#10;bnJldi54bWxQSwUGAAAAAAQABAD1AAAAhwMAAAAA&#10;" filled="f" stroked="f" strokeweight=".25pt">
                    <v:textbox inset="1pt,1pt,1pt,1pt">
                      <w:txbxContent>
                        <w:p w:rsidR="00FD58D3" w:rsidRDefault="00FD58D3">
                          <w:pPr>
                            <w:pStyle w:val="ad"/>
                            <w:rPr>
                              <w:sz w:val="18"/>
                            </w:rPr>
                          </w:pPr>
                        </w:p>
                      </w:txbxContent>
                    </v:textbox>
                  </v:rect>
                </v:group>
                <v:group id="Group 4676" o:spid="_x0000_s3784"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NHPMUAAADdAAAADwAAAGRycy9kb3ducmV2LnhtbESPQYvCMBSE7wv+h/AE&#10;b2tapctSjSLiigcRVhfE26N5tsXmpTTZtv57Iwgeh5n5hpkve1OJlhpXWlYQjyMQxJnVJecK/k4/&#10;n98gnEfWWFkmBXdysFwMPuaYatvxL7VHn4sAYZeigsL7OpXSZQUZdGNbEwfvahuDPsgml7rBLsBN&#10;JSdR9CUNlhwWCqxpXVB2O/4bBdsOu9U03rT723V9v5ySw3kfk1KjYb+agfDU+3f41d5pBUkync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jRzzFAAAA3QAA&#10;AA8AAAAAAAAAAAAAAAAAqgIAAGRycy9kb3ducmV2LnhtbFBLBQYAAAAABAAEAPoAAACcAwAAAAA=&#10;">
                  <v:rect id="Rectangle 4677" o:spid="_x0000_s37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YesQA&#10;AADdAAAADwAAAGRycy9kb3ducmV2LnhtbESPQWvCQBSE74X+h+UVvNVNmxrS6CpBELw2VfD4yL4m&#10;sdm36e5q4r93C4Ueh5n5hlltJtOLKznfWVbwMk9AENdWd9woOHzunnMQPiBr7C2Tght52KwfH1ZY&#10;aDvyB12r0IgIYV+ggjaEoZDS1y0Z9HM7EEfvyzqDIUrXSO1wjHDTy9ckyaTBjuNCiwNtW6q/q4tR&#10;UJbn6fhTvePOyzxxmX7TTXlSavY0lUsQgabwH/5r77WCxSJN4fd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gWHrEAAAA3QAAAA8AAAAAAAAAAAAAAAAAmAIAAGRycy9k&#10;b3ducmV2LnhtbFBLBQYAAAAABAAEAPUAAACJAwAAAAA=&#10;" filled="f" stroked="f" strokeweight=".25pt">
                    <v:textbox inset="1pt,1pt,1pt,1pt">
                      <w:txbxContent>
                        <w:p w:rsidR="00FD58D3" w:rsidRDefault="00FD58D3">
                          <w:pPr>
                            <w:pStyle w:val="ad"/>
                            <w:rPr>
                              <w:sz w:val="18"/>
                            </w:rPr>
                          </w:pPr>
                          <w:r>
                            <w:rPr>
                              <w:sz w:val="18"/>
                            </w:rPr>
                            <w:t xml:space="preserve"> </w:t>
                          </w:r>
                          <w:r>
                            <w:rPr>
                              <w:sz w:val="18"/>
                            </w:rPr>
                            <w:t>Н. Контр.</w:t>
                          </w:r>
                        </w:p>
                      </w:txbxContent>
                    </v:textbox>
                  </v:rect>
                  <v:rect id="Rectangle 4678" o:spid="_x0000_s37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ADsQA&#10;AADdAAAADwAAAGRycy9kb3ducmV2LnhtbESPQWvCQBSE70L/w/IKvemmbQxpdJUgCF5NLfT4yL4m&#10;sdm36e5q4r93C4Ueh5n5hllvJ9OLKznfWVbwvEhAENdWd9woOL3v5zkIH5A19pZJwY08bDcPszUW&#10;2o58pGsVGhEh7AtU0IYwFFL6uiWDfmEH4uh9WWcwROkaqR2OEW56+ZIkmTTYcVxocaBdS/V3dTEK&#10;yvI8ffxUb7j3Mk9cplPdlJ9KPT1O5QpEoCn8h//aB61guXxN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JwA7EAAAA3QAAAA8AAAAAAAAAAAAAAAAAmAIAAGRycy9k&#10;b3ducmV2LnhtbFBLBQYAAAAABAAEAPUAAACJAwAAAAA=&#10;" filled="f" stroked="f" strokeweight=".25pt">
                    <v:textbox inset="1pt,1pt,1pt,1pt">
                      <w:txbxContent>
                        <w:p w:rsidR="00FD58D3" w:rsidRPr="00722261" w:rsidRDefault="00FD58D3">
                          <w:pPr>
                            <w:pStyle w:val="ad"/>
                            <w:rPr>
                              <w:sz w:val="18"/>
                              <w:lang w:val="ru-RU"/>
                            </w:rPr>
                          </w:pPr>
                          <w:proofErr w:type="spellStart"/>
                          <w:r>
                            <w:rPr>
                              <w:sz w:val="18"/>
                              <w:lang w:val="ru-RU"/>
                            </w:rPr>
                            <w:t>Рудинский</w:t>
                          </w:r>
                          <w:proofErr w:type="spellEnd"/>
                        </w:p>
                      </w:txbxContent>
                    </v:textbox>
                  </v:rect>
                </v:group>
                <v:group id="Group 4679" o:spid="_x0000_s3787"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rfSMUAAADdAAAADwAAAGRycy9kb3ducmV2LnhtbESPQYvCMBSE7wv+h/AE&#10;b2tapYtUo4ioeJCFVUG8PZpnW2xeShPb+u/NwsIeh5n5hlmselOJlhpXWlYQjyMQxJnVJecKLufd&#10;5wyE88gaK8uk4EUOVsvBxwJTbTv+ofbkcxEg7FJUUHhfp1K6rCCDbmxr4uDdbWPQB9nkUjfYBbip&#10;5CSKvqTBksNCgTVtCsoep6dRsO+wW0/jbXt83Dev2zn5vh5jUmo07NdzEJ56/x/+ax+0giSZ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30jFAAAA3QAA&#10;AA8AAAAAAAAAAAAAAAAAqgIAAGRycy9kb3ducmV2LnhtbFBLBQYAAAAABAAEAPoAAACcAwAAAAA=&#10;">
                  <v:rect id="Rectangle 4680" o:spid="_x0000_s37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74sMA&#10;AADdAAAADwAAAGRycy9kb3ducmV2LnhtbESPQWvCQBSE7wX/w/IEb3Wj1qDRVYIgeG3agsdH9plE&#10;s2/j7qrpv+8KQo/DzHzDrLe9acWdnG8sK5iMExDEpdUNVwq+v/bvCxA+IGtsLZOCX/Kw3Qze1php&#10;++BPuhehEhHCPkMFdQhdJqUvazLox7Yjjt7JOoMhSldJ7fAR4aaV0yRJpcGG40KNHe1qKi/FzSjI&#10;83P/cy2WuPdykbhUf+gqPyo1Gvb5CkSgPvyHX+2DVjCfz1J4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74sMAAADdAAAADwAAAAAAAAAAAAAAAACYAgAAZHJzL2Rv&#10;d25yZXYueG1sUEsFBgAAAAAEAAQA9QAAAIgDAAAAAA==&#10;" filled="f" stroked="f" strokeweight=".25pt">
                    <v:textbox inset="1pt,1pt,1pt,1pt">
                      <w:txbxContent>
                        <w:p w:rsidR="00FD58D3" w:rsidRDefault="00FD58D3">
                          <w:pPr>
                            <w:pStyle w:val="ad"/>
                            <w:rPr>
                              <w:sz w:val="18"/>
                            </w:rPr>
                          </w:pPr>
                          <w:r>
                            <w:rPr>
                              <w:sz w:val="18"/>
                            </w:rPr>
                            <w:t xml:space="preserve"> </w:t>
                          </w:r>
                          <w:proofErr w:type="spellStart"/>
                          <w:r>
                            <w:rPr>
                              <w:sz w:val="18"/>
                            </w:rPr>
                            <w:t>Утверд</w:t>
                          </w:r>
                          <w:proofErr w:type="spellEnd"/>
                          <w:r>
                            <w:rPr>
                              <w:sz w:val="18"/>
                            </w:rPr>
                            <w:t>.</w:t>
                          </w:r>
                        </w:p>
                      </w:txbxContent>
                    </v:textbox>
                  </v:rect>
                  <v:rect id="Rectangle 4681" o:spid="_x0000_s37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eecQA&#10;AADdAAAADwAAAGRycy9kb3ducmV2LnhtbESPQWvCQBSE70L/w/IKvemmraaaZiOhIHg1ttDjI/tM&#10;0mbfprtbjf/eFQSPw8x8w+Tr0fTiSM53lhU8zxIQxLXVHTcKPveb6RKED8gae8uk4Ewe1sXDJMdM&#10;2xPv6FiFRkQI+wwVtCEMmZS+bsmgn9mBOHoH6wyGKF0jtcNThJteviRJKg12HBdaHOijpfq3+jcK&#10;yvJn/PqrVrjxcpm4VM91U34r9fQ4lu8gAo3hHr61t1rBYvH6Btc38Qn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XnnEAAAA3QAAAA8AAAAAAAAAAAAAAAAAmAIAAGRycy9k&#10;b3ducmV2LnhtbFBLBQYAAAAABAAEAPUAAACJAwAAAAA=&#10;" filled="f" stroked="f" strokeweight=".25pt">
                    <v:textbox inset="1pt,1pt,1pt,1pt">
                      <w:txbxContent>
                        <w:p w:rsidR="00FD58D3" w:rsidRPr="00722261" w:rsidRDefault="00FD58D3">
                          <w:pPr>
                            <w:pStyle w:val="ad"/>
                            <w:rPr>
                              <w:sz w:val="18"/>
                              <w:lang w:val="ru-RU"/>
                            </w:rPr>
                          </w:pPr>
                          <w:proofErr w:type="spellStart"/>
                          <w:r>
                            <w:rPr>
                              <w:sz w:val="18"/>
                              <w:lang w:val="ru-RU"/>
                            </w:rPr>
                            <w:t>Петрикин</w:t>
                          </w:r>
                          <w:proofErr w:type="spellEnd"/>
                        </w:p>
                      </w:txbxContent>
                    </v:textbox>
                  </v:rect>
                </v:group>
                <v:line id="Line 4682" o:spid="_x0000_s3790"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pfb4AAADdAAAADwAAAGRycy9kb3ducmV2LnhtbERPvQrCMBDeBd8hnOCmqUpFqlFEqLiJ&#10;1cXtbM622FxKE7W+vRkEx4/vf7XpTC1e1LrKsoLJOAJBnFtdcaHgck5HCxDOI2usLZOCDznYrPu9&#10;FSbavvlEr8wXIoSwS1BB6X2TSOnykgy6sW2IA3e3rUEfYFtI3eI7hJtaTqNoLg1WHBpKbGhXUv7I&#10;nkbB43qJ0/1xp891ttW3IvXX210rNRx02yUIT53/i3/ug1YQx7MwN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Cl9vgAAAN0AAAAPAAAAAAAAAAAAAAAAAKEC&#10;AABkcnMvZG93bnJldi54bWxQSwUGAAAAAAQABAD5AAAAjAMAAAAA&#10;" strokeweight="2pt"/>
                <v:rect id="Rectangle 4683" o:spid="_x0000_s3791"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vkMQA&#10;AADdAAAADwAAAGRycy9kb3ducmV2LnhtbESPQWvCQBSE70L/w/IKvemmrYqmriEUAr0aLfT4yL4m&#10;0ezbdHebxH/vFgoeh5n5htllk+nEQM63lhU8LxIQxJXVLdcKTsdivgHhA7LGzjIpuJKHbP8w22Gq&#10;7cgHGspQiwhhn6KCJoQ+ldJXDRn0C9sTR+/bOoMhSldL7XCMcNPJlyRZS4Mtx4UGe3pvqLqUv0ZB&#10;np+nz59yi4WXm8St9VLX+ZdST49T/gYi0BTu4f/2h1awWr1u4e9NfAJ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Ib5DEAAAA3QAAAA8AAAAAAAAAAAAAAAAAmAIAAGRycy9k&#10;b3ducmV2LnhtbFBLBQYAAAAABAAEAPUAAACJAwAAAAA=&#10;" filled="f" stroked="f" strokeweight=".25pt">
                  <v:textbox inset="1pt,1pt,1pt,1pt">
                    <w:txbxContent>
                      <w:p w:rsidR="00FD58D3" w:rsidRDefault="00FD58D3" w:rsidP="00722261">
                        <w:pPr>
                          <w:pStyle w:val="ad"/>
                          <w:jc w:val="center"/>
                          <w:rPr>
                            <w:sz w:val="18"/>
                            <w:lang w:val="ru-RU"/>
                          </w:rPr>
                        </w:pPr>
                      </w:p>
                      <w:p w:rsidR="00FD58D3" w:rsidRDefault="00FD58D3" w:rsidP="00722261">
                        <w:pPr>
                          <w:pStyle w:val="ad"/>
                          <w:jc w:val="center"/>
                          <w:rPr>
                            <w:sz w:val="18"/>
                            <w:lang w:val="ru-RU"/>
                          </w:rPr>
                        </w:pPr>
                        <w:r>
                          <w:rPr>
                            <w:sz w:val="18"/>
                            <w:lang w:val="ru-RU"/>
                          </w:rPr>
                          <w:t xml:space="preserve">Схема структурная комплекса </w:t>
                        </w:r>
                      </w:p>
                      <w:p w:rsidR="00FD58D3" w:rsidRPr="0032226F" w:rsidRDefault="00FD58D3" w:rsidP="00722261">
                        <w:pPr>
                          <w:pStyle w:val="ad"/>
                          <w:jc w:val="center"/>
                          <w:rPr>
                            <w:sz w:val="18"/>
                            <w:lang w:val="ru-RU"/>
                          </w:rPr>
                        </w:pPr>
                        <w:r>
                          <w:rPr>
                            <w:sz w:val="18"/>
                            <w:lang w:val="ru-RU"/>
                          </w:rPr>
                          <w:t>технических средств</w:t>
                        </w:r>
                      </w:p>
                      <w:p w:rsidR="00FD58D3" w:rsidRDefault="00FD58D3">
                        <w:pPr>
                          <w:pStyle w:val="ad"/>
                          <w:rPr>
                            <w:sz w:val="18"/>
                          </w:rPr>
                        </w:pPr>
                      </w:p>
                    </w:txbxContent>
                  </v:textbox>
                </v:rect>
                <v:line id="Line 4684" o:spid="_x0000_s3792"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hWBr4AAADdAAAADwAAAGRycy9kb3ducmV2LnhtbERPvQrCMBDeBd8hnOCmqWJFqlFEqLiJ&#10;1cXtbM622FxKE7W+vRkEx4/vf7XpTC1e1LrKsoLJOAJBnFtdcaHgck5HCxDOI2usLZOCDznYrPu9&#10;FSbavvlEr8wXIoSwS1BB6X2TSOnykgy6sW2IA3e3rUEfYFtI3eI7hJtaTqNoLg1WHBpKbGhXUv7I&#10;nkbB43qJ0/1xp891ttW3IvXX210rNRx02yUIT53/i3/ug1YQx7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eFYGvgAAAN0AAAAPAAAAAAAAAAAAAAAAAKEC&#10;AABkcnMvZG93bnJldi54bWxQSwUGAAAAAAQABAD5AAAAjAMAAAAA&#10;" strokeweight="2pt"/>
                <v:line id="Line 4685" o:spid="_x0000_s3793"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zncIAAADdAAAADwAAAGRycy9kb3ducmV2LnhtbESPQavCMBCE74L/IazgTVPFilSjiFDx&#10;9rB68bY2a1tsNqWJWv+9eSB4HGbmG2a16UwtntS6yrKCyTgCQZxbXXGh4HxKRwsQziNrrC2Tgjc5&#10;2Kz7vRUm2r74SM/MFyJA2CWooPS+SaR0eUkG3dg2xMG72dagD7ItpG7xFeCmltMomkuDFYeFEhva&#10;lZTfs4dRcL+c43T/t9OnOtvqa5H6y/WmlRoOuu0ShKfO/8Lf9kEriOPZBP7fhCc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TzncIAAADdAAAADwAAAAAAAAAAAAAA&#10;AAChAgAAZHJzL2Rvd25yZXYueG1sUEsFBgAAAAAEAAQA+QAAAJADAAAAAA==&#10;" strokeweight="2pt"/>
                <v:line id="Line 4686" o:spid="_x0000_s3794"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t6sMAAADdAAAADwAAAGRycy9kb3ducmV2LnhtbESPQYvCMBSE7wv+h/AEb2uqWJFqFBEq&#10;3hZrL96ezbMtNi+liVr/vVkQPA4z8w2z2vSmEQ/qXG1ZwWQcgSAurK65VJCf0t8FCOeRNTaWScGL&#10;HGzWg58VJto++UiPzJciQNglqKDyvk2kdEVFBt3YtsTBu9rOoA+yK6Xu8BngppHTKJpLgzWHhQpb&#10;2lVU3LK7UXA753G6/9vpU5Nt9aVM/fly1UqNhv12CcJT77/hT/ugFcTxbAr/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mberDAAAA3QAAAA8AAAAAAAAAAAAA&#10;AAAAoQIAAGRycy9kb3ducmV2LnhtbFBLBQYAAAAABAAEAPkAAACRAwAAAAA=&#10;" strokeweight="2pt"/>
                <v:rect id="Rectangle 4687" o:spid="_x0000_s3795"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rB8QA&#10;AADdAAAADwAAAGRycy9kb3ducmV2LnhtbESPQWvCQBSE70L/w/IKvemmbQxpdJUgCF5NLfT4yL4m&#10;sdm36e5q4r93C4Ueh5n5hllvJ9OLKznfWVbwvEhAENdWd9woOL3v5zkIH5A19pZJwY08bDcPszUW&#10;2o58pGsVGhEh7AtU0IYwFFL6uiWDfmEH4uh9WWcwROkaqR2OEW56+ZIkmTTYcVxocaBdS/V3dTEK&#10;yvI8ffxUb7j3Mk9cplPdlJ9KPT1O5QpEoCn8h//aB61guUxf4fd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mKwf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Лит</w:t>
                        </w:r>
                        <w:proofErr w:type="spellEnd"/>
                        <w:r>
                          <w:rPr>
                            <w:sz w:val="18"/>
                          </w:rPr>
                          <w:t>.</w:t>
                        </w:r>
                      </w:p>
                    </w:txbxContent>
                  </v:textbox>
                </v:rect>
                <v:rect id="Rectangle 4688" o:spid="_x0000_s3796"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c8QA&#10;AADdAAAADwAAAGRycy9kb3ducmV2LnhtbESPwWrDMBBE74X8g9hAb7WcYhvHiRJMIdBr3BZ6XKyN&#10;7cRauZKaOH9fFQo9DjPzhtnuZzOKKzk/WFawSlIQxK3VA3cK3t8OTyUIH5A1jpZJwZ087HeLhy1W&#10;2t74SNcmdCJC2FeooA9hqqT0bU8GfWIn4uidrDMYonSd1A5vEW5G+ZymhTQ4cFzocaKXntpL820U&#10;1PV5/vhq1njwskxdoTPd1Z9KPS7negMi0Bz+w3/tV60gz7M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s3P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Листов</w:t>
                        </w:r>
                      </w:p>
                    </w:txbxContent>
                  </v:textbox>
                </v:rect>
                <v:rect id="Rectangle 4689" o:spid="_x0000_s3797"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W6MQA&#10;AADdAAAADwAAAGRycy9kb3ducmV2LnhtbESPwWrDMBBE74X8g9hAbrXcEAfXiRJMIJBr3RZ6XKyt&#10;7dRaOZJiu39fFQo9DjPzhtkfZ9OLkZzvLCt4SlIQxLXVHTcK3l7PjzkIH5A19pZJwTd5OB4WD3ss&#10;tJ34hcYqNCJC2BeooA1hKKT0dUsGfWIH4uh9WmcwROkaqR1OEW56uU7TrTTYcVxocaBTS/VXdTcK&#10;yvI6v9+qZzx7maduqze6KT+UWi3ncgci0Bz+w3/ti1aQZZsM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Fuj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w:t>
                        </w:r>
                      </w:p>
                    </w:txbxContent>
                  </v:textbox>
                </v:rect>
                <v:line id="Line 4690" o:spid="_x0000_s3798"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gNA8UAAADdAAAADwAAAGRycy9kb3ducmV2LnhtbESP0WoCMRRE34X+Q7gF3zRrUWm3RilV&#10;QfFBtP2A6+Z2s3VzsyRR1359Iwg+DjNzhpnMWluLM/lQOVYw6GcgiAunKy4VfH8te68gQkTWWDsm&#10;BVcKMJs+dSaYa3fhHZ33sRQJwiFHBSbGJpcyFIYshr5riJP347zFmKQvpfZ4SXBby5csG0uLFacF&#10;gw19GiqO+5NVsPaHzXHwVxp54LVf1Nv5W7C/SnWf2493EJHa+Ajf2yutYDQajuH2Jj0BO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gNA8UAAADdAAAADwAAAAAAAAAA&#10;AAAAAAChAgAAZHJzL2Rvd25yZXYueG1sUEsFBgAAAAAEAAQA+QAAAJMDAAAAAA==&#10;" strokeweight="1pt"/>
                <v:line id="Line 4691" o:spid="_x0000_s3799"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SomMYAAADdAAAADwAAAGRycy9kb3ducmV2LnhtbESP3WoCMRSE7wXfIZxC72pWqX+rUcS2&#10;UOlF8ecBjpvjZuvmZElS3fbpG6Hg5TAz3zDzZWtrcSEfKscK+r0MBHHhdMWlgsP+7WkCIkRkjbVj&#10;UvBDAZaLbmeOuXZX3tJlF0uRIBxyVGBibHIpQ2HIYui5hjh5J+ctxiR9KbXHa4LbWg6ybCQtVpwW&#10;DDa0NlScd99WwcYfP87939LII2/8a/35Mg32S6nHh3Y1AxGpjffwf/tdKxgOn8dwe5Oe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UqJjGAAAA3QAAAA8AAAAAAAAA&#10;AAAAAAAAoQIAAGRycy9kb3ducmV2LnhtbFBLBQYAAAAABAAEAPkAAACUAwAAAAA=&#10;" strokeweight="1pt"/>
                <v:rect id="Rectangle 4692" o:spid="_x0000_s3800" style="position:absolute;left:8550;top:15818;width:2910;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5dsAA&#10;AADdAAAADwAAAGRycy9kb3ducmV2LnhtbERPTYvCMBC9L/gfwgje1tRFRWtTKQuCV7sreByasa02&#10;k5pErf/eHBb2+Hjf2XYwnXiQ861lBbNpAoK4srrlWsHvz+5zBcIHZI2dZVLwIg/bfPSRYartkw/0&#10;KEMtYgj7FBU0IfSplL5qyKCf2p44cmfrDIYIXS21w2cMN538SpKlNNhybGiwp++Gqmt5NwqK4jIc&#10;b+Uad16uErfUc10XJ6Um46HYgAg0hH/xn3uvFSwW8zg3volPQO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K5dsAAAADdAAAADwAAAAAAAAAAAAAAAACYAgAAZHJzL2Rvd25y&#10;ZXYueG1sUEsFBgAAAAAEAAQA9QAAAIUDAAAAAA==&#10;" filled="f" stroked="f" strokeweight=".25pt">
                  <v:textbox inset="1pt,1pt,1pt,1pt">
                    <w:txbxContent>
                      <w:p w:rsidR="00FD58D3" w:rsidRDefault="00FD58D3" w:rsidP="00722261">
                        <w:pPr>
                          <w:pStyle w:val="ad"/>
                          <w:jc w:val="center"/>
                          <w:rPr>
                            <w:rFonts w:ascii="Journal" w:hAnsi="Journal"/>
                            <w:sz w:val="24"/>
                          </w:rPr>
                        </w:pPr>
                        <w:r w:rsidRPr="00077DC5">
                          <w:rPr>
                            <w:sz w:val="24"/>
                            <w:lang w:val="ru-RU"/>
                          </w:rPr>
                          <w:t>ФГБОУ ВО «КГТУ»</w:t>
                        </w:r>
                      </w:p>
                      <w:p w:rsidR="00FD58D3" w:rsidRDefault="00FD58D3">
                        <w:pPr>
                          <w:pStyle w:val="ad"/>
                          <w:jc w:val="center"/>
                          <w:rPr>
                            <w:rFonts w:ascii="Journal" w:hAnsi="Journal"/>
                            <w:sz w:val="24"/>
                          </w:rPr>
                        </w:pPr>
                      </w:p>
                    </w:txbxContent>
                  </v:textbox>
                </v:rect>
                <v:line id="Line 4693" o:spid="_x0000_s3801"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m8QAAADdAAAADwAAAGRycy9kb3ducmV2LnhtbESPT4vCMBTE74LfITxhb5ruYmW3axQR&#10;Kt7E6sXba/P6B5uX0mS1++2NIHgcZuY3zHI9mFbcqHeNZQWfswgEcWF1w5WC8ymdfoNwHllja5kU&#10;/JOD9Wo8WmKi7Z2PdMt8JQKEXYIKau+7REpX1GTQzWxHHLzS9gZ9kH0ldY/3ADet/IqihTTYcFio&#10;saNtTcU1+zMKrpdznO4OW31qs43Oq9Rf8lIr9TEZNr8gPA3+HX6191pBHM9/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v+bxAAAAN0AAAAPAAAAAAAAAAAA&#10;AAAAAKECAABkcnMvZG93bnJldi54bWxQSwUGAAAAAAQABAD5AAAAkgMAAAAA&#10;" strokeweight="2pt"/>
                <v:line id="Line 4694" o:spid="_x0000_s3802"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mMcIAAADdAAAADwAAAGRycy9kb3ducmV2LnhtbERPy2oCMRTdC/5DuEJ3NWNhSh2NIraF&#10;igvx8QHXyXUyOrkZklSn/XqzEFwezns672wjruRD7VjBaJiBIC6drrlScNh/v36ACBFZY+OYFPxR&#10;gPms35tiod2Nt3TdxUqkEA4FKjAxtoWUoTRkMQxdS5y4k/MWY4K+ktrjLYXbRr5l2bu0WHNqMNjS&#10;0lB52f1aBSt/XF9G/5WRR175r2bzOQ72rNTLoFtMQETq4lP8cP9oBXmep/3pTXoC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SmMcIAAADdAAAADwAAAAAAAAAAAAAA&#10;AAChAgAAZHJzL2Rvd25yZXYueG1sUEsFBgAAAAAEAAQA+QAAAJADAAAAAA==&#10;" strokeweight="1pt"/>
                <v:line id="Line 4695" o:spid="_x0000_s3803"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DqsUAAADdAAAADwAAAGRycy9kb3ducmV2LnhtbESP0WoCMRRE3wv+Q7hC3zS7hS3tahTR&#10;CpU+lKofcN1cN6ubmyWJuu3XNwWhj8PMnGGm89624ko+NI4V5OMMBHHldMO1gv1uPXoBESKyxtYx&#10;KfimAPPZ4GGKpXY3/qLrNtYiQTiUqMDE2JVShsqQxTB2HXHyjs5bjEn6WmqPtwS3rXzKsmdpseG0&#10;YLCjpaHqvL1YBRt/+DjnP7WRB974t/Zz9RrsSanHYb+YgIjUx//wvf2uFRRFkcP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gDqsUAAADdAAAADwAAAAAAAAAA&#10;AAAAAAChAgAAZHJzL2Rvd25yZXYueG1sUEsFBgAAAAAEAAQA+QAAAJMDAAAAAA==&#10;" strokeweight="1pt"/>
                <v:line id="Line 4696" o:spid="_x0000_s3804"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d3cUAAADdAAAADwAAAGRycy9kb3ducmV2LnhtbESP3WoCMRSE7wu+QzhC7zSrsKWuRhFb&#10;odKL4s8DHDfHzermZEmibvv0TUHo5TAz3zCzRWcbcSMfascKRsMMBHHpdM2VgsN+PXgFESKyxsYx&#10;KfimAIt572mGhXZ33tJtFyuRIBwKVGBibAspQ2nIYhi6ljh5J+ctxiR9JbXHe4LbRo6z7EVarDkt&#10;GGxpZai87K5WwcYfPy+jn8rII2/8e/P1Ngn2rNRzv1tOQUTq4n/40f7QCvI8H8P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qd3cUAAADdAAAADwAAAAAAAAAA&#10;AAAAAAChAgAAZHJzL2Rvd25yZXYueG1sUEsFBgAAAAAEAAQA+QAAAJMDAAAAAA==&#10;" strokeweight="1pt"/>
                <v:group id="Group 4697" o:spid="_x0000_s3805"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AHB8UAAADdAAAADwAAAGRycy9kb3ducmV2LnhtbESPQYvCMBSE7wv+h/AE&#10;b2tapYtUo4ioeJCFVUG8PZpnW2xeShPb+u/NwsIeh5n5hlmselOJlhpXWlYQjyMQxJnVJecKLufd&#10;5wyE88gaK8uk4EUOVsvBxwJTbTv+ofbkcxEg7FJUUHhfp1K6rCCDbmxr4uDdbWPQB9nkUjfYBbip&#10;5CSKvqTBksNCgTVtCsoep6dRsO+wW0/jbXt83Dev2zn5vh5jUmo07NdzEJ56/x/+ax+0giRJ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wBwfFAAAA3QAA&#10;AA8AAAAAAAAAAAAAAAAAqgIAAGRycy9kb3ducmV2LnhtbFBLBQYAAAAABAAEAPoAAACcAwAAAAA=&#10;">
                  <v:rect id="Rectangle 4698" o:spid="_x0000_s380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lrsQA&#10;AADdAAAADwAAAGRycy9kb3ducmV2LnhtbESPwWrDMBBE74X8g9hAbrXcEAfXiRJMIJBr3RZ6XKyt&#10;7dRaOZJiu39fFQo9DjPzhtkfZ9OLkZzvLCt4SlIQxLXVHTcK3l7PjzkIH5A19pZJwTd5OB4WD3ss&#10;tJ34hcYqNCJC2BeooA1hKKT0dUsGfWIH4uh9WmcwROkaqR1OEW56uU7TrTTYcVxocaBTS/VXdTcK&#10;yvI6v9+qZzx7maduqze6KT+UWi3ncgci0Bz+w3/ti1aQZdkGft/EJ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WJa7EAAAA3QAAAA8AAAAAAAAAAAAAAAAAmAIAAGRycy9k&#10;b3ducmV2LnhtbFBLBQYAAAAABAAEAPUAAACJAwAAAAA=&#10;" filled="f" stroked="f" strokeweight=".25pt">
                    <v:textbox inset="1pt,1pt,1pt,1pt">
                      <w:txbxContent>
                        <w:p w:rsidR="00FD58D3" w:rsidRDefault="00FD58D3">
                          <w:pPr>
                            <w:pStyle w:val="ad"/>
                            <w:rPr>
                              <w:sz w:val="18"/>
                            </w:rPr>
                          </w:pPr>
                        </w:p>
                      </w:txbxContent>
                    </v:textbox>
                  </v:rect>
                  <v:rect id="Rectangle 4699" o:spid="_x0000_s380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qANcEA&#10;AADdAAAADwAAAGRycy9kb3ducmV2LnhtbERPXWvCMBR9H/gfwhX2tqaTWVxtlCIIe12d4OOluWvr&#10;mpuaRNv9+0UQdt4O54tTbCfTixs531lW8JqkIIhrqztuFHwd9i8rED4ga+wtk4Jf8rDdzJ4KzLUd&#10;+ZNuVWhELGGfo4I2hCGX0tctGfSJHYij9m2dwRCpa6R2OMZy08tFmmbSYMdxocWBdi3VP9XVKCjL&#10;83S8VO+493KVuky/6aY8KfU8n8o1iEBT+Dc/0h9awTIC7m/iE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agDXBAAAA3QAAAA8AAAAAAAAAAAAAAAAAmAIAAGRycy9kb3du&#10;cmV2LnhtbFBLBQYAAAAABAAEAPUAAACGAwAAAAA=&#10;" filled="f" stroked="f" strokeweight=".25pt">
                    <v:textbox inset="1pt,1pt,1pt,1pt">
                      <w:txbxContent>
                        <w:p w:rsidR="00FD58D3" w:rsidRDefault="00FD58D3">
                          <w:pPr>
                            <w:pStyle w:val="ad"/>
                            <w:rPr>
                              <w:sz w:val="18"/>
                            </w:rPr>
                          </w:pPr>
                        </w:p>
                      </w:txbxContent>
                    </v:textbox>
                  </v:rect>
                </v:group>
                <v:line id="Line 4700" o:spid="_x0000_s3808"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9NMAAAADdAAAADwAAAGRycy9kb3ducmV2LnhtbESPwQrCMBBE74L/EFbwpqlCRapRRKh4&#10;E6sXb2uztsVmU5qo9e+NIHgcZuYNs1x3phZPal1lWcFkHIEgzq2uuFBwPqWjOQjnkTXWlknBmxys&#10;V/3eEhNtX3ykZ+YLESDsElRQet8kUrq8JINubBvi4N1sa9AH2RZSt/gKcFPLaRTNpMGKw0KJDW1L&#10;yu/Zwyi4X85xujts9anONvpapP5yvWmlhoNuswDhqfP/8K+91wriOJ7B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E/TTAAAAA3QAAAA8AAAAAAAAAAAAAAAAA&#10;oQIAAGRycy9kb3ducmV2LnhtbFBLBQYAAAAABAAEAPkAAACOAwAAAAA=&#10;" strokeweight="2pt"/>
                <v:rect id="Rectangle 4701" o:spid="_x0000_s3809"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72cQA&#10;AADdAAAADwAAAGRycy9kb3ducmV2LnhtbESPQWvCQBSE70L/w/IKvemmpbFpdBOCIHg1VejxkX1N&#10;YrNv091V4793C4Ueh5n5hlmXkxnEhZzvLSt4XiQgiBure24VHD628wyED8gaB8uk4EYeyuJhtsZc&#10;2yvv6VKHVkQI+xwVdCGMuZS+6cigX9iROHpf1hkMUbpWaofXCDeDfEmSpTTYc1zocKRNR813fTYK&#10;quo0HX/qd9x6mSVuqV91W30q9fQ4VSsQgabwH/5r77SCNE3f4PdNf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u9nEAAAA3QAAAA8AAAAAAAAAAAAAAAAAmAIAAGRycy9k&#10;b3ducmV2LnhtbFBLBQYAAAAABAAEAPUAAACJAwAAAAA=&#10;" filled="f" stroked="f" strokeweight=".25pt">
                  <v:textbox inset="1pt,1pt,1pt,1pt">
                    <w:txbxContent>
                      <w:p w:rsidR="00FD58D3" w:rsidRDefault="00FD58D3">
                        <w:pPr>
                          <w:pStyle w:val="ad"/>
                          <w:jc w:val="center"/>
                          <w:rPr>
                            <w:sz w:val="18"/>
                          </w:rPr>
                        </w:pPr>
                        <w:proofErr w:type="spellStart"/>
                        <w:r>
                          <w:rPr>
                            <w:sz w:val="18"/>
                          </w:rPr>
                          <w:t>Масса</w:t>
                        </w:r>
                        <w:proofErr w:type="spellEnd"/>
                      </w:p>
                    </w:txbxContent>
                  </v:textbox>
                </v:rect>
                <v:rect id="Rectangle 4702" o:spid="_x0000_s3810"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vq8AA&#10;AADdAAAADwAAAGRycy9kb3ducmV2LnhtbERPTYvCMBC9C/6HMII3TRUr3a5RiiB43erCHodmtu3a&#10;TGoStf77zUHw+Hjfm91gOnEn51vLChbzBARxZXXLtYLz6TDLQPiArLGzTAqe5GG3HY82mGv74C+6&#10;l6EWMYR9jgqaEPpcSl81ZNDPbU8cuV/rDIYIXS21w0cMN51cJslaGmw5NjTY076h6lLejIKi+Bu+&#10;r+UHHrzMErfWK10XP0pNJ0PxCSLQEN7il/uoFaRpGufGN/E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svq8AAAADdAAAADwAAAAAAAAAAAAAAAACYAgAAZHJzL2Rvd25y&#10;ZXYueG1sUEsFBgAAAAAEAAQA9QAAAIUDAAAAAA==&#10;" filled="f" stroked="f" strokeweight=".25pt">
                  <v:textbox inset="1pt,1pt,1pt,1pt">
                    <w:txbxContent>
                      <w:p w:rsidR="00FD58D3" w:rsidRDefault="00FD58D3">
                        <w:pPr>
                          <w:pStyle w:val="ad"/>
                          <w:jc w:val="center"/>
                          <w:rPr>
                            <w:sz w:val="18"/>
                          </w:rPr>
                        </w:pPr>
                        <w:r>
                          <w:rPr>
                            <w:sz w:val="18"/>
                          </w:rPr>
                          <w:t>Масштаб</w:t>
                        </w:r>
                      </w:p>
                    </w:txbxContent>
                  </v:textbox>
                </v:rect>
                <v:line id="Line 4703" o:spid="_x0000_s3811"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tpRsQAAADdAAAADwAAAGRycy9kb3ducmV2LnhtbESPQYvCMBSE74L/ITzBm6a7UNFuo4jQ&#10;ZW+LtRdvz+bZljYvpclq/fcbQfA4zMw3TLobTSduNLjGsoKPZQSCuLS64UpBccoWaxDOI2vsLJOC&#10;BznYbaeTFBNt73ykW+4rESDsElRQe98nUrqyJoNuaXvi4F3tYNAHOVRSD3gPcNPJzyhaSYMNh4Ua&#10;ezrUVLb5n1HQnos4+/496FOX7/Wlyvz5ctVKzWfj/guEp9G/w6/2j1YQx/EGnm/C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2lGxAAAAN0AAAAPAAAAAAAAAAAA&#10;AAAAAKECAABkcnMvZG93bnJldi54bWxQSwUGAAAAAAQABAD5AAAAkgMAAAAA&#10;" strokeweight="2pt"/>
                <v:rect id="Rectangle 4704" o:spid="_x0000_s3812"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pEL8A&#10;AADdAAAADwAAAGRycy9kb3ducmV2LnhtbERPTYvCMBC9L/gfwgh7W1NFi1ajFEHwalXwODRjW20m&#10;NYna/ffmsLDHx/tebXrTihc531hWMB4lIIhLqxuuFJyOu585CB+QNbaWScEvedisB18rzLR984Fe&#10;RahEDGGfoYI6hC6T0pc1GfQj2xFH7mqdwRChq6R2+I7hppWTJEmlwYZjQ40dbWsq78XTKMjzW39+&#10;FAvceTlPXKqnusovSn0P+3wJIlAf/sV/7r1WMJulcX98E5+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ekQvwAAAN0AAAAPAAAAAAAAAAAAAAAAAJgCAABkcnMvZG93bnJl&#10;di54bWxQSwUGAAAAAAQABAD1AAAAhAMAAAAA&#10;" filled="f" stroked="f" strokeweight=".25pt">
                  <v:textbox inset="1pt,1pt,1pt,1pt">
                    <w:txbxContent>
                      <w:p w:rsidR="00FD58D3" w:rsidRDefault="00FD58D3" w:rsidP="004E6222">
                        <w:pPr>
                          <w:pStyle w:val="ad"/>
                          <w:jc w:val="center"/>
                          <w:rPr>
                            <w:sz w:val="18"/>
                            <w:lang w:val="ru-RU"/>
                          </w:rPr>
                        </w:pPr>
                        <w:r>
                          <w:rPr>
                            <w:sz w:val="18"/>
                            <w:lang w:val="ru-RU"/>
                          </w:rPr>
                          <w:t>Курсовой проект по дисциплине «Технология проектирования</w:t>
                        </w:r>
                      </w:p>
                      <w:p w:rsidR="00FD58D3" w:rsidRPr="0032226F" w:rsidRDefault="00FD58D3" w:rsidP="004E6222">
                        <w:pPr>
                          <w:pStyle w:val="ad"/>
                          <w:jc w:val="center"/>
                          <w:rPr>
                            <w:sz w:val="18"/>
                            <w:lang w:val="ru-RU"/>
                          </w:rPr>
                        </w:pPr>
                        <w:r>
                          <w:rPr>
                            <w:sz w:val="18"/>
                            <w:lang w:val="ru-RU"/>
                          </w:rPr>
                          <w:t>АСОИ и У»</w:t>
                        </w:r>
                      </w:p>
                      <w:p w:rsidR="00FD58D3" w:rsidRDefault="00FD58D3">
                        <w:pPr>
                          <w:pStyle w:val="ad"/>
                          <w:rPr>
                            <w:sz w:val="18"/>
                          </w:rPr>
                        </w:pPr>
                      </w:p>
                    </w:txbxContent>
                  </v:textbox>
                </v:rect>
                <v:rect id="Rectangle 4705" o:spid="_x0000_s3813"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Mi8IA&#10;AADdAAAADwAAAGRycy9kb3ducmV2LnhtbESPQYvCMBSE74L/ITzBm6YuWrQapSwIXu3uwh4fzbOt&#10;Ni81iVr/vREW9jjMzDfMZtebVtzJ+caygtk0AUFcWt1wpeD7az9ZgvABWWNrmRQ8ycNuOxxsMNP2&#10;wUe6F6ESEcI+QwV1CF0mpS9rMuintiOO3sk6gyFKV0nt8BHhppUfSZJKgw3HhRo7+qypvBQ3oyDP&#10;z/3PtVjh3stl4lI911X+q9R41OdrEIH68B/+ax+0gsUincH7TXw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zUyLwgAAAN0AAAAPAAAAAAAAAAAAAAAAAJgCAABkcnMvZG93&#10;bnJldi54bWxQSwUGAAAAAAQABAD1AAAAhwMAAAAA&#10;" filled="f" stroked="f" strokeweight=".25pt">
                  <v:textbox inset="1pt,1pt,1pt,1pt">
                    <w:txbxContent>
                      <w:p w:rsidR="00FD58D3" w:rsidRDefault="00FD58D3">
                        <w:pPr>
                          <w:pStyle w:val="ad"/>
                          <w:jc w:val="center"/>
                          <w:rPr>
                            <w:sz w:val="18"/>
                          </w:rPr>
                        </w:pPr>
                        <w:r>
                          <w:rPr>
                            <w:sz w:val="18"/>
                          </w:rPr>
                          <w:t>1</w:t>
                        </w:r>
                      </w:p>
                    </w:txbxContent>
                  </v:textbox>
                </v:rect>
                <v:rect id="Rectangle 4706" o:spid="_x0000_s3814"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MQA&#10;AADdAAAADwAAAGRycy9kb3ducmV2LnhtbESPwWrDMBBE74X8g9hAb7WcUBvHiRJMIdBr3BZ6XKyN&#10;7cRauZIaO39fFQo9DjPzhtkdZjOIGznfW1awSlIQxI3VPbcK3t+OTwUIH5A1DpZJwZ08HPaLhx2W&#10;2k58olsdWhEh7EtU0IUwllL6piODPrEjcfTO1hkMUbpWaodThJtBrtM0lwZ7jgsdjvTSUXOtv42C&#10;qrrMH1/1Bo9eFqnL9bNuq0+lHpdztQURaA7/4b/2q1aQZfka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f0vzEAAAA3QAAAA8AAAAAAAAAAAAAAAAAmAIAAGRycy9k&#10;b3ducmV2LnhtbFBLBQYAAAAABAAEAPUAAACJAwAAAAA=&#10;" filled="f" stroked="f" strokeweight=".25pt">
                  <v:textbox inset="1pt,1pt,1pt,1pt">
                    <w:txbxContent>
                      <w:p w:rsidR="00FD58D3" w:rsidRDefault="00FD58D3">
                        <w:pPr>
                          <w:pStyle w:val="ad"/>
                          <w:jc w:val="center"/>
                          <w:rPr>
                            <w:sz w:val="18"/>
                          </w:rPr>
                        </w:pPr>
                        <w:r>
                          <w:rPr>
                            <w:sz w:val="18"/>
                          </w:rPr>
                          <w:t>1 : 1</w:t>
                        </w:r>
                      </w:p>
                    </w:txbxContent>
                  </v:textbox>
                </v:rect>
                <v:line id="Line 4707" o:spid="_x0000_s3815"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ry+8UAAADdAAAADwAAAGRycy9kb3ducmV2LnhtbESP0WoCMRRE34X+Q7gF3zRrRWm3RilV&#10;QfFBtP2A6+Z2s3VzsyRR1359Iwg+DjNzhpnMWluLM/lQOVYw6GcgiAunKy4VfH8te68gQkTWWDsm&#10;BVcKMJs+dSaYa3fhHZ33sRQJwiFHBSbGJpcyFIYshr5riJP347zFmKQvpfZ4SXBby5csG0uLFacF&#10;gw19GiqO+5NVsPaHzXHwVxp54LVf1Nv5W7C/SnWf2493EJHa+Ajf2yutYDQaD+H2Jj0BO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ry+8UAAADdAAAADwAAAAAAAAAA&#10;AAAAAAChAgAAZHJzL2Rvd25yZXYueG1sUEsFBgAAAAAEAAQA+QAAAJMDAAAAAA==&#10;" strokeweight="1pt"/>
                <w10:wrap anchorx="page" anchory="page"/>
                <w10:anchorlock/>
              </v:group>
            </w:pict>
          </mc:Fallback>
        </mc:AlternateContent>
      </w:r>
    </w:p>
    <w:p w:rsidR="00E0751E" w:rsidRPr="00E0751E" w:rsidRDefault="00E0751E" w:rsidP="00E0751E">
      <w:pPr>
        <w:rPr>
          <w:rFonts w:eastAsia="Calibri"/>
          <w:sz w:val="28"/>
          <w:szCs w:val="20"/>
        </w:rPr>
      </w:pPr>
    </w:p>
    <w:p w:rsidR="00E0751E" w:rsidRPr="00E0751E" w:rsidRDefault="00E0751E" w:rsidP="00E0751E">
      <w:pPr>
        <w:rPr>
          <w:rFonts w:eastAsia="Calibri"/>
          <w:sz w:val="28"/>
          <w:szCs w:val="20"/>
        </w:rPr>
      </w:pPr>
    </w:p>
    <w:p w:rsidR="00E0751E" w:rsidRPr="00E0751E" w:rsidRDefault="00E0751E" w:rsidP="00E0751E">
      <w:pPr>
        <w:rPr>
          <w:rFonts w:eastAsia="Calibri"/>
          <w:sz w:val="28"/>
          <w:szCs w:val="20"/>
        </w:rPr>
      </w:pPr>
    </w:p>
    <w:p w:rsidR="00E0751E" w:rsidRPr="00E0751E" w:rsidRDefault="00E0751E" w:rsidP="00E0751E">
      <w:pPr>
        <w:rPr>
          <w:rFonts w:eastAsia="Calibri"/>
          <w:sz w:val="28"/>
          <w:szCs w:val="20"/>
        </w:rPr>
      </w:pPr>
    </w:p>
    <w:p w:rsidR="00E0751E" w:rsidRPr="00E0751E" w:rsidRDefault="00E0751E" w:rsidP="00E0751E">
      <w:pPr>
        <w:rPr>
          <w:rFonts w:eastAsia="Calibri"/>
          <w:sz w:val="28"/>
          <w:szCs w:val="20"/>
        </w:rPr>
      </w:pPr>
    </w:p>
    <w:p w:rsidR="00E0751E" w:rsidRPr="00E0751E" w:rsidRDefault="00E0751E" w:rsidP="00E0751E">
      <w:pPr>
        <w:rPr>
          <w:rFonts w:eastAsia="Calibri"/>
          <w:sz w:val="28"/>
          <w:szCs w:val="20"/>
        </w:rPr>
      </w:pPr>
    </w:p>
    <w:p w:rsidR="00E0751E" w:rsidRDefault="00E0751E" w:rsidP="00E0751E">
      <w:pPr>
        <w:rPr>
          <w:rFonts w:eastAsia="Calibri"/>
          <w:sz w:val="28"/>
          <w:szCs w:val="20"/>
        </w:rPr>
      </w:pPr>
    </w:p>
    <w:p w:rsidR="00FA2ECA" w:rsidRDefault="00E0751E" w:rsidP="00E0751E">
      <w:pPr>
        <w:tabs>
          <w:tab w:val="left" w:pos="1274"/>
        </w:tabs>
        <w:rPr>
          <w:rFonts w:eastAsia="Calibri"/>
          <w:sz w:val="28"/>
          <w:szCs w:val="20"/>
        </w:rPr>
      </w:pPr>
      <w:r>
        <w:rPr>
          <w:rFonts w:eastAsia="Calibri"/>
          <w:sz w:val="28"/>
          <w:szCs w:val="20"/>
        </w:rPr>
        <w:tab/>
      </w: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Default="00E0751E" w:rsidP="00E0751E">
      <w:pPr>
        <w:tabs>
          <w:tab w:val="left" w:pos="1274"/>
        </w:tabs>
        <w:rPr>
          <w:rFonts w:eastAsia="Calibri"/>
          <w:sz w:val="28"/>
          <w:szCs w:val="20"/>
        </w:rPr>
      </w:pPr>
    </w:p>
    <w:p w:rsidR="00E0751E" w:rsidRPr="00E0751E" w:rsidRDefault="00E0751E" w:rsidP="00E0751E">
      <w:pPr>
        <w:tabs>
          <w:tab w:val="left" w:pos="1274"/>
        </w:tabs>
        <w:rPr>
          <w:rFonts w:eastAsia="Calibri"/>
          <w:sz w:val="28"/>
          <w:szCs w:val="20"/>
        </w:rPr>
      </w:pPr>
    </w:p>
    <w:sectPr w:rsidR="00E0751E" w:rsidRPr="00E0751E" w:rsidSect="009B427C">
      <w:pgSz w:w="11907" w:h="16840" w:code="9"/>
      <w:pgMar w:top="907" w:right="851" w:bottom="1758"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8D3" w:rsidRDefault="00FD58D3" w:rsidP="005D1F70">
      <w:r>
        <w:separator/>
      </w:r>
    </w:p>
  </w:endnote>
  <w:endnote w:type="continuationSeparator" w:id="0">
    <w:p w:rsidR="00FD58D3" w:rsidRDefault="00FD58D3" w:rsidP="005D1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Pr="001C059C" w:rsidRDefault="00FD58D3" w:rsidP="001C059C">
    <w:pPr>
      <w:pStyle w:val="a6"/>
      <w:jc w:val="right"/>
      <w:rPr>
        <w:lang w:val="ru-R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12</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42"/>
      <w:tblW w:w="8373" w:type="dxa"/>
      <w:tblInd w:w="6928" w:type="dxa"/>
      <w:tblLook w:val="04A0" w:firstRow="1" w:lastRow="0" w:firstColumn="1" w:lastColumn="0" w:noHBand="0" w:noVBand="1"/>
    </w:tblPr>
    <w:tblGrid>
      <w:gridCol w:w="604"/>
      <w:gridCol w:w="680"/>
      <w:gridCol w:w="1190"/>
      <w:gridCol w:w="791"/>
      <w:gridCol w:w="693"/>
      <w:gridCol w:w="3735"/>
      <w:gridCol w:w="680"/>
    </w:tblGrid>
    <w:tr w:rsidR="00FD58D3" w:rsidRPr="004E67C8" w:rsidTr="00020B07">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4E67C8" w:rsidRDefault="00FD58D3" w:rsidP="004E67C8">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4E67C8" w:rsidRDefault="00FD58D3" w:rsidP="004E67C8">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4E67C8" w:rsidRDefault="00FD58D3" w:rsidP="004E67C8">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4E67C8" w:rsidRDefault="00FD58D3" w:rsidP="004E67C8">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4E67C8" w:rsidRDefault="00FD58D3" w:rsidP="004E67C8">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4E67C8" w:rsidRDefault="00FD58D3" w:rsidP="004E67C8">
          <w:pPr>
            <w:jc w:val="center"/>
            <w:rPr>
              <w:rFonts w:ascii="ISOCPEUR" w:hAnsi="ISOCPEUR"/>
              <w:i/>
              <w:sz w:val="28"/>
              <w:szCs w:val="20"/>
            </w:rPr>
          </w:pPr>
        </w:p>
        <w:p w:rsidR="00FD58D3" w:rsidRPr="004E67C8" w:rsidRDefault="00FD58D3" w:rsidP="004E67C8">
          <w:pPr>
            <w:jc w:val="center"/>
            <w:rPr>
              <w:rFonts w:ascii="Journal" w:hAnsi="Journal"/>
              <w:i/>
              <w:sz w:val="28"/>
              <w:szCs w:val="20"/>
            </w:rPr>
          </w:pPr>
          <w:r>
            <w:rPr>
              <w:rFonts w:ascii="ISOCPEUR" w:hAnsi="ISOCPEUR"/>
              <w:i/>
              <w:sz w:val="28"/>
              <w:szCs w:val="20"/>
            </w:rPr>
            <w:t>КП 53.09.03.01.212</w:t>
          </w:r>
          <w:r w:rsidRPr="004E67C8">
            <w:rPr>
              <w:rFonts w:ascii="ISOCPEUR" w:hAnsi="ISOCPEUR"/>
              <w:i/>
              <w:sz w:val="28"/>
              <w:szCs w:val="20"/>
            </w:rPr>
            <w:t xml:space="preserve"> В4</w:t>
          </w:r>
        </w:p>
        <w:p w:rsidR="00FD58D3" w:rsidRPr="004E67C8" w:rsidRDefault="00FD58D3" w:rsidP="004E67C8">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4E67C8" w:rsidRDefault="00FD58D3" w:rsidP="004E67C8">
          <w:pPr>
            <w:jc w:val="both"/>
            <w:rPr>
              <w:rFonts w:ascii="ISOCPEUR" w:hAnsi="ISOCPEUR"/>
              <w:i/>
              <w:sz w:val="18"/>
              <w:szCs w:val="20"/>
              <w:lang w:val="uk-UA"/>
            </w:rPr>
          </w:pPr>
          <w:r w:rsidRPr="004E67C8">
            <w:rPr>
              <w:rFonts w:ascii="ISOCPEUR" w:hAnsi="ISOCPEUR"/>
              <w:i/>
              <w:sz w:val="18"/>
              <w:szCs w:val="20"/>
              <w:lang w:val="uk-UA"/>
            </w:rPr>
            <w:t>Лист</w:t>
          </w:r>
        </w:p>
      </w:tc>
    </w:tr>
    <w:tr w:rsidR="00FD58D3" w:rsidRPr="004E67C8" w:rsidTr="00020B07">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4E67C8" w:rsidRDefault="00FD58D3" w:rsidP="004E67C8">
          <w:pPr>
            <w:jc w:val="center"/>
            <w:rPr>
              <w:rFonts w:ascii="ISOCPEUR" w:hAnsi="ISOCPEUR"/>
              <w:i/>
              <w:sz w:val="30"/>
              <w:szCs w:val="20"/>
            </w:rPr>
          </w:pPr>
          <w:r>
            <w:rPr>
              <w:rFonts w:ascii="ISOCPEUR" w:hAnsi="ISOCPEUR"/>
              <w:i/>
              <w:szCs w:val="20"/>
            </w:rPr>
            <w:t>6</w:t>
          </w:r>
        </w:p>
        <w:p w:rsidR="00FD58D3" w:rsidRPr="004E67C8" w:rsidRDefault="00FD58D3" w:rsidP="004E67C8">
          <w:pPr>
            <w:tabs>
              <w:tab w:val="center" w:pos="4153"/>
              <w:tab w:val="right" w:pos="8306"/>
            </w:tabs>
            <w:jc w:val="center"/>
            <w:rPr>
              <w:lang w:val="uk-UA"/>
            </w:rPr>
          </w:pPr>
        </w:p>
      </w:tc>
    </w:tr>
    <w:tr w:rsidR="00FD58D3" w:rsidRPr="004E67C8" w:rsidTr="00020B07">
      <w:trPr>
        <w:trHeight w:val="283"/>
      </w:trPr>
      <w:tc>
        <w:tcPr>
          <w:tcW w:w="604" w:type="dxa"/>
          <w:tcBorders>
            <w:top w:val="single" w:sz="18" w:space="0" w:color="auto"/>
            <w:left w:val="single" w:sz="18" w:space="0" w:color="auto"/>
            <w:right w:val="single" w:sz="18" w:space="0" w:color="auto"/>
          </w:tcBorders>
        </w:tcPr>
        <w:p w:rsidR="00FD58D3" w:rsidRPr="004E67C8" w:rsidRDefault="00FD58D3" w:rsidP="004E67C8">
          <w:pPr>
            <w:jc w:val="center"/>
            <w:rPr>
              <w:rFonts w:ascii="ISOCPEUR" w:hAnsi="ISOCPEUR"/>
              <w:i/>
              <w:sz w:val="18"/>
              <w:szCs w:val="20"/>
              <w:lang w:val="uk-UA"/>
            </w:rPr>
          </w:pPr>
          <w:proofErr w:type="spellStart"/>
          <w:r w:rsidRPr="004E67C8">
            <w:rPr>
              <w:rFonts w:ascii="ISOCPEUR" w:hAnsi="ISOCPEUR"/>
              <w:i/>
              <w:sz w:val="18"/>
              <w:szCs w:val="20"/>
              <w:lang w:val="uk-UA"/>
            </w:rPr>
            <w:t>Изм</w:t>
          </w:r>
          <w:proofErr w:type="spellEnd"/>
          <w:r w:rsidRPr="004E67C8">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4E67C8" w:rsidRDefault="00FD58D3" w:rsidP="004E67C8">
          <w:pPr>
            <w:jc w:val="center"/>
            <w:rPr>
              <w:rFonts w:ascii="ISOCPEUR" w:hAnsi="ISOCPEUR"/>
              <w:i/>
              <w:sz w:val="18"/>
              <w:szCs w:val="20"/>
              <w:lang w:val="uk-UA"/>
            </w:rPr>
          </w:pPr>
          <w:r w:rsidRPr="004E67C8">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4E67C8" w:rsidRDefault="00FD58D3" w:rsidP="004E67C8">
          <w:pPr>
            <w:ind w:left="-108" w:right="-132"/>
            <w:jc w:val="center"/>
            <w:rPr>
              <w:rFonts w:ascii="ISOCPEUR" w:hAnsi="ISOCPEUR"/>
              <w:i/>
              <w:sz w:val="18"/>
              <w:szCs w:val="20"/>
            </w:rPr>
          </w:pPr>
          <w:r w:rsidRPr="004E67C8">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4E67C8" w:rsidRDefault="00FD58D3" w:rsidP="004E67C8">
          <w:pPr>
            <w:ind w:left="-78" w:right="-158"/>
            <w:jc w:val="both"/>
            <w:rPr>
              <w:rFonts w:ascii="ISOCPEUR" w:hAnsi="ISOCPEUR"/>
              <w:i/>
              <w:sz w:val="18"/>
              <w:szCs w:val="20"/>
            </w:rPr>
          </w:pPr>
          <w:r w:rsidRPr="004E67C8">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4E67C8" w:rsidRDefault="00FD58D3" w:rsidP="004E67C8">
          <w:pPr>
            <w:jc w:val="center"/>
            <w:rPr>
              <w:rFonts w:ascii="ISOCPEUR" w:hAnsi="ISOCPEUR"/>
              <w:i/>
              <w:sz w:val="18"/>
              <w:szCs w:val="20"/>
            </w:rPr>
          </w:pPr>
          <w:r w:rsidRPr="004E67C8">
            <w:rPr>
              <w:rFonts w:ascii="ISOCPEUR" w:hAnsi="ISOCPEUR"/>
              <w:i/>
              <w:sz w:val="18"/>
              <w:szCs w:val="20"/>
            </w:rPr>
            <w:t>Дата</w:t>
          </w:r>
        </w:p>
      </w:tc>
      <w:tc>
        <w:tcPr>
          <w:tcW w:w="3735" w:type="dxa"/>
          <w:vMerge/>
          <w:tcBorders>
            <w:left w:val="single" w:sz="18" w:space="0" w:color="auto"/>
            <w:right w:val="single" w:sz="18" w:space="0" w:color="auto"/>
          </w:tcBorders>
        </w:tcPr>
        <w:p w:rsidR="00FD58D3" w:rsidRPr="004E67C8" w:rsidRDefault="00FD58D3" w:rsidP="004E67C8">
          <w:pPr>
            <w:tabs>
              <w:tab w:val="center" w:pos="4153"/>
              <w:tab w:val="right" w:pos="8306"/>
            </w:tabs>
            <w:rPr>
              <w:lang w:val="uk-UA"/>
            </w:rPr>
          </w:pPr>
        </w:p>
      </w:tc>
      <w:tc>
        <w:tcPr>
          <w:tcW w:w="680" w:type="dxa"/>
          <w:vMerge/>
          <w:tcBorders>
            <w:left w:val="single" w:sz="18" w:space="0" w:color="auto"/>
          </w:tcBorders>
        </w:tcPr>
        <w:p w:rsidR="00FD58D3" w:rsidRPr="004E67C8" w:rsidRDefault="00FD58D3" w:rsidP="004E67C8">
          <w:pPr>
            <w:tabs>
              <w:tab w:val="center" w:pos="4153"/>
              <w:tab w:val="right" w:pos="8306"/>
            </w:tabs>
            <w:rPr>
              <w:lang w:val="uk-UA"/>
            </w:rPr>
          </w:pPr>
        </w:p>
      </w:tc>
    </w:tr>
  </w:tbl>
  <w:p w:rsidR="00FD58D3" w:rsidRDefault="00FD58D3">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7"/>
      <w:tblW w:w="10356" w:type="dxa"/>
      <w:tblInd w:w="4483" w:type="dxa"/>
      <w:tblLook w:val="04A0" w:firstRow="1" w:lastRow="0" w:firstColumn="1" w:lastColumn="0" w:noHBand="0" w:noVBand="1"/>
    </w:tblPr>
    <w:tblGrid>
      <w:gridCol w:w="602"/>
      <w:gridCol w:w="680"/>
      <w:gridCol w:w="1570"/>
      <w:gridCol w:w="798"/>
      <w:gridCol w:w="693"/>
      <w:gridCol w:w="3392"/>
      <w:gridCol w:w="276"/>
      <w:gridCol w:w="276"/>
      <w:gridCol w:w="276"/>
      <w:gridCol w:w="248"/>
      <w:gridCol w:w="524"/>
      <w:gridCol w:w="1021"/>
    </w:tblGrid>
    <w:tr w:rsidR="00FD58D3" w:rsidRPr="00CD33FD" w:rsidTr="00CB214A">
      <w:trPr>
        <w:trHeight w:val="227"/>
      </w:trPr>
      <w:tc>
        <w:tcPr>
          <w:tcW w:w="602"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80"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570"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98"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013" w:type="dxa"/>
          <w:gridSpan w:val="7"/>
          <w:vMerge w:val="restart"/>
          <w:tcBorders>
            <w:top w:val="single" w:sz="18" w:space="0" w:color="auto"/>
            <w:left w:val="single" w:sz="18" w:space="0" w:color="auto"/>
            <w:right w:val="single" w:sz="18" w:space="0" w:color="auto"/>
          </w:tcBorders>
          <w:vAlign w:val="center"/>
        </w:tcPr>
        <w:p w:rsidR="00FD58D3" w:rsidRPr="00CD33FD" w:rsidRDefault="00FD58D3" w:rsidP="00CD33FD">
          <w:pPr>
            <w:tabs>
              <w:tab w:val="center" w:pos="4153"/>
              <w:tab w:val="right" w:pos="8306"/>
            </w:tabs>
            <w:jc w:val="center"/>
            <w:rPr>
              <w:lang w:val="uk-UA"/>
            </w:rPr>
          </w:pPr>
          <w:r>
            <w:rPr>
              <w:rFonts w:ascii="ISOCPEUR" w:hAnsi="ISOCPEUR"/>
              <w:i/>
              <w:sz w:val="32"/>
              <w:szCs w:val="20"/>
            </w:rPr>
            <w:t>КП 53.09.03.01.212</w:t>
          </w:r>
          <w:r w:rsidRPr="00CD33FD">
            <w:rPr>
              <w:rFonts w:ascii="ISOCPEUR" w:hAnsi="ISOCPEUR"/>
              <w:i/>
              <w:sz w:val="32"/>
              <w:szCs w:val="20"/>
            </w:rPr>
            <w:t xml:space="preserve"> С2 </w:t>
          </w:r>
        </w:p>
      </w:tc>
    </w:tr>
    <w:tr w:rsidR="00FD58D3" w:rsidRPr="00CD33FD" w:rsidTr="00CB214A">
      <w:trPr>
        <w:trHeight w:val="227"/>
      </w:trPr>
      <w:tc>
        <w:tcPr>
          <w:tcW w:w="602"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80"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570"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013" w:type="dxa"/>
          <w:gridSpan w:val="7"/>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r>
    <w:tr w:rsidR="00FD58D3" w:rsidRPr="00CD33FD" w:rsidTr="00CB214A">
      <w:trPr>
        <w:trHeight w:val="227"/>
      </w:trPr>
      <w:tc>
        <w:tcPr>
          <w:tcW w:w="602"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80"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570"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013" w:type="dxa"/>
          <w:gridSpan w:val="7"/>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r>
    <w:tr w:rsidR="00FD58D3" w:rsidRPr="00CD33FD" w:rsidTr="00CB214A">
      <w:trPr>
        <w:trHeight w:val="227"/>
      </w:trPr>
      <w:tc>
        <w:tcPr>
          <w:tcW w:w="602"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80"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570"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98"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val="restart"/>
          <w:tcBorders>
            <w:top w:val="single" w:sz="18" w:space="0" w:color="auto"/>
            <w:left w:val="single" w:sz="18" w:space="0" w:color="auto"/>
            <w:right w:val="single" w:sz="18" w:space="0" w:color="auto"/>
          </w:tcBorders>
          <w:vAlign w:val="center"/>
        </w:tcPr>
        <w:p w:rsidR="00FD58D3" w:rsidRPr="00CD33FD" w:rsidRDefault="00FD58D3" w:rsidP="00CD33FD">
          <w:pPr>
            <w:jc w:val="center"/>
            <w:rPr>
              <w:rFonts w:ascii="ISOCPEUR" w:hAnsi="ISOCPEUR"/>
              <w:i/>
              <w:sz w:val="18"/>
              <w:szCs w:val="20"/>
            </w:rPr>
          </w:pPr>
        </w:p>
        <w:p w:rsidR="00FD58D3" w:rsidRPr="00CD33FD" w:rsidRDefault="00FD58D3" w:rsidP="00CD33FD">
          <w:pPr>
            <w:jc w:val="center"/>
            <w:rPr>
              <w:rFonts w:ascii="ISOCPEUR" w:hAnsi="ISOCPEUR"/>
              <w:i/>
              <w:sz w:val="18"/>
              <w:szCs w:val="20"/>
            </w:rPr>
          </w:pPr>
          <w:r w:rsidRPr="00CD33FD">
            <w:rPr>
              <w:rFonts w:ascii="ISOCPEUR" w:hAnsi="ISOCPEUR"/>
              <w:i/>
              <w:sz w:val="18"/>
              <w:szCs w:val="20"/>
            </w:rPr>
            <w:t>Схема функциональной структуры</w:t>
          </w:r>
        </w:p>
        <w:p w:rsidR="00FD58D3" w:rsidRPr="00CD33FD" w:rsidRDefault="00FD58D3" w:rsidP="00CD33FD">
          <w:pPr>
            <w:tabs>
              <w:tab w:val="center" w:pos="4153"/>
              <w:tab w:val="right" w:pos="8306"/>
            </w:tabs>
            <w:jc w:val="center"/>
            <w:rPr>
              <w:lang w:val="uk-UA"/>
            </w:rPr>
          </w:pPr>
        </w:p>
        <w:p w:rsidR="00FD58D3" w:rsidRPr="00CD33FD" w:rsidRDefault="00FD58D3" w:rsidP="00CD33FD">
          <w:pPr>
            <w:tabs>
              <w:tab w:val="center" w:pos="4153"/>
              <w:tab w:val="right" w:pos="8306"/>
            </w:tabs>
            <w:jc w:val="center"/>
            <w:rPr>
              <w:lang w:val="uk-UA"/>
            </w:rPr>
          </w:pPr>
        </w:p>
      </w:tc>
      <w:tc>
        <w:tcPr>
          <w:tcW w:w="828" w:type="dxa"/>
          <w:gridSpan w:val="3"/>
          <w:tcBorders>
            <w:top w:val="single" w:sz="18" w:space="0" w:color="auto"/>
            <w:left w:val="single" w:sz="18" w:space="0" w:color="auto"/>
            <w:bottom w:val="single" w:sz="18" w:space="0" w:color="auto"/>
            <w:right w:val="single" w:sz="18" w:space="0" w:color="auto"/>
          </w:tcBorders>
        </w:tcPr>
        <w:p w:rsidR="00FD58D3" w:rsidRPr="00CD33FD" w:rsidRDefault="00FD58D3" w:rsidP="00CD33FD">
          <w:pPr>
            <w:jc w:val="center"/>
            <w:rPr>
              <w:rFonts w:ascii="ISOCPEUR" w:hAnsi="ISOCPEUR"/>
              <w:i/>
              <w:sz w:val="18"/>
              <w:szCs w:val="20"/>
              <w:lang w:val="uk-UA"/>
            </w:rPr>
          </w:pPr>
          <w:proofErr w:type="spellStart"/>
          <w:r w:rsidRPr="00CD33FD">
            <w:rPr>
              <w:rFonts w:ascii="ISOCPEUR" w:hAnsi="ISOCPEUR"/>
              <w:i/>
              <w:sz w:val="18"/>
              <w:szCs w:val="20"/>
              <w:lang w:val="uk-UA"/>
            </w:rPr>
            <w:t>Лит</w:t>
          </w:r>
          <w:proofErr w:type="spellEnd"/>
          <w:r w:rsidRPr="00CD33FD">
            <w:rPr>
              <w:rFonts w:ascii="ISOCPEUR" w:hAnsi="ISOCPEUR"/>
              <w:i/>
              <w:sz w:val="18"/>
              <w:szCs w:val="20"/>
              <w:lang w:val="uk-UA"/>
            </w:rPr>
            <w:t>.</w:t>
          </w:r>
        </w:p>
      </w:tc>
      <w:tc>
        <w:tcPr>
          <w:tcW w:w="772" w:type="dxa"/>
          <w:gridSpan w:val="2"/>
          <w:tcBorders>
            <w:top w:val="single" w:sz="18" w:space="0" w:color="auto"/>
            <w:left w:val="single" w:sz="18" w:space="0" w:color="auto"/>
            <w:bottom w:val="single" w:sz="18" w:space="0" w:color="auto"/>
            <w:right w:val="single" w:sz="18" w:space="0" w:color="auto"/>
          </w:tcBorders>
        </w:tcPr>
        <w:p w:rsidR="00FD58D3" w:rsidRPr="00CD33FD" w:rsidRDefault="00FD58D3" w:rsidP="00CD33FD">
          <w:pPr>
            <w:jc w:val="center"/>
            <w:rPr>
              <w:rFonts w:ascii="ISOCPEUR" w:hAnsi="ISOCPEUR"/>
              <w:i/>
              <w:sz w:val="18"/>
              <w:szCs w:val="20"/>
              <w:lang w:val="uk-UA"/>
            </w:rPr>
          </w:pPr>
          <w:proofErr w:type="spellStart"/>
          <w:r w:rsidRPr="00CD33FD">
            <w:rPr>
              <w:rFonts w:ascii="ISOCPEUR" w:hAnsi="ISOCPEUR"/>
              <w:i/>
              <w:sz w:val="18"/>
              <w:szCs w:val="20"/>
              <w:lang w:val="uk-UA"/>
            </w:rPr>
            <w:t>Масса</w:t>
          </w:r>
          <w:proofErr w:type="spellEnd"/>
        </w:p>
      </w:tc>
      <w:tc>
        <w:tcPr>
          <w:tcW w:w="1021"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ind w:left="-57"/>
            <w:jc w:val="center"/>
            <w:rPr>
              <w:rFonts w:ascii="ISOCPEUR" w:hAnsi="ISOCPEUR"/>
              <w:i/>
              <w:sz w:val="18"/>
              <w:szCs w:val="20"/>
              <w:lang w:val="uk-UA"/>
            </w:rPr>
          </w:pPr>
          <w:r w:rsidRPr="00CD33FD">
            <w:rPr>
              <w:rFonts w:ascii="ISOCPEUR" w:hAnsi="ISOCPEUR"/>
              <w:i/>
              <w:sz w:val="18"/>
              <w:szCs w:val="20"/>
              <w:lang w:val="uk-UA"/>
            </w:rPr>
            <w:t>Масштаб</w:t>
          </w:r>
        </w:p>
      </w:tc>
    </w:tr>
    <w:tr w:rsidR="00FD58D3" w:rsidRPr="00CD33FD" w:rsidTr="00CB214A">
      <w:trPr>
        <w:trHeight w:val="227"/>
      </w:trPr>
      <w:tc>
        <w:tcPr>
          <w:tcW w:w="602"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jc w:val="center"/>
            <w:rPr>
              <w:rFonts w:ascii="ISOCPEUR" w:hAnsi="ISOCPEUR"/>
              <w:i/>
              <w:sz w:val="18"/>
              <w:szCs w:val="20"/>
              <w:lang w:val="uk-UA"/>
            </w:rPr>
          </w:pPr>
          <w:proofErr w:type="spellStart"/>
          <w:r w:rsidRPr="00CD33FD">
            <w:rPr>
              <w:rFonts w:ascii="ISOCPEUR" w:hAnsi="ISOCPEUR"/>
              <w:i/>
              <w:sz w:val="18"/>
              <w:szCs w:val="20"/>
              <w:lang w:val="uk-UA"/>
            </w:rPr>
            <w:t>Изм</w:t>
          </w:r>
          <w:proofErr w:type="spellEnd"/>
          <w:r w:rsidRPr="00CD33FD">
            <w:rPr>
              <w:rFonts w:ascii="ISOCPEUR" w:hAnsi="ISOCPEUR"/>
              <w:i/>
              <w:sz w:val="18"/>
              <w:szCs w:val="20"/>
              <w:lang w:val="uk-UA"/>
            </w:rPr>
            <w:t>.</w:t>
          </w:r>
        </w:p>
      </w:tc>
      <w:tc>
        <w:tcPr>
          <w:tcW w:w="680"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jc w:val="center"/>
            <w:rPr>
              <w:rFonts w:ascii="ISOCPEUR" w:hAnsi="ISOCPEUR"/>
              <w:i/>
              <w:sz w:val="18"/>
              <w:szCs w:val="20"/>
              <w:lang w:val="uk-UA"/>
            </w:rPr>
          </w:pPr>
          <w:r w:rsidRPr="00CD33FD">
            <w:rPr>
              <w:rFonts w:ascii="ISOCPEUR" w:hAnsi="ISOCPEUR"/>
              <w:i/>
              <w:sz w:val="18"/>
              <w:szCs w:val="20"/>
              <w:lang w:val="uk-UA"/>
            </w:rPr>
            <w:t>Лист</w:t>
          </w:r>
        </w:p>
      </w:tc>
      <w:tc>
        <w:tcPr>
          <w:tcW w:w="1570"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ind w:left="-108" w:right="-132"/>
            <w:jc w:val="center"/>
            <w:rPr>
              <w:rFonts w:ascii="ISOCPEUR" w:hAnsi="ISOCPEUR"/>
              <w:i/>
              <w:sz w:val="18"/>
              <w:szCs w:val="20"/>
            </w:rPr>
          </w:pPr>
          <w:r w:rsidRPr="00CD33FD">
            <w:rPr>
              <w:rFonts w:ascii="ISOCPEUR" w:hAnsi="ISOCPEUR"/>
              <w:i/>
              <w:sz w:val="18"/>
              <w:szCs w:val="20"/>
            </w:rPr>
            <w:t>№ документа</w:t>
          </w:r>
        </w:p>
      </w:tc>
      <w:tc>
        <w:tcPr>
          <w:tcW w:w="798"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ind w:left="-78" w:right="-158"/>
            <w:jc w:val="both"/>
            <w:rPr>
              <w:rFonts w:ascii="ISOCPEUR" w:hAnsi="ISOCPEUR"/>
              <w:i/>
              <w:sz w:val="18"/>
              <w:szCs w:val="20"/>
            </w:rPr>
          </w:pPr>
          <w:r w:rsidRPr="00CD33FD">
            <w:rPr>
              <w:rFonts w:ascii="ISOCPEUR" w:hAnsi="ISOCPEUR"/>
              <w:i/>
              <w:sz w:val="18"/>
              <w:szCs w:val="20"/>
            </w:rPr>
            <w:t>Подпись</w:t>
          </w:r>
        </w:p>
      </w:tc>
      <w:tc>
        <w:tcPr>
          <w:tcW w:w="693" w:type="dxa"/>
          <w:tcBorders>
            <w:top w:val="single" w:sz="18" w:space="0" w:color="auto"/>
            <w:left w:val="single" w:sz="18" w:space="0" w:color="auto"/>
            <w:bottom w:val="single" w:sz="18" w:space="0" w:color="auto"/>
            <w:right w:val="single" w:sz="18" w:space="0" w:color="auto"/>
          </w:tcBorders>
        </w:tcPr>
        <w:p w:rsidR="00FD58D3" w:rsidRPr="00CD33FD" w:rsidRDefault="00FD58D3" w:rsidP="00CD33FD">
          <w:pPr>
            <w:jc w:val="center"/>
            <w:rPr>
              <w:rFonts w:ascii="ISOCPEUR" w:hAnsi="ISOCPEUR"/>
              <w:i/>
              <w:sz w:val="18"/>
              <w:szCs w:val="20"/>
            </w:rPr>
          </w:pPr>
          <w:r w:rsidRPr="00CD33FD">
            <w:rPr>
              <w:rFonts w:ascii="ISOCPEUR" w:hAnsi="ISOCPEUR"/>
              <w:i/>
              <w:sz w:val="18"/>
              <w:szCs w:val="20"/>
            </w:rPr>
            <w:t>Дата</w:t>
          </w:r>
        </w:p>
      </w:tc>
      <w:tc>
        <w:tcPr>
          <w:tcW w:w="3392"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276" w:type="dxa"/>
          <w:vMerge w:val="restart"/>
          <w:tcBorders>
            <w:top w:val="single" w:sz="18" w:space="0" w:color="auto"/>
            <w:left w:val="single" w:sz="18" w:space="0" w:color="auto"/>
          </w:tcBorders>
        </w:tcPr>
        <w:p w:rsidR="00FD58D3" w:rsidRPr="00CD33FD" w:rsidRDefault="00FD58D3" w:rsidP="00CD33FD">
          <w:pPr>
            <w:tabs>
              <w:tab w:val="center" w:pos="4153"/>
              <w:tab w:val="right" w:pos="8306"/>
            </w:tabs>
            <w:rPr>
              <w:lang w:val="uk-UA"/>
            </w:rPr>
          </w:pPr>
        </w:p>
      </w:tc>
      <w:tc>
        <w:tcPr>
          <w:tcW w:w="276" w:type="dxa"/>
          <w:vMerge w:val="restart"/>
          <w:tcBorders>
            <w:top w:val="single" w:sz="18" w:space="0" w:color="auto"/>
          </w:tcBorders>
        </w:tcPr>
        <w:p w:rsidR="00FD58D3" w:rsidRPr="00CD33FD" w:rsidRDefault="00FD58D3" w:rsidP="00CD33FD">
          <w:pPr>
            <w:tabs>
              <w:tab w:val="center" w:pos="4153"/>
              <w:tab w:val="right" w:pos="8306"/>
            </w:tabs>
            <w:rPr>
              <w:lang w:val="uk-UA"/>
            </w:rPr>
          </w:pPr>
        </w:p>
      </w:tc>
      <w:tc>
        <w:tcPr>
          <w:tcW w:w="276" w:type="dxa"/>
          <w:vMerge w:val="restart"/>
          <w:tcBorders>
            <w:top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72" w:type="dxa"/>
          <w:gridSpan w:val="2"/>
          <w:vMerge w:val="restart"/>
          <w:tcBorders>
            <w:top w:val="single" w:sz="18" w:space="0" w:color="auto"/>
            <w:left w:val="single" w:sz="18" w:space="0" w:color="auto"/>
            <w:right w:val="single" w:sz="18" w:space="0" w:color="auto"/>
          </w:tcBorders>
          <w:vAlign w:val="center"/>
        </w:tcPr>
        <w:p w:rsidR="00FD58D3" w:rsidRPr="00CD33FD" w:rsidRDefault="00FD58D3" w:rsidP="00CD33FD">
          <w:pPr>
            <w:jc w:val="center"/>
            <w:rPr>
              <w:rFonts w:ascii="ISOCPEUR" w:hAnsi="ISOCPEUR"/>
              <w:i/>
              <w:sz w:val="18"/>
              <w:szCs w:val="20"/>
            </w:rPr>
          </w:pPr>
        </w:p>
      </w:tc>
      <w:tc>
        <w:tcPr>
          <w:tcW w:w="1021" w:type="dxa"/>
          <w:vMerge w:val="restart"/>
          <w:tcBorders>
            <w:top w:val="single" w:sz="18" w:space="0" w:color="auto"/>
            <w:left w:val="single" w:sz="18" w:space="0" w:color="auto"/>
            <w:right w:val="single" w:sz="18" w:space="0" w:color="auto"/>
          </w:tcBorders>
          <w:vAlign w:val="center"/>
        </w:tcPr>
        <w:p w:rsidR="00FD58D3" w:rsidRPr="00CD33FD" w:rsidRDefault="00FD58D3" w:rsidP="00CD33FD">
          <w:pPr>
            <w:jc w:val="center"/>
            <w:rPr>
              <w:rFonts w:ascii="ISOCPEUR" w:hAnsi="ISOCPEUR"/>
              <w:i/>
              <w:sz w:val="18"/>
              <w:szCs w:val="20"/>
            </w:rPr>
          </w:pPr>
        </w:p>
      </w:tc>
    </w:tr>
    <w:tr w:rsidR="00FD58D3" w:rsidRPr="00CD33FD" w:rsidTr="00CB214A">
      <w:trPr>
        <w:trHeight w:val="227"/>
      </w:trPr>
      <w:tc>
        <w:tcPr>
          <w:tcW w:w="1282" w:type="dxa"/>
          <w:gridSpan w:val="2"/>
          <w:tcBorders>
            <w:top w:val="single" w:sz="18" w:space="0" w:color="auto"/>
            <w:left w:val="single" w:sz="18" w:space="0" w:color="auto"/>
            <w:right w:val="single" w:sz="18" w:space="0" w:color="auto"/>
          </w:tcBorders>
        </w:tcPr>
        <w:p w:rsidR="00FD58D3" w:rsidRPr="00CD33FD" w:rsidRDefault="00FD58D3" w:rsidP="00CD33FD">
          <w:pPr>
            <w:rPr>
              <w:rFonts w:ascii="ISOCPEUR" w:hAnsi="ISOCPEUR"/>
              <w:i/>
              <w:sz w:val="18"/>
              <w:szCs w:val="20"/>
            </w:rPr>
          </w:pPr>
          <w:proofErr w:type="spellStart"/>
          <w:r w:rsidRPr="00CD33FD">
            <w:rPr>
              <w:rFonts w:ascii="ISOCPEUR" w:hAnsi="ISOCPEUR"/>
              <w:i/>
              <w:sz w:val="18"/>
              <w:szCs w:val="20"/>
            </w:rPr>
            <w:t>Разраб</w:t>
          </w:r>
          <w:proofErr w:type="spellEnd"/>
          <w:r w:rsidRPr="00CD33FD">
            <w:rPr>
              <w:rFonts w:ascii="ISOCPEUR" w:hAnsi="ISOCPEUR"/>
              <w:i/>
              <w:sz w:val="18"/>
              <w:szCs w:val="20"/>
            </w:rPr>
            <w:t>.</w:t>
          </w:r>
        </w:p>
      </w:tc>
      <w:tc>
        <w:tcPr>
          <w:tcW w:w="1570" w:type="dxa"/>
          <w:tcBorders>
            <w:top w:val="single" w:sz="18" w:space="0" w:color="auto"/>
            <w:left w:val="single" w:sz="18" w:space="0" w:color="auto"/>
            <w:right w:val="single" w:sz="18" w:space="0" w:color="auto"/>
          </w:tcBorders>
        </w:tcPr>
        <w:p w:rsidR="00FD58D3" w:rsidRPr="00CD33FD" w:rsidRDefault="00FD58D3" w:rsidP="00CD33FD">
          <w:pPr>
            <w:rPr>
              <w:rFonts w:ascii="ISOCPEUR" w:hAnsi="ISOCPEUR"/>
              <w:i/>
              <w:sz w:val="18"/>
              <w:szCs w:val="20"/>
            </w:rPr>
          </w:pPr>
          <w:r>
            <w:rPr>
              <w:rFonts w:ascii="ISOCPEUR" w:hAnsi="ISOCPEUR"/>
              <w:i/>
              <w:sz w:val="18"/>
              <w:szCs w:val="20"/>
            </w:rPr>
            <w:t>Кутузова</w:t>
          </w:r>
        </w:p>
      </w:tc>
      <w:tc>
        <w:tcPr>
          <w:tcW w:w="798"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top w:val="single" w:sz="18" w:space="0" w:color="auto"/>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276" w:type="dxa"/>
          <w:vMerge/>
          <w:tcBorders>
            <w:left w:val="single" w:sz="18" w:space="0" w:color="auto"/>
          </w:tcBorders>
        </w:tcPr>
        <w:p w:rsidR="00FD58D3" w:rsidRPr="00CD33FD" w:rsidRDefault="00FD58D3" w:rsidP="00CD33FD">
          <w:pPr>
            <w:tabs>
              <w:tab w:val="center" w:pos="4153"/>
              <w:tab w:val="right" w:pos="8306"/>
            </w:tabs>
            <w:rPr>
              <w:lang w:val="uk-UA"/>
            </w:rPr>
          </w:pPr>
        </w:p>
      </w:tc>
      <w:tc>
        <w:tcPr>
          <w:tcW w:w="276" w:type="dxa"/>
          <w:vMerge/>
        </w:tcPr>
        <w:p w:rsidR="00FD58D3" w:rsidRPr="00CD33FD" w:rsidRDefault="00FD58D3" w:rsidP="00CD33FD">
          <w:pPr>
            <w:tabs>
              <w:tab w:val="center" w:pos="4153"/>
              <w:tab w:val="right" w:pos="8306"/>
            </w:tabs>
            <w:rPr>
              <w:lang w:val="uk-UA"/>
            </w:rPr>
          </w:pPr>
        </w:p>
      </w:tc>
      <w:tc>
        <w:tcPr>
          <w:tcW w:w="276" w:type="dxa"/>
          <w:vMerge/>
          <w:tcBorders>
            <w:right w:val="single" w:sz="18" w:space="0" w:color="auto"/>
          </w:tcBorders>
        </w:tcPr>
        <w:p w:rsidR="00FD58D3" w:rsidRPr="00CD33FD" w:rsidRDefault="00FD58D3" w:rsidP="00CD33FD">
          <w:pPr>
            <w:tabs>
              <w:tab w:val="center" w:pos="4153"/>
              <w:tab w:val="right" w:pos="8306"/>
            </w:tabs>
            <w:rPr>
              <w:lang w:val="uk-UA"/>
            </w:rPr>
          </w:pPr>
        </w:p>
      </w:tc>
      <w:tc>
        <w:tcPr>
          <w:tcW w:w="772" w:type="dxa"/>
          <w:gridSpan w:val="2"/>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021"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r>
    <w:tr w:rsidR="00FD58D3" w:rsidRPr="00CD33FD" w:rsidTr="00CB214A">
      <w:trPr>
        <w:trHeight w:val="227"/>
      </w:trPr>
      <w:tc>
        <w:tcPr>
          <w:tcW w:w="1282" w:type="dxa"/>
          <w:gridSpan w:val="2"/>
          <w:tcBorders>
            <w:left w:val="single" w:sz="18" w:space="0" w:color="auto"/>
            <w:right w:val="single" w:sz="18" w:space="0" w:color="auto"/>
          </w:tcBorders>
        </w:tcPr>
        <w:p w:rsidR="00FD58D3" w:rsidRPr="00CD33FD" w:rsidRDefault="00FD58D3" w:rsidP="00CD33FD">
          <w:pPr>
            <w:rPr>
              <w:rFonts w:ascii="ISOCPEUR" w:hAnsi="ISOCPEUR"/>
              <w:i/>
              <w:sz w:val="18"/>
              <w:szCs w:val="20"/>
            </w:rPr>
          </w:pPr>
          <w:r w:rsidRPr="00CD33FD">
            <w:rPr>
              <w:rFonts w:ascii="ISOCPEUR" w:hAnsi="ISOCPEUR"/>
              <w:i/>
              <w:sz w:val="18"/>
              <w:szCs w:val="20"/>
            </w:rPr>
            <w:t>Пров.</w:t>
          </w:r>
        </w:p>
      </w:tc>
      <w:tc>
        <w:tcPr>
          <w:tcW w:w="1570" w:type="dxa"/>
          <w:tcBorders>
            <w:left w:val="single" w:sz="18" w:space="0" w:color="auto"/>
            <w:right w:val="single" w:sz="18" w:space="0" w:color="auto"/>
          </w:tcBorders>
        </w:tcPr>
        <w:p w:rsidR="00FD58D3" w:rsidRPr="00CD33FD" w:rsidRDefault="00FD58D3" w:rsidP="00CD33FD">
          <w:pPr>
            <w:jc w:val="both"/>
            <w:rPr>
              <w:rFonts w:ascii="ISOCPEUR" w:hAnsi="ISOCPEUR"/>
              <w:i/>
              <w:sz w:val="18"/>
              <w:szCs w:val="20"/>
            </w:rPr>
          </w:pPr>
          <w:proofErr w:type="spellStart"/>
          <w:r>
            <w:rPr>
              <w:rFonts w:ascii="ISOCPEUR" w:hAnsi="ISOCPEUR"/>
              <w:i/>
              <w:sz w:val="18"/>
              <w:szCs w:val="20"/>
            </w:rPr>
            <w:t>Рудинский</w:t>
          </w:r>
          <w:proofErr w:type="spellEnd"/>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276" w:type="dxa"/>
          <w:vMerge/>
          <w:tcBorders>
            <w:left w:val="single" w:sz="18" w:space="0" w:color="auto"/>
            <w:bottom w:val="single" w:sz="18" w:space="0" w:color="auto"/>
          </w:tcBorders>
        </w:tcPr>
        <w:p w:rsidR="00FD58D3" w:rsidRPr="00CD33FD" w:rsidRDefault="00FD58D3" w:rsidP="00CD33FD">
          <w:pPr>
            <w:tabs>
              <w:tab w:val="center" w:pos="4153"/>
              <w:tab w:val="right" w:pos="8306"/>
            </w:tabs>
            <w:rPr>
              <w:lang w:val="uk-UA"/>
            </w:rPr>
          </w:pPr>
        </w:p>
      </w:tc>
      <w:tc>
        <w:tcPr>
          <w:tcW w:w="276" w:type="dxa"/>
          <w:vMerge/>
          <w:tcBorders>
            <w:bottom w:val="single" w:sz="18" w:space="0" w:color="auto"/>
          </w:tcBorders>
        </w:tcPr>
        <w:p w:rsidR="00FD58D3" w:rsidRPr="00CD33FD" w:rsidRDefault="00FD58D3" w:rsidP="00CD33FD">
          <w:pPr>
            <w:tabs>
              <w:tab w:val="center" w:pos="4153"/>
              <w:tab w:val="right" w:pos="8306"/>
            </w:tabs>
            <w:rPr>
              <w:lang w:val="uk-UA"/>
            </w:rPr>
          </w:pPr>
        </w:p>
      </w:tc>
      <w:tc>
        <w:tcPr>
          <w:tcW w:w="276" w:type="dxa"/>
          <w:vMerge/>
          <w:tcBorders>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772" w:type="dxa"/>
          <w:gridSpan w:val="2"/>
          <w:vMerge/>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021"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r>
    <w:tr w:rsidR="00FD58D3" w:rsidRPr="00CD33FD" w:rsidTr="00CB214A">
      <w:trPr>
        <w:trHeight w:val="227"/>
      </w:trPr>
      <w:tc>
        <w:tcPr>
          <w:tcW w:w="1282" w:type="dxa"/>
          <w:gridSpan w:val="2"/>
          <w:tcBorders>
            <w:left w:val="single" w:sz="18" w:space="0" w:color="auto"/>
            <w:right w:val="single" w:sz="18" w:space="0" w:color="auto"/>
          </w:tcBorders>
        </w:tcPr>
        <w:p w:rsidR="00FD58D3" w:rsidRPr="00CD33FD" w:rsidRDefault="00FD58D3" w:rsidP="00CD33FD">
          <w:pPr>
            <w:rPr>
              <w:rFonts w:ascii="ISOCPEUR" w:hAnsi="ISOCPEUR"/>
              <w:i/>
              <w:sz w:val="18"/>
              <w:szCs w:val="20"/>
            </w:rPr>
          </w:pPr>
          <w:r w:rsidRPr="00CD33FD">
            <w:rPr>
              <w:rFonts w:ascii="ISOCPEUR" w:hAnsi="ISOCPEUR"/>
              <w:i/>
              <w:sz w:val="18"/>
              <w:szCs w:val="20"/>
            </w:rPr>
            <w:t>Т. Контр.</w:t>
          </w:r>
        </w:p>
      </w:tc>
      <w:tc>
        <w:tcPr>
          <w:tcW w:w="1570" w:type="dxa"/>
          <w:tcBorders>
            <w:left w:val="single" w:sz="18" w:space="0" w:color="auto"/>
            <w:right w:val="single" w:sz="18" w:space="0" w:color="auto"/>
          </w:tcBorders>
        </w:tcPr>
        <w:p w:rsidR="00FD58D3" w:rsidRPr="00CD33FD" w:rsidRDefault="00FD58D3" w:rsidP="00CD33FD">
          <w:pPr>
            <w:jc w:val="both"/>
            <w:rPr>
              <w:rFonts w:ascii="ISOCPEUR" w:hAnsi="ISOCPEUR"/>
              <w:i/>
              <w:sz w:val="18"/>
              <w:szCs w:val="20"/>
            </w:rPr>
          </w:pPr>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1076" w:type="dxa"/>
          <w:gridSpan w:val="4"/>
          <w:tcBorders>
            <w:top w:val="single" w:sz="18" w:space="0" w:color="auto"/>
            <w:left w:val="single" w:sz="18" w:space="0" w:color="auto"/>
            <w:bottom w:val="single" w:sz="18" w:space="0" w:color="auto"/>
            <w:right w:val="single" w:sz="18" w:space="0" w:color="auto"/>
          </w:tcBorders>
          <w:vAlign w:val="center"/>
        </w:tcPr>
        <w:p w:rsidR="00FD58D3" w:rsidRPr="00CD33FD" w:rsidRDefault="00FD58D3" w:rsidP="00CD33FD">
          <w:pPr>
            <w:jc w:val="center"/>
            <w:rPr>
              <w:rFonts w:ascii="ISOCPEUR" w:hAnsi="ISOCPEUR"/>
              <w:i/>
              <w:sz w:val="18"/>
              <w:szCs w:val="20"/>
            </w:rPr>
          </w:pPr>
          <w:r w:rsidRPr="00CD33FD">
            <w:rPr>
              <w:rFonts w:ascii="ISOCPEUR" w:hAnsi="ISOCPEUR"/>
              <w:i/>
              <w:sz w:val="18"/>
              <w:szCs w:val="20"/>
            </w:rPr>
            <w:t>Лист 1</w:t>
          </w:r>
        </w:p>
      </w:tc>
      <w:tc>
        <w:tcPr>
          <w:tcW w:w="1545" w:type="dxa"/>
          <w:gridSpan w:val="2"/>
          <w:tcBorders>
            <w:top w:val="single" w:sz="18" w:space="0" w:color="auto"/>
            <w:left w:val="single" w:sz="18" w:space="0" w:color="auto"/>
            <w:right w:val="single" w:sz="18" w:space="0" w:color="auto"/>
          </w:tcBorders>
          <w:vAlign w:val="center"/>
        </w:tcPr>
        <w:p w:rsidR="00FD58D3" w:rsidRPr="00CD33FD" w:rsidRDefault="00FD58D3" w:rsidP="00CD33FD">
          <w:pPr>
            <w:rPr>
              <w:rFonts w:ascii="ISOCPEUR" w:hAnsi="ISOCPEUR"/>
              <w:i/>
              <w:sz w:val="18"/>
              <w:szCs w:val="20"/>
            </w:rPr>
          </w:pPr>
          <w:r w:rsidRPr="00CD33FD">
            <w:rPr>
              <w:rFonts w:ascii="ISOCPEUR" w:hAnsi="ISOCPEUR"/>
              <w:i/>
              <w:sz w:val="18"/>
              <w:szCs w:val="20"/>
            </w:rPr>
            <w:t>Листов 1</w:t>
          </w:r>
        </w:p>
      </w:tc>
    </w:tr>
    <w:tr w:rsidR="00FD58D3" w:rsidRPr="00CD33FD" w:rsidTr="00CB214A">
      <w:trPr>
        <w:trHeight w:val="227"/>
      </w:trPr>
      <w:tc>
        <w:tcPr>
          <w:tcW w:w="1282" w:type="dxa"/>
          <w:gridSpan w:val="2"/>
          <w:tcBorders>
            <w:left w:val="single" w:sz="18" w:space="0" w:color="auto"/>
            <w:right w:val="single" w:sz="18" w:space="0" w:color="auto"/>
          </w:tcBorders>
        </w:tcPr>
        <w:p w:rsidR="00FD58D3" w:rsidRPr="00CD33FD" w:rsidRDefault="00FD58D3" w:rsidP="00CD33FD">
          <w:pPr>
            <w:rPr>
              <w:rFonts w:ascii="ISOCPEUR" w:hAnsi="ISOCPEUR"/>
              <w:i/>
              <w:sz w:val="18"/>
              <w:szCs w:val="20"/>
            </w:rPr>
          </w:pPr>
        </w:p>
      </w:tc>
      <w:tc>
        <w:tcPr>
          <w:tcW w:w="1570" w:type="dxa"/>
          <w:tcBorders>
            <w:left w:val="single" w:sz="18" w:space="0" w:color="auto"/>
            <w:right w:val="single" w:sz="18" w:space="0" w:color="auto"/>
          </w:tcBorders>
        </w:tcPr>
        <w:p w:rsidR="00FD58D3" w:rsidRPr="00CD33FD" w:rsidRDefault="00FD58D3" w:rsidP="00CD33FD">
          <w:pPr>
            <w:jc w:val="both"/>
            <w:rPr>
              <w:rFonts w:ascii="ISOCPEUR" w:hAnsi="ISOCPEUR"/>
              <w:i/>
              <w:sz w:val="18"/>
              <w:szCs w:val="20"/>
            </w:rPr>
          </w:pPr>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val="restart"/>
          <w:tcBorders>
            <w:top w:val="single" w:sz="18" w:space="0" w:color="auto"/>
            <w:left w:val="single" w:sz="18" w:space="0" w:color="auto"/>
            <w:right w:val="single" w:sz="18" w:space="0" w:color="auto"/>
          </w:tcBorders>
        </w:tcPr>
        <w:p w:rsidR="00FD58D3" w:rsidRPr="00CD33FD" w:rsidRDefault="00FD58D3" w:rsidP="00CD33FD">
          <w:pPr>
            <w:jc w:val="center"/>
            <w:rPr>
              <w:rFonts w:ascii="ISOCPEUR" w:hAnsi="ISOCPEUR"/>
              <w:i/>
              <w:sz w:val="18"/>
              <w:szCs w:val="20"/>
            </w:rPr>
          </w:pPr>
          <w:r w:rsidRPr="00CD33FD">
            <w:rPr>
              <w:rFonts w:ascii="ISOCPEUR" w:hAnsi="ISOCPEUR"/>
              <w:i/>
              <w:sz w:val="18"/>
              <w:szCs w:val="20"/>
            </w:rPr>
            <w:t>Курсовой проект по дисциплине «Технология проектирования</w:t>
          </w:r>
        </w:p>
        <w:p w:rsidR="00FD58D3" w:rsidRPr="00CD33FD" w:rsidRDefault="00FD58D3" w:rsidP="00CD33FD">
          <w:pPr>
            <w:jc w:val="center"/>
            <w:rPr>
              <w:rFonts w:ascii="ISOCPEUR" w:hAnsi="ISOCPEUR"/>
              <w:i/>
              <w:sz w:val="18"/>
              <w:szCs w:val="20"/>
            </w:rPr>
          </w:pPr>
          <w:r w:rsidRPr="00CD33FD">
            <w:rPr>
              <w:rFonts w:ascii="ISOCPEUR" w:hAnsi="ISOCPEUR"/>
              <w:i/>
              <w:sz w:val="18"/>
              <w:szCs w:val="20"/>
            </w:rPr>
            <w:t>АСОИ и У»</w:t>
          </w:r>
        </w:p>
        <w:p w:rsidR="00FD58D3" w:rsidRPr="00CD33FD" w:rsidRDefault="00FD58D3" w:rsidP="00CD33FD">
          <w:pPr>
            <w:tabs>
              <w:tab w:val="center" w:pos="4153"/>
              <w:tab w:val="right" w:pos="8306"/>
            </w:tabs>
            <w:rPr>
              <w:lang w:val="uk-UA"/>
            </w:rPr>
          </w:pPr>
        </w:p>
      </w:tc>
      <w:tc>
        <w:tcPr>
          <w:tcW w:w="2621" w:type="dxa"/>
          <w:gridSpan w:val="6"/>
          <w:vMerge w:val="restart"/>
          <w:tcBorders>
            <w:top w:val="single" w:sz="18" w:space="0" w:color="auto"/>
            <w:left w:val="single" w:sz="18" w:space="0" w:color="auto"/>
            <w:right w:val="single" w:sz="18" w:space="0" w:color="auto"/>
          </w:tcBorders>
          <w:vAlign w:val="center"/>
        </w:tcPr>
        <w:p w:rsidR="00FD58D3" w:rsidRPr="00CD33FD" w:rsidRDefault="00FD58D3" w:rsidP="00CD33FD">
          <w:pPr>
            <w:jc w:val="center"/>
            <w:rPr>
              <w:rFonts w:ascii="ISOCPEUR" w:hAnsi="ISOCPEUR"/>
              <w:i/>
              <w:sz w:val="18"/>
              <w:szCs w:val="20"/>
            </w:rPr>
          </w:pPr>
          <w:r w:rsidRPr="00CD33FD">
            <w:rPr>
              <w:rFonts w:ascii="ISOCPEUR" w:hAnsi="ISOCPEUR"/>
              <w:i/>
              <w:szCs w:val="20"/>
            </w:rPr>
            <w:t>ФГБОУ ВО «КГТУ»</w:t>
          </w:r>
        </w:p>
      </w:tc>
    </w:tr>
    <w:tr w:rsidR="00FD58D3" w:rsidRPr="00CD33FD" w:rsidTr="00CB214A">
      <w:trPr>
        <w:trHeight w:val="227"/>
      </w:trPr>
      <w:tc>
        <w:tcPr>
          <w:tcW w:w="1282" w:type="dxa"/>
          <w:gridSpan w:val="2"/>
          <w:tcBorders>
            <w:left w:val="single" w:sz="18" w:space="0" w:color="auto"/>
            <w:right w:val="single" w:sz="18" w:space="0" w:color="auto"/>
          </w:tcBorders>
        </w:tcPr>
        <w:p w:rsidR="00FD58D3" w:rsidRPr="00CD33FD" w:rsidRDefault="00FD58D3" w:rsidP="00CD33FD">
          <w:pPr>
            <w:jc w:val="both"/>
            <w:rPr>
              <w:rFonts w:ascii="ISOCPEUR" w:hAnsi="ISOCPEUR"/>
              <w:i/>
              <w:sz w:val="18"/>
              <w:szCs w:val="20"/>
            </w:rPr>
          </w:pPr>
          <w:r w:rsidRPr="00CD33FD">
            <w:rPr>
              <w:rFonts w:ascii="ISOCPEUR" w:hAnsi="ISOCPEUR"/>
              <w:i/>
              <w:sz w:val="18"/>
              <w:szCs w:val="20"/>
            </w:rPr>
            <w:t>Н. Контр.</w:t>
          </w:r>
        </w:p>
      </w:tc>
      <w:tc>
        <w:tcPr>
          <w:tcW w:w="1570" w:type="dxa"/>
          <w:tcBorders>
            <w:left w:val="single" w:sz="18" w:space="0" w:color="auto"/>
            <w:right w:val="single" w:sz="18" w:space="0" w:color="auto"/>
          </w:tcBorders>
        </w:tcPr>
        <w:p w:rsidR="00FD58D3" w:rsidRPr="00CD33FD" w:rsidRDefault="00FD58D3" w:rsidP="00CD33FD">
          <w:pPr>
            <w:jc w:val="both"/>
            <w:rPr>
              <w:rFonts w:ascii="ISOCPEUR" w:hAnsi="ISOCPEUR"/>
              <w:i/>
              <w:sz w:val="18"/>
              <w:szCs w:val="20"/>
            </w:rPr>
          </w:pPr>
          <w:proofErr w:type="spellStart"/>
          <w:r>
            <w:rPr>
              <w:rFonts w:ascii="ISOCPEUR" w:hAnsi="ISOCPEUR"/>
              <w:i/>
              <w:sz w:val="18"/>
              <w:szCs w:val="20"/>
            </w:rPr>
            <w:t>Рудинский</w:t>
          </w:r>
          <w:proofErr w:type="spellEnd"/>
          <w:r>
            <w:rPr>
              <w:rFonts w:ascii="ISOCPEUR" w:hAnsi="ISOCPEUR"/>
              <w:i/>
              <w:sz w:val="18"/>
              <w:szCs w:val="20"/>
            </w:rPr>
            <w:t xml:space="preserve"> </w:t>
          </w:r>
        </w:p>
      </w:tc>
      <w:tc>
        <w:tcPr>
          <w:tcW w:w="798"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2621" w:type="dxa"/>
          <w:gridSpan w:val="6"/>
          <w:vMerge/>
          <w:tcBorders>
            <w:left w:val="single" w:sz="18" w:space="0" w:color="auto"/>
            <w:right w:val="single" w:sz="18" w:space="0" w:color="auto"/>
          </w:tcBorders>
        </w:tcPr>
        <w:p w:rsidR="00FD58D3" w:rsidRPr="00CD33FD" w:rsidRDefault="00FD58D3" w:rsidP="00CD33FD">
          <w:pPr>
            <w:tabs>
              <w:tab w:val="center" w:pos="4153"/>
              <w:tab w:val="right" w:pos="8306"/>
            </w:tabs>
            <w:rPr>
              <w:lang w:val="uk-UA"/>
            </w:rPr>
          </w:pPr>
        </w:p>
      </w:tc>
    </w:tr>
    <w:tr w:rsidR="00FD58D3" w:rsidRPr="00CD33FD" w:rsidTr="00CB214A">
      <w:trPr>
        <w:trHeight w:val="227"/>
      </w:trPr>
      <w:tc>
        <w:tcPr>
          <w:tcW w:w="1282" w:type="dxa"/>
          <w:gridSpan w:val="2"/>
          <w:tcBorders>
            <w:left w:val="single" w:sz="18" w:space="0" w:color="auto"/>
            <w:bottom w:val="single" w:sz="18" w:space="0" w:color="auto"/>
            <w:right w:val="single" w:sz="18" w:space="0" w:color="auto"/>
          </w:tcBorders>
        </w:tcPr>
        <w:p w:rsidR="00FD58D3" w:rsidRPr="00CD33FD" w:rsidRDefault="00FD58D3" w:rsidP="00CD33FD">
          <w:pPr>
            <w:jc w:val="both"/>
            <w:rPr>
              <w:rFonts w:ascii="ISOCPEUR" w:hAnsi="ISOCPEUR"/>
              <w:i/>
              <w:sz w:val="18"/>
              <w:szCs w:val="20"/>
            </w:rPr>
          </w:pPr>
          <w:r w:rsidRPr="00CD33FD">
            <w:rPr>
              <w:rFonts w:ascii="ISOCPEUR" w:hAnsi="ISOCPEUR"/>
              <w:i/>
              <w:sz w:val="18"/>
              <w:szCs w:val="20"/>
            </w:rPr>
            <w:t>Утв.</w:t>
          </w:r>
        </w:p>
      </w:tc>
      <w:tc>
        <w:tcPr>
          <w:tcW w:w="1570" w:type="dxa"/>
          <w:tcBorders>
            <w:left w:val="single" w:sz="18" w:space="0" w:color="auto"/>
            <w:bottom w:val="single" w:sz="18" w:space="0" w:color="auto"/>
            <w:right w:val="single" w:sz="18" w:space="0" w:color="auto"/>
          </w:tcBorders>
        </w:tcPr>
        <w:p w:rsidR="00FD58D3" w:rsidRPr="00CD33FD" w:rsidRDefault="00FD58D3" w:rsidP="00CD33FD">
          <w:pPr>
            <w:jc w:val="both"/>
            <w:rPr>
              <w:rFonts w:ascii="ISOCPEUR" w:hAnsi="ISOCPEUR"/>
              <w:i/>
              <w:sz w:val="18"/>
              <w:szCs w:val="20"/>
            </w:rPr>
          </w:pPr>
          <w:proofErr w:type="spellStart"/>
          <w:r>
            <w:rPr>
              <w:rFonts w:ascii="ISOCPEUR" w:hAnsi="ISOCPEUR"/>
              <w:i/>
              <w:sz w:val="18"/>
              <w:szCs w:val="20"/>
            </w:rPr>
            <w:t>Петрикин</w:t>
          </w:r>
          <w:proofErr w:type="spellEnd"/>
        </w:p>
      </w:tc>
      <w:tc>
        <w:tcPr>
          <w:tcW w:w="798"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693" w:type="dxa"/>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3392" w:type="dxa"/>
          <w:vMerge/>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c>
        <w:tcPr>
          <w:tcW w:w="2621" w:type="dxa"/>
          <w:gridSpan w:val="6"/>
          <w:vMerge/>
          <w:tcBorders>
            <w:left w:val="single" w:sz="18" w:space="0" w:color="auto"/>
            <w:bottom w:val="single" w:sz="18" w:space="0" w:color="auto"/>
            <w:right w:val="single" w:sz="18" w:space="0" w:color="auto"/>
          </w:tcBorders>
        </w:tcPr>
        <w:p w:rsidR="00FD58D3" w:rsidRPr="00CD33FD" w:rsidRDefault="00FD58D3" w:rsidP="00CD33FD">
          <w:pPr>
            <w:tabs>
              <w:tab w:val="center" w:pos="4153"/>
              <w:tab w:val="right" w:pos="8306"/>
            </w:tabs>
            <w:rPr>
              <w:lang w:val="uk-UA"/>
            </w:rPr>
          </w:pPr>
        </w:p>
      </w:tc>
    </w:tr>
  </w:tbl>
  <w:p w:rsidR="00FD58D3" w:rsidRDefault="00FD58D3">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5</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6</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7</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8</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10</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34"/>
      <w:tblW w:w="8373" w:type="dxa"/>
      <w:tblInd w:w="7048" w:type="dxa"/>
      <w:tblLook w:val="04A0" w:firstRow="1" w:lastRow="0" w:firstColumn="1" w:lastColumn="0" w:noHBand="0" w:noVBand="1"/>
    </w:tblPr>
    <w:tblGrid>
      <w:gridCol w:w="604"/>
      <w:gridCol w:w="680"/>
      <w:gridCol w:w="1190"/>
      <w:gridCol w:w="791"/>
      <w:gridCol w:w="693"/>
      <w:gridCol w:w="3735"/>
      <w:gridCol w:w="680"/>
    </w:tblGrid>
    <w:tr w:rsidR="00FD58D3" w:rsidRPr="00EE5A84" w:rsidTr="00786EB3">
      <w:trPr>
        <w:trHeight w:val="283"/>
      </w:trPr>
      <w:tc>
        <w:tcPr>
          <w:tcW w:w="604"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18" w:space="0" w:color="auto"/>
            <w:left w:val="single" w:sz="18" w:space="0" w:color="auto"/>
            <w:bottom w:val="single" w:sz="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val="restart"/>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28"/>
              <w:szCs w:val="20"/>
            </w:rPr>
          </w:pPr>
        </w:p>
        <w:p w:rsidR="00FD58D3" w:rsidRPr="0010657E" w:rsidRDefault="00FD58D3" w:rsidP="00D4381D">
          <w:pPr>
            <w:pStyle w:val="ad"/>
            <w:jc w:val="center"/>
            <w:rPr>
              <w:rFonts w:ascii="Journal" w:hAnsi="Journal"/>
              <w:lang w:val="ru-RU"/>
            </w:rPr>
          </w:pPr>
          <w:r>
            <w:rPr>
              <w:lang w:val="ru-RU"/>
            </w:rPr>
            <w:t>КП 53.09.03.01.212 П6</w:t>
          </w:r>
        </w:p>
        <w:p w:rsidR="00FD58D3" w:rsidRPr="00EE5A84" w:rsidRDefault="00FD58D3" w:rsidP="00EE5A84">
          <w:pPr>
            <w:tabs>
              <w:tab w:val="center" w:pos="4153"/>
              <w:tab w:val="right" w:pos="8306"/>
            </w:tabs>
            <w:rPr>
              <w:lang w:val="uk-UA"/>
            </w:rPr>
          </w:pPr>
        </w:p>
      </w:tc>
      <w:tc>
        <w:tcPr>
          <w:tcW w:w="680" w:type="dxa"/>
          <w:tcBorders>
            <w:top w:val="single" w:sz="18" w:space="0" w:color="auto"/>
            <w:left w:val="single" w:sz="18" w:space="0" w:color="auto"/>
            <w:bottom w:val="single" w:sz="8" w:space="0" w:color="auto"/>
          </w:tcBorders>
        </w:tcPr>
        <w:p w:rsidR="00FD58D3" w:rsidRPr="00EE5A84" w:rsidRDefault="00FD58D3" w:rsidP="00EE5A84">
          <w:pPr>
            <w:jc w:val="both"/>
            <w:rPr>
              <w:rFonts w:ascii="ISOCPEUR" w:hAnsi="ISOCPEUR"/>
              <w:i/>
              <w:sz w:val="18"/>
              <w:szCs w:val="20"/>
              <w:lang w:val="uk-UA"/>
            </w:rPr>
          </w:pPr>
          <w:r w:rsidRPr="00EE5A84">
            <w:rPr>
              <w:rFonts w:ascii="ISOCPEUR" w:hAnsi="ISOCPEUR"/>
              <w:i/>
              <w:sz w:val="18"/>
              <w:szCs w:val="20"/>
              <w:lang w:val="uk-UA"/>
            </w:rPr>
            <w:t>Лист</w:t>
          </w:r>
        </w:p>
      </w:tc>
    </w:tr>
    <w:tr w:rsidR="00FD58D3" w:rsidRPr="00EE5A84" w:rsidTr="00786EB3">
      <w:trPr>
        <w:trHeight w:val="283"/>
      </w:trPr>
      <w:tc>
        <w:tcPr>
          <w:tcW w:w="604"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1190"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791"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93" w:type="dxa"/>
          <w:tcBorders>
            <w:top w:val="single" w:sz="8" w:space="0" w:color="auto"/>
            <w:left w:val="single" w:sz="18" w:space="0" w:color="auto"/>
            <w:bottom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val="restart"/>
          <w:tcBorders>
            <w:top w:val="single" w:sz="8" w:space="0" w:color="auto"/>
            <w:left w:val="single" w:sz="18" w:space="0" w:color="auto"/>
          </w:tcBorders>
          <w:vAlign w:val="bottom"/>
        </w:tcPr>
        <w:p w:rsidR="00FD58D3" w:rsidRPr="00EE5A84" w:rsidRDefault="00FD58D3" w:rsidP="00EE5A84">
          <w:pPr>
            <w:jc w:val="center"/>
            <w:rPr>
              <w:rFonts w:ascii="ISOCPEUR" w:hAnsi="ISOCPEUR"/>
              <w:i/>
              <w:sz w:val="30"/>
              <w:szCs w:val="20"/>
            </w:rPr>
          </w:pPr>
          <w:r>
            <w:rPr>
              <w:rFonts w:ascii="ISOCPEUR" w:hAnsi="ISOCPEUR"/>
              <w:i/>
              <w:szCs w:val="20"/>
            </w:rPr>
            <w:t>11</w:t>
          </w:r>
        </w:p>
        <w:p w:rsidR="00FD58D3" w:rsidRPr="00EE5A84" w:rsidRDefault="00FD58D3" w:rsidP="00EE5A84">
          <w:pPr>
            <w:tabs>
              <w:tab w:val="center" w:pos="4153"/>
              <w:tab w:val="right" w:pos="8306"/>
            </w:tabs>
            <w:jc w:val="center"/>
            <w:rPr>
              <w:lang w:val="uk-UA"/>
            </w:rPr>
          </w:pPr>
        </w:p>
      </w:tc>
    </w:tr>
    <w:tr w:rsidR="00FD58D3" w:rsidRPr="00EE5A84" w:rsidTr="00786EB3">
      <w:trPr>
        <w:trHeight w:val="283"/>
      </w:trPr>
      <w:tc>
        <w:tcPr>
          <w:tcW w:w="604"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proofErr w:type="spellStart"/>
          <w:r w:rsidRPr="00EE5A84">
            <w:rPr>
              <w:rFonts w:ascii="ISOCPEUR" w:hAnsi="ISOCPEUR"/>
              <w:i/>
              <w:sz w:val="18"/>
              <w:szCs w:val="20"/>
              <w:lang w:val="uk-UA"/>
            </w:rPr>
            <w:t>Изм</w:t>
          </w:r>
          <w:proofErr w:type="spellEnd"/>
          <w:r w:rsidRPr="00EE5A84">
            <w:rPr>
              <w:rFonts w:ascii="ISOCPEUR" w:hAnsi="ISOCPEUR"/>
              <w:i/>
              <w:sz w:val="18"/>
              <w:szCs w:val="20"/>
              <w:lang w:val="uk-UA"/>
            </w:rPr>
            <w:t>.</w:t>
          </w:r>
        </w:p>
      </w:tc>
      <w:tc>
        <w:tcPr>
          <w:tcW w:w="680"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lang w:val="uk-UA"/>
            </w:rPr>
          </w:pPr>
          <w:r w:rsidRPr="00EE5A84">
            <w:rPr>
              <w:rFonts w:ascii="ISOCPEUR" w:hAnsi="ISOCPEUR"/>
              <w:i/>
              <w:sz w:val="18"/>
              <w:szCs w:val="20"/>
              <w:lang w:val="uk-UA"/>
            </w:rPr>
            <w:t>Лист</w:t>
          </w:r>
        </w:p>
      </w:tc>
      <w:tc>
        <w:tcPr>
          <w:tcW w:w="1190" w:type="dxa"/>
          <w:tcBorders>
            <w:top w:val="single" w:sz="18" w:space="0" w:color="auto"/>
            <w:left w:val="single" w:sz="18" w:space="0" w:color="auto"/>
            <w:right w:val="single" w:sz="18" w:space="0" w:color="auto"/>
          </w:tcBorders>
        </w:tcPr>
        <w:p w:rsidR="00FD58D3" w:rsidRPr="00EE5A84" w:rsidRDefault="00FD58D3" w:rsidP="00EE5A84">
          <w:pPr>
            <w:ind w:left="-108" w:right="-132"/>
            <w:jc w:val="center"/>
            <w:rPr>
              <w:rFonts w:ascii="ISOCPEUR" w:hAnsi="ISOCPEUR"/>
              <w:i/>
              <w:sz w:val="18"/>
              <w:szCs w:val="20"/>
            </w:rPr>
          </w:pPr>
          <w:r w:rsidRPr="00EE5A84">
            <w:rPr>
              <w:rFonts w:ascii="ISOCPEUR" w:hAnsi="ISOCPEUR"/>
              <w:i/>
              <w:sz w:val="18"/>
              <w:szCs w:val="20"/>
            </w:rPr>
            <w:t>№ документа</w:t>
          </w:r>
        </w:p>
      </w:tc>
      <w:tc>
        <w:tcPr>
          <w:tcW w:w="791" w:type="dxa"/>
          <w:tcBorders>
            <w:top w:val="single" w:sz="18" w:space="0" w:color="auto"/>
            <w:left w:val="single" w:sz="18" w:space="0" w:color="auto"/>
            <w:right w:val="single" w:sz="18" w:space="0" w:color="auto"/>
          </w:tcBorders>
        </w:tcPr>
        <w:p w:rsidR="00FD58D3" w:rsidRPr="00EE5A84" w:rsidRDefault="00FD58D3" w:rsidP="00EE5A84">
          <w:pPr>
            <w:ind w:left="-78" w:right="-158"/>
            <w:jc w:val="both"/>
            <w:rPr>
              <w:rFonts w:ascii="ISOCPEUR" w:hAnsi="ISOCPEUR"/>
              <w:i/>
              <w:sz w:val="18"/>
              <w:szCs w:val="20"/>
            </w:rPr>
          </w:pPr>
          <w:r w:rsidRPr="00EE5A84">
            <w:rPr>
              <w:rFonts w:ascii="ISOCPEUR" w:hAnsi="ISOCPEUR"/>
              <w:i/>
              <w:sz w:val="18"/>
              <w:szCs w:val="20"/>
            </w:rPr>
            <w:t>Подпись</w:t>
          </w:r>
        </w:p>
      </w:tc>
      <w:tc>
        <w:tcPr>
          <w:tcW w:w="693" w:type="dxa"/>
          <w:tcBorders>
            <w:top w:val="single" w:sz="18" w:space="0" w:color="auto"/>
            <w:left w:val="single" w:sz="18" w:space="0" w:color="auto"/>
            <w:right w:val="single" w:sz="18" w:space="0" w:color="auto"/>
          </w:tcBorders>
        </w:tcPr>
        <w:p w:rsidR="00FD58D3" w:rsidRPr="00EE5A84" w:rsidRDefault="00FD58D3" w:rsidP="00EE5A84">
          <w:pPr>
            <w:jc w:val="center"/>
            <w:rPr>
              <w:rFonts w:ascii="ISOCPEUR" w:hAnsi="ISOCPEUR"/>
              <w:i/>
              <w:sz w:val="18"/>
              <w:szCs w:val="20"/>
            </w:rPr>
          </w:pPr>
          <w:r w:rsidRPr="00EE5A84">
            <w:rPr>
              <w:rFonts w:ascii="ISOCPEUR" w:hAnsi="ISOCPEUR"/>
              <w:i/>
              <w:sz w:val="18"/>
              <w:szCs w:val="20"/>
            </w:rPr>
            <w:t>Дата</w:t>
          </w:r>
        </w:p>
      </w:tc>
      <w:tc>
        <w:tcPr>
          <w:tcW w:w="3735" w:type="dxa"/>
          <w:vMerge/>
          <w:tcBorders>
            <w:left w:val="single" w:sz="18" w:space="0" w:color="auto"/>
            <w:right w:val="single" w:sz="18" w:space="0" w:color="auto"/>
          </w:tcBorders>
        </w:tcPr>
        <w:p w:rsidR="00FD58D3" w:rsidRPr="00EE5A84" w:rsidRDefault="00FD58D3" w:rsidP="00EE5A84">
          <w:pPr>
            <w:tabs>
              <w:tab w:val="center" w:pos="4153"/>
              <w:tab w:val="right" w:pos="8306"/>
            </w:tabs>
            <w:rPr>
              <w:lang w:val="uk-UA"/>
            </w:rPr>
          </w:pPr>
        </w:p>
      </w:tc>
      <w:tc>
        <w:tcPr>
          <w:tcW w:w="680" w:type="dxa"/>
          <w:vMerge/>
          <w:tcBorders>
            <w:left w:val="single" w:sz="18" w:space="0" w:color="auto"/>
          </w:tcBorders>
        </w:tcPr>
        <w:p w:rsidR="00FD58D3" w:rsidRPr="00EE5A84" w:rsidRDefault="00FD58D3" w:rsidP="00EE5A84">
          <w:pPr>
            <w:tabs>
              <w:tab w:val="center" w:pos="4153"/>
              <w:tab w:val="right" w:pos="8306"/>
            </w:tabs>
            <w:rPr>
              <w:lang w:val="uk-UA"/>
            </w:rPr>
          </w:pPr>
        </w:p>
      </w:tc>
    </w:tr>
  </w:tbl>
  <w:p w:rsidR="00FD58D3" w:rsidRDefault="00FD58D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8D3" w:rsidRDefault="00FD58D3" w:rsidP="005D1F70">
      <w:r>
        <w:separator/>
      </w:r>
    </w:p>
  </w:footnote>
  <w:footnote w:type="continuationSeparator" w:id="0">
    <w:p w:rsidR="00FD58D3" w:rsidRDefault="00FD58D3" w:rsidP="005D1F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90286"/>
      <w:docPartObj>
        <w:docPartGallery w:val="Page Numbers (Top of Page)"/>
        <w:docPartUnique/>
      </w:docPartObj>
    </w:sdtPr>
    <w:sdtContent>
      <w:p w:rsidR="00FD58D3" w:rsidRDefault="00FD58D3">
        <w:pPr>
          <w:pStyle w:val="a3"/>
          <w:jc w:val="right"/>
        </w:pPr>
      </w:p>
    </w:sdtContent>
  </w:sdt>
  <w:p w:rsidR="00FD58D3" w:rsidRDefault="00FD58D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3"/>
      <w:jc w:val="right"/>
    </w:pPr>
  </w:p>
  <w:p w:rsidR="00FD58D3" w:rsidRDefault="00FD58D3">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630732"/>
      <w:docPartObj>
        <w:docPartGallery w:val="Page Numbers (Top of Page)"/>
        <w:docPartUnique/>
      </w:docPartObj>
    </w:sdtPr>
    <w:sdtContent>
      <w:p w:rsidR="00FD58D3" w:rsidRDefault="00FD58D3">
        <w:pPr>
          <w:pStyle w:val="a3"/>
          <w:jc w:val="right"/>
        </w:pPr>
        <w:r>
          <w:fldChar w:fldCharType="begin"/>
        </w:r>
        <w:r>
          <w:instrText>PAGE   \* MERGEFORMAT</w:instrText>
        </w:r>
        <w:r>
          <w:fldChar w:fldCharType="separate"/>
        </w:r>
        <w:r w:rsidR="00621253" w:rsidRPr="00621253">
          <w:rPr>
            <w:noProof/>
            <w:lang w:val="ru-RU"/>
          </w:rPr>
          <w:t>4</w:t>
        </w:r>
        <w:r>
          <w:fldChar w:fldCharType="end"/>
        </w:r>
      </w:p>
    </w:sdtContent>
  </w:sdt>
  <w:p w:rsidR="00FD58D3" w:rsidRDefault="00FD58D3">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8D3" w:rsidRDefault="00FD58D3">
    <w:pPr>
      <w:pStyle w:val="a3"/>
      <w:jc w:val="right"/>
    </w:pPr>
    <w:r>
      <w:fldChar w:fldCharType="begin"/>
    </w:r>
    <w:r>
      <w:instrText>PAGE   \* MERGEFORMAT</w:instrText>
    </w:r>
    <w:r>
      <w:fldChar w:fldCharType="separate"/>
    </w:r>
    <w:r w:rsidR="00621253" w:rsidRPr="00621253">
      <w:rPr>
        <w:noProof/>
        <w:lang w:val="ru-RU"/>
      </w:rPr>
      <w:t>5</w:t>
    </w:r>
    <w:r>
      <w:fldChar w:fldCharType="end"/>
    </w:r>
  </w:p>
  <w:p w:rsidR="00FD58D3" w:rsidRDefault="00FD58D3">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693608"/>
      <w:docPartObj>
        <w:docPartGallery w:val="Page Numbers (Top of Page)"/>
        <w:docPartUnique/>
      </w:docPartObj>
    </w:sdtPr>
    <w:sdtContent>
      <w:p w:rsidR="00FD58D3" w:rsidRDefault="00FD58D3" w:rsidP="00343864">
        <w:pPr>
          <w:pStyle w:val="a3"/>
          <w:jc w:val="right"/>
        </w:pPr>
        <w:r>
          <w:rPr>
            <w:lang w:val="ru-RU"/>
          </w:rPr>
          <w:t xml:space="preserve">  КП 53.09.03.01.212 ТЗ                                                      </w:t>
        </w:r>
        <w:r>
          <w:fldChar w:fldCharType="begin"/>
        </w:r>
        <w:r>
          <w:instrText>PAGE   \* MERGEFORMAT</w:instrText>
        </w:r>
        <w:r>
          <w:fldChar w:fldCharType="separate"/>
        </w:r>
        <w:r w:rsidR="00621253" w:rsidRPr="00621253">
          <w:rPr>
            <w:noProof/>
            <w:lang w:val="ru-RU"/>
          </w:rPr>
          <w:t>27</w:t>
        </w:r>
        <w:r>
          <w:fldChar w:fldCharType="end"/>
        </w:r>
      </w:p>
    </w:sdtContent>
  </w:sdt>
  <w:p w:rsidR="00FD58D3" w:rsidRDefault="00FD58D3" w:rsidP="00343864">
    <w:pPr>
      <w:pStyle w:val="a3"/>
      <w:jc w:val="center"/>
    </w:pPr>
    <w:r>
      <w:fldChar w:fldCharType="begin"/>
    </w:r>
    <w:r>
      <w:instrText xml:space="preserve"> </w:instrText>
    </w:r>
    <w:r>
      <w:rPr>
        <w:lang w:val="ru-RU"/>
      </w:rPr>
      <w:instrText xml:space="preserve">= </w:instrText>
    </w:r>
    <w:r>
      <w:fldChar w:fldCharType="begin"/>
    </w:r>
    <w:r>
      <w:instrText>PAGE   \* MERGEFORMAT</w:instrText>
    </w:r>
    <w:r>
      <w:fldChar w:fldCharType="separate"/>
    </w:r>
    <w:r w:rsidR="00621253" w:rsidRPr="00621253">
      <w:rPr>
        <w:noProof/>
        <w:lang w:val="ru-RU"/>
      </w:rPr>
      <w:instrText>27</w:instrText>
    </w:r>
    <w:r>
      <w:fldChar w:fldCharType="end"/>
    </w:r>
    <w:r>
      <w:instrText xml:space="preserve"> </w:instrText>
    </w:r>
    <w:r>
      <w:rPr>
        <w:lang w:val="ru-RU"/>
      </w:rPr>
      <w:instrText>-4</w:instrText>
    </w:r>
    <w:r>
      <w:fldChar w:fldCharType="separate"/>
    </w:r>
    <w:r w:rsidR="00621253">
      <w:rPr>
        <w:noProof/>
      </w:rPr>
      <w:t>23</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099349"/>
      <w:docPartObj>
        <w:docPartGallery w:val="Page Numbers (Top of Page)"/>
        <w:docPartUnique/>
      </w:docPartObj>
    </w:sdtPr>
    <w:sdtContent>
      <w:p w:rsidR="00FD58D3" w:rsidRDefault="00FD58D3">
        <w:pPr>
          <w:pStyle w:val="a3"/>
          <w:jc w:val="right"/>
        </w:pPr>
        <w:r>
          <w:fldChar w:fldCharType="begin"/>
        </w:r>
        <w:r>
          <w:instrText>PAGE   \* MERGEFORMAT</w:instrText>
        </w:r>
        <w:r>
          <w:fldChar w:fldCharType="separate"/>
        </w:r>
        <w:r w:rsidR="00621253" w:rsidRPr="00621253">
          <w:rPr>
            <w:noProof/>
            <w:lang w:val="ru-RU"/>
          </w:rPr>
          <w:t>63</w:t>
        </w:r>
        <w:r>
          <w:fldChar w:fldCharType="end"/>
        </w:r>
      </w:p>
    </w:sdtContent>
  </w:sdt>
  <w:p w:rsidR="00FD58D3" w:rsidRDefault="00FD58D3">
    <w:pPr>
      <w:pStyle w:val="a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301008"/>
      <w:docPartObj>
        <w:docPartGallery w:val="Page Numbers (Top of Page)"/>
        <w:docPartUnique/>
      </w:docPartObj>
    </w:sdtPr>
    <w:sdtContent>
      <w:p w:rsidR="00FD58D3" w:rsidRDefault="00FD58D3">
        <w:pPr>
          <w:pStyle w:val="a3"/>
          <w:jc w:val="right"/>
        </w:pPr>
        <w:r>
          <w:fldChar w:fldCharType="begin"/>
        </w:r>
        <w:r>
          <w:instrText>PAGE   \* MERGEFORMAT</w:instrText>
        </w:r>
        <w:r>
          <w:fldChar w:fldCharType="separate"/>
        </w:r>
        <w:r w:rsidR="00621253" w:rsidRPr="00621253">
          <w:rPr>
            <w:noProof/>
            <w:lang w:val="ru-RU"/>
          </w:rPr>
          <w:t>79</w:t>
        </w:r>
        <w:r>
          <w:fldChar w:fldCharType="end"/>
        </w:r>
      </w:p>
    </w:sdtContent>
  </w:sdt>
  <w:p w:rsidR="00FD58D3" w:rsidRDefault="00FD58D3">
    <w:pPr>
      <w:pStyle w:val="a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776327"/>
      <w:docPartObj>
        <w:docPartGallery w:val="Page Numbers (Top of Page)"/>
        <w:docPartUnique/>
      </w:docPartObj>
    </w:sdtPr>
    <w:sdtContent>
      <w:p w:rsidR="00FD58D3" w:rsidRDefault="00FD58D3">
        <w:pPr>
          <w:pStyle w:val="a3"/>
          <w:jc w:val="right"/>
        </w:pPr>
        <w:r>
          <w:fldChar w:fldCharType="begin"/>
        </w:r>
        <w:r>
          <w:instrText>PAGE   \* MERGEFORMAT</w:instrText>
        </w:r>
        <w:r>
          <w:fldChar w:fldCharType="separate"/>
        </w:r>
        <w:r w:rsidR="00621253" w:rsidRPr="00621253">
          <w:rPr>
            <w:noProof/>
            <w:lang w:val="ru-RU"/>
          </w:rPr>
          <w:t>82</w:t>
        </w:r>
        <w:r>
          <w:fldChar w:fldCharType="end"/>
        </w:r>
      </w:p>
    </w:sdtContent>
  </w:sdt>
  <w:p w:rsidR="00FD58D3" w:rsidRDefault="00FD58D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multilevel"/>
    <w:tmpl w:val="1150782A"/>
    <w:lvl w:ilvl="0">
      <w:start w:val="1"/>
      <w:numFmt w:val="decimal"/>
      <w:pStyle w:val="3"/>
      <w:lvlText w:val="%1."/>
      <w:lvlJc w:val="left"/>
      <w:pPr>
        <w:tabs>
          <w:tab w:val="num" w:pos="926"/>
        </w:tabs>
        <w:ind w:left="926" w:hanging="360"/>
      </w:pPr>
      <w:rPr>
        <w:rFonts w:cs="Times New Roman"/>
      </w:rPr>
    </w:lvl>
    <w:lvl w:ilvl="1">
      <w:start w:val="1"/>
      <w:numFmt w:val="decimal"/>
      <w:isLgl/>
      <w:lvlText w:val="%1.%2."/>
      <w:lvlJc w:val="left"/>
      <w:pPr>
        <w:ind w:left="2083" w:hanging="720"/>
      </w:pPr>
      <w:rPr>
        <w:rFonts w:hint="default"/>
      </w:rPr>
    </w:lvl>
    <w:lvl w:ilvl="2">
      <w:start w:val="5"/>
      <w:numFmt w:val="decimal"/>
      <w:isLgl/>
      <w:lvlText w:val="%1.%2.%3."/>
      <w:lvlJc w:val="left"/>
      <w:pPr>
        <w:ind w:left="2880" w:hanging="720"/>
      </w:pPr>
      <w:rPr>
        <w:rFonts w:hint="default"/>
      </w:rPr>
    </w:lvl>
    <w:lvl w:ilvl="3">
      <w:start w:val="1"/>
      <w:numFmt w:val="decimal"/>
      <w:isLgl/>
      <w:lvlText w:val="%1.%2.%3.%4."/>
      <w:lvlJc w:val="left"/>
      <w:pPr>
        <w:ind w:left="4037" w:hanging="1080"/>
      </w:pPr>
      <w:rPr>
        <w:rFonts w:hint="default"/>
      </w:rPr>
    </w:lvl>
    <w:lvl w:ilvl="4">
      <w:start w:val="1"/>
      <w:numFmt w:val="decimal"/>
      <w:isLgl/>
      <w:lvlText w:val="%1.%2.%3.%4.%5."/>
      <w:lvlJc w:val="left"/>
      <w:pPr>
        <w:ind w:left="5194" w:hanging="1440"/>
      </w:pPr>
      <w:rPr>
        <w:rFonts w:hint="default"/>
      </w:rPr>
    </w:lvl>
    <w:lvl w:ilvl="5">
      <w:start w:val="1"/>
      <w:numFmt w:val="decimal"/>
      <w:isLgl/>
      <w:lvlText w:val="%1.%2.%3.%4.%5.%6."/>
      <w:lvlJc w:val="left"/>
      <w:pPr>
        <w:ind w:left="5991" w:hanging="1440"/>
      </w:pPr>
      <w:rPr>
        <w:rFonts w:hint="default"/>
      </w:rPr>
    </w:lvl>
    <w:lvl w:ilvl="6">
      <w:start w:val="1"/>
      <w:numFmt w:val="decimal"/>
      <w:isLgl/>
      <w:lvlText w:val="%1.%2.%3.%4.%5.%6.%7."/>
      <w:lvlJc w:val="left"/>
      <w:pPr>
        <w:ind w:left="7148" w:hanging="1800"/>
      </w:pPr>
      <w:rPr>
        <w:rFonts w:hint="default"/>
      </w:rPr>
    </w:lvl>
    <w:lvl w:ilvl="7">
      <w:start w:val="1"/>
      <w:numFmt w:val="decimal"/>
      <w:isLgl/>
      <w:lvlText w:val="%1.%2.%3.%4.%5.%6.%7.%8."/>
      <w:lvlJc w:val="left"/>
      <w:pPr>
        <w:ind w:left="8305" w:hanging="2160"/>
      </w:pPr>
      <w:rPr>
        <w:rFonts w:hint="default"/>
      </w:rPr>
    </w:lvl>
    <w:lvl w:ilvl="8">
      <w:start w:val="1"/>
      <w:numFmt w:val="decimal"/>
      <w:isLgl/>
      <w:lvlText w:val="%1.%2.%3.%4.%5.%6.%7.%8.%9."/>
      <w:lvlJc w:val="left"/>
      <w:pPr>
        <w:ind w:left="9102" w:hanging="2160"/>
      </w:pPr>
      <w:rPr>
        <w:rFonts w:hint="default"/>
      </w:rPr>
    </w:lvl>
  </w:abstractNum>
  <w:abstractNum w:abstractNumId="1" w15:restartNumberingAfterBreak="0">
    <w:nsid w:val="FFFFFF82"/>
    <w:multiLevelType w:val="singleLevel"/>
    <w:tmpl w:val="8D266796"/>
    <w:lvl w:ilvl="0">
      <w:start w:val="1"/>
      <w:numFmt w:val="bullet"/>
      <w:pStyle w:val="30"/>
      <w:lvlText w:val=""/>
      <w:lvlJc w:val="left"/>
      <w:pPr>
        <w:tabs>
          <w:tab w:val="num" w:pos="926"/>
        </w:tabs>
        <w:ind w:left="926" w:hanging="360"/>
      </w:pPr>
      <w:rPr>
        <w:rFonts w:ascii="Symbol" w:hAnsi="Symbol" w:hint="default"/>
      </w:rPr>
    </w:lvl>
  </w:abstractNum>
  <w:abstractNum w:abstractNumId="2" w15:restartNumberingAfterBreak="0">
    <w:nsid w:val="00044A27"/>
    <w:multiLevelType w:val="hybridMultilevel"/>
    <w:tmpl w:val="DF30ED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0FE2BD4"/>
    <w:multiLevelType w:val="hybridMultilevel"/>
    <w:tmpl w:val="2CD2DCF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1957251"/>
    <w:multiLevelType w:val="hybridMultilevel"/>
    <w:tmpl w:val="5ADAB1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385439B"/>
    <w:multiLevelType w:val="multilevel"/>
    <w:tmpl w:val="AA12FD6A"/>
    <w:lvl w:ilvl="0">
      <w:start w:val="7"/>
      <w:numFmt w:val="decimal"/>
      <w:lvlText w:val="%1."/>
      <w:lvlJc w:val="left"/>
      <w:pPr>
        <w:ind w:left="480" w:hanging="480"/>
      </w:pPr>
      <w:rPr>
        <w:rFonts w:cs="Times New Roman" w:hint="default"/>
        <w:color w:val="auto"/>
      </w:rPr>
    </w:lvl>
    <w:lvl w:ilvl="1">
      <w:start w:val="3"/>
      <w:numFmt w:val="decimal"/>
      <w:lvlText w:val="%1.%2."/>
      <w:lvlJc w:val="left"/>
      <w:pPr>
        <w:ind w:left="1080" w:hanging="720"/>
      </w:pPr>
      <w:rPr>
        <w:rFonts w:cs="Times New Roman" w:hint="default"/>
        <w:color w:val="auto"/>
      </w:rPr>
    </w:lvl>
    <w:lvl w:ilvl="2">
      <w:start w:val="1"/>
      <w:numFmt w:val="decimal"/>
      <w:lvlText w:val="%1.%2.%3."/>
      <w:lvlJc w:val="left"/>
      <w:pPr>
        <w:ind w:left="1440" w:hanging="720"/>
      </w:pPr>
      <w:rPr>
        <w:rFonts w:cs="Times New Roman" w:hint="default"/>
        <w:color w:val="auto"/>
      </w:rPr>
    </w:lvl>
    <w:lvl w:ilvl="3">
      <w:start w:val="1"/>
      <w:numFmt w:val="decimal"/>
      <w:lvlText w:val="%1.%2.%3.%4."/>
      <w:lvlJc w:val="left"/>
      <w:pPr>
        <w:ind w:left="2160" w:hanging="1080"/>
      </w:pPr>
      <w:rPr>
        <w:rFonts w:cs="Times New Roman" w:hint="default"/>
        <w:color w:val="auto"/>
      </w:rPr>
    </w:lvl>
    <w:lvl w:ilvl="4">
      <w:start w:val="1"/>
      <w:numFmt w:val="decimal"/>
      <w:lvlText w:val="%1.%2.%3.%4.%5."/>
      <w:lvlJc w:val="left"/>
      <w:pPr>
        <w:ind w:left="2880" w:hanging="1440"/>
      </w:pPr>
      <w:rPr>
        <w:rFonts w:cs="Times New Roman" w:hint="default"/>
        <w:color w:val="auto"/>
      </w:rPr>
    </w:lvl>
    <w:lvl w:ilvl="5">
      <w:start w:val="1"/>
      <w:numFmt w:val="decimal"/>
      <w:lvlText w:val="%1.%2.%3.%4.%5.%6."/>
      <w:lvlJc w:val="left"/>
      <w:pPr>
        <w:ind w:left="3240" w:hanging="1440"/>
      </w:pPr>
      <w:rPr>
        <w:rFonts w:cs="Times New Roman" w:hint="default"/>
        <w:color w:val="auto"/>
      </w:rPr>
    </w:lvl>
    <w:lvl w:ilvl="6">
      <w:start w:val="1"/>
      <w:numFmt w:val="decimal"/>
      <w:lvlText w:val="%1.%2.%3.%4.%5.%6.%7."/>
      <w:lvlJc w:val="left"/>
      <w:pPr>
        <w:ind w:left="3960" w:hanging="1800"/>
      </w:pPr>
      <w:rPr>
        <w:rFonts w:cs="Times New Roman" w:hint="default"/>
        <w:color w:val="auto"/>
      </w:rPr>
    </w:lvl>
    <w:lvl w:ilvl="7">
      <w:start w:val="1"/>
      <w:numFmt w:val="decimal"/>
      <w:lvlText w:val="%1.%2.%3.%4.%5.%6.%7.%8."/>
      <w:lvlJc w:val="left"/>
      <w:pPr>
        <w:ind w:left="4680" w:hanging="2160"/>
      </w:pPr>
      <w:rPr>
        <w:rFonts w:cs="Times New Roman" w:hint="default"/>
        <w:color w:val="auto"/>
      </w:rPr>
    </w:lvl>
    <w:lvl w:ilvl="8">
      <w:start w:val="1"/>
      <w:numFmt w:val="decimal"/>
      <w:lvlText w:val="%1.%2.%3.%4.%5.%6.%7.%8.%9."/>
      <w:lvlJc w:val="left"/>
      <w:pPr>
        <w:ind w:left="5040" w:hanging="2160"/>
      </w:pPr>
      <w:rPr>
        <w:rFonts w:cs="Times New Roman" w:hint="default"/>
        <w:color w:val="auto"/>
      </w:rPr>
    </w:lvl>
  </w:abstractNum>
  <w:abstractNum w:abstractNumId="6" w15:restartNumberingAfterBreak="0">
    <w:nsid w:val="0D0D585C"/>
    <w:multiLevelType w:val="hybridMultilevel"/>
    <w:tmpl w:val="0CA8FC68"/>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EE51A30"/>
    <w:multiLevelType w:val="hybridMultilevel"/>
    <w:tmpl w:val="0B368E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D23013"/>
    <w:multiLevelType w:val="hybridMultilevel"/>
    <w:tmpl w:val="109C7F32"/>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1DE318D"/>
    <w:multiLevelType w:val="multilevel"/>
    <w:tmpl w:val="0540C1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28405EC"/>
    <w:multiLevelType w:val="hybridMultilevel"/>
    <w:tmpl w:val="B46AEFAA"/>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53A0E91"/>
    <w:multiLevelType w:val="singleLevel"/>
    <w:tmpl w:val="0419000F"/>
    <w:lvl w:ilvl="0">
      <w:start w:val="1"/>
      <w:numFmt w:val="decimal"/>
      <w:lvlText w:val="%1."/>
      <w:lvlJc w:val="left"/>
      <w:pPr>
        <w:tabs>
          <w:tab w:val="num" w:pos="360"/>
        </w:tabs>
        <w:ind w:left="360" w:hanging="360"/>
      </w:pPr>
      <w:rPr>
        <w:rFonts w:hint="default"/>
      </w:rPr>
    </w:lvl>
  </w:abstractNum>
  <w:abstractNum w:abstractNumId="12" w15:restartNumberingAfterBreak="0">
    <w:nsid w:val="1974235F"/>
    <w:multiLevelType w:val="multilevel"/>
    <w:tmpl w:val="47D2B8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B3570A0"/>
    <w:multiLevelType w:val="hybridMultilevel"/>
    <w:tmpl w:val="0910F0EE"/>
    <w:lvl w:ilvl="0" w:tplc="0419000F">
      <w:start w:val="1"/>
      <w:numFmt w:val="decimal"/>
      <w:lvlText w:val="%1."/>
      <w:lvlJc w:val="left"/>
      <w:pPr>
        <w:ind w:left="-468" w:hanging="360"/>
      </w:pPr>
      <w:rPr>
        <w:rFonts w:cs="Times New Roman" w:hint="default"/>
      </w:rPr>
    </w:lvl>
    <w:lvl w:ilvl="1" w:tplc="9A30D464">
      <w:numFmt w:val="bullet"/>
      <w:lvlText w:val="•"/>
      <w:lvlJc w:val="left"/>
      <w:pPr>
        <w:ind w:left="644" w:hanging="360"/>
      </w:pPr>
      <w:rPr>
        <w:rFonts w:ascii="Times New Roman" w:eastAsia="Times New Roman" w:hAnsi="Times New Roman" w:hint="default"/>
      </w:rPr>
    </w:lvl>
    <w:lvl w:ilvl="2" w:tplc="0419001B" w:tentative="1">
      <w:start w:val="1"/>
      <w:numFmt w:val="lowerRoman"/>
      <w:lvlText w:val="%3."/>
      <w:lvlJc w:val="right"/>
      <w:pPr>
        <w:ind w:left="972" w:hanging="180"/>
      </w:pPr>
      <w:rPr>
        <w:rFonts w:cs="Times New Roman"/>
      </w:rPr>
    </w:lvl>
    <w:lvl w:ilvl="3" w:tplc="0419000F" w:tentative="1">
      <w:start w:val="1"/>
      <w:numFmt w:val="decimal"/>
      <w:lvlText w:val="%4."/>
      <w:lvlJc w:val="left"/>
      <w:pPr>
        <w:ind w:left="1692" w:hanging="360"/>
      </w:pPr>
      <w:rPr>
        <w:rFonts w:cs="Times New Roman"/>
      </w:rPr>
    </w:lvl>
    <w:lvl w:ilvl="4" w:tplc="04190019" w:tentative="1">
      <w:start w:val="1"/>
      <w:numFmt w:val="lowerLetter"/>
      <w:lvlText w:val="%5."/>
      <w:lvlJc w:val="left"/>
      <w:pPr>
        <w:ind w:left="2412" w:hanging="360"/>
      </w:pPr>
      <w:rPr>
        <w:rFonts w:cs="Times New Roman"/>
      </w:rPr>
    </w:lvl>
    <w:lvl w:ilvl="5" w:tplc="0419001B" w:tentative="1">
      <w:start w:val="1"/>
      <w:numFmt w:val="lowerRoman"/>
      <w:lvlText w:val="%6."/>
      <w:lvlJc w:val="right"/>
      <w:pPr>
        <w:ind w:left="3132" w:hanging="180"/>
      </w:pPr>
      <w:rPr>
        <w:rFonts w:cs="Times New Roman"/>
      </w:rPr>
    </w:lvl>
    <w:lvl w:ilvl="6" w:tplc="0419000F" w:tentative="1">
      <w:start w:val="1"/>
      <w:numFmt w:val="decimal"/>
      <w:lvlText w:val="%7."/>
      <w:lvlJc w:val="left"/>
      <w:pPr>
        <w:ind w:left="3852" w:hanging="360"/>
      </w:pPr>
      <w:rPr>
        <w:rFonts w:cs="Times New Roman"/>
      </w:rPr>
    </w:lvl>
    <w:lvl w:ilvl="7" w:tplc="04190019" w:tentative="1">
      <w:start w:val="1"/>
      <w:numFmt w:val="lowerLetter"/>
      <w:lvlText w:val="%8."/>
      <w:lvlJc w:val="left"/>
      <w:pPr>
        <w:ind w:left="4572" w:hanging="360"/>
      </w:pPr>
      <w:rPr>
        <w:rFonts w:cs="Times New Roman"/>
      </w:rPr>
    </w:lvl>
    <w:lvl w:ilvl="8" w:tplc="0419001B" w:tentative="1">
      <w:start w:val="1"/>
      <w:numFmt w:val="lowerRoman"/>
      <w:lvlText w:val="%9."/>
      <w:lvlJc w:val="right"/>
      <w:pPr>
        <w:ind w:left="5292" w:hanging="180"/>
      </w:pPr>
      <w:rPr>
        <w:rFonts w:cs="Times New Roman"/>
      </w:rPr>
    </w:lvl>
  </w:abstractNum>
  <w:abstractNum w:abstractNumId="14" w15:restartNumberingAfterBreak="0">
    <w:nsid w:val="1E3A5CA7"/>
    <w:multiLevelType w:val="hybridMultilevel"/>
    <w:tmpl w:val="8F38E374"/>
    <w:lvl w:ilvl="0" w:tplc="9FCA85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546F0D"/>
    <w:multiLevelType w:val="multilevel"/>
    <w:tmpl w:val="333A8A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95611A9"/>
    <w:multiLevelType w:val="hybridMultilevel"/>
    <w:tmpl w:val="6A5E1290"/>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7" w15:restartNumberingAfterBreak="0">
    <w:nsid w:val="2CE04347"/>
    <w:multiLevelType w:val="hybridMultilevel"/>
    <w:tmpl w:val="77A0C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F94789"/>
    <w:multiLevelType w:val="hybridMultilevel"/>
    <w:tmpl w:val="18FE44D2"/>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5D2822"/>
    <w:multiLevelType w:val="hybridMultilevel"/>
    <w:tmpl w:val="95BE04B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0" w15:restartNumberingAfterBreak="0">
    <w:nsid w:val="382108B5"/>
    <w:multiLevelType w:val="hybridMultilevel"/>
    <w:tmpl w:val="8F0E9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55442A"/>
    <w:multiLevelType w:val="hybridMultilevel"/>
    <w:tmpl w:val="A56816A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91B1006"/>
    <w:multiLevelType w:val="multilevel"/>
    <w:tmpl w:val="D6AE53C6"/>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9954A61"/>
    <w:multiLevelType w:val="hybridMultilevel"/>
    <w:tmpl w:val="2876B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CE30D24"/>
    <w:multiLevelType w:val="multilevel"/>
    <w:tmpl w:val="A62EAD12"/>
    <w:lvl w:ilvl="0">
      <w:start w:val="6"/>
      <w:numFmt w:val="decimal"/>
      <w:lvlText w:val="%1."/>
      <w:lvlJc w:val="left"/>
      <w:pPr>
        <w:ind w:left="480" w:hanging="480"/>
      </w:pPr>
      <w:rPr>
        <w:rFonts w:cs="Times New Roman" w:hint="default"/>
      </w:rPr>
    </w:lvl>
    <w:lvl w:ilvl="1">
      <w:start w:val="2"/>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5" w15:restartNumberingAfterBreak="0">
    <w:nsid w:val="3D6B7D56"/>
    <w:multiLevelType w:val="hybridMultilevel"/>
    <w:tmpl w:val="43326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E5F776C"/>
    <w:multiLevelType w:val="hybridMultilevel"/>
    <w:tmpl w:val="63DC72E8"/>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3EFF6F86"/>
    <w:multiLevelType w:val="hybridMultilevel"/>
    <w:tmpl w:val="5B38C66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15:restartNumberingAfterBreak="0">
    <w:nsid w:val="3FC825AC"/>
    <w:multiLevelType w:val="hybridMultilevel"/>
    <w:tmpl w:val="F1DAF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29232F"/>
    <w:multiLevelType w:val="multilevel"/>
    <w:tmpl w:val="107267FA"/>
    <w:lvl w:ilvl="0">
      <w:start w:val="4"/>
      <w:numFmt w:val="decimal"/>
      <w:lvlText w:val="%1."/>
      <w:lvlJc w:val="left"/>
      <w:pPr>
        <w:ind w:left="720" w:hanging="720"/>
      </w:pPr>
      <w:rPr>
        <w:rFonts w:cs="Times New Roman" w:hint="default"/>
      </w:rPr>
    </w:lvl>
    <w:lvl w:ilvl="1">
      <w:start w:val="2"/>
      <w:numFmt w:val="decimal"/>
      <w:lvlText w:val="%1.%2."/>
      <w:lvlJc w:val="left"/>
      <w:pPr>
        <w:ind w:left="900" w:hanging="720"/>
      </w:pPr>
      <w:rPr>
        <w:rFonts w:cs="Times New Roman" w:hint="default"/>
      </w:rPr>
    </w:lvl>
    <w:lvl w:ilvl="2">
      <w:start w:val="1"/>
      <w:numFmt w:val="decimal"/>
      <w:lvlText w:val="%1.%2.%3."/>
      <w:lvlJc w:val="left"/>
      <w:pPr>
        <w:ind w:left="1080" w:hanging="720"/>
      </w:pPr>
      <w:rPr>
        <w:rFonts w:cs="Times New Roman" w:hint="default"/>
      </w:rPr>
    </w:lvl>
    <w:lvl w:ilvl="3">
      <w:start w:val="1"/>
      <w:numFmt w:val="decimal"/>
      <w:lvlText w:val="%1.%2.%3.%4."/>
      <w:lvlJc w:val="left"/>
      <w:pPr>
        <w:ind w:left="1620" w:hanging="1080"/>
      </w:pPr>
      <w:rPr>
        <w:rFonts w:cs="Times New Roman" w:hint="default"/>
      </w:rPr>
    </w:lvl>
    <w:lvl w:ilvl="4">
      <w:start w:val="1"/>
      <w:numFmt w:val="decimal"/>
      <w:lvlText w:val="%1.%2.%3.%4.%5."/>
      <w:lvlJc w:val="left"/>
      <w:pPr>
        <w:ind w:left="2160" w:hanging="1440"/>
      </w:pPr>
      <w:rPr>
        <w:rFonts w:cs="Times New Roman" w:hint="default"/>
      </w:rPr>
    </w:lvl>
    <w:lvl w:ilvl="5">
      <w:start w:val="1"/>
      <w:numFmt w:val="decimal"/>
      <w:lvlText w:val="%1.%2.%3.%4.%5.%6."/>
      <w:lvlJc w:val="left"/>
      <w:pPr>
        <w:ind w:left="2340" w:hanging="1440"/>
      </w:pPr>
      <w:rPr>
        <w:rFonts w:cs="Times New Roman" w:hint="default"/>
      </w:rPr>
    </w:lvl>
    <w:lvl w:ilvl="6">
      <w:start w:val="1"/>
      <w:numFmt w:val="decimal"/>
      <w:lvlText w:val="%1.%2.%3.%4.%5.%6.%7."/>
      <w:lvlJc w:val="left"/>
      <w:pPr>
        <w:ind w:left="2880" w:hanging="1800"/>
      </w:pPr>
      <w:rPr>
        <w:rFonts w:cs="Times New Roman" w:hint="default"/>
      </w:rPr>
    </w:lvl>
    <w:lvl w:ilvl="7">
      <w:start w:val="1"/>
      <w:numFmt w:val="decimal"/>
      <w:lvlText w:val="%1.%2.%3.%4.%5.%6.%7.%8."/>
      <w:lvlJc w:val="left"/>
      <w:pPr>
        <w:ind w:left="3420" w:hanging="2160"/>
      </w:pPr>
      <w:rPr>
        <w:rFonts w:cs="Times New Roman" w:hint="default"/>
      </w:rPr>
    </w:lvl>
    <w:lvl w:ilvl="8">
      <w:start w:val="1"/>
      <w:numFmt w:val="decimal"/>
      <w:lvlText w:val="%1.%2.%3.%4.%5.%6.%7.%8.%9."/>
      <w:lvlJc w:val="left"/>
      <w:pPr>
        <w:ind w:left="3600" w:hanging="2160"/>
      </w:pPr>
      <w:rPr>
        <w:rFonts w:cs="Times New Roman" w:hint="default"/>
      </w:rPr>
    </w:lvl>
  </w:abstractNum>
  <w:abstractNum w:abstractNumId="30" w15:restartNumberingAfterBreak="0">
    <w:nsid w:val="41661BFF"/>
    <w:multiLevelType w:val="hybridMultilevel"/>
    <w:tmpl w:val="2B7242B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43DF10E3"/>
    <w:multiLevelType w:val="multilevel"/>
    <w:tmpl w:val="25A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287567"/>
    <w:multiLevelType w:val="hybridMultilevel"/>
    <w:tmpl w:val="95B23AA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6D35C2B"/>
    <w:multiLevelType w:val="multilevel"/>
    <w:tmpl w:val="2B76C36C"/>
    <w:lvl w:ilvl="0">
      <w:start w:val="1"/>
      <w:numFmt w:val="decimal"/>
      <w:lvlText w:val="%1."/>
      <w:lvlJc w:val="left"/>
      <w:pPr>
        <w:ind w:left="480" w:hanging="480"/>
      </w:pPr>
      <w:rPr>
        <w:rFonts w:cs="Times New Roman" w:hint="default"/>
      </w:rPr>
    </w:lvl>
    <w:lvl w:ilvl="1">
      <w:start w:val="1"/>
      <w:numFmt w:val="decimal"/>
      <w:lvlText w:val="%1.%2."/>
      <w:lvlJc w:val="left"/>
      <w:pPr>
        <w:ind w:left="1080" w:hanging="720"/>
      </w:pPr>
      <w:rPr>
        <w:rFonts w:cs="Times New Roman" w:hint="default"/>
        <w:b/>
        <w:sz w:val="32"/>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040" w:hanging="2160"/>
      </w:pPr>
      <w:rPr>
        <w:rFonts w:cs="Times New Roman" w:hint="default"/>
      </w:rPr>
    </w:lvl>
  </w:abstractNum>
  <w:abstractNum w:abstractNumId="34" w15:restartNumberingAfterBreak="0">
    <w:nsid w:val="4E7815D5"/>
    <w:multiLevelType w:val="hybridMultilevel"/>
    <w:tmpl w:val="750A9F0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360" w:hanging="360"/>
      </w:pPr>
      <w:rPr>
        <w:rFonts w:ascii="Courier New" w:hAnsi="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35" w15:restartNumberingAfterBreak="0">
    <w:nsid w:val="4F4C5956"/>
    <w:multiLevelType w:val="hybridMultilevel"/>
    <w:tmpl w:val="1414B9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2BD696D"/>
    <w:multiLevelType w:val="hybridMultilevel"/>
    <w:tmpl w:val="1EE0F9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6401EDD"/>
    <w:multiLevelType w:val="hybridMultilevel"/>
    <w:tmpl w:val="587AD99E"/>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73A14D6"/>
    <w:multiLevelType w:val="multilevel"/>
    <w:tmpl w:val="028882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8F56509"/>
    <w:multiLevelType w:val="hybridMultilevel"/>
    <w:tmpl w:val="1FDEE2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5A681B61"/>
    <w:multiLevelType w:val="hybridMultilevel"/>
    <w:tmpl w:val="2534C422"/>
    <w:lvl w:ilvl="0" w:tplc="9FCA8558">
      <w:start w:val="1"/>
      <w:numFmt w:val="bullet"/>
      <w:lvlText w:val=""/>
      <w:lvlJc w:val="left"/>
      <w:pPr>
        <w:ind w:left="1286" w:hanging="360"/>
      </w:pPr>
      <w:rPr>
        <w:rFonts w:ascii="Symbol" w:hAnsi="Symbol" w:hint="default"/>
      </w:rPr>
    </w:lvl>
    <w:lvl w:ilvl="1" w:tplc="04190003" w:tentative="1">
      <w:start w:val="1"/>
      <w:numFmt w:val="bullet"/>
      <w:lvlText w:val="o"/>
      <w:lvlJc w:val="left"/>
      <w:pPr>
        <w:ind w:left="2006" w:hanging="360"/>
      </w:pPr>
      <w:rPr>
        <w:rFonts w:ascii="Courier New" w:hAnsi="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41" w15:restartNumberingAfterBreak="0">
    <w:nsid w:val="5BD66E20"/>
    <w:multiLevelType w:val="hybridMultilevel"/>
    <w:tmpl w:val="1FF081F8"/>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5D0B2988"/>
    <w:multiLevelType w:val="hybridMultilevel"/>
    <w:tmpl w:val="1992409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5DD03BBB"/>
    <w:multiLevelType w:val="singleLevel"/>
    <w:tmpl w:val="0419000F"/>
    <w:lvl w:ilvl="0">
      <w:start w:val="1"/>
      <w:numFmt w:val="decimal"/>
      <w:lvlText w:val="%1."/>
      <w:lvlJc w:val="left"/>
      <w:pPr>
        <w:tabs>
          <w:tab w:val="num" w:pos="360"/>
        </w:tabs>
        <w:ind w:left="360" w:hanging="360"/>
      </w:pPr>
      <w:rPr>
        <w:rFonts w:hint="default"/>
      </w:rPr>
    </w:lvl>
  </w:abstractNum>
  <w:abstractNum w:abstractNumId="44" w15:restartNumberingAfterBreak="0">
    <w:nsid w:val="5E8E462D"/>
    <w:multiLevelType w:val="hybridMultilevel"/>
    <w:tmpl w:val="DB56201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61332269"/>
    <w:multiLevelType w:val="hybridMultilevel"/>
    <w:tmpl w:val="8BDE498A"/>
    <w:lvl w:ilvl="0" w:tplc="9FCA855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2B90E29"/>
    <w:multiLevelType w:val="hybridMultilevel"/>
    <w:tmpl w:val="DB865392"/>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684561E2"/>
    <w:multiLevelType w:val="multilevel"/>
    <w:tmpl w:val="09CE8FC6"/>
    <w:lvl w:ilvl="0">
      <w:start w:val="4"/>
      <w:numFmt w:val="decimal"/>
      <w:lvlText w:val="%1."/>
      <w:lvlJc w:val="left"/>
      <w:pPr>
        <w:ind w:left="480" w:hanging="48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sz w:val="32"/>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48" w15:restartNumberingAfterBreak="0">
    <w:nsid w:val="6A742A8A"/>
    <w:multiLevelType w:val="hybridMultilevel"/>
    <w:tmpl w:val="0118678A"/>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9" w15:restartNumberingAfterBreak="0">
    <w:nsid w:val="6D7C032F"/>
    <w:multiLevelType w:val="hybridMultilevel"/>
    <w:tmpl w:val="8E88826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15:restartNumberingAfterBreak="0">
    <w:nsid w:val="723E00B2"/>
    <w:multiLevelType w:val="hybridMultilevel"/>
    <w:tmpl w:val="A364C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6625DC0"/>
    <w:multiLevelType w:val="multilevel"/>
    <w:tmpl w:val="341A12FA"/>
    <w:lvl w:ilvl="0">
      <w:start w:val="1"/>
      <w:numFmt w:val="decimal"/>
      <w:lvlText w:val="%1."/>
      <w:lvlJc w:val="left"/>
      <w:pPr>
        <w:ind w:left="720"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2" w15:restartNumberingAfterBreak="0">
    <w:nsid w:val="78CD14F0"/>
    <w:multiLevelType w:val="hybridMultilevel"/>
    <w:tmpl w:val="BB38CED2"/>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3" w15:restartNumberingAfterBreak="0">
    <w:nsid w:val="795867F3"/>
    <w:multiLevelType w:val="multilevel"/>
    <w:tmpl w:val="D804972C"/>
    <w:lvl w:ilvl="0">
      <w:start w:val="4"/>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4" w15:restartNumberingAfterBreak="0">
    <w:nsid w:val="7A6675A6"/>
    <w:multiLevelType w:val="hybridMultilevel"/>
    <w:tmpl w:val="4D3455C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43"/>
  </w:num>
  <w:num w:numId="2">
    <w:abstractNumId w:val="11"/>
  </w:num>
  <w:num w:numId="3">
    <w:abstractNumId w:val="2"/>
  </w:num>
  <w:num w:numId="4">
    <w:abstractNumId w:val="33"/>
  </w:num>
  <w:num w:numId="5">
    <w:abstractNumId w:val="19"/>
  </w:num>
  <w:num w:numId="6">
    <w:abstractNumId w:val="39"/>
  </w:num>
  <w:num w:numId="7">
    <w:abstractNumId w:val="17"/>
  </w:num>
  <w:num w:numId="8">
    <w:abstractNumId w:val="18"/>
  </w:num>
  <w:num w:numId="9">
    <w:abstractNumId w:val="52"/>
  </w:num>
  <w:num w:numId="10">
    <w:abstractNumId w:val="10"/>
  </w:num>
  <w:num w:numId="11">
    <w:abstractNumId w:val="53"/>
  </w:num>
  <w:num w:numId="12">
    <w:abstractNumId w:val="30"/>
  </w:num>
  <w:num w:numId="13">
    <w:abstractNumId w:val="42"/>
  </w:num>
  <w:num w:numId="14">
    <w:abstractNumId w:val="46"/>
  </w:num>
  <w:num w:numId="15">
    <w:abstractNumId w:val="47"/>
  </w:num>
  <w:num w:numId="16">
    <w:abstractNumId w:val="50"/>
  </w:num>
  <w:num w:numId="17">
    <w:abstractNumId w:val="13"/>
  </w:num>
  <w:num w:numId="18">
    <w:abstractNumId w:val="34"/>
  </w:num>
  <w:num w:numId="19">
    <w:abstractNumId w:val="54"/>
  </w:num>
  <w:num w:numId="20">
    <w:abstractNumId w:val="5"/>
  </w:num>
  <w:num w:numId="21">
    <w:abstractNumId w:val="20"/>
  </w:num>
  <w:num w:numId="22">
    <w:abstractNumId w:val="48"/>
  </w:num>
  <w:num w:numId="23">
    <w:abstractNumId w:val="27"/>
  </w:num>
  <w:num w:numId="24">
    <w:abstractNumId w:val="24"/>
  </w:num>
  <w:num w:numId="25">
    <w:abstractNumId w:val="31"/>
  </w:num>
  <w:num w:numId="26">
    <w:abstractNumId w:val="0"/>
  </w:num>
  <w:num w:numId="27">
    <w:abstractNumId w:val="0"/>
    <w:lvlOverride w:ilvl="0">
      <w:startOverride w:val="1"/>
    </w:lvlOverride>
  </w:num>
  <w:num w:numId="28">
    <w:abstractNumId w:val="29"/>
  </w:num>
  <w:num w:numId="29">
    <w:abstractNumId w:val="1"/>
  </w:num>
  <w:num w:numId="30">
    <w:abstractNumId w:val="40"/>
  </w:num>
  <w:num w:numId="31">
    <w:abstractNumId w:val="14"/>
  </w:num>
  <w:num w:numId="32">
    <w:abstractNumId w:val="45"/>
  </w:num>
  <w:num w:numId="33">
    <w:abstractNumId w:val="16"/>
  </w:num>
  <w:num w:numId="34">
    <w:abstractNumId w:val="7"/>
  </w:num>
  <w:num w:numId="35">
    <w:abstractNumId w:val="26"/>
  </w:num>
  <w:num w:numId="36">
    <w:abstractNumId w:val="37"/>
  </w:num>
  <w:num w:numId="37">
    <w:abstractNumId w:val="32"/>
  </w:num>
  <w:num w:numId="38">
    <w:abstractNumId w:val="49"/>
  </w:num>
  <w:num w:numId="39">
    <w:abstractNumId w:val="3"/>
  </w:num>
  <w:num w:numId="40">
    <w:abstractNumId w:val="6"/>
  </w:num>
  <w:num w:numId="41">
    <w:abstractNumId w:val="44"/>
  </w:num>
  <w:num w:numId="42">
    <w:abstractNumId w:val="8"/>
  </w:num>
  <w:num w:numId="43">
    <w:abstractNumId w:val="41"/>
  </w:num>
  <w:num w:numId="44">
    <w:abstractNumId w:val="21"/>
  </w:num>
  <w:num w:numId="45">
    <w:abstractNumId w:val="25"/>
  </w:num>
  <w:num w:numId="46">
    <w:abstractNumId w:val="0"/>
    <w:lvlOverride w:ilvl="0">
      <w:startOverride w:val="1"/>
    </w:lvlOverride>
  </w:num>
  <w:num w:numId="47">
    <w:abstractNumId w:val="51"/>
  </w:num>
  <w:num w:numId="48">
    <w:abstractNumId w:val="22"/>
  </w:num>
  <w:num w:numId="49">
    <w:abstractNumId w:val="15"/>
  </w:num>
  <w:num w:numId="50">
    <w:abstractNumId w:val="12"/>
  </w:num>
  <w:num w:numId="51">
    <w:abstractNumId w:val="4"/>
  </w:num>
  <w:num w:numId="52">
    <w:abstractNumId w:val="23"/>
  </w:num>
  <w:num w:numId="53">
    <w:abstractNumId w:val="38"/>
  </w:num>
  <w:num w:numId="54">
    <w:abstractNumId w:val="35"/>
  </w:num>
  <w:num w:numId="55">
    <w:abstractNumId w:val="9"/>
  </w:num>
  <w:num w:numId="56">
    <w:abstractNumId w:val="28"/>
  </w:num>
  <w:num w:numId="57">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AB8"/>
    <w:rsid w:val="000204FB"/>
    <w:rsid w:val="00020B07"/>
    <w:rsid w:val="00022DD9"/>
    <w:rsid w:val="0002744E"/>
    <w:rsid w:val="00035471"/>
    <w:rsid w:val="00042F26"/>
    <w:rsid w:val="000523FA"/>
    <w:rsid w:val="00063987"/>
    <w:rsid w:val="0007052F"/>
    <w:rsid w:val="00073AF6"/>
    <w:rsid w:val="00075E12"/>
    <w:rsid w:val="00075F2C"/>
    <w:rsid w:val="00080A10"/>
    <w:rsid w:val="00091D12"/>
    <w:rsid w:val="000A5A96"/>
    <w:rsid w:val="000C15D0"/>
    <w:rsid w:val="000D0895"/>
    <w:rsid w:val="000D35A4"/>
    <w:rsid w:val="000D3C93"/>
    <w:rsid w:val="000E6C08"/>
    <w:rsid w:val="000F3B6F"/>
    <w:rsid w:val="000F55B5"/>
    <w:rsid w:val="00120D8C"/>
    <w:rsid w:val="00134AA3"/>
    <w:rsid w:val="001544CF"/>
    <w:rsid w:val="00155064"/>
    <w:rsid w:val="00156608"/>
    <w:rsid w:val="00171F11"/>
    <w:rsid w:val="0019494F"/>
    <w:rsid w:val="001A08F3"/>
    <w:rsid w:val="001A414E"/>
    <w:rsid w:val="001A65D1"/>
    <w:rsid w:val="001C059C"/>
    <w:rsid w:val="001D0969"/>
    <w:rsid w:val="001E428B"/>
    <w:rsid w:val="001F14F1"/>
    <w:rsid w:val="00210BF7"/>
    <w:rsid w:val="00210D68"/>
    <w:rsid w:val="0022145E"/>
    <w:rsid w:val="00230D7E"/>
    <w:rsid w:val="0024303C"/>
    <w:rsid w:val="00246093"/>
    <w:rsid w:val="00250B77"/>
    <w:rsid w:val="00274576"/>
    <w:rsid w:val="0029139D"/>
    <w:rsid w:val="002B283F"/>
    <w:rsid w:val="002D3639"/>
    <w:rsid w:val="002D6BC9"/>
    <w:rsid w:val="002E04F7"/>
    <w:rsid w:val="002F7F59"/>
    <w:rsid w:val="00302F48"/>
    <w:rsid w:val="003267EC"/>
    <w:rsid w:val="0033162C"/>
    <w:rsid w:val="003318CE"/>
    <w:rsid w:val="00343864"/>
    <w:rsid w:val="00351AB9"/>
    <w:rsid w:val="00381548"/>
    <w:rsid w:val="00386869"/>
    <w:rsid w:val="003A3453"/>
    <w:rsid w:val="003C187C"/>
    <w:rsid w:val="003D199A"/>
    <w:rsid w:val="003F2EE4"/>
    <w:rsid w:val="00410670"/>
    <w:rsid w:val="004148EC"/>
    <w:rsid w:val="00440AC3"/>
    <w:rsid w:val="00442904"/>
    <w:rsid w:val="004445EC"/>
    <w:rsid w:val="00454354"/>
    <w:rsid w:val="00470103"/>
    <w:rsid w:val="004738C5"/>
    <w:rsid w:val="00481CB5"/>
    <w:rsid w:val="004822EB"/>
    <w:rsid w:val="00483045"/>
    <w:rsid w:val="004A1677"/>
    <w:rsid w:val="004A4B5F"/>
    <w:rsid w:val="004A5CAD"/>
    <w:rsid w:val="004A78BF"/>
    <w:rsid w:val="004B20FD"/>
    <w:rsid w:val="004E6222"/>
    <w:rsid w:val="004E67C8"/>
    <w:rsid w:val="004F35E0"/>
    <w:rsid w:val="00505DF2"/>
    <w:rsid w:val="005110F2"/>
    <w:rsid w:val="00514246"/>
    <w:rsid w:val="00532375"/>
    <w:rsid w:val="00532EE2"/>
    <w:rsid w:val="005464BF"/>
    <w:rsid w:val="00554F42"/>
    <w:rsid w:val="0056166A"/>
    <w:rsid w:val="00562FE6"/>
    <w:rsid w:val="00572756"/>
    <w:rsid w:val="005769A0"/>
    <w:rsid w:val="005859BA"/>
    <w:rsid w:val="00586A32"/>
    <w:rsid w:val="005B6AB8"/>
    <w:rsid w:val="005D1F70"/>
    <w:rsid w:val="005D308F"/>
    <w:rsid w:val="00621253"/>
    <w:rsid w:val="00624B76"/>
    <w:rsid w:val="006405E6"/>
    <w:rsid w:val="00640BE8"/>
    <w:rsid w:val="00650539"/>
    <w:rsid w:val="00650E9F"/>
    <w:rsid w:val="00651FDA"/>
    <w:rsid w:val="00657694"/>
    <w:rsid w:val="00695F6C"/>
    <w:rsid w:val="006D58EF"/>
    <w:rsid w:val="00701FCA"/>
    <w:rsid w:val="007048AC"/>
    <w:rsid w:val="00706424"/>
    <w:rsid w:val="00721278"/>
    <w:rsid w:val="00722261"/>
    <w:rsid w:val="00741973"/>
    <w:rsid w:val="0074631D"/>
    <w:rsid w:val="0077350B"/>
    <w:rsid w:val="00776910"/>
    <w:rsid w:val="00786EB3"/>
    <w:rsid w:val="007D6D0D"/>
    <w:rsid w:val="007E58EE"/>
    <w:rsid w:val="007F1A40"/>
    <w:rsid w:val="008005AF"/>
    <w:rsid w:val="008369A9"/>
    <w:rsid w:val="00841780"/>
    <w:rsid w:val="008725A7"/>
    <w:rsid w:val="0088462C"/>
    <w:rsid w:val="00897AAE"/>
    <w:rsid w:val="008B08AD"/>
    <w:rsid w:val="008C7CBB"/>
    <w:rsid w:val="008D0D0E"/>
    <w:rsid w:val="008D4697"/>
    <w:rsid w:val="008E0593"/>
    <w:rsid w:val="008E7A3E"/>
    <w:rsid w:val="009034B8"/>
    <w:rsid w:val="00904E8C"/>
    <w:rsid w:val="009066E9"/>
    <w:rsid w:val="00911C28"/>
    <w:rsid w:val="00915C9D"/>
    <w:rsid w:val="00924459"/>
    <w:rsid w:val="00943F83"/>
    <w:rsid w:val="0095120C"/>
    <w:rsid w:val="009622FB"/>
    <w:rsid w:val="0096421E"/>
    <w:rsid w:val="009740FD"/>
    <w:rsid w:val="009A277A"/>
    <w:rsid w:val="009B427C"/>
    <w:rsid w:val="009C0D24"/>
    <w:rsid w:val="009E159C"/>
    <w:rsid w:val="00A23D4F"/>
    <w:rsid w:val="00A35EC2"/>
    <w:rsid w:val="00A409B8"/>
    <w:rsid w:val="00A431B3"/>
    <w:rsid w:val="00A4517A"/>
    <w:rsid w:val="00A77DDD"/>
    <w:rsid w:val="00A92C12"/>
    <w:rsid w:val="00A9640F"/>
    <w:rsid w:val="00A964D8"/>
    <w:rsid w:val="00AA27D5"/>
    <w:rsid w:val="00AA6EDE"/>
    <w:rsid w:val="00AA7EEA"/>
    <w:rsid w:val="00AD5E3A"/>
    <w:rsid w:val="00AF29E0"/>
    <w:rsid w:val="00AF34D0"/>
    <w:rsid w:val="00B0438D"/>
    <w:rsid w:val="00B06C42"/>
    <w:rsid w:val="00B15AEA"/>
    <w:rsid w:val="00B5747C"/>
    <w:rsid w:val="00B61263"/>
    <w:rsid w:val="00B6178B"/>
    <w:rsid w:val="00B70336"/>
    <w:rsid w:val="00B75BFC"/>
    <w:rsid w:val="00B9387F"/>
    <w:rsid w:val="00BA2946"/>
    <w:rsid w:val="00BC1EED"/>
    <w:rsid w:val="00BD21F5"/>
    <w:rsid w:val="00BF4076"/>
    <w:rsid w:val="00C07EAD"/>
    <w:rsid w:val="00C10A0B"/>
    <w:rsid w:val="00C10FCD"/>
    <w:rsid w:val="00C117F8"/>
    <w:rsid w:val="00C12EDC"/>
    <w:rsid w:val="00C140BD"/>
    <w:rsid w:val="00C2142B"/>
    <w:rsid w:val="00C31C81"/>
    <w:rsid w:val="00C6131E"/>
    <w:rsid w:val="00C6183E"/>
    <w:rsid w:val="00C63705"/>
    <w:rsid w:val="00CB214A"/>
    <w:rsid w:val="00CB691B"/>
    <w:rsid w:val="00CD33FD"/>
    <w:rsid w:val="00CD6A02"/>
    <w:rsid w:val="00CE52EC"/>
    <w:rsid w:val="00CF1260"/>
    <w:rsid w:val="00D01245"/>
    <w:rsid w:val="00D052AA"/>
    <w:rsid w:val="00D26607"/>
    <w:rsid w:val="00D4381D"/>
    <w:rsid w:val="00D548A9"/>
    <w:rsid w:val="00D70A22"/>
    <w:rsid w:val="00D70CF0"/>
    <w:rsid w:val="00D83529"/>
    <w:rsid w:val="00D8400F"/>
    <w:rsid w:val="00DA1A42"/>
    <w:rsid w:val="00DA4221"/>
    <w:rsid w:val="00DB1F1A"/>
    <w:rsid w:val="00DB1F1B"/>
    <w:rsid w:val="00DB3111"/>
    <w:rsid w:val="00DF0B0C"/>
    <w:rsid w:val="00DF1942"/>
    <w:rsid w:val="00E069CB"/>
    <w:rsid w:val="00E0751E"/>
    <w:rsid w:val="00E13325"/>
    <w:rsid w:val="00E15FC8"/>
    <w:rsid w:val="00E17B81"/>
    <w:rsid w:val="00E271F9"/>
    <w:rsid w:val="00E62164"/>
    <w:rsid w:val="00E718BF"/>
    <w:rsid w:val="00E71D2A"/>
    <w:rsid w:val="00EA0CE9"/>
    <w:rsid w:val="00EB1E7A"/>
    <w:rsid w:val="00EB2A6F"/>
    <w:rsid w:val="00EB37B4"/>
    <w:rsid w:val="00EB4BC8"/>
    <w:rsid w:val="00EB71F3"/>
    <w:rsid w:val="00EC578D"/>
    <w:rsid w:val="00ED29BE"/>
    <w:rsid w:val="00EE5A84"/>
    <w:rsid w:val="00EF3DDC"/>
    <w:rsid w:val="00F14D69"/>
    <w:rsid w:val="00F1706B"/>
    <w:rsid w:val="00F41122"/>
    <w:rsid w:val="00F61ABD"/>
    <w:rsid w:val="00F83CFA"/>
    <w:rsid w:val="00F929A9"/>
    <w:rsid w:val="00F97021"/>
    <w:rsid w:val="00FA0072"/>
    <w:rsid w:val="00FA2ECA"/>
    <w:rsid w:val="00FB2F72"/>
    <w:rsid w:val="00FB79F7"/>
    <w:rsid w:val="00FD58D3"/>
    <w:rsid w:val="00FE1170"/>
    <w:rsid w:val="00FE3DE9"/>
    <w:rsid w:val="00FF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097"/>
    <o:shapelayout v:ext="edit">
      <o:idmap v:ext="edit" data="1"/>
    </o:shapelayout>
  </w:shapeDefaults>
  <w:decimalSymbol w:val=","/>
  <w:listSeparator w:val=";"/>
  <w15:chartTrackingRefBased/>
  <w15:docId w15:val="{E17ECABB-FD46-4F6E-B552-44C8E7BA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uiPriority="0"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7694"/>
    <w:rPr>
      <w:sz w:val="24"/>
      <w:szCs w:val="24"/>
    </w:rPr>
  </w:style>
  <w:style w:type="paragraph" w:styleId="1">
    <w:name w:val="heading 1"/>
    <w:basedOn w:val="a"/>
    <w:next w:val="a"/>
    <w:link w:val="10"/>
    <w:qFormat/>
    <w:pPr>
      <w:suppressAutoHyphens/>
      <w:spacing w:line="336" w:lineRule="auto"/>
      <w:jc w:val="center"/>
      <w:outlineLvl w:val="0"/>
    </w:pPr>
    <w:rPr>
      <w:b/>
      <w:caps/>
      <w:kern w:val="28"/>
      <w:lang w:val="uk-UA"/>
    </w:rPr>
  </w:style>
  <w:style w:type="paragraph" w:styleId="2">
    <w:name w:val="heading 2"/>
    <w:basedOn w:val="a"/>
    <w:next w:val="a"/>
    <w:link w:val="20"/>
    <w:uiPriority w:val="99"/>
    <w:qFormat/>
    <w:pPr>
      <w:suppressAutoHyphens/>
      <w:spacing w:line="336" w:lineRule="auto"/>
      <w:ind w:left="851"/>
      <w:outlineLvl w:val="1"/>
    </w:pPr>
    <w:rPr>
      <w:b/>
      <w:lang w:val="uk-UA"/>
    </w:rPr>
  </w:style>
  <w:style w:type="paragraph" w:styleId="31">
    <w:name w:val="heading 3"/>
    <w:basedOn w:val="a"/>
    <w:next w:val="a"/>
    <w:link w:val="32"/>
    <w:qFormat/>
    <w:pPr>
      <w:suppressAutoHyphens/>
      <w:spacing w:line="336" w:lineRule="auto"/>
      <w:ind w:left="851"/>
      <w:outlineLvl w:val="2"/>
    </w:pPr>
    <w:rPr>
      <w:b/>
      <w:lang w:val="uk-UA"/>
    </w:rPr>
  </w:style>
  <w:style w:type="paragraph" w:styleId="4">
    <w:name w:val="heading 4"/>
    <w:basedOn w:val="a"/>
    <w:next w:val="a"/>
    <w:link w:val="40"/>
    <w:uiPriority w:val="99"/>
    <w:qFormat/>
    <w:pPr>
      <w:suppressAutoHyphens/>
      <w:spacing w:line="336" w:lineRule="auto"/>
      <w:jc w:val="center"/>
      <w:outlineLvl w:val="3"/>
    </w:pPr>
    <w:rPr>
      <w:b/>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tabs>
        <w:tab w:val="center" w:pos="4153"/>
        <w:tab w:val="right" w:pos="8306"/>
      </w:tabs>
    </w:pPr>
    <w:rPr>
      <w:lang w:val="uk-UA"/>
    </w:rPr>
  </w:style>
  <w:style w:type="paragraph" w:styleId="a5">
    <w:name w:val="caption"/>
    <w:basedOn w:val="a"/>
    <w:next w:val="a"/>
    <w:qFormat/>
    <w:pPr>
      <w:suppressAutoHyphens/>
      <w:spacing w:line="336" w:lineRule="auto"/>
      <w:jc w:val="center"/>
    </w:pPr>
    <w:rPr>
      <w:lang w:val="uk-UA"/>
    </w:rPr>
  </w:style>
  <w:style w:type="paragraph" w:styleId="a6">
    <w:name w:val="footer"/>
    <w:basedOn w:val="a"/>
    <w:link w:val="a7"/>
    <w:uiPriority w:val="99"/>
    <w:pPr>
      <w:tabs>
        <w:tab w:val="center" w:pos="4153"/>
        <w:tab w:val="right" w:pos="8306"/>
      </w:tabs>
    </w:pPr>
    <w:rPr>
      <w:lang w:val="uk-UA"/>
    </w:rPr>
  </w:style>
  <w:style w:type="character" w:styleId="a8">
    <w:name w:val="page number"/>
    <w:basedOn w:val="a0"/>
    <w:semiHidden/>
    <w:rPr>
      <w:rFonts w:ascii="Times New Roman" w:hAnsi="Times New Roman"/>
      <w:noProof w:val="0"/>
      <w:lang w:val="uk-UA"/>
    </w:rPr>
  </w:style>
  <w:style w:type="paragraph" w:styleId="11">
    <w:name w:val="toc 1"/>
    <w:basedOn w:val="a"/>
    <w:next w:val="a"/>
    <w:autoRedefine/>
    <w:uiPriority w:val="39"/>
    <w:pPr>
      <w:tabs>
        <w:tab w:val="right" w:leader="dot" w:pos="9355"/>
      </w:tabs>
      <w:spacing w:line="336" w:lineRule="auto"/>
      <w:ind w:right="851"/>
    </w:pPr>
    <w:rPr>
      <w:caps/>
    </w:rPr>
  </w:style>
  <w:style w:type="paragraph" w:styleId="21">
    <w:name w:val="toc 2"/>
    <w:basedOn w:val="a"/>
    <w:next w:val="a"/>
    <w:autoRedefine/>
    <w:uiPriority w:val="39"/>
    <w:pPr>
      <w:tabs>
        <w:tab w:val="right" w:leader="dot" w:pos="9355"/>
      </w:tabs>
      <w:spacing w:line="336" w:lineRule="auto"/>
      <w:ind w:left="284" w:right="851"/>
    </w:pPr>
  </w:style>
  <w:style w:type="paragraph" w:styleId="33">
    <w:name w:val="toc 3"/>
    <w:basedOn w:val="a"/>
    <w:next w:val="a"/>
    <w:autoRedefine/>
    <w:uiPriority w:val="39"/>
    <w:pPr>
      <w:tabs>
        <w:tab w:val="right" w:leader="dot" w:pos="9355"/>
      </w:tabs>
      <w:spacing w:line="336" w:lineRule="auto"/>
      <w:ind w:left="567" w:right="851"/>
    </w:pPr>
  </w:style>
  <w:style w:type="paragraph" w:styleId="41">
    <w:name w:val="toc 4"/>
    <w:basedOn w:val="a"/>
    <w:next w:val="a"/>
    <w:autoRedefine/>
    <w:uiPriority w:val="39"/>
    <w:pPr>
      <w:tabs>
        <w:tab w:val="right" w:leader="dot" w:pos="9356"/>
      </w:tabs>
      <w:spacing w:line="336" w:lineRule="auto"/>
      <w:ind w:left="284" w:right="851"/>
    </w:pPr>
  </w:style>
  <w:style w:type="paragraph" w:styleId="a9">
    <w:name w:val="Body Text"/>
    <w:basedOn w:val="a"/>
    <w:semiHidden/>
    <w:pPr>
      <w:spacing w:line="336" w:lineRule="auto"/>
      <w:ind w:firstLine="851"/>
    </w:pPr>
  </w:style>
  <w:style w:type="paragraph" w:customStyle="1" w:styleId="aa">
    <w:name w:val="Переменные"/>
    <w:basedOn w:val="a9"/>
    <w:pPr>
      <w:tabs>
        <w:tab w:val="left" w:pos="482"/>
      </w:tabs>
      <w:ind w:left="482" w:hanging="482"/>
    </w:pPr>
  </w:style>
  <w:style w:type="paragraph" w:styleId="ab">
    <w:name w:val="Document Map"/>
    <w:basedOn w:val="a"/>
    <w:semiHidden/>
    <w:pPr>
      <w:shd w:val="clear" w:color="auto" w:fill="000080"/>
    </w:pPr>
  </w:style>
  <w:style w:type="paragraph" w:customStyle="1" w:styleId="ac">
    <w:name w:val="Формула"/>
    <w:basedOn w:val="a9"/>
    <w:pPr>
      <w:tabs>
        <w:tab w:val="center" w:pos="4536"/>
        <w:tab w:val="right" w:pos="9356"/>
      </w:tabs>
      <w:ind w:firstLine="0"/>
    </w:pPr>
  </w:style>
  <w:style w:type="paragraph" w:customStyle="1" w:styleId="ad">
    <w:name w:val="Чертежный"/>
    <w:pPr>
      <w:jc w:val="both"/>
    </w:pPr>
    <w:rPr>
      <w:rFonts w:ascii="ISOCPEUR" w:hAnsi="ISOCPEUR"/>
      <w:i/>
      <w:sz w:val="28"/>
      <w:lang w:val="uk-UA"/>
    </w:rPr>
  </w:style>
  <w:style w:type="paragraph" w:customStyle="1" w:styleId="ae">
    <w:name w:val="Листинг программы"/>
    <w:pPr>
      <w:suppressAutoHyphens/>
    </w:pPr>
    <w:rPr>
      <w:noProof/>
    </w:rPr>
  </w:style>
  <w:style w:type="paragraph" w:styleId="af">
    <w:name w:val="annotation text"/>
    <w:basedOn w:val="a"/>
    <w:semiHidden/>
    <w:rPr>
      <w:rFonts w:ascii="Journal" w:hAnsi="Journal"/>
    </w:rPr>
  </w:style>
  <w:style w:type="paragraph" w:styleId="22">
    <w:name w:val="Body Text Indent 2"/>
    <w:basedOn w:val="a"/>
    <w:link w:val="23"/>
    <w:uiPriority w:val="99"/>
    <w:semiHidden/>
    <w:unhideWhenUsed/>
    <w:rsid w:val="005B6AB8"/>
    <w:pPr>
      <w:spacing w:after="120" w:line="480" w:lineRule="auto"/>
      <w:ind w:left="283"/>
    </w:pPr>
  </w:style>
  <w:style w:type="character" w:customStyle="1" w:styleId="23">
    <w:name w:val="Основной текст с отступом 2 Знак"/>
    <w:basedOn w:val="a0"/>
    <w:link w:val="22"/>
    <w:uiPriority w:val="99"/>
    <w:semiHidden/>
    <w:rsid w:val="005B6AB8"/>
    <w:rPr>
      <w:sz w:val="24"/>
      <w:szCs w:val="24"/>
    </w:rPr>
  </w:style>
  <w:style w:type="character" w:styleId="af0">
    <w:name w:val="Hyperlink"/>
    <w:basedOn w:val="a0"/>
    <w:uiPriority w:val="99"/>
    <w:unhideWhenUsed/>
    <w:rsid w:val="008725A7"/>
    <w:rPr>
      <w:color w:val="0563C1" w:themeColor="hyperlink"/>
      <w:u w:val="single"/>
    </w:rPr>
  </w:style>
  <w:style w:type="paragraph" w:styleId="af1">
    <w:name w:val="List Paragraph"/>
    <w:basedOn w:val="a"/>
    <w:uiPriority w:val="34"/>
    <w:qFormat/>
    <w:rsid w:val="008725A7"/>
    <w:pPr>
      <w:ind w:left="720"/>
      <w:contextualSpacing/>
    </w:pPr>
  </w:style>
  <w:style w:type="paragraph" w:styleId="af2">
    <w:name w:val="TOC Heading"/>
    <w:basedOn w:val="1"/>
    <w:next w:val="a"/>
    <w:uiPriority w:val="39"/>
    <w:unhideWhenUsed/>
    <w:qFormat/>
    <w:rsid w:val="008725A7"/>
    <w:pPr>
      <w:keepNext/>
      <w:keepLines/>
      <w:suppressAutoHyphens w:val="0"/>
      <w:spacing w:before="240" w:line="240" w:lineRule="auto"/>
      <w:jc w:val="left"/>
      <w:outlineLvl w:val="9"/>
    </w:pPr>
    <w:rPr>
      <w:rFonts w:asciiTheme="majorHAnsi" w:eastAsiaTheme="majorEastAsia" w:hAnsiTheme="majorHAnsi" w:cstheme="majorBidi"/>
      <w:b w:val="0"/>
      <w:caps w:val="0"/>
      <w:color w:val="2E74B5" w:themeColor="accent1" w:themeShade="BF"/>
      <w:kern w:val="0"/>
      <w:sz w:val="32"/>
      <w:szCs w:val="32"/>
      <w:lang w:val="ru-RU"/>
    </w:rPr>
  </w:style>
  <w:style w:type="numbering" w:customStyle="1" w:styleId="12">
    <w:name w:val="Нет списка1"/>
    <w:next w:val="a2"/>
    <w:uiPriority w:val="99"/>
    <w:semiHidden/>
    <w:unhideWhenUsed/>
    <w:rsid w:val="003C187C"/>
  </w:style>
  <w:style w:type="character" w:customStyle="1" w:styleId="10">
    <w:name w:val="Заголовок 1 Знак"/>
    <w:basedOn w:val="a0"/>
    <w:link w:val="1"/>
    <w:rsid w:val="003C187C"/>
    <w:rPr>
      <w:b/>
      <w:caps/>
      <w:kern w:val="28"/>
      <w:sz w:val="24"/>
      <w:szCs w:val="24"/>
      <w:lang w:val="uk-UA"/>
    </w:rPr>
  </w:style>
  <w:style w:type="character" w:customStyle="1" w:styleId="20">
    <w:name w:val="Заголовок 2 Знак"/>
    <w:basedOn w:val="a0"/>
    <w:link w:val="2"/>
    <w:uiPriority w:val="99"/>
    <w:rsid w:val="003C187C"/>
    <w:rPr>
      <w:b/>
      <w:sz w:val="24"/>
      <w:szCs w:val="24"/>
      <w:lang w:val="uk-UA"/>
    </w:rPr>
  </w:style>
  <w:style w:type="character" w:customStyle="1" w:styleId="40">
    <w:name w:val="Заголовок 4 Знак"/>
    <w:basedOn w:val="a0"/>
    <w:link w:val="4"/>
    <w:uiPriority w:val="99"/>
    <w:rsid w:val="003C187C"/>
    <w:rPr>
      <w:b/>
      <w:sz w:val="24"/>
      <w:szCs w:val="24"/>
      <w:lang w:val="uk-UA"/>
    </w:rPr>
  </w:style>
  <w:style w:type="paragraph" w:styleId="HTML">
    <w:name w:val="HTML Preformatted"/>
    <w:basedOn w:val="a"/>
    <w:link w:val="HTML0"/>
    <w:uiPriority w:val="99"/>
    <w:rsid w:val="003C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lang w:val="en-US" w:eastAsia="en-US"/>
    </w:rPr>
  </w:style>
  <w:style w:type="character" w:customStyle="1" w:styleId="HTML0">
    <w:name w:val="Стандартный HTML Знак"/>
    <w:basedOn w:val="a0"/>
    <w:link w:val="HTML"/>
    <w:uiPriority w:val="99"/>
    <w:rsid w:val="003C187C"/>
    <w:rPr>
      <w:rFonts w:ascii="Courier New" w:eastAsia="Calibri" w:hAnsi="Courier New" w:cs="Courier New"/>
      <w:lang w:val="en-US" w:eastAsia="en-US"/>
    </w:rPr>
  </w:style>
  <w:style w:type="paragraph" w:styleId="af3">
    <w:name w:val="No Spacing"/>
    <w:uiPriority w:val="99"/>
    <w:qFormat/>
    <w:rsid w:val="003C187C"/>
    <w:rPr>
      <w:sz w:val="24"/>
      <w:szCs w:val="24"/>
      <w:lang w:eastAsia="en-US"/>
    </w:rPr>
  </w:style>
  <w:style w:type="paragraph" w:customStyle="1" w:styleId="FR1">
    <w:name w:val="FR1"/>
    <w:basedOn w:val="a"/>
    <w:uiPriority w:val="99"/>
    <w:rsid w:val="003C187C"/>
    <w:pPr>
      <w:widowControl w:val="0"/>
      <w:suppressAutoHyphens/>
      <w:spacing w:line="256" w:lineRule="auto"/>
      <w:ind w:firstLine="720"/>
      <w:jc w:val="both"/>
    </w:pPr>
    <w:rPr>
      <w:rFonts w:eastAsia="Calibri"/>
      <w:sz w:val="28"/>
      <w:szCs w:val="28"/>
      <w:lang w:eastAsia="en-US"/>
    </w:rPr>
  </w:style>
  <w:style w:type="table" w:styleId="af4">
    <w:name w:val="Table Grid"/>
    <w:basedOn w:val="a1"/>
    <w:uiPriority w:val="99"/>
    <w:rsid w:val="003C187C"/>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List Number 3"/>
    <w:basedOn w:val="a"/>
    <w:uiPriority w:val="99"/>
    <w:rsid w:val="003C187C"/>
    <w:pPr>
      <w:numPr>
        <w:numId w:val="26"/>
      </w:numPr>
      <w:spacing w:before="60" w:after="60"/>
      <w:jc w:val="both"/>
    </w:pPr>
  </w:style>
  <w:style w:type="paragraph" w:styleId="30">
    <w:name w:val="List Bullet 3"/>
    <w:basedOn w:val="a"/>
    <w:uiPriority w:val="99"/>
    <w:rsid w:val="003C187C"/>
    <w:pPr>
      <w:numPr>
        <w:numId w:val="29"/>
      </w:numPr>
      <w:spacing w:before="60" w:after="60"/>
      <w:jc w:val="both"/>
    </w:pPr>
  </w:style>
  <w:style w:type="numbering" w:customStyle="1" w:styleId="24">
    <w:name w:val="Нет списка2"/>
    <w:next w:val="a2"/>
    <w:uiPriority w:val="99"/>
    <w:semiHidden/>
    <w:unhideWhenUsed/>
    <w:rsid w:val="00706424"/>
  </w:style>
  <w:style w:type="table" w:customStyle="1" w:styleId="13">
    <w:name w:val="Сетка таблицы1"/>
    <w:basedOn w:val="a1"/>
    <w:next w:val="af4"/>
    <w:rsid w:val="007064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Верхний колонтитул Знак"/>
    <w:basedOn w:val="a0"/>
    <w:link w:val="a3"/>
    <w:uiPriority w:val="99"/>
    <w:rsid w:val="00706424"/>
    <w:rPr>
      <w:sz w:val="24"/>
      <w:szCs w:val="24"/>
      <w:lang w:val="uk-UA"/>
    </w:rPr>
  </w:style>
  <w:style w:type="character" w:customStyle="1" w:styleId="a7">
    <w:name w:val="Нижний колонтитул Знак"/>
    <w:basedOn w:val="a0"/>
    <w:link w:val="a6"/>
    <w:uiPriority w:val="99"/>
    <w:rsid w:val="00706424"/>
    <w:rPr>
      <w:sz w:val="24"/>
      <w:szCs w:val="24"/>
      <w:lang w:val="uk-UA"/>
    </w:rPr>
  </w:style>
  <w:style w:type="paragraph" w:styleId="af5">
    <w:name w:val="endnote text"/>
    <w:basedOn w:val="a"/>
    <w:link w:val="af6"/>
    <w:rsid w:val="00706424"/>
    <w:pPr>
      <w:jc w:val="both"/>
    </w:pPr>
    <w:rPr>
      <w:rFonts w:eastAsia="Calibri"/>
      <w:sz w:val="20"/>
      <w:szCs w:val="20"/>
    </w:rPr>
  </w:style>
  <w:style w:type="character" w:customStyle="1" w:styleId="af6">
    <w:name w:val="Текст концевой сноски Знак"/>
    <w:basedOn w:val="a0"/>
    <w:link w:val="af5"/>
    <w:rsid w:val="00706424"/>
    <w:rPr>
      <w:rFonts w:eastAsia="Calibri"/>
    </w:rPr>
  </w:style>
  <w:style w:type="character" w:styleId="af7">
    <w:name w:val="endnote reference"/>
    <w:basedOn w:val="a0"/>
    <w:rsid w:val="00706424"/>
    <w:rPr>
      <w:vertAlign w:val="superscript"/>
    </w:rPr>
  </w:style>
  <w:style w:type="character" w:customStyle="1" w:styleId="32">
    <w:name w:val="Заголовок 3 Знак"/>
    <w:basedOn w:val="a0"/>
    <w:link w:val="31"/>
    <w:rsid w:val="00706424"/>
    <w:rPr>
      <w:b/>
      <w:sz w:val="24"/>
      <w:szCs w:val="24"/>
      <w:lang w:val="uk-UA"/>
    </w:rPr>
  </w:style>
  <w:style w:type="table" w:customStyle="1" w:styleId="25">
    <w:name w:val="Сетка таблицы2"/>
    <w:basedOn w:val="a1"/>
    <w:next w:val="af4"/>
    <w:uiPriority w:val="39"/>
    <w:rsid w:val="00481CB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1"/>
    <w:next w:val="af4"/>
    <w:rsid w:val="00EE5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1"/>
    <w:next w:val="af4"/>
    <w:rsid w:val="004E67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rsid w:val="00CD3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f4"/>
    <w:rsid w:val="00CD3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f4"/>
    <w:rsid w:val="00CD3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0">
    <w:name w:val="toc 5"/>
    <w:basedOn w:val="a"/>
    <w:next w:val="a"/>
    <w:autoRedefine/>
    <w:uiPriority w:val="39"/>
    <w:unhideWhenUsed/>
    <w:rsid w:val="0096421E"/>
    <w:pPr>
      <w:spacing w:after="100" w:line="259" w:lineRule="auto"/>
      <w:ind w:left="880"/>
    </w:pPr>
    <w:rPr>
      <w:rFonts w:asciiTheme="minorHAnsi" w:eastAsiaTheme="minorEastAsia" w:hAnsiTheme="minorHAnsi" w:cstheme="minorBidi"/>
      <w:sz w:val="22"/>
      <w:szCs w:val="22"/>
    </w:rPr>
  </w:style>
  <w:style w:type="paragraph" w:styleId="60">
    <w:name w:val="toc 6"/>
    <w:basedOn w:val="a"/>
    <w:next w:val="a"/>
    <w:autoRedefine/>
    <w:uiPriority w:val="39"/>
    <w:unhideWhenUsed/>
    <w:rsid w:val="0096421E"/>
    <w:pPr>
      <w:spacing w:after="100" w:line="259" w:lineRule="auto"/>
      <w:ind w:left="1100"/>
    </w:pPr>
    <w:rPr>
      <w:rFonts w:asciiTheme="minorHAnsi" w:eastAsiaTheme="minorEastAsia" w:hAnsiTheme="minorHAnsi" w:cstheme="minorBidi"/>
      <w:sz w:val="22"/>
      <w:szCs w:val="22"/>
    </w:rPr>
  </w:style>
  <w:style w:type="paragraph" w:styleId="70">
    <w:name w:val="toc 7"/>
    <w:basedOn w:val="a"/>
    <w:next w:val="a"/>
    <w:autoRedefine/>
    <w:uiPriority w:val="39"/>
    <w:unhideWhenUsed/>
    <w:rsid w:val="0096421E"/>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96421E"/>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96421E"/>
    <w:pPr>
      <w:spacing w:after="100" w:line="259" w:lineRule="auto"/>
      <w:ind w:left="1760"/>
    </w:pPr>
    <w:rPr>
      <w:rFonts w:asciiTheme="minorHAnsi" w:eastAsiaTheme="minorEastAsia" w:hAnsiTheme="minorHAnsi" w:cstheme="minorBidi"/>
      <w:sz w:val="22"/>
      <w:szCs w:val="22"/>
    </w:rPr>
  </w:style>
  <w:style w:type="paragraph" w:styleId="af8">
    <w:name w:val="Normal (Web)"/>
    <w:basedOn w:val="a"/>
    <w:uiPriority w:val="99"/>
    <w:semiHidden/>
    <w:unhideWhenUsed/>
    <w:rsid w:val="00CD6A02"/>
    <w:pPr>
      <w:spacing w:before="100" w:beforeAutospacing="1" w:after="100" w:afterAutospacing="1"/>
    </w:pPr>
    <w:rPr>
      <w:rFonts w:eastAsiaTheme="minorEastAsia"/>
    </w:rPr>
  </w:style>
  <w:style w:type="paragraph" w:styleId="af9">
    <w:name w:val="Balloon Text"/>
    <w:basedOn w:val="a"/>
    <w:link w:val="afa"/>
    <w:uiPriority w:val="99"/>
    <w:semiHidden/>
    <w:unhideWhenUsed/>
    <w:rsid w:val="000E6C08"/>
    <w:rPr>
      <w:rFonts w:ascii="Segoe UI" w:hAnsi="Segoe UI" w:cs="Segoe UI"/>
      <w:sz w:val="18"/>
      <w:szCs w:val="18"/>
    </w:rPr>
  </w:style>
  <w:style w:type="character" w:customStyle="1" w:styleId="afa">
    <w:name w:val="Текст выноски Знак"/>
    <w:basedOn w:val="a0"/>
    <w:link w:val="af9"/>
    <w:uiPriority w:val="99"/>
    <w:semiHidden/>
    <w:rsid w:val="000E6C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jpg"/><Relationship Id="rId26" Type="http://schemas.openxmlformats.org/officeDocument/2006/relationships/footer" Target="footer3.xml"/><Relationship Id="rId39" Type="http://schemas.openxmlformats.org/officeDocument/2006/relationships/image" Target="media/image11.jpeg"/><Relationship Id="rId21" Type="http://schemas.openxmlformats.org/officeDocument/2006/relationships/image" Target="media/image7.jpg"/><Relationship Id="rId34" Type="http://schemas.openxmlformats.org/officeDocument/2006/relationships/footer" Target="footer10.xm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footer" Target="footer8.xml"/><Relationship Id="rId37" Type="http://schemas.openxmlformats.org/officeDocument/2006/relationships/header" Target="header8.xml"/><Relationship Id="rId40" Type="http://schemas.openxmlformats.org/officeDocument/2006/relationships/image" Target="media/image12.jpe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5.jpg"/><Relationship Id="rId31" Type="http://schemas.openxmlformats.org/officeDocument/2006/relationships/footer" Target="footer7.xml"/><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jpg"/><Relationship Id="rId27" Type="http://schemas.openxmlformats.org/officeDocument/2006/relationships/header" Target="header7.xml"/><Relationship Id="rId30" Type="http://schemas.openxmlformats.org/officeDocument/2006/relationships/footer" Target="footer6.xml"/><Relationship Id="rId35" Type="http://schemas.openxmlformats.org/officeDocument/2006/relationships/footer" Target="footer11.xml"/><Relationship Id="rId43" Type="http://schemas.openxmlformats.org/officeDocument/2006/relationships/image" Target="media/image14.jpeg"/><Relationship Id="rId48" Type="http://schemas.openxmlformats.org/officeDocument/2006/relationships/image" Target="media/image19.jpeg"/><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jpg"/><Relationship Id="rId25" Type="http://schemas.openxmlformats.org/officeDocument/2006/relationships/footer" Target="footer2.xml"/><Relationship Id="rId33" Type="http://schemas.openxmlformats.org/officeDocument/2006/relationships/footer" Target="footer9.xml"/><Relationship Id="rId38" Type="http://schemas.openxmlformats.org/officeDocument/2006/relationships/footer" Target="footer13.xml"/><Relationship Id="rId46" Type="http://schemas.openxmlformats.org/officeDocument/2006/relationships/image" Target="media/image17.jpeg"/><Relationship Id="rId20" Type="http://schemas.openxmlformats.org/officeDocument/2006/relationships/image" Target="media/image6.jpg"/><Relationship Id="rId41"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footer" Target="footer4.xml"/><Relationship Id="rId36" Type="http://schemas.openxmlformats.org/officeDocument/2006/relationships/footer" Target="footer12.xml"/><Relationship Id="rId49"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2;&#1072;&#1088;&#1074;&#1072;&#1088;&#1072;\Desktop\&#1056;&#1072;&#1084;&#1082;&#1080;.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515A6-796F-4526-88E1-530CE9E87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Рамки.dot</Template>
  <TotalTime>804</TotalTime>
  <Pages>92</Pages>
  <Words>8421</Words>
  <Characters>72201</Characters>
  <Application>Microsoft Office Word</Application>
  <DocSecurity>0</DocSecurity>
  <Lines>601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Home office</Company>
  <LinksUpToDate>false</LinksUpToDate>
  <CharactersWithSpaces>80462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Пользователь Windows</cp:lastModifiedBy>
  <cp:revision>84</cp:revision>
  <cp:lastPrinted>2017-05-02T17:35:00Z</cp:lastPrinted>
  <dcterms:created xsi:type="dcterms:W3CDTF">2017-05-01T14:47:00Z</dcterms:created>
  <dcterms:modified xsi:type="dcterms:W3CDTF">2018-05-08T00:10:00Z</dcterms:modified>
</cp:coreProperties>
</file>